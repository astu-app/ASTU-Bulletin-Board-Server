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50456" w14:textId="61B180B5" w:rsidR="00204EA8" w:rsidRPr="00D2405E" w:rsidRDefault="0012552E" w:rsidP="00FD1BAC">
      <w:pPr>
        <w:pStyle w:val="a4"/>
        <w:jc w:val="right"/>
        <w:rPr>
          <w:lang w:val="ru-RU"/>
        </w:rPr>
      </w:pPr>
      <w:bookmarkStart w:id="0" w:name="_Hlk132134031"/>
      <w:bookmarkEnd w:id="0"/>
      <w:r w:rsidRPr="00D2405E">
        <w:rPr>
          <w:lang w:val="ru-RU"/>
        </w:rPr>
        <w:t>Доска объявлений</w:t>
      </w:r>
    </w:p>
    <w:p w14:paraId="3E942924" w14:textId="4D0D6C24" w:rsidR="00B64071" w:rsidRPr="00D2405E" w:rsidRDefault="00B64071" w:rsidP="00FD1BAC">
      <w:pPr>
        <w:pStyle w:val="a4"/>
        <w:jc w:val="right"/>
        <w:rPr>
          <w:lang w:val="ru-RU"/>
        </w:rPr>
      </w:pPr>
      <w:r w:rsidRPr="00D2405E">
        <w:rPr>
          <w:lang w:val="ru-RU"/>
        </w:rPr>
        <w:fldChar w:fldCharType="begin"/>
      </w:r>
      <w:r w:rsidRPr="00D2405E">
        <w:rPr>
          <w:lang w:val="ru-RU"/>
        </w:rPr>
        <w:instrText xml:space="preserve"> TITLE  \* MERGEFORMAT </w:instrText>
      </w:r>
      <w:r w:rsidRPr="00D2405E">
        <w:rPr>
          <w:lang w:val="ru-RU"/>
        </w:rPr>
        <w:fldChar w:fldCharType="separate"/>
      </w:r>
      <w:r w:rsidR="009900F4" w:rsidRPr="00D2405E">
        <w:rPr>
          <w:lang w:val="ru-RU"/>
        </w:rPr>
        <w:t>О</w:t>
      </w:r>
      <w:r w:rsidRPr="00D2405E">
        <w:rPr>
          <w:lang w:val="ru-RU"/>
        </w:rPr>
        <w:t>писание вариантов использования</w:t>
      </w:r>
      <w:r w:rsidRPr="00D2405E">
        <w:rPr>
          <w:lang w:val="ru-RU"/>
        </w:rPr>
        <w:fldChar w:fldCharType="end"/>
      </w:r>
    </w:p>
    <w:p w14:paraId="54FB1202" w14:textId="3C5E960A" w:rsidR="00204EA8" w:rsidRPr="00D2405E" w:rsidRDefault="00204EA8" w:rsidP="00FD1BAC">
      <w:pPr>
        <w:pStyle w:val="a4"/>
        <w:jc w:val="right"/>
        <w:rPr>
          <w:sz w:val="28"/>
          <w:lang w:val="ru-RU"/>
        </w:rPr>
      </w:pPr>
      <w:r w:rsidRPr="00D2405E">
        <w:rPr>
          <w:sz w:val="28"/>
          <w:lang w:val="ru-RU"/>
        </w:rPr>
        <w:t>Версия &lt;1.</w:t>
      </w:r>
      <w:r w:rsidR="001A3A0C">
        <w:rPr>
          <w:sz w:val="28"/>
        </w:rPr>
        <w:t>6</w:t>
      </w:r>
      <w:r w:rsidRPr="00D2405E">
        <w:rPr>
          <w:sz w:val="28"/>
          <w:lang w:val="ru-RU"/>
        </w:rPr>
        <w:t>&gt;</w:t>
      </w:r>
    </w:p>
    <w:p w14:paraId="3EEEBEF4" w14:textId="77777777" w:rsidR="00204EA8" w:rsidRPr="00D2405E" w:rsidRDefault="00204EA8">
      <w:pPr>
        <w:pStyle w:val="Paragraph2"/>
        <w:rPr>
          <w:sz w:val="28"/>
          <w:lang w:val="ru-RU"/>
        </w:rPr>
      </w:pPr>
    </w:p>
    <w:p w14:paraId="68206384" w14:textId="77777777" w:rsidR="00204EA8" w:rsidRPr="00D2405E" w:rsidRDefault="00204EA8">
      <w:pPr>
        <w:rPr>
          <w:lang w:val="ru-RU"/>
        </w:rPr>
      </w:pPr>
    </w:p>
    <w:p w14:paraId="3D96A6BB" w14:textId="77777777" w:rsidR="00204EA8" w:rsidRPr="00D2405E" w:rsidRDefault="00204EA8">
      <w:pPr>
        <w:pStyle w:val="Body"/>
        <w:rPr>
          <w:snapToGrid w:val="0"/>
          <w:lang w:val="ru-RU"/>
        </w:rPr>
      </w:pPr>
      <w:r w:rsidRPr="00D2405E">
        <w:rPr>
          <w:snapToGrid w:val="0"/>
          <w:sz w:val="24"/>
          <w:lang w:val="ru-RU"/>
        </w:rPr>
        <w:t xml:space="preserve"> </w:t>
      </w:r>
    </w:p>
    <w:p w14:paraId="57871D5D" w14:textId="77777777" w:rsidR="00204EA8" w:rsidRPr="00D2405E" w:rsidRDefault="00204EA8">
      <w:pPr>
        <w:rPr>
          <w:lang w:val="ru-RU"/>
        </w:rPr>
        <w:sectPr w:rsidR="00204EA8" w:rsidRPr="00D2405E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sdt>
      <w:sdtPr>
        <w:rPr>
          <w:b/>
          <w:color w:val="auto"/>
          <w:lang w:val="ru-RU"/>
        </w:rPr>
        <w:id w:val="2058513518"/>
        <w:docPartObj>
          <w:docPartGallery w:val="Table of Contents"/>
          <w:docPartUnique/>
        </w:docPartObj>
      </w:sdtPr>
      <w:sdtEndPr>
        <w:rPr>
          <w:b w:val="0"/>
          <w:bCs/>
          <w:lang w:val="en-US"/>
        </w:rPr>
      </w:sdtEndPr>
      <w:sdtContent>
        <w:p w14:paraId="7C2201FA" w14:textId="4DFE0436" w:rsidR="00D84AFD" w:rsidRPr="00D2405E" w:rsidRDefault="006F24F0" w:rsidP="006F24F0">
          <w:pPr>
            <w:pStyle w:val="Paragraph2"/>
            <w:rPr>
              <w:rFonts w:ascii="Arial" w:hAnsi="Arial"/>
              <w:b/>
              <w:color w:val="auto"/>
              <w:sz w:val="36"/>
              <w:lang w:val="ru-RU"/>
            </w:rPr>
          </w:pPr>
          <w:r w:rsidRPr="00B967E5">
            <w:rPr>
              <w:rFonts w:ascii="Arial" w:hAnsi="Arial"/>
              <w:b/>
              <w:color w:val="auto"/>
              <w:sz w:val="36"/>
              <w:lang w:val="ru-RU"/>
            </w:rPr>
            <w:t>Содержание</w:t>
          </w:r>
        </w:p>
        <w:p w14:paraId="72AC5CCD" w14:textId="05E1B145" w:rsidR="00D57AA6" w:rsidRDefault="00D84AFD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D2405E">
            <w:fldChar w:fldCharType="begin"/>
          </w:r>
          <w:r w:rsidRPr="00D2405E">
            <w:instrText xml:space="preserve"> TOC \o "1-3" \h \z \u </w:instrText>
          </w:r>
          <w:r w:rsidRPr="00D2405E">
            <w:fldChar w:fldCharType="separate"/>
          </w:r>
          <w:hyperlink w:anchor="_Toc158083634" w:history="1">
            <w:r w:rsidR="00D57AA6" w:rsidRPr="00B732E9">
              <w:rPr>
                <w:rStyle w:val="ae"/>
                <w:noProof/>
                <w:lang w:val="ru-RU" w:eastAsia="en-US"/>
              </w:rPr>
              <w:t>1.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 w:eastAsia="en-US"/>
              </w:rPr>
              <w:t>Структуризация вариантов использования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_Toc158083634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4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59710BA6" w14:textId="6FB34819" w:rsidR="00D57AA6" w:rsidRDefault="001A0621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35" w:history="1">
            <w:r w:rsidR="00D57AA6" w:rsidRPr="00B732E9">
              <w:rPr>
                <w:rStyle w:val="ae"/>
                <w:noProof/>
                <w:lang w:val="ru-RU" w:eastAsia="en-US"/>
              </w:rPr>
              <w:t>2.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 w:eastAsia="en-US"/>
              </w:rPr>
              <w:t>Реестр вариантов использования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_Toc158083635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11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60D8BDCA" w14:textId="5FDB39B1" w:rsidR="00D57AA6" w:rsidRDefault="001A0621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36" w:history="1">
            <w:r w:rsidR="00D57AA6" w:rsidRPr="00B732E9">
              <w:rPr>
                <w:rStyle w:val="ae"/>
                <w:noProof/>
                <w:lang w:val="ru-RU" w:eastAsia="en-US"/>
              </w:rPr>
              <w:t>3.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 w:eastAsia="en-US"/>
              </w:rPr>
              <w:t>Конкретизация вариантов использования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_Toc158083636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17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5F5CA18" w14:textId="39F68DA0" w:rsidR="00D57AA6" w:rsidRDefault="001A0621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37" w:history="1">
            <w:r w:rsidR="00D57AA6" w:rsidRPr="00B732E9">
              <w:rPr>
                <w:rStyle w:val="ae"/>
                <w:noProof/>
                <w:lang w:val="ru-RU"/>
              </w:rPr>
              <w:t>3.1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S-1. Просмотреть доску объявлений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_Toc158083637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17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156E125" w14:textId="758B6088" w:rsidR="00D57AA6" w:rsidRDefault="001A0621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38" w:history="1">
            <w:r w:rsidR="00D57AA6" w:rsidRPr="00B732E9">
              <w:rPr>
                <w:rStyle w:val="ae"/>
                <w:noProof/>
                <w:lang w:val="ru-RU"/>
              </w:rPr>
              <w:t>3.2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S</w:t>
            </w:r>
            <w:r w:rsidR="00D57AA6" w:rsidRPr="00B732E9">
              <w:rPr>
                <w:rStyle w:val="ae"/>
                <w:noProof/>
              </w:rPr>
              <w:t>-1.1</w:t>
            </w:r>
            <w:r w:rsidR="00D57AA6" w:rsidRPr="00B732E9">
              <w:rPr>
                <w:rStyle w:val="ae"/>
                <w:noProof/>
                <w:lang w:val="ru-RU"/>
              </w:rPr>
              <w:t>. Пройти опрос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_Toc158083638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17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D082DF9" w14:textId="4484B1AA" w:rsidR="00D57AA6" w:rsidRDefault="001A0621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39" w:history="1">
            <w:r w:rsidR="00D57AA6" w:rsidRPr="00B732E9">
              <w:rPr>
                <w:rStyle w:val="ae"/>
                <w:noProof/>
                <w:lang w:val="ru-RU"/>
              </w:rPr>
              <w:t>3.3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S</w:t>
            </w:r>
            <w:r w:rsidR="00D57AA6" w:rsidRPr="00B732E9">
              <w:rPr>
                <w:rStyle w:val="ae"/>
                <w:noProof/>
              </w:rPr>
              <w:t>-1.2</w:t>
            </w:r>
            <w:r w:rsidR="00D57AA6" w:rsidRPr="00B732E9">
              <w:rPr>
                <w:rStyle w:val="ae"/>
                <w:noProof/>
                <w:lang w:val="ru-RU"/>
              </w:rPr>
              <w:t>. Скачать файлы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_Toc158083639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17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DD861BB" w14:textId="60E21ACC" w:rsidR="00D57AA6" w:rsidRDefault="001A0621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40" w:history="1">
            <w:r w:rsidR="00D57AA6" w:rsidRPr="00B732E9">
              <w:rPr>
                <w:rStyle w:val="ae"/>
                <w:noProof/>
                <w:lang w:val="ru-RU"/>
              </w:rPr>
              <w:t>3.4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S-2. Управление подписками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_Toc158083640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17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612A0638" w14:textId="3F7B2AEA" w:rsidR="00D57AA6" w:rsidRDefault="001A0621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41" w:history="1">
            <w:r w:rsidR="00D57AA6" w:rsidRPr="00B732E9">
              <w:rPr>
                <w:rStyle w:val="ae"/>
                <w:noProof/>
                <w:lang w:val="ru-RU"/>
              </w:rPr>
              <w:t>3.5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S-2.1. Добавить категории объявлений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_Toc158083641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18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43D7088" w14:textId="76E64F7F" w:rsidR="00D57AA6" w:rsidRDefault="001A0621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42" w:history="1">
            <w:r w:rsidR="00D57AA6" w:rsidRPr="00B732E9">
              <w:rPr>
                <w:rStyle w:val="ae"/>
                <w:noProof/>
                <w:lang w:val="ru-RU"/>
              </w:rPr>
              <w:t>3.6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S-2.2. Удалить категории объявлений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_Toc158083642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18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6412D13E" w14:textId="09B51701" w:rsidR="00D57AA6" w:rsidRDefault="001A0621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43" w:history="1">
            <w:r w:rsidR="00D57AA6" w:rsidRPr="00B732E9">
              <w:rPr>
                <w:rStyle w:val="ae"/>
                <w:noProof/>
                <w:lang w:val="ru-RU"/>
              </w:rPr>
              <w:t>3.7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S-3. Получить уведомление о новом объявлении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_Toc158083643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18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40F22E6F" w14:textId="038E503F" w:rsidR="00D57AA6" w:rsidRDefault="001A0621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44" w:history="1">
            <w:r w:rsidR="00D57AA6" w:rsidRPr="00B732E9">
              <w:rPr>
                <w:rStyle w:val="ae"/>
                <w:noProof/>
                <w:lang w:val="ru-RU"/>
              </w:rPr>
              <w:t>3.8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 xml:space="preserve">S-3.1. Получить </w:t>
            </w:r>
            <w:r w:rsidR="00D57AA6" w:rsidRPr="00B732E9">
              <w:rPr>
                <w:rStyle w:val="ae"/>
                <w:noProof/>
              </w:rPr>
              <w:t>push</w:t>
            </w:r>
            <w:r w:rsidR="00D57AA6" w:rsidRPr="00B732E9">
              <w:rPr>
                <w:rStyle w:val="ae"/>
                <w:noProof/>
                <w:lang w:val="ru-RU"/>
              </w:rPr>
              <w:t>-уведомление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_Toc158083644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18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5EC3C48" w14:textId="1B639E05" w:rsidR="00D57AA6" w:rsidRDefault="001A0621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45" w:history="1">
            <w:r w:rsidR="00D57AA6" w:rsidRPr="00B732E9">
              <w:rPr>
                <w:rStyle w:val="ae"/>
                <w:noProof/>
                <w:lang w:val="ru-RU"/>
              </w:rPr>
              <w:t>3.9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S-3.2. Получить уведомление по электронной почте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_Toc158083645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19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2D15578" w14:textId="55F02CB1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46" w:history="1">
            <w:r w:rsidR="00D57AA6" w:rsidRPr="00B732E9">
              <w:rPr>
                <w:rStyle w:val="ae"/>
                <w:noProof/>
                <w:lang w:val="ru-RU"/>
              </w:rPr>
              <w:t>3.10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</w:t>
            </w:r>
            <w:r w:rsidR="00D57AA6" w:rsidRPr="00B732E9">
              <w:rPr>
                <w:rStyle w:val="ae"/>
                <w:noProof/>
              </w:rPr>
              <w:t>-</w:t>
            </w:r>
            <w:r w:rsidR="00D57AA6" w:rsidRPr="00B732E9">
              <w:rPr>
                <w:rStyle w:val="ae"/>
                <w:noProof/>
                <w:lang w:val="ru-RU"/>
              </w:rPr>
              <w:t>1. Управление объявлениями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_Toc158083646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19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63C8C917" w14:textId="1E8B5A5C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47" w:history="1">
            <w:r w:rsidR="00D57AA6" w:rsidRPr="00B732E9">
              <w:rPr>
                <w:rStyle w:val="ae"/>
                <w:noProof/>
                <w:lang w:val="ru-RU"/>
              </w:rPr>
              <w:t>3.11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</w:t>
            </w:r>
            <w:r w:rsidR="00D57AA6" w:rsidRPr="00B732E9">
              <w:rPr>
                <w:rStyle w:val="ae"/>
                <w:noProof/>
              </w:rPr>
              <w:t>.1</w:t>
            </w:r>
            <w:r w:rsidR="00D57AA6" w:rsidRPr="00B732E9">
              <w:rPr>
                <w:rStyle w:val="ae"/>
                <w:noProof/>
                <w:lang w:val="ru-RU"/>
              </w:rPr>
              <w:t>. Создать объявление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_Toc158083647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19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8D751CC" w14:textId="4A3FDDEB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48" w:history="1">
            <w:r w:rsidR="00D57AA6" w:rsidRPr="00B732E9">
              <w:rPr>
                <w:rStyle w:val="ae"/>
                <w:noProof/>
                <w:lang w:val="ru-RU"/>
              </w:rPr>
              <w:t>3.12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</w:t>
            </w:r>
            <w:r w:rsidR="00D57AA6" w:rsidRPr="00B732E9">
              <w:rPr>
                <w:rStyle w:val="ae"/>
                <w:noProof/>
              </w:rPr>
              <w:t>-1.1.1</w:t>
            </w:r>
            <w:r w:rsidR="00D57AA6" w:rsidRPr="00B732E9">
              <w:rPr>
                <w:rStyle w:val="ae"/>
                <w:noProof/>
                <w:lang w:val="ru-RU"/>
              </w:rPr>
              <w:t>. Указать текст объявления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_Toc158083648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20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6769BBCD" w14:textId="6740926D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49" w:history="1">
            <w:r w:rsidR="00D57AA6" w:rsidRPr="00B732E9">
              <w:rPr>
                <w:rStyle w:val="ae"/>
                <w:noProof/>
                <w:lang w:val="ru-RU"/>
              </w:rPr>
              <w:t>3.13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E-1.1.2. Выбор получателей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_Toc158083649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20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5E568641" w14:textId="77F43C00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50" w:history="1">
            <w:r w:rsidR="00D57AA6" w:rsidRPr="00B732E9">
              <w:rPr>
                <w:rStyle w:val="ae"/>
                <w:noProof/>
                <w:lang w:val="ru-RU"/>
              </w:rPr>
              <w:t>3.14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E-1.1.3. Установить срок автоматического сокрытия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_Toc158083650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20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38696333" w14:textId="2E412754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51" w:history="1">
            <w:r w:rsidR="00D57AA6" w:rsidRPr="00B732E9">
              <w:rPr>
                <w:rStyle w:val="ae"/>
                <w:noProof/>
                <w:lang w:val="ru-RU"/>
              </w:rPr>
              <w:t>3.15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E-1.1.4. Задать дату и время публикации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_Toc158083651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20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3E0F7178" w14:textId="3CEB4A98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52" w:history="1">
            <w:r w:rsidR="00D57AA6" w:rsidRPr="00B732E9">
              <w:rPr>
                <w:rStyle w:val="ae"/>
                <w:noProof/>
                <w:lang w:val="ru-RU"/>
              </w:rPr>
              <w:t>3.16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E-1.1.5. Прикрепить файлы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_Toc158083652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20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180EF8B" w14:textId="743BD81A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53" w:history="1">
            <w:r w:rsidR="00D57AA6" w:rsidRPr="00B732E9">
              <w:rPr>
                <w:rStyle w:val="ae"/>
                <w:noProof/>
                <w:lang w:val="ru-RU"/>
              </w:rPr>
              <w:t>3.17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E-1.1.5.1. Загрузить файлы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_Toc158083653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21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A72975C" w14:textId="00B2471A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54" w:history="1">
            <w:r w:rsidR="00D57AA6" w:rsidRPr="00B732E9">
              <w:rPr>
                <w:rStyle w:val="ae"/>
                <w:noProof/>
                <w:lang w:val="ru-RU"/>
              </w:rPr>
              <w:t>3.18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E-1.1.6. Выбрать категории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_Toc158083654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21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1925ABF8" w14:textId="48CD07C8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55" w:history="1">
            <w:r w:rsidR="00D57AA6" w:rsidRPr="00B732E9">
              <w:rPr>
                <w:rStyle w:val="ae"/>
                <w:noProof/>
                <w:lang w:val="ru-RU"/>
              </w:rPr>
              <w:t>3.19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E-1.1.7. Прикрепить опрос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_Toc158083655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21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55431332" w14:textId="44995324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56" w:history="1">
            <w:r w:rsidR="00D57AA6" w:rsidRPr="00B732E9">
              <w:rPr>
                <w:rStyle w:val="ae"/>
                <w:noProof/>
                <w:lang w:val="ru-RU"/>
              </w:rPr>
              <w:t>3.20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E-1.1.7.1. Создать опрос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_Toc158083656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21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094457A8" w14:textId="036F6922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57" w:history="1">
            <w:r w:rsidR="00D57AA6" w:rsidRPr="00B732E9">
              <w:rPr>
                <w:rStyle w:val="ae"/>
                <w:noProof/>
                <w:lang w:val="ru-RU"/>
              </w:rPr>
              <w:t>3.21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E-1.1.7.1.1. Указать вопросы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_Toc158083657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22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1DE3907D" w14:textId="1C2FFA76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58" w:history="1">
            <w:r w:rsidR="00D57AA6" w:rsidRPr="00B732E9">
              <w:rPr>
                <w:rStyle w:val="ae"/>
                <w:noProof/>
                <w:lang w:val="ru-RU"/>
              </w:rPr>
              <w:t>3.22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E-1.1.7.1.1.1. Задать варианты ответов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_Toc158083658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22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3E2AD7B0" w14:textId="467483FA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59" w:history="1">
            <w:r w:rsidR="00D57AA6" w:rsidRPr="00B732E9">
              <w:rPr>
                <w:rStyle w:val="ae"/>
                <w:noProof/>
                <w:lang w:val="ru-RU"/>
              </w:rPr>
              <w:t>3.23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E-1.1.7.1.1.2. Задать возможность множественного выбора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_Toc158083659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22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0CA15155" w14:textId="4FADC51C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60" w:history="1">
            <w:r w:rsidR="00D57AA6" w:rsidRPr="00B732E9">
              <w:rPr>
                <w:rStyle w:val="ae"/>
                <w:noProof/>
                <w:lang w:val="ru-RU"/>
              </w:rPr>
              <w:t>3.24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E-1.1.7.1.2. Задать анонимность голосования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_Toc158083660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22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3B9EDEA" w14:textId="7288FC2E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61" w:history="1">
            <w:r w:rsidR="00D57AA6" w:rsidRPr="00B732E9">
              <w:rPr>
                <w:rStyle w:val="ae"/>
                <w:noProof/>
                <w:lang w:val="ru-RU"/>
              </w:rPr>
              <w:t>3.25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E-1.1.7.1.3. Задать срок окончания голосования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_Toc158083661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23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EE90127" w14:textId="095C4641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62" w:history="1">
            <w:r w:rsidR="00D57AA6" w:rsidRPr="00B732E9">
              <w:rPr>
                <w:rStyle w:val="ae"/>
                <w:noProof/>
                <w:lang w:val="ru-RU"/>
              </w:rPr>
              <w:t>3.26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E-1.2. Редактировать объявление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_Toc158083662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23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3BDDF229" w14:textId="1C0C2F25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63" w:history="1">
            <w:r w:rsidR="00D57AA6" w:rsidRPr="00B732E9">
              <w:rPr>
                <w:rStyle w:val="ae"/>
                <w:noProof/>
                <w:lang w:val="ru-RU"/>
              </w:rPr>
              <w:t>3.27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E-1.2.1. Изменить текст объявления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_Toc158083663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23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4C9FE330" w14:textId="19F3CE24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64" w:history="1">
            <w:r w:rsidR="00D57AA6" w:rsidRPr="00B732E9">
              <w:rPr>
                <w:rStyle w:val="ae"/>
                <w:noProof/>
                <w:lang w:val="ru-RU"/>
              </w:rPr>
              <w:t>3.28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E-1.2.</w:t>
            </w:r>
            <w:r w:rsidR="00D57AA6" w:rsidRPr="00B732E9">
              <w:rPr>
                <w:rStyle w:val="ae"/>
                <w:noProof/>
              </w:rPr>
              <w:t>2</w:t>
            </w:r>
            <w:r w:rsidR="00D57AA6" w:rsidRPr="00B732E9">
              <w:rPr>
                <w:rStyle w:val="ae"/>
                <w:noProof/>
                <w:lang w:val="ru-RU"/>
              </w:rPr>
              <w:t>. Изменить группы получателей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_Toc158083664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24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CDB8F8A" w14:textId="4A6F99CF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65" w:history="1">
            <w:r w:rsidR="00D57AA6" w:rsidRPr="00B732E9">
              <w:rPr>
                <w:rStyle w:val="ae"/>
                <w:noProof/>
                <w:lang w:val="ru-RU"/>
              </w:rPr>
              <w:t>3.29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E-1.2.3. Задать срок автоматического сокрытия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_Toc158083665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24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E1E7892" w14:textId="1F211560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66" w:history="1">
            <w:r w:rsidR="00D57AA6" w:rsidRPr="00B732E9">
              <w:rPr>
                <w:rStyle w:val="ae"/>
                <w:noProof/>
                <w:lang w:val="ru-RU"/>
              </w:rPr>
              <w:t>3.30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E-1.2.4. Изменить срок отложенной публикации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_Toc158083666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24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2047844" w14:textId="71B1BD01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67" w:history="1">
            <w:r w:rsidR="00D57AA6" w:rsidRPr="00B732E9">
              <w:rPr>
                <w:rStyle w:val="ae"/>
                <w:noProof/>
                <w:lang w:val="ru-RU"/>
              </w:rPr>
              <w:t>3.31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E-1.2.5. Прикрепить файлы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_Toc158083667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24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3086B307" w14:textId="1E4B8F30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68" w:history="1">
            <w:r w:rsidR="00D57AA6" w:rsidRPr="00B732E9">
              <w:rPr>
                <w:rStyle w:val="ae"/>
                <w:noProof/>
                <w:lang w:val="ru-RU"/>
              </w:rPr>
              <w:t>3.32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E-1.2.6. Открепить файлы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_Toc158083668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24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3A8EE3CB" w14:textId="3A1C2070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69" w:history="1">
            <w:r w:rsidR="00D57AA6" w:rsidRPr="00B732E9">
              <w:rPr>
                <w:rStyle w:val="ae"/>
                <w:noProof/>
                <w:lang w:val="ru-RU"/>
              </w:rPr>
              <w:t>3.33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E-1.2.7. Прикрепить опрос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_Toc158083669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25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16C5AAD4" w14:textId="73EEDBB8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70" w:history="1">
            <w:r w:rsidR="00D57AA6" w:rsidRPr="00B732E9">
              <w:rPr>
                <w:rStyle w:val="ae"/>
                <w:noProof/>
                <w:lang w:val="ru-RU"/>
              </w:rPr>
              <w:t>3.34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E-1.2.8. Изменить категории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_Toc158083670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25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383756D1" w14:textId="0173AF62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71" w:history="1">
            <w:r w:rsidR="00D57AA6" w:rsidRPr="00B732E9">
              <w:rPr>
                <w:rStyle w:val="ae"/>
                <w:noProof/>
                <w:lang w:val="ru-RU"/>
              </w:rPr>
              <w:t>3.35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E-1.3. Собрать статистику просмотра объявлений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_Toc158083671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25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3E0A548F" w14:textId="65A49E7D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72" w:history="1">
            <w:r w:rsidR="00D57AA6" w:rsidRPr="00B732E9">
              <w:rPr>
                <w:rStyle w:val="ae"/>
                <w:noProof/>
                <w:lang w:val="ru-RU"/>
              </w:rPr>
              <w:t>3.36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E-1.4. Удалить объявление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_Toc158083672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25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D5ADA7A" w14:textId="43CAD6A3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73" w:history="1">
            <w:r w:rsidR="00D57AA6" w:rsidRPr="00B732E9">
              <w:rPr>
                <w:rStyle w:val="ae"/>
                <w:noProof/>
                <w:lang w:val="ru-RU"/>
              </w:rPr>
              <w:t>3.37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E-1.5. Скрыть объявление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_Toc158083673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26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117C3CB6" w14:textId="4DDBE3C4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74" w:history="1">
            <w:r w:rsidR="00D57AA6" w:rsidRPr="00B732E9">
              <w:rPr>
                <w:rStyle w:val="ae"/>
                <w:noProof/>
                <w:lang w:val="ru-RU"/>
              </w:rPr>
              <w:t>3.38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E-1.6. Управление скрытыми объявлениями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_Toc158083674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26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6631C30B" w14:textId="42D62051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75" w:history="1">
            <w:r w:rsidR="00D57AA6" w:rsidRPr="00B732E9">
              <w:rPr>
                <w:rStyle w:val="ae"/>
                <w:noProof/>
                <w:lang w:val="ru-RU"/>
              </w:rPr>
              <w:t>3.39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E-1.6.1. Просмотреть список скрытых объявлений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_Toc158083675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26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1E146E4A" w14:textId="75581899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76" w:history="1">
            <w:r w:rsidR="00D57AA6" w:rsidRPr="00B732E9">
              <w:rPr>
                <w:rStyle w:val="ae"/>
                <w:noProof/>
                <w:lang w:val="ru-RU"/>
              </w:rPr>
              <w:t>3.40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E-1.6.2. Восстановить скрытое объявление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_Toc158083676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26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10D7D8F0" w14:textId="3507A529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77" w:history="1">
            <w:r w:rsidR="00D57AA6" w:rsidRPr="00B732E9">
              <w:rPr>
                <w:rStyle w:val="ae"/>
                <w:noProof/>
                <w:lang w:val="ru-RU"/>
              </w:rPr>
              <w:t>3.41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E-1.6.3. Удалить скрытое объявление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_Toc158083677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27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43AA30AD" w14:textId="7DC66C3D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78" w:history="1">
            <w:r w:rsidR="00D57AA6" w:rsidRPr="00B732E9">
              <w:rPr>
                <w:rStyle w:val="ae"/>
                <w:noProof/>
                <w:lang w:val="ru-RU"/>
              </w:rPr>
              <w:t>3.42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E-1.7. Управление отложенными объявлениями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_Toc158083678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27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31A2D3E" w14:textId="49AA4FE1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79" w:history="1">
            <w:r w:rsidR="00D57AA6" w:rsidRPr="00B732E9">
              <w:rPr>
                <w:rStyle w:val="ae"/>
                <w:noProof/>
                <w:lang w:val="ru-RU"/>
              </w:rPr>
              <w:t>3.43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E-1.7.1. Просмотреть список отложенных объявлений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_Toc158083679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27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4E469FE7" w14:textId="5C8A0425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80" w:history="1">
            <w:r w:rsidR="00D57AA6" w:rsidRPr="00B732E9">
              <w:rPr>
                <w:rStyle w:val="ae"/>
                <w:noProof/>
                <w:lang w:val="ru-RU"/>
              </w:rPr>
              <w:t>3.44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E-1.7.2. Сразу опубликовать отложенное объявление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_Toc158083680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27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06714ED7" w14:textId="7FF38ECD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81" w:history="1">
            <w:r w:rsidR="00D57AA6" w:rsidRPr="00B732E9">
              <w:rPr>
                <w:rStyle w:val="ae"/>
                <w:noProof/>
                <w:lang w:val="ru-RU"/>
              </w:rPr>
              <w:t>3.45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E-1.7.3. Редактировать отложенное объявление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_Toc158083681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28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43EA537D" w14:textId="301C0542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82" w:history="1">
            <w:r w:rsidR="00D57AA6" w:rsidRPr="00B732E9">
              <w:rPr>
                <w:rStyle w:val="ae"/>
                <w:noProof/>
                <w:lang w:val="ru-RU"/>
              </w:rPr>
              <w:t>3.46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E-1.7.4. Редактировать отложенное объявление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_Toc158083682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28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0F91C3E5" w14:textId="1F6E4E63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83" w:history="1">
            <w:r w:rsidR="00D57AA6" w:rsidRPr="00B732E9">
              <w:rPr>
                <w:rStyle w:val="ae"/>
                <w:noProof/>
                <w:lang w:val="ru-RU"/>
              </w:rPr>
              <w:t>3.47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E-2. Управление опросами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_Toc158083683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28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6614E7BB" w14:textId="5F639FDD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84" w:history="1">
            <w:r w:rsidR="00D57AA6" w:rsidRPr="00B732E9">
              <w:rPr>
                <w:rStyle w:val="ae"/>
                <w:noProof/>
                <w:lang w:val="ru-RU"/>
              </w:rPr>
              <w:t>3.48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E-2.1. Собрать результаты опроса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_Toc158083684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28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4B0ACBF9" w14:textId="2EC8F054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85" w:history="1">
            <w:r w:rsidR="00D57AA6" w:rsidRPr="00B732E9">
              <w:rPr>
                <w:rStyle w:val="ae"/>
                <w:noProof/>
                <w:lang w:val="ru-RU"/>
              </w:rPr>
              <w:t>3.49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E-2.1.1. Выгрузить результаты опроса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_Toc158083685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29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83FDD87" w14:textId="64185804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86" w:history="1">
            <w:r w:rsidR="00D57AA6" w:rsidRPr="00B732E9">
              <w:rPr>
                <w:rStyle w:val="ae"/>
                <w:noProof/>
                <w:lang w:val="ru-RU"/>
              </w:rPr>
              <w:t>3.50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E-2.2. Закрыть опрос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_Toc158083686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29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45228E96" w14:textId="034BF802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87" w:history="1">
            <w:r w:rsidR="00D57AA6" w:rsidRPr="00B732E9">
              <w:rPr>
                <w:rStyle w:val="ae"/>
                <w:noProof/>
                <w:lang w:val="ru-RU"/>
              </w:rPr>
              <w:t>3.51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G-1. Управление своими группами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_Toc158083687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29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59C4E4C9" w14:textId="48C37809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88" w:history="1">
            <w:r w:rsidR="00D57AA6" w:rsidRPr="00B732E9">
              <w:rPr>
                <w:rStyle w:val="ae"/>
                <w:noProof/>
                <w:lang w:val="ru-RU"/>
              </w:rPr>
              <w:t>3.52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G-1.1. Добавить сотрудника в свою группу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_Toc158083688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29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189DA1E" w14:textId="6CE0B9CE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89" w:history="1">
            <w:r w:rsidR="00D57AA6" w:rsidRPr="00B732E9">
              <w:rPr>
                <w:rStyle w:val="ae"/>
                <w:noProof/>
                <w:lang w:val="ru-RU"/>
              </w:rPr>
              <w:t>3.53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G-1.2. Удалить сотрудника из своей группы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_Toc158083689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30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5081AEB4" w14:textId="4AF2AB91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90" w:history="1">
            <w:r w:rsidR="00D57AA6" w:rsidRPr="00B732E9">
              <w:rPr>
                <w:rStyle w:val="ae"/>
                <w:noProof/>
                <w:lang w:val="ru-RU"/>
              </w:rPr>
              <w:t>3.54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G-1.3. Редактировать права сотрудника в своей группе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_Toc158083690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30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1A180855" w14:textId="1BFA6764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91" w:history="1">
            <w:r w:rsidR="00D57AA6" w:rsidRPr="00B732E9">
              <w:rPr>
                <w:rStyle w:val="ae"/>
                <w:noProof/>
                <w:lang w:val="ru-RU"/>
              </w:rPr>
              <w:t>3.55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</w:t>
            </w:r>
            <w:r w:rsidR="00D57AA6" w:rsidRPr="00B732E9">
              <w:rPr>
                <w:rStyle w:val="ae"/>
                <w:noProof/>
              </w:rPr>
              <w:t>-</w:t>
            </w:r>
            <w:r w:rsidR="00D57AA6" w:rsidRPr="00B732E9">
              <w:rPr>
                <w:rStyle w:val="ae"/>
                <w:noProof/>
                <w:lang w:val="ru-RU"/>
              </w:rPr>
              <w:t>1. Управление группами пользователей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_Toc158083691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30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7046FA9" w14:textId="3B57E7B1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92" w:history="1">
            <w:r w:rsidR="00D57AA6" w:rsidRPr="00B732E9">
              <w:rPr>
                <w:rStyle w:val="ae"/>
                <w:noProof/>
                <w:lang w:val="ru-RU"/>
              </w:rPr>
              <w:t>3.56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A-1.1. Просмотреть список групп пользователей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_Toc158083692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30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03C6482" w14:textId="43F2FEB1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93" w:history="1">
            <w:r w:rsidR="00D57AA6" w:rsidRPr="00B732E9">
              <w:rPr>
                <w:rStyle w:val="ae"/>
                <w:noProof/>
                <w:lang w:val="ru-RU"/>
              </w:rPr>
              <w:t>3.57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A-1.2. Редактировать права сотрудника в группе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_Toc158083693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31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57E8BF51" w14:textId="4EEF56A6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94" w:history="1">
            <w:r w:rsidR="00D57AA6" w:rsidRPr="00B732E9">
              <w:rPr>
                <w:rStyle w:val="ae"/>
                <w:noProof/>
                <w:lang w:val="ru-RU"/>
              </w:rPr>
              <w:t>3.58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A-1.3. Создать группу пользователей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_Toc158083694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31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17007C71" w14:textId="05CD866E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95" w:history="1">
            <w:r w:rsidR="00D57AA6" w:rsidRPr="00B732E9">
              <w:rPr>
                <w:rStyle w:val="ae"/>
                <w:noProof/>
                <w:lang w:val="ru-RU"/>
              </w:rPr>
              <w:t>3.59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A-1.3.</w:t>
            </w:r>
            <w:r w:rsidR="00D57AA6" w:rsidRPr="00B732E9">
              <w:rPr>
                <w:rStyle w:val="ae"/>
                <w:noProof/>
              </w:rPr>
              <w:t>1.</w:t>
            </w:r>
            <w:r w:rsidR="00D57AA6" w:rsidRPr="00B732E9">
              <w:rPr>
                <w:rStyle w:val="ae"/>
                <w:noProof/>
                <w:lang w:val="ru-RU"/>
              </w:rPr>
              <w:t xml:space="preserve"> Указать название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_Toc158083695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31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08B2B1C1" w14:textId="64F94C84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96" w:history="1">
            <w:r w:rsidR="00D57AA6" w:rsidRPr="00B732E9">
              <w:rPr>
                <w:rStyle w:val="ae"/>
                <w:noProof/>
                <w:lang w:val="ru-RU"/>
              </w:rPr>
              <w:t>3.60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A-1.3.2. Задать администратора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_Toc158083696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31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4A59DD27" w14:textId="53914AC6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97" w:history="1">
            <w:r w:rsidR="00D57AA6" w:rsidRPr="00B732E9">
              <w:rPr>
                <w:rStyle w:val="ae"/>
                <w:noProof/>
                <w:lang w:val="ru-RU"/>
              </w:rPr>
              <w:t>3.61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A-1.3.3. Добавить участников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_Toc158083697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32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486092A" w14:textId="4704C769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98" w:history="1">
            <w:r w:rsidR="00D57AA6" w:rsidRPr="00B732E9">
              <w:rPr>
                <w:rStyle w:val="ae"/>
                <w:noProof/>
                <w:lang w:val="ru-RU"/>
              </w:rPr>
              <w:t>3.62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A-1.3.4. Задать родительские группы пользователей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_Toc158083698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32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551A94F4" w14:textId="2C7D2527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699" w:history="1">
            <w:r w:rsidR="00D57AA6" w:rsidRPr="00B732E9">
              <w:rPr>
                <w:rStyle w:val="ae"/>
                <w:noProof/>
                <w:lang w:val="ru-RU"/>
              </w:rPr>
              <w:t>3.63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A-1.3.4. Задать дочерние группы пользователей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_Toc158083699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32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7D148DA" w14:textId="5A066AF3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00" w:history="1">
            <w:r w:rsidR="00D57AA6" w:rsidRPr="00B732E9">
              <w:rPr>
                <w:rStyle w:val="ae"/>
                <w:noProof/>
                <w:lang w:val="ru-RU"/>
              </w:rPr>
              <w:t>3.64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A-1.4. Редактировать группу пользователей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_Toc158083700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32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32E4C8D5" w14:textId="58189A90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01" w:history="1">
            <w:r w:rsidR="00D57AA6" w:rsidRPr="00B732E9">
              <w:rPr>
                <w:rStyle w:val="ae"/>
                <w:noProof/>
                <w:lang w:val="ru-RU"/>
              </w:rPr>
              <w:t>3.65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A-1.4.1. Изменить название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_Toc158083701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32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0DF9741D" w14:textId="61A067C0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02" w:history="1">
            <w:r w:rsidR="00D57AA6" w:rsidRPr="00B732E9">
              <w:rPr>
                <w:rStyle w:val="ae"/>
                <w:noProof/>
                <w:lang w:val="ru-RU"/>
              </w:rPr>
              <w:t>3.66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A-1.4.2. Задать администратора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_Toc158083702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33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35E8431E" w14:textId="62D5DB18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03" w:history="1">
            <w:r w:rsidR="00D57AA6" w:rsidRPr="00B732E9">
              <w:rPr>
                <w:rStyle w:val="ae"/>
                <w:noProof/>
                <w:lang w:val="ru-RU"/>
              </w:rPr>
              <w:t>3.67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A-1.4.3. Изменить администратора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_Toc158083703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33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A63B3C9" w14:textId="407F74AB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04" w:history="1">
            <w:r w:rsidR="00D57AA6" w:rsidRPr="00B732E9">
              <w:rPr>
                <w:rStyle w:val="ae"/>
                <w:noProof/>
                <w:lang w:val="ru-RU"/>
              </w:rPr>
              <w:t>3.68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A-1.4.4. Удалить администратора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_Toc158083704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33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4DF4F059" w14:textId="0FDDA8FF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05" w:history="1">
            <w:r w:rsidR="00D57AA6" w:rsidRPr="00B732E9">
              <w:rPr>
                <w:rStyle w:val="ae"/>
                <w:noProof/>
                <w:lang w:val="ru-RU"/>
              </w:rPr>
              <w:t>3.69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A-1.4.5. Изменить состав участников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_Toc158083705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33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48B5675D" w14:textId="7750021C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06" w:history="1">
            <w:r w:rsidR="00D57AA6" w:rsidRPr="00B732E9">
              <w:rPr>
                <w:rStyle w:val="ae"/>
                <w:noProof/>
                <w:lang w:val="ru-RU"/>
              </w:rPr>
              <w:t>3.70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A-1.5. Отменить изменения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_Toc158083706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33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24B3D3D" w14:textId="29378A8A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07" w:history="1">
            <w:r w:rsidR="00D57AA6" w:rsidRPr="00B732E9">
              <w:rPr>
                <w:rStyle w:val="ae"/>
                <w:noProof/>
                <w:lang w:val="ru-RU"/>
              </w:rPr>
              <w:t>3.71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A-2. Управление категориями объявлений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_Toc158083707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33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4B7940ED" w14:textId="4FE90C66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08" w:history="1">
            <w:r w:rsidR="00D57AA6" w:rsidRPr="00B732E9">
              <w:rPr>
                <w:rStyle w:val="ae"/>
                <w:noProof/>
                <w:lang w:val="ru-RU"/>
              </w:rPr>
              <w:t>3.72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A-2.1. Создать категорию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_Toc158083708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34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05BC9001" w14:textId="7CE13706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09" w:history="1">
            <w:r w:rsidR="00D57AA6" w:rsidRPr="00B732E9">
              <w:rPr>
                <w:rStyle w:val="ae"/>
                <w:noProof/>
                <w:lang w:val="ru-RU"/>
              </w:rPr>
              <w:t>3.73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A-2.1.1. Указать название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_Toc158083709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34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2DED29EA" w14:textId="482D473C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10" w:history="1">
            <w:r w:rsidR="00D57AA6" w:rsidRPr="00B732E9">
              <w:rPr>
                <w:rStyle w:val="ae"/>
                <w:noProof/>
                <w:lang w:val="ru-RU"/>
              </w:rPr>
              <w:t>3.74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A-2.1.2. Указать цвет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_Toc158083710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34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7E6DCEA5" w14:textId="1682EC93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11" w:history="1">
            <w:r w:rsidR="00D57AA6" w:rsidRPr="00B732E9">
              <w:rPr>
                <w:rStyle w:val="ae"/>
                <w:noProof/>
                <w:lang w:val="ru-RU"/>
              </w:rPr>
              <w:t>3.75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A-2.2. Редактировать категорию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_Toc158083711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34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559D8B92" w14:textId="69C14558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12" w:history="1">
            <w:r w:rsidR="00D57AA6" w:rsidRPr="00B732E9">
              <w:rPr>
                <w:rStyle w:val="ae"/>
                <w:noProof/>
                <w:lang w:val="ru-RU"/>
              </w:rPr>
              <w:t>3.76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A-2.2.1. Редактировать название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_Toc158083712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34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18005528" w14:textId="0478A177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13" w:history="1">
            <w:r w:rsidR="00D57AA6" w:rsidRPr="00B732E9">
              <w:rPr>
                <w:rStyle w:val="ae"/>
                <w:noProof/>
                <w:lang w:val="ru-RU"/>
              </w:rPr>
              <w:t>3.77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A-2.2.2. Редактировать цвет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_Toc158083713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35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5FCF8F55" w14:textId="402DA119" w:rsidR="00D57AA6" w:rsidRDefault="001A0621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8083714" w:history="1">
            <w:r w:rsidR="00D57AA6" w:rsidRPr="00B732E9">
              <w:rPr>
                <w:rStyle w:val="ae"/>
                <w:noProof/>
                <w:lang w:val="ru-RU"/>
              </w:rPr>
              <w:t>3.78</w:t>
            </w:r>
            <w:r w:rsidR="00D57A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D57AA6" w:rsidRPr="00B732E9">
              <w:rPr>
                <w:rStyle w:val="ae"/>
                <w:noProof/>
                <w:lang w:val="ru-RU"/>
              </w:rPr>
              <w:t>A-2.</w:t>
            </w:r>
            <w:r w:rsidR="00D57AA6" w:rsidRPr="00B732E9">
              <w:rPr>
                <w:rStyle w:val="ae"/>
                <w:noProof/>
              </w:rPr>
              <w:t>3</w:t>
            </w:r>
            <w:r w:rsidR="00D57AA6" w:rsidRPr="00B732E9">
              <w:rPr>
                <w:rStyle w:val="ae"/>
                <w:noProof/>
                <w:lang w:val="ru-RU"/>
              </w:rPr>
              <w:t>. Удалить категорию</w:t>
            </w:r>
            <w:r w:rsidR="00D57AA6">
              <w:rPr>
                <w:noProof/>
                <w:webHidden/>
              </w:rPr>
              <w:tab/>
            </w:r>
            <w:r w:rsidR="00D57AA6">
              <w:rPr>
                <w:noProof/>
                <w:webHidden/>
              </w:rPr>
              <w:fldChar w:fldCharType="begin"/>
            </w:r>
            <w:r w:rsidR="00D57AA6">
              <w:rPr>
                <w:noProof/>
                <w:webHidden/>
              </w:rPr>
              <w:instrText xml:space="preserve"> PAGEREF _Toc158083714 \h </w:instrText>
            </w:r>
            <w:r w:rsidR="00D57AA6">
              <w:rPr>
                <w:noProof/>
                <w:webHidden/>
              </w:rPr>
            </w:r>
            <w:r w:rsidR="00D57AA6">
              <w:rPr>
                <w:noProof/>
                <w:webHidden/>
              </w:rPr>
              <w:fldChar w:fldCharType="separate"/>
            </w:r>
            <w:r w:rsidR="00D57AA6">
              <w:rPr>
                <w:noProof/>
                <w:webHidden/>
              </w:rPr>
              <w:t>35</w:t>
            </w:r>
            <w:r w:rsidR="00D57AA6">
              <w:rPr>
                <w:noProof/>
                <w:webHidden/>
              </w:rPr>
              <w:fldChar w:fldCharType="end"/>
            </w:r>
          </w:hyperlink>
        </w:p>
        <w:p w14:paraId="6738C86B" w14:textId="38BAABBC" w:rsidR="00D84AFD" w:rsidRPr="003C06DF" w:rsidRDefault="00D84AFD" w:rsidP="00D84AFD">
          <w:r w:rsidRPr="00D2405E">
            <w:rPr>
              <w:b/>
              <w:bCs/>
            </w:rPr>
            <w:fldChar w:fldCharType="end"/>
          </w:r>
        </w:p>
      </w:sdtContent>
    </w:sdt>
    <w:p w14:paraId="73769C12" w14:textId="12C8EE6C" w:rsidR="00D84AFD" w:rsidRPr="00D2405E" w:rsidRDefault="00D84AFD">
      <w:pPr>
        <w:widowControl/>
        <w:spacing w:line="240" w:lineRule="auto"/>
        <w:rPr>
          <w:rFonts w:ascii="Arial" w:hAnsi="Arial"/>
          <w:b/>
          <w:sz w:val="36"/>
          <w:lang w:val="ru-RU"/>
        </w:rPr>
      </w:pPr>
      <w:r w:rsidRPr="00D2405E">
        <w:rPr>
          <w:rFonts w:ascii="Arial" w:hAnsi="Arial"/>
          <w:b/>
          <w:sz w:val="36"/>
          <w:lang w:val="ru-RU"/>
        </w:rPr>
        <w:br w:type="page"/>
      </w:r>
    </w:p>
    <w:p w14:paraId="14B17B9E" w14:textId="19EE36CE" w:rsidR="006C2EFC" w:rsidRPr="00D2405E" w:rsidRDefault="00204EA8" w:rsidP="00FD1BAC">
      <w:pPr>
        <w:pStyle w:val="a4"/>
        <w:rPr>
          <w:lang w:val="ru-RU"/>
        </w:rPr>
      </w:pPr>
      <w:r w:rsidRPr="00D2405E">
        <w:rPr>
          <w:lang w:val="ru-RU"/>
        </w:rPr>
        <w:lastRenderedPageBreak/>
        <w:fldChar w:fldCharType="begin"/>
      </w:r>
      <w:r w:rsidRPr="00D2405E">
        <w:rPr>
          <w:lang w:val="ru-RU"/>
        </w:rPr>
        <w:instrText xml:space="preserve"> TITLE  \* MERGEFORMAT </w:instrText>
      </w:r>
      <w:r w:rsidRPr="00D2405E">
        <w:rPr>
          <w:lang w:val="ru-RU"/>
        </w:rPr>
        <w:fldChar w:fldCharType="separate"/>
      </w:r>
      <w:r w:rsidR="009900F4" w:rsidRPr="00D2405E">
        <w:rPr>
          <w:lang w:val="ru-RU"/>
        </w:rPr>
        <w:t>О</w:t>
      </w:r>
      <w:r w:rsidR="00B64071" w:rsidRPr="00D2405E">
        <w:rPr>
          <w:lang w:val="ru-RU"/>
        </w:rPr>
        <w:t>писание вариантов использования</w:t>
      </w:r>
      <w:r w:rsidRPr="00D2405E">
        <w:rPr>
          <w:lang w:val="ru-RU"/>
        </w:rPr>
        <w:fldChar w:fldCharType="end"/>
      </w:r>
      <w:bookmarkStart w:id="1" w:name="_Toc436203377"/>
      <w:bookmarkStart w:id="2" w:name="_Toc452813577"/>
    </w:p>
    <w:p w14:paraId="77E0230D" w14:textId="77777777" w:rsidR="00D51354" w:rsidRPr="00D2405E" w:rsidRDefault="005419D7" w:rsidP="00695971">
      <w:pPr>
        <w:pStyle w:val="1"/>
        <w:contextualSpacing/>
        <w:rPr>
          <w:color w:val="000000" w:themeColor="text1"/>
          <w:lang w:val="ru-RU" w:eastAsia="en-US"/>
        </w:rPr>
      </w:pPr>
      <w:bookmarkStart w:id="3" w:name="_Ref152315821"/>
      <w:bookmarkStart w:id="4" w:name="_Toc146820757"/>
      <w:bookmarkStart w:id="5" w:name="_Toc158083634"/>
      <w:r w:rsidRPr="00D2405E">
        <w:rPr>
          <w:color w:val="000000" w:themeColor="text1"/>
          <w:lang w:val="ru-RU" w:eastAsia="en-US"/>
        </w:rPr>
        <w:t>Структуризация вариантов использования</w:t>
      </w:r>
      <w:bookmarkEnd w:id="3"/>
      <w:bookmarkEnd w:id="4"/>
      <w:bookmarkEnd w:id="5"/>
    </w:p>
    <w:p w14:paraId="16CC105B" w14:textId="12AC6F0C" w:rsidR="00F05F0C" w:rsidRPr="00D2405E" w:rsidRDefault="00F05F0C" w:rsidP="00733F3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</w:t>
      </w:r>
      <w:r w:rsidR="00CF3C28" w:rsidRPr="00D2405E">
        <w:rPr>
          <w:snapToGrid w:val="0"/>
          <w:color w:val="000000" w:themeColor="text1"/>
          <w:lang w:val="ru-RU"/>
        </w:rPr>
        <w:t xml:space="preserve">основных </w:t>
      </w:r>
      <w:r w:rsidRPr="00D2405E">
        <w:rPr>
          <w:snapToGrid w:val="0"/>
          <w:color w:val="000000" w:themeColor="text1"/>
          <w:lang w:val="ru-RU"/>
        </w:rPr>
        <w:t>прецедентов</w:t>
      </w:r>
      <w:r w:rsidR="007A7400" w:rsidRPr="00D2405E">
        <w:rPr>
          <w:snapToGrid w:val="0"/>
          <w:color w:val="000000" w:themeColor="text1"/>
          <w:lang w:val="ru-RU"/>
        </w:rPr>
        <w:t xml:space="preserve"> системы</w:t>
      </w:r>
      <w:r w:rsidRPr="00D2405E">
        <w:rPr>
          <w:snapToGrid w:val="0"/>
          <w:color w:val="000000" w:themeColor="text1"/>
          <w:lang w:val="ru-RU"/>
        </w:rPr>
        <w:t xml:space="preserve"> представлена на рис. 1.</w:t>
      </w:r>
    </w:p>
    <w:p w14:paraId="048A713C" w14:textId="3D300A5E" w:rsidR="00F05F0C" w:rsidRPr="00D2405E" w:rsidRDefault="00A207F4" w:rsidP="0053713A">
      <w:pPr>
        <w:pStyle w:val="Tabletext"/>
        <w:jc w:val="center"/>
        <w:rPr>
          <w:snapToGrid w:val="0"/>
          <w:color w:val="000000" w:themeColor="text1"/>
          <w:lang w:val="ru-RU"/>
        </w:rPr>
      </w:pPr>
      <w:r w:rsidRPr="00A207F4">
        <w:rPr>
          <w:snapToGrid w:val="0"/>
          <w:color w:val="000000" w:themeColor="text1"/>
          <w:lang w:val="ru-RU"/>
        </w:rPr>
        <w:drawing>
          <wp:inline distT="0" distB="0" distL="0" distR="0" wp14:anchorId="770A9090" wp14:editId="772B96FF">
            <wp:extent cx="5943600" cy="67652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63B9" w14:textId="7AFAF80B" w:rsidR="00C5243D" w:rsidRPr="00D2405E" w:rsidRDefault="00F05F0C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1. Диаграмма</w:t>
      </w:r>
      <w:r w:rsidR="00CF3C28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основных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прецедентов</w:t>
      </w:r>
      <w:r w:rsidR="00B02D80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системы</w:t>
      </w:r>
      <w:r w:rsidR="00C5243D" w:rsidRPr="00D2405E">
        <w:rPr>
          <w:b/>
          <w:snapToGrid w:val="0"/>
          <w:color w:val="000000" w:themeColor="text1"/>
          <w:sz w:val="16"/>
          <w:szCs w:val="16"/>
          <w:lang w:val="ru-RU"/>
        </w:rPr>
        <w:br w:type="page"/>
      </w:r>
    </w:p>
    <w:p w14:paraId="63279FA7" w14:textId="7DAF6B54" w:rsidR="00E96AFA" w:rsidRPr="00D2405E" w:rsidRDefault="00E96AFA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 xml:space="preserve">Диаграмма прецедентов при просмотре доски объявлений представлена </w:t>
      </w:r>
      <w:r w:rsidR="00A207F4">
        <w:rPr>
          <w:snapToGrid w:val="0"/>
          <w:color w:val="000000" w:themeColor="text1"/>
          <w:lang w:val="ru-RU"/>
        </w:rPr>
        <w:t>на</w:t>
      </w:r>
      <w:r w:rsidRPr="00D2405E">
        <w:rPr>
          <w:snapToGrid w:val="0"/>
          <w:color w:val="000000" w:themeColor="text1"/>
          <w:lang w:val="ru-RU"/>
        </w:rPr>
        <w:t xml:space="preserve"> рис. 2.</w:t>
      </w:r>
    </w:p>
    <w:p w14:paraId="30627EF1" w14:textId="44EECD56" w:rsidR="00E96AFA" w:rsidRPr="00D2405E" w:rsidRDefault="000E1D7A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0E1D7A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18483BDA" wp14:editId="00D24394">
            <wp:extent cx="5038725" cy="13964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702" cy="139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E632" w14:textId="7167AE76" w:rsidR="009D2338" w:rsidRPr="00D2405E" w:rsidRDefault="00E96AFA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2. Диаграмма прецедентов при просмотре доски объявлений</w:t>
      </w:r>
    </w:p>
    <w:p w14:paraId="25472062" w14:textId="3341051A" w:rsidR="00F6692B" w:rsidRPr="00D2405E" w:rsidRDefault="00F6692B" w:rsidP="00F6692B">
      <w:pPr>
        <w:pStyle w:val="Tabletext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прецедентов при получении уведомления о публикации объявления представлена на рис. </w:t>
      </w:r>
      <w:r w:rsidR="00532F42">
        <w:rPr>
          <w:snapToGrid w:val="0"/>
          <w:color w:val="000000" w:themeColor="text1"/>
          <w:lang w:val="ru-RU"/>
        </w:rPr>
        <w:t>3</w:t>
      </w:r>
      <w:r w:rsidRPr="00D2405E">
        <w:rPr>
          <w:snapToGrid w:val="0"/>
          <w:color w:val="000000" w:themeColor="text1"/>
          <w:lang w:val="ru-RU"/>
        </w:rPr>
        <w:t>.</w:t>
      </w:r>
    </w:p>
    <w:p w14:paraId="76CD9178" w14:textId="20394B03" w:rsidR="0053713A" w:rsidRPr="00D2405E" w:rsidRDefault="00532F42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532F42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50FF858F" wp14:editId="239ACBA4">
            <wp:extent cx="5943600" cy="16078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07AC" w14:textId="6450E8B1" w:rsidR="00F6692B" w:rsidRPr="00D2405E" w:rsidRDefault="00F6692B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532F42">
        <w:rPr>
          <w:b/>
          <w:snapToGrid w:val="0"/>
          <w:color w:val="000000" w:themeColor="text1"/>
          <w:sz w:val="16"/>
          <w:szCs w:val="16"/>
          <w:lang w:val="ru-RU"/>
        </w:rPr>
        <w:t>3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получении уведомления о публикации объявления</w:t>
      </w:r>
    </w:p>
    <w:p w14:paraId="2F689479" w14:textId="77777777" w:rsidR="00532F42" w:rsidRPr="00D2405E" w:rsidRDefault="00532F42" w:rsidP="00532F42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прецедентов при управлении подписками на получение уведомлений о публикации объявлений представлена на рис. </w:t>
      </w:r>
      <w:r>
        <w:rPr>
          <w:snapToGrid w:val="0"/>
          <w:color w:val="000000" w:themeColor="text1"/>
          <w:lang w:val="ru-RU"/>
        </w:rPr>
        <w:t>4</w:t>
      </w:r>
      <w:r w:rsidRPr="00D2405E">
        <w:rPr>
          <w:snapToGrid w:val="0"/>
          <w:color w:val="000000" w:themeColor="text1"/>
          <w:lang w:val="ru-RU"/>
        </w:rPr>
        <w:t>.</w:t>
      </w:r>
    </w:p>
    <w:p w14:paraId="5A14B933" w14:textId="02382757" w:rsidR="00532F42" w:rsidRPr="00D2405E" w:rsidRDefault="00532F42" w:rsidP="00532F42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532F42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3F49D44D" wp14:editId="75BE1DEF">
            <wp:extent cx="5943600" cy="17430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D229" w14:textId="77777777" w:rsidR="00532F42" w:rsidRPr="00D2405E" w:rsidRDefault="00532F42" w:rsidP="00532F42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4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управлении подписками</w:t>
      </w:r>
    </w:p>
    <w:p w14:paraId="728961F6" w14:textId="77777777" w:rsidR="00F6692B" w:rsidRPr="00D2405E" w:rsidRDefault="00F6692B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br w:type="page"/>
      </w:r>
    </w:p>
    <w:p w14:paraId="6DA1F0E9" w14:textId="5B22D9C8" w:rsidR="00C5243D" w:rsidRPr="00D2405E" w:rsidRDefault="00C5243D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 xml:space="preserve">Диаграмма прецедентов </w:t>
      </w:r>
      <w:r w:rsidR="009D2338" w:rsidRPr="00D2405E">
        <w:rPr>
          <w:snapToGrid w:val="0"/>
          <w:color w:val="000000" w:themeColor="text1"/>
          <w:lang w:val="ru-RU"/>
        </w:rPr>
        <w:t xml:space="preserve">при </w:t>
      </w:r>
      <w:r w:rsidRPr="00D2405E">
        <w:rPr>
          <w:snapToGrid w:val="0"/>
          <w:color w:val="000000" w:themeColor="text1"/>
          <w:lang w:val="ru-RU"/>
        </w:rPr>
        <w:t>управлени</w:t>
      </w:r>
      <w:r w:rsidR="009D2338" w:rsidRPr="00D2405E">
        <w:rPr>
          <w:snapToGrid w:val="0"/>
          <w:color w:val="000000" w:themeColor="text1"/>
          <w:lang w:val="ru-RU"/>
        </w:rPr>
        <w:t>и</w:t>
      </w:r>
      <w:r w:rsidRPr="00D2405E">
        <w:rPr>
          <w:snapToGrid w:val="0"/>
          <w:color w:val="000000" w:themeColor="text1"/>
          <w:lang w:val="ru-RU"/>
        </w:rPr>
        <w:t xml:space="preserve"> объявлениями представлена на рис. </w:t>
      </w:r>
      <w:r w:rsidR="00F6692B" w:rsidRPr="00D2405E">
        <w:rPr>
          <w:snapToGrid w:val="0"/>
          <w:color w:val="000000" w:themeColor="text1"/>
          <w:lang w:val="ru-RU"/>
        </w:rPr>
        <w:t>5</w:t>
      </w:r>
      <w:r w:rsidRPr="00D2405E">
        <w:rPr>
          <w:snapToGrid w:val="0"/>
          <w:color w:val="000000" w:themeColor="text1"/>
          <w:lang w:val="ru-RU"/>
        </w:rPr>
        <w:t>.</w:t>
      </w:r>
    </w:p>
    <w:p w14:paraId="10DA4B83" w14:textId="0AB04DF1" w:rsidR="00C5243D" w:rsidRPr="00D2405E" w:rsidRDefault="00034BCE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28AAC455" wp14:editId="510AF91A">
            <wp:extent cx="6400800" cy="38185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2038" cy="383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AFA" w:rsidRPr="00D2405E">
        <w:rPr>
          <w:noProof/>
          <w:snapToGrid w:val="0"/>
          <w:color w:val="000000" w:themeColor="text1"/>
          <w:lang w:val="ru-RU"/>
        </w:rPr>
        <w:t xml:space="preserve"> </w:t>
      </w:r>
    </w:p>
    <w:p w14:paraId="2ADE5DC5" w14:textId="061211CD" w:rsidR="002E0E27" w:rsidRPr="00D2405E" w:rsidRDefault="00C5243D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F6692B" w:rsidRPr="00D2405E">
        <w:rPr>
          <w:b/>
          <w:snapToGrid w:val="0"/>
          <w:color w:val="000000" w:themeColor="text1"/>
          <w:sz w:val="16"/>
          <w:szCs w:val="16"/>
          <w:lang w:val="ru-RU"/>
        </w:rPr>
        <w:t>5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</w:t>
      </w:r>
      <w:r w:rsidR="009D2338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при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управлени</w:t>
      </w:r>
      <w:r w:rsidR="009D2338" w:rsidRPr="00D2405E">
        <w:rPr>
          <w:b/>
          <w:snapToGrid w:val="0"/>
          <w:color w:val="000000" w:themeColor="text1"/>
          <w:sz w:val="16"/>
          <w:szCs w:val="16"/>
          <w:lang w:val="ru-RU"/>
        </w:rPr>
        <w:t>и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объявлениями</w:t>
      </w:r>
    </w:p>
    <w:p w14:paraId="5B2D86B4" w14:textId="269CB9A2" w:rsidR="00F6692B" w:rsidRPr="00D2405E" w:rsidRDefault="00F6692B" w:rsidP="00F6692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создании объявления представлена на рис. 6.</w:t>
      </w:r>
    </w:p>
    <w:p w14:paraId="7C958965" w14:textId="1A910083" w:rsidR="00F6692B" w:rsidRPr="00D2405E" w:rsidRDefault="00EE3829" w:rsidP="00F6692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EE3829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47CD5165" wp14:editId="5A075F92">
            <wp:extent cx="5943600" cy="34620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6403" w14:textId="74483339" w:rsidR="00F6692B" w:rsidRPr="00D2405E" w:rsidRDefault="00F6692B" w:rsidP="00F6692B">
      <w:pPr>
        <w:pStyle w:val="Tabletext"/>
        <w:spacing w:after="240"/>
        <w:jc w:val="both"/>
        <w:rPr>
          <w:snapToGrid w:val="0"/>
          <w:color w:val="000000" w:themeColor="text1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lastRenderedPageBreak/>
        <w:t>Рис. 6. Диаграмма прецедентов при создании объявления</w:t>
      </w:r>
    </w:p>
    <w:p w14:paraId="46F6680A" w14:textId="144A96A7" w:rsidR="002E0E27" w:rsidRPr="00D2405E" w:rsidRDefault="002E0E27" w:rsidP="002E0E27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прецедентов при редактировании объявления представлена на рис. </w:t>
      </w:r>
      <w:r w:rsidR="00F6692B" w:rsidRPr="00D2405E">
        <w:rPr>
          <w:snapToGrid w:val="0"/>
          <w:color w:val="000000" w:themeColor="text1"/>
          <w:lang w:val="ru-RU"/>
        </w:rPr>
        <w:t>7</w:t>
      </w:r>
      <w:r w:rsidRPr="00D2405E">
        <w:rPr>
          <w:snapToGrid w:val="0"/>
          <w:color w:val="000000" w:themeColor="text1"/>
          <w:lang w:val="ru-RU"/>
        </w:rPr>
        <w:t>.</w:t>
      </w:r>
    </w:p>
    <w:p w14:paraId="76021901" w14:textId="1EEDF603" w:rsidR="002E0E27" w:rsidRPr="00D2405E" w:rsidRDefault="00EE3829" w:rsidP="002E0E27">
      <w:pPr>
        <w:pStyle w:val="Tabletext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EE3829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2A039E91" wp14:editId="36C9D084">
            <wp:extent cx="5943600" cy="38525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5A14" w14:textId="05C055D9" w:rsidR="002E0E27" w:rsidRPr="00D2405E" w:rsidRDefault="002E0E27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F6692B" w:rsidRPr="00D2405E">
        <w:rPr>
          <w:b/>
          <w:snapToGrid w:val="0"/>
          <w:color w:val="000000" w:themeColor="text1"/>
          <w:sz w:val="16"/>
          <w:szCs w:val="16"/>
          <w:lang w:val="ru-RU"/>
        </w:rPr>
        <w:t>7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редактировании объявления</w:t>
      </w:r>
    </w:p>
    <w:p w14:paraId="6EAB5087" w14:textId="00B9CE57" w:rsidR="009D2338" w:rsidRPr="00D2405E" w:rsidRDefault="009D2338" w:rsidP="009D2338">
      <w:pPr>
        <w:pStyle w:val="Tabletext"/>
        <w:jc w:val="both"/>
        <w:rPr>
          <w:bCs/>
          <w:snapToGrid w:val="0"/>
          <w:color w:val="000000" w:themeColor="text1"/>
          <w:lang w:val="ru-RU"/>
        </w:rPr>
      </w:pPr>
      <w:r w:rsidRPr="00D2405E">
        <w:rPr>
          <w:bCs/>
          <w:snapToGrid w:val="0"/>
          <w:color w:val="000000" w:themeColor="text1"/>
          <w:lang w:val="ru-RU"/>
        </w:rPr>
        <w:t xml:space="preserve">Диаграмма прецедентов при управлении опросами представлена на рис. </w:t>
      </w:r>
      <w:r w:rsidR="00B14019" w:rsidRPr="00D2405E">
        <w:rPr>
          <w:bCs/>
          <w:snapToGrid w:val="0"/>
          <w:color w:val="000000" w:themeColor="text1"/>
          <w:lang w:val="ru-RU"/>
        </w:rPr>
        <w:t>8</w:t>
      </w:r>
      <w:r w:rsidRPr="00D2405E">
        <w:rPr>
          <w:bCs/>
          <w:snapToGrid w:val="0"/>
          <w:color w:val="000000" w:themeColor="text1"/>
          <w:lang w:val="ru-RU"/>
        </w:rPr>
        <w:t>.</w:t>
      </w:r>
    </w:p>
    <w:p w14:paraId="3D3D48B3" w14:textId="4078A5C5" w:rsidR="009D2338" w:rsidRPr="00D2405E" w:rsidRDefault="00EE3829" w:rsidP="009D2338">
      <w:pPr>
        <w:pStyle w:val="Tabletext"/>
        <w:jc w:val="both"/>
        <w:rPr>
          <w:bCs/>
          <w:snapToGrid w:val="0"/>
          <w:color w:val="000000" w:themeColor="text1"/>
          <w:sz w:val="16"/>
          <w:szCs w:val="16"/>
          <w:lang w:val="ru-RU"/>
        </w:rPr>
      </w:pPr>
      <w:r w:rsidRPr="00EE3829">
        <w:rPr>
          <w:bCs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6F7C4790" wp14:editId="5C6FB42E">
            <wp:extent cx="5943600" cy="15043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338" w:rsidRPr="00D2405E">
        <w:rPr>
          <w:bCs/>
          <w:noProof/>
          <w:snapToGrid w:val="0"/>
          <w:color w:val="000000" w:themeColor="text1"/>
          <w:sz w:val="16"/>
          <w:szCs w:val="16"/>
          <w:lang w:val="ru-RU"/>
        </w:rPr>
        <w:t xml:space="preserve"> </w:t>
      </w:r>
    </w:p>
    <w:p w14:paraId="3C82BA95" w14:textId="28BD4A3E" w:rsidR="002E0E27" w:rsidRPr="00D2405E" w:rsidRDefault="009D2338" w:rsidP="00B14019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B14019" w:rsidRPr="00D2405E">
        <w:rPr>
          <w:b/>
          <w:snapToGrid w:val="0"/>
          <w:color w:val="000000" w:themeColor="text1"/>
          <w:sz w:val="16"/>
          <w:szCs w:val="16"/>
          <w:lang w:val="ru-RU"/>
        </w:rPr>
        <w:t>8</w:t>
      </w:r>
      <w:r w:rsidR="002E0E27" w:rsidRPr="00D2405E">
        <w:rPr>
          <w:b/>
          <w:snapToGrid w:val="0"/>
          <w:color w:val="000000" w:themeColor="text1"/>
          <w:sz w:val="16"/>
          <w:szCs w:val="16"/>
          <w:lang w:val="ru-RU"/>
        </w:rPr>
        <w:t>.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Диаграмма прецедентов при управлении опросами</w:t>
      </w:r>
    </w:p>
    <w:p w14:paraId="71CAB8A9" w14:textId="7F9CD4D0" w:rsidR="002E0E27" w:rsidRPr="00AE72A0" w:rsidRDefault="002E0E27" w:rsidP="00A336A7">
      <w:pPr>
        <w:pStyle w:val="Tabletext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 xml:space="preserve">Диаграмма прецедентов при создании опроса представлена на рис. </w:t>
      </w:r>
      <w:r w:rsidR="00750861" w:rsidRPr="00D2405E">
        <w:rPr>
          <w:snapToGrid w:val="0"/>
          <w:color w:val="000000" w:themeColor="text1"/>
          <w:lang w:val="ru-RU"/>
        </w:rPr>
        <w:t>9</w:t>
      </w:r>
      <w:r w:rsidRPr="00D2405E">
        <w:rPr>
          <w:snapToGrid w:val="0"/>
          <w:color w:val="000000" w:themeColor="text1"/>
          <w:lang w:val="ru-RU"/>
        </w:rPr>
        <w:t>.</w:t>
      </w:r>
      <w:r w:rsidR="00EE3829" w:rsidRPr="00EE3829">
        <w:rPr>
          <w:noProof/>
          <w:lang w:val="ru-RU"/>
        </w:rPr>
        <w:drawing>
          <wp:inline distT="0" distB="0" distL="0" distR="0" wp14:anchorId="653883F9" wp14:editId="7962ACB3">
            <wp:extent cx="5943600" cy="16141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1637" w14:textId="77777777" w:rsidR="00475986" w:rsidRDefault="002E0E27" w:rsidP="00475986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750861" w:rsidRPr="00D2405E">
        <w:rPr>
          <w:b/>
          <w:snapToGrid w:val="0"/>
          <w:color w:val="000000" w:themeColor="text1"/>
          <w:sz w:val="16"/>
          <w:szCs w:val="16"/>
          <w:lang w:val="ru-RU"/>
        </w:rPr>
        <w:t>9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создании опроса</w:t>
      </w:r>
    </w:p>
    <w:p w14:paraId="4B8717FC" w14:textId="299D0317" w:rsidR="00750861" w:rsidRPr="00D2405E" w:rsidRDefault="00750861" w:rsidP="00475986">
      <w:pPr>
        <w:pStyle w:val="Tabletext"/>
        <w:spacing w:after="240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управлении администраторами групп своими группами представлена на рис. 10.</w:t>
      </w:r>
    </w:p>
    <w:p w14:paraId="18B00773" w14:textId="1B924240" w:rsidR="00750861" w:rsidRPr="00D2405E" w:rsidRDefault="00A207F4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A207F4">
        <w:rPr>
          <w:snapToGrid w:val="0"/>
          <w:color w:val="000000" w:themeColor="text1"/>
          <w:lang w:val="ru-RU"/>
        </w:rPr>
        <w:drawing>
          <wp:inline distT="0" distB="0" distL="0" distR="0" wp14:anchorId="55044ED7" wp14:editId="2388D35E">
            <wp:extent cx="5943600" cy="22371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2BCD" w14:textId="2ABBE8DE" w:rsidR="00750861" w:rsidRPr="00D2405E" w:rsidRDefault="00750861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10. Диаграмма прецедентов при управлении своими группами</w:t>
      </w:r>
    </w:p>
    <w:p w14:paraId="498A8A4B" w14:textId="100CD0DE" w:rsidR="00201930" w:rsidRPr="00D2405E" w:rsidRDefault="00201930" w:rsidP="00201930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</w:t>
      </w:r>
      <w:r>
        <w:rPr>
          <w:snapToGrid w:val="0"/>
          <w:color w:val="000000" w:themeColor="text1"/>
          <w:lang w:val="ru-RU"/>
        </w:rPr>
        <w:t xml:space="preserve"> при создании группы </w:t>
      </w:r>
      <w:r w:rsidRPr="00201930">
        <w:rPr>
          <w:snapToGrid w:val="0"/>
          <w:color w:val="000000" w:themeColor="text1"/>
          <w:lang w:val="ru-RU"/>
        </w:rPr>
        <w:t>пользователей</w:t>
      </w:r>
      <w:r>
        <w:rPr>
          <w:snapToGrid w:val="0"/>
          <w:color w:val="000000" w:themeColor="text1"/>
          <w:lang w:val="ru-RU"/>
        </w:rPr>
        <w:t xml:space="preserve"> </w:t>
      </w:r>
      <w:r w:rsidRPr="00D2405E">
        <w:rPr>
          <w:snapToGrid w:val="0"/>
          <w:color w:val="000000" w:themeColor="text1"/>
          <w:lang w:val="ru-RU"/>
        </w:rPr>
        <w:t>представлена на рис. 1</w:t>
      </w:r>
      <w:r>
        <w:rPr>
          <w:snapToGrid w:val="0"/>
          <w:color w:val="000000" w:themeColor="text1"/>
          <w:lang w:val="ru-RU"/>
        </w:rPr>
        <w:t>2</w:t>
      </w:r>
      <w:r w:rsidRPr="00D2405E">
        <w:rPr>
          <w:snapToGrid w:val="0"/>
          <w:color w:val="000000" w:themeColor="text1"/>
          <w:lang w:val="ru-RU"/>
        </w:rPr>
        <w:t>.</w:t>
      </w:r>
    </w:p>
    <w:p w14:paraId="62E83ABB" w14:textId="37ABB8EC" w:rsidR="00201930" w:rsidRPr="00D2405E" w:rsidRDefault="004F49F6" w:rsidP="00201930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4F49F6">
        <w:rPr>
          <w:snapToGrid w:val="0"/>
          <w:color w:val="000000" w:themeColor="text1"/>
          <w:lang w:val="ru-RU"/>
        </w:rPr>
        <w:lastRenderedPageBreak/>
        <w:drawing>
          <wp:inline distT="0" distB="0" distL="0" distR="0" wp14:anchorId="51E1FD84" wp14:editId="349C6AC8">
            <wp:extent cx="5943600" cy="3030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0FD3" w14:textId="1C43C5EE" w:rsidR="00201930" w:rsidRPr="00D2405E" w:rsidRDefault="00201930" w:rsidP="00201930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2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. Диаграмма прецедентов при 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создании группы пользователей</w:t>
      </w:r>
    </w:p>
    <w:p w14:paraId="4D7049BB" w14:textId="05A8C620" w:rsidR="00CA4E1B" w:rsidRPr="00D2405E" w:rsidRDefault="00CA4E1B" w:rsidP="00CA4E1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</w:t>
      </w:r>
      <w:r>
        <w:rPr>
          <w:snapToGrid w:val="0"/>
          <w:color w:val="000000" w:themeColor="text1"/>
          <w:lang w:val="ru-RU"/>
        </w:rPr>
        <w:t xml:space="preserve"> при редактировании группы </w:t>
      </w:r>
      <w:r w:rsidRPr="00201930">
        <w:rPr>
          <w:snapToGrid w:val="0"/>
          <w:color w:val="000000" w:themeColor="text1"/>
          <w:lang w:val="ru-RU"/>
        </w:rPr>
        <w:t>пользователей</w:t>
      </w:r>
      <w:r>
        <w:rPr>
          <w:snapToGrid w:val="0"/>
          <w:color w:val="000000" w:themeColor="text1"/>
          <w:lang w:val="ru-RU"/>
        </w:rPr>
        <w:t xml:space="preserve"> </w:t>
      </w:r>
      <w:r w:rsidRPr="00D2405E">
        <w:rPr>
          <w:snapToGrid w:val="0"/>
          <w:color w:val="000000" w:themeColor="text1"/>
          <w:lang w:val="ru-RU"/>
        </w:rPr>
        <w:t>представлена на рис. 1</w:t>
      </w:r>
      <w:r>
        <w:rPr>
          <w:snapToGrid w:val="0"/>
          <w:color w:val="000000" w:themeColor="text1"/>
          <w:lang w:val="ru-RU"/>
        </w:rPr>
        <w:t>3</w:t>
      </w:r>
      <w:r w:rsidRPr="00D2405E">
        <w:rPr>
          <w:snapToGrid w:val="0"/>
          <w:color w:val="000000" w:themeColor="text1"/>
          <w:lang w:val="ru-RU"/>
        </w:rPr>
        <w:t>.</w:t>
      </w:r>
    </w:p>
    <w:p w14:paraId="67C961EC" w14:textId="05DCC093" w:rsidR="00CA4E1B" w:rsidRPr="00D2405E" w:rsidRDefault="00A207F4" w:rsidP="00CA4E1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A207F4">
        <w:rPr>
          <w:snapToGrid w:val="0"/>
          <w:color w:val="000000" w:themeColor="text1"/>
          <w:lang w:val="ru-RU"/>
        </w:rPr>
        <w:drawing>
          <wp:inline distT="0" distB="0" distL="0" distR="0" wp14:anchorId="00D4872C" wp14:editId="70A4ABDB">
            <wp:extent cx="5943600" cy="18986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9684" w14:textId="33E81527" w:rsidR="00CA4E1B" w:rsidRPr="00D2405E" w:rsidRDefault="00CA4E1B" w:rsidP="00CA4E1B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3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. Диаграмма прецедентов при 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редактировании группы пользователей</w:t>
      </w:r>
    </w:p>
    <w:p w14:paraId="661ADFB1" w14:textId="77777777" w:rsidR="00475986" w:rsidRDefault="00475986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>
        <w:rPr>
          <w:snapToGrid w:val="0"/>
          <w:color w:val="000000" w:themeColor="text1"/>
          <w:lang w:val="ru-RU"/>
        </w:rPr>
        <w:br w:type="page"/>
      </w:r>
    </w:p>
    <w:p w14:paraId="7D843DE9" w14:textId="71585DFE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управлении категориями объявлений представлена на рис. 1</w:t>
      </w:r>
      <w:r w:rsidR="007532C1">
        <w:rPr>
          <w:snapToGrid w:val="0"/>
          <w:color w:val="000000" w:themeColor="text1"/>
          <w:lang w:val="ru-RU"/>
        </w:rPr>
        <w:t>4</w:t>
      </w:r>
      <w:r w:rsidRPr="00D2405E">
        <w:rPr>
          <w:snapToGrid w:val="0"/>
          <w:color w:val="000000" w:themeColor="text1"/>
          <w:lang w:val="ru-RU"/>
        </w:rPr>
        <w:t>.</w:t>
      </w:r>
    </w:p>
    <w:p w14:paraId="55480BD4" w14:textId="6386BB9E" w:rsidR="00750861" w:rsidRPr="00D2405E" w:rsidRDefault="004F49F6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4F49F6">
        <w:rPr>
          <w:snapToGrid w:val="0"/>
          <w:color w:val="000000" w:themeColor="text1"/>
          <w:lang w:val="ru-RU"/>
        </w:rPr>
        <w:drawing>
          <wp:inline distT="0" distB="0" distL="0" distR="0" wp14:anchorId="42D87DCE" wp14:editId="063459C5">
            <wp:extent cx="5943600" cy="18453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5199" w14:textId="65AEB4ED" w:rsidR="002E0E27" w:rsidRPr="00D2405E" w:rsidRDefault="00750861" w:rsidP="00750861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 w:rsidR="007532C1">
        <w:rPr>
          <w:b/>
          <w:snapToGrid w:val="0"/>
          <w:color w:val="000000" w:themeColor="text1"/>
          <w:sz w:val="16"/>
          <w:szCs w:val="16"/>
          <w:lang w:val="ru-RU"/>
        </w:rPr>
        <w:t>4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управлении категориями объявлений</w:t>
      </w:r>
    </w:p>
    <w:bookmarkEnd w:id="1"/>
    <w:bookmarkEnd w:id="2"/>
    <w:p w14:paraId="72BDE7CD" w14:textId="77777777" w:rsidR="00D51354" w:rsidRPr="00D2405E" w:rsidRDefault="00855A4A" w:rsidP="00FC6534">
      <w:pPr>
        <w:pStyle w:val="1"/>
        <w:contextualSpacing/>
        <w:rPr>
          <w:color w:val="000000" w:themeColor="text1"/>
          <w:lang w:val="ru-RU" w:eastAsia="en-US"/>
        </w:rPr>
      </w:pPr>
      <w:r w:rsidRPr="00D2405E">
        <w:rPr>
          <w:color w:val="000000" w:themeColor="text1"/>
          <w:lang w:val="ru-RU" w:eastAsia="en-US"/>
        </w:rPr>
        <w:br w:type="page"/>
      </w:r>
      <w:bookmarkStart w:id="6" w:name="_Toc146820758"/>
      <w:bookmarkStart w:id="7" w:name="_Toc158083635"/>
      <w:r w:rsidR="005419D7" w:rsidRPr="00D2405E">
        <w:rPr>
          <w:color w:val="000000" w:themeColor="text1"/>
          <w:lang w:val="ru-RU" w:eastAsia="en-US"/>
        </w:rPr>
        <w:lastRenderedPageBreak/>
        <w:t>Реестр</w:t>
      </w:r>
      <w:r w:rsidR="00D51354" w:rsidRPr="00D2405E">
        <w:rPr>
          <w:color w:val="000000" w:themeColor="text1"/>
          <w:lang w:val="ru-RU" w:eastAsia="en-US"/>
        </w:rPr>
        <w:t xml:space="preserve"> вариантов использования</w:t>
      </w:r>
      <w:bookmarkEnd w:id="6"/>
      <w:bookmarkEnd w:id="7"/>
    </w:p>
    <w:p w14:paraId="7A728EB1" w14:textId="30EE5BFF" w:rsidR="006B16B0" w:rsidRPr="00D2405E" w:rsidRDefault="00FC6534" w:rsidP="008C44FB">
      <w:pPr>
        <w:pStyle w:val="Tabletext"/>
        <w:jc w:val="both"/>
        <w:rPr>
          <w:snapToGrid w:val="0"/>
          <w:lang w:val="ru-RU"/>
        </w:rPr>
      </w:pPr>
      <w:r w:rsidRPr="00D2405E">
        <w:rPr>
          <w:snapToGrid w:val="0"/>
          <w:lang w:val="ru-RU"/>
        </w:rPr>
        <w:t>По результатам анализа, проделанного в параграфе «</w:t>
      </w:r>
      <w:r w:rsidRPr="00D2405E">
        <w:rPr>
          <w:snapToGrid w:val="0"/>
          <w:lang w:val="ru-RU"/>
        </w:rPr>
        <w:fldChar w:fldCharType="begin"/>
      </w:r>
      <w:r w:rsidRPr="00D2405E">
        <w:rPr>
          <w:snapToGrid w:val="0"/>
          <w:lang w:val="ru-RU"/>
        </w:rPr>
        <w:instrText xml:space="preserve"> REF _Ref152315821 \h </w:instrText>
      </w:r>
      <w:r w:rsidR="008C44FB" w:rsidRPr="00D2405E">
        <w:rPr>
          <w:snapToGrid w:val="0"/>
          <w:lang w:val="ru-RU"/>
        </w:rPr>
        <w:instrText xml:space="preserve"> \* MERGEFORMAT </w:instrText>
      </w:r>
      <w:r w:rsidRPr="00D2405E">
        <w:rPr>
          <w:snapToGrid w:val="0"/>
          <w:lang w:val="ru-RU"/>
        </w:rPr>
      </w:r>
      <w:r w:rsidRPr="00D2405E">
        <w:rPr>
          <w:snapToGrid w:val="0"/>
          <w:lang w:val="ru-RU"/>
        </w:rPr>
        <w:fldChar w:fldCharType="separate"/>
      </w:r>
      <w:r w:rsidR="00B12992" w:rsidRPr="00D2405E">
        <w:rPr>
          <w:snapToGrid w:val="0"/>
          <w:lang w:val="ru-RU"/>
        </w:rPr>
        <w:t>Структуризация вариантов использования</w:t>
      </w:r>
      <w:r w:rsidRPr="00D2405E">
        <w:rPr>
          <w:snapToGrid w:val="0"/>
          <w:lang w:val="ru-RU"/>
        </w:rPr>
        <w:fldChar w:fldCharType="end"/>
      </w:r>
      <w:r w:rsidRPr="00D2405E">
        <w:rPr>
          <w:snapToGrid w:val="0"/>
          <w:lang w:val="ru-RU"/>
        </w:rPr>
        <w:t>» было принято решение об исключении двух вариантов использования: «Регистрация стандартного заказа» и «Регистрация срочного заказа», т.к. осуществляемые в них активности отличаются малосущественно. Их функциональность сводится к функциональности прецедента «Регистрация заказа». Результирующий список в</w:t>
      </w:r>
      <w:r w:rsidR="006B16B0" w:rsidRPr="00D2405E">
        <w:rPr>
          <w:snapToGrid w:val="0"/>
          <w:lang w:val="ru-RU"/>
        </w:rPr>
        <w:t>ариант</w:t>
      </w:r>
      <w:r w:rsidRPr="00D2405E">
        <w:rPr>
          <w:snapToGrid w:val="0"/>
          <w:lang w:val="ru-RU"/>
        </w:rPr>
        <w:t>ов</w:t>
      </w:r>
      <w:r w:rsidR="006B16B0" w:rsidRPr="00D2405E">
        <w:rPr>
          <w:snapToGrid w:val="0"/>
          <w:lang w:val="ru-RU"/>
        </w:rPr>
        <w:t xml:space="preserve"> использования </w:t>
      </w:r>
      <w:r w:rsidRPr="00D2405E">
        <w:rPr>
          <w:snapToGrid w:val="0"/>
          <w:lang w:val="ru-RU"/>
        </w:rPr>
        <w:t xml:space="preserve">показан в </w:t>
      </w:r>
      <w:r w:rsidR="006B16B0" w:rsidRPr="00D2405E">
        <w:rPr>
          <w:snapToGrid w:val="0"/>
          <w:lang w:val="ru-RU"/>
        </w:rPr>
        <w:t>таблиц</w:t>
      </w:r>
      <w:r w:rsidRPr="00D2405E">
        <w:rPr>
          <w:snapToGrid w:val="0"/>
          <w:lang w:val="ru-RU"/>
        </w:rPr>
        <w:t>е</w:t>
      </w:r>
      <w:r w:rsidR="00993609" w:rsidRPr="00D2405E">
        <w:rPr>
          <w:snapToGrid w:val="0"/>
          <w:lang w:val="ru-RU"/>
        </w:rPr>
        <w:t xml:space="preserve"> </w:t>
      </w:r>
      <w:r w:rsidRPr="00D2405E">
        <w:rPr>
          <w:snapToGrid w:val="0"/>
          <w:lang w:val="ru-RU"/>
        </w:rPr>
        <w:t>1</w:t>
      </w:r>
      <w:r w:rsidR="00993609" w:rsidRPr="00D2405E">
        <w:rPr>
          <w:snapToGrid w:val="0"/>
          <w:lang w:val="ru-RU"/>
        </w:rPr>
        <w:t>.</w:t>
      </w:r>
    </w:p>
    <w:p w14:paraId="17D919CF" w14:textId="77777777" w:rsidR="00993609" w:rsidRPr="00D2405E" w:rsidRDefault="00993609" w:rsidP="00993609">
      <w:pPr>
        <w:autoSpaceDE w:val="0"/>
        <w:autoSpaceDN w:val="0"/>
        <w:adjustRightInd w:val="0"/>
        <w:spacing w:before="120" w:after="60"/>
        <w:ind w:left="720" w:hanging="720"/>
        <w:jc w:val="right"/>
        <w:rPr>
          <w:rFonts w:ascii="Arial CYR" w:hAnsi="Arial CYR" w:cs="Arial CYR"/>
          <w:color w:val="000000"/>
          <w:lang w:val="ru-RU"/>
        </w:rPr>
      </w:pPr>
      <w:r w:rsidRPr="00D2405E">
        <w:rPr>
          <w:rFonts w:cs="Arial CYR"/>
          <w:b/>
          <w:color w:val="000000"/>
          <w:lang w:val="ru-RU"/>
        </w:rPr>
        <w:t xml:space="preserve">Табл. </w:t>
      </w:r>
      <w:r w:rsidR="00FC6534" w:rsidRPr="00D2405E">
        <w:rPr>
          <w:rFonts w:cs="Arial CYR"/>
          <w:b/>
          <w:color w:val="000000"/>
          <w:lang w:val="ru-RU"/>
        </w:rPr>
        <w:t>1</w:t>
      </w:r>
      <w:r w:rsidR="00E412E3" w:rsidRPr="00D2405E">
        <w:rPr>
          <w:rFonts w:cs="Arial CYR"/>
          <w:b/>
          <w:color w:val="000000"/>
          <w:lang w:val="ru-RU"/>
        </w:rPr>
        <w:t xml:space="preserve">. </w:t>
      </w:r>
      <w:r w:rsidR="00FC6534" w:rsidRPr="00D2405E">
        <w:rPr>
          <w:rFonts w:cs="Arial CYR"/>
          <w:b/>
          <w:bCs/>
          <w:kern w:val="36"/>
          <w:lang w:val="ru-RU"/>
        </w:rPr>
        <w:t>Реестр</w:t>
      </w:r>
      <w:r w:rsidRPr="00D2405E">
        <w:rPr>
          <w:rFonts w:cs="Arial CYR"/>
          <w:b/>
          <w:bCs/>
          <w:kern w:val="36"/>
          <w:lang w:val="ru-RU"/>
        </w:rPr>
        <w:t xml:space="preserve"> вариантов использования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1276"/>
        <w:gridCol w:w="1701"/>
        <w:gridCol w:w="1985"/>
        <w:gridCol w:w="3827"/>
      </w:tblGrid>
      <w:tr w:rsidR="00ED5592" w:rsidRPr="00D2405E" w14:paraId="37C45719" w14:textId="77777777" w:rsidTr="001A3A0C">
        <w:trPr>
          <w:tblHeader/>
        </w:trPr>
        <w:tc>
          <w:tcPr>
            <w:tcW w:w="562" w:type="dxa"/>
          </w:tcPr>
          <w:p w14:paraId="1F484728" w14:textId="26162E09" w:rsidR="00ED5592" w:rsidRPr="00DD4090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D4090">
              <w:rPr>
                <w:rFonts w:ascii="Arial CYR" w:hAnsi="Arial CYR" w:cs="Arial CYR"/>
                <w:i/>
                <w:color w:val="000000"/>
                <w:lang w:val="ru-RU"/>
              </w:rPr>
              <w:t>№</w:t>
            </w:r>
          </w:p>
        </w:tc>
        <w:tc>
          <w:tcPr>
            <w:tcW w:w="1276" w:type="dxa"/>
            <w:shd w:val="clear" w:color="auto" w:fill="auto"/>
          </w:tcPr>
          <w:p w14:paraId="7EBFD743" w14:textId="7DD2E92C" w:rsidR="00ED5592" w:rsidRPr="00DD4090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D4090">
              <w:rPr>
                <w:rFonts w:ascii="Arial CYR" w:hAnsi="Arial CYR" w:cs="Arial CYR"/>
                <w:i/>
                <w:color w:val="000000"/>
                <w:lang w:val="ru-RU"/>
              </w:rPr>
              <w:t>Код</w:t>
            </w:r>
          </w:p>
        </w:tc>
        <w:tc>
          <w:tcPr>
            <w:tcW w:w="1701" w:type="dxa"/>
            <w:shd w:val="clear" w:color="auto" w:fill="auto"/>
          </w:tcPr>
          <w:p w14:paraId="20B226F8" w14:textId="77777777" w:rsidR="00ED5592" w:rsidRPr="00DD4090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D4090">
              <w:rPr>
                <w:rFonts w:ascii="Arial CYR" w:hAnsi="Arial CYR" w:cs="Arial CYR"/>
                <w:i/>
                <w:color w:val="000000"/>
                <w:lang w:val="ru-RU"/>
              </w:rPr>
              <w:t>Основной актор</w:t>
            </w:r>
          </w:p>
        </w:tc>
        <w:tc>
          <w:tcPr>
            <w:tcW w:w="1985" w:type="dxa"/>
            <w:shd w:val="clear" w:color="auto" w:fill="auto"/>
          </w:tcPr>
          <w:p w14:paraId="6D8DB4DC" w14:textId="77777777" w:rsidR="00ED5592" w:rsidRPr="00DD4090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D4090">
              <w:rPr>
                <w:rFonts w:ascii="Arial CYR" w:hAnsi="Arial CYR" w:cs="Arial CYR"/>
                <w:i/>
                <w:color w:val="000000"/>
                <w:lang w:val="ru-RU"/>
              </w:rPr>
              <w:t>Наименование</w:t>
            </w:r>
          </w:p>
        </w:tc>
        <w:tc>
          <w:tcPr>
            <w:tcW w:w="3827" w:type="dxa"/>
            <w:shd w:val="clear" w:color="auto" w:fill="auto"/>
          </w:tcPr>
          <w:p w14:paraId="706041AC" w14:textId="77777777" w:rsidR="00ED5592" w:rsidRPr="00DD4090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D4090">
              <w:rPr>
                <w:rFonts w:ascii="Arial CYR" w:hAnsi="Arial CYR" w:cs="Arial CYR"/>
                <w:i/>
                <w:color w:val="000000"/>
                <w:lang w:val="ru-RU"/>
              </w:rPr>
              <w:t>Формулировка</w:t>
            </w:r>
          </w:p>
        </w:tc>
      </w:tr>
      <w:tr w:rsidR="00ED5592" w:rsidRPr="001A3A0C" w14:paraId="2FF8E654" w14:textId="77777777" w:rsidTr="001A3A0C">
        <w:tc>
          <w:tcPr>
            <w:tcW w:w="562" w:type="dxa"/>
          </w:tcPr>
          <w:p w14:paraId="1C1E0B06" w14:textId="6A40B62B" w:rsidR="00ED5592" w:rsidRPr="00DD4090" w:rsidRDefault="00852F97" w:rsidP="00ED559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</w:t>
            </w:r>
          </w:p>
        </w:tc>
        <w:tc>
          <w:tcPr>
            <w:tcW w:w="1276" w:type="dxa"/>
            <w:shd w:val="clear" w:color="auto" w:fill="auto"/>
          </w:tcPr>
          <w:p w14:paraId="024E3E6A" w14:textId="32DE7AE9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S-1</w:t>
            </w:r>
          </w:p>
        </w:tc>
        <w:tc>
          <w:tcPr>
            <w:tcW w:w="1701" w:type="dxa"/>
            <w:shd w:val="clear" w:color="auto" w:fill="auto"/>
          </w:tcPr>
          <w:p w14:paraId="0EBD244E" w14:textId="204A5ED8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92675DF" w14:textId="140D34F8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D4090">
              <w:rPr>
                <w:lang w:val="ru-RU"/>
              </w:rPr>
              <w:t>Просмотреть доску объявлений</w:t>
            </w:r>
          </w:p>
        </w:tc>
        <w:tc>
          <w:tcPr>
            <w:tcW w:w="3827" w:type="dxa"/>
            <w:shd w:val="clear" w:color="auto" w:fill="auto"/>
          </w:tcPr>
          <w:p w14:paraId="2384929A" w14:textId="2F7ED0CE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D4090">
              <w:rPr>
                <w:lang w:val="ru-RU"/>
              </w:rPr>
              <w:t>Студент может просматривать доску объявлений</w:t>
            </w:r>
          </w:p>
        </w:tc>
      </w:tr>
      <w:tr w:rsidR="00ED5592" w:rsidRPr="001A3A0C" w14:paraId="0E5D3AAA" w14:textId="77777777" w:rsidTr="001A3A0C">
        <w:tc>
          <w:tcPr>
            <w:tcW w:w="562" w:type="dxa"/>
          </w:tcPr>
          <w:p w14:paraId="6A7C76F6" w14:textId="4F998AE1" w:rsidR="00ED5592" w:rsidRPr="00DD4090" w:rsidRDefault="00852F97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</w:t>
            </w:r>
          </w:p>
        </w:tc>
        <w:tc>
          <w:tcPr>
            <w:tcW w:w="1276" w:type="dxa"/>
            <w:shd w:val="clear" w:color="auto" w:fill="auto"/>
          </w:tcPr>
          <w:p w14:paraId="060666A2" w14:textId="47999881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S-</w:t>
            </w:r>
            <w:r w:rsidRPr="00DD4090">
              <w:t>1.1</w:t>
            </w:r>
          </w:p>
        </w:tc>
        <w:tc>
          <w:tcPr>
            <w:tcW w:w="1701" w:type="dxa"/>
            <w:shd w:val="clear" w:color="auto" w:fill="auto"/>
          </w:tcPr>
          <w:p w14:paraId="3E9BF898" w14:textId="61C94E75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09CAB5A" w14:textId="11B53E3A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Пройти опрос</w:t>
            </w:r>
          </w:p>
        </w:tc>
        <w:tc>
          <w:tcPr>
            <w:tcW w:w="3827" w:type="dxa"/>
            <w:shd w:val="clear" w:color="auto" w:fill="auto"/>
          </w:tcPr>
          <w:p w14:paraId="15663DCA" w14:textId="180F1750" w:rsidR="00ED5592" w:rsidRPr="00DD4090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 может пройти опрос, прикрепленный к объявлению</w:t>
            </w:r>
          </w:p>
        </w:tc>
      </w:tr>
      <w:tr w:rsidR="000E1D7A" w:rsidRPr="001A3A0C" w14:paraId="4A52613E" w14:textId="77777777" w:rsidTr="001A3A0C">
        <w:tc>
          <w:tcPr>
            <w:tcW w:w="562" w:type="dxa"/>
          </w:tcPr>
          <w:p w14:paraId="674FD679" w14:textId="5071ABDC" w:rsidR="000E1D7A" w:rsidRPr="00DD4090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</w:t>
            </w:r>
          </w:p>
        </w:tc>
        <w:tc>
          <w:tcPr>
            <w:tcW w:w="1276" w:type="dxa"/>
            <w:shd w:val="clear" w:color="auto" w:fill="auto"/>
          </w:tcPr>
          <w:p w14:paraId="5D638628" w14:textId="6BC17210" w:rsidR="000E1D7A" w:rsidRPr="00DD4090" w:rsidRDefault="000E1D7A" w:rsidP="000E1D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S</w:t>
            </w:r>
            <w:r w:rsidRPr="00DD4090">
              <w:rPr>
                <w:lang w:val="ru-RU"/>
              </w:rPr>
              <w:t>-</w:t>
            </w:r>
            <w:r w:rsidRPr="00DD4090">
              <w:t>1.2</w:t>
            </w:r>
          </w:p>
        </w:tc>
        <w:tc>
          <w:tcPr>
            <w:tcW w:w="1701" w:type="dxa"/>
            <w:shd w:val="clear" w:color="auto" w:fill="auto"/>
          </w:tcPr>
          <w:p w14:paraId="4E1E8B77" w14:textId="7741B3EA" w:rsidR="000E1D7A" w:rsidRPr="00DD4090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4D93365" w14:textId="2EA00BA0" w:rsidR="000E1D7A" w:rsidRPr="00DD4090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Скачать файлы</w:t>
            </w:r>
          </w:p>
        </w:tc>
        <w:tc>
          <w:tcPr>
            <w:tcW w:w="3827" w:type="dxa"/>
            <w:shd w:val="clear" w:color="auto" w:fill="auto"/>
          </w:tcPr>
          <w:p w14:paraId="1B955108" w14:textId="4CEAB717" w:rsidR="000E1D7A" w:rsidRPr="00DD4090" w:rsidRDefault="000E1D7A" w:rsidP="000E1D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 может скачать файлы и медиафайлы, прикрепленные к объявлению</w:t>
            </w:r>
          </w:p>
        </w:tc>
      </w:tr>
      <w:tr w:rsidR="00532F42" w:rsidRPr="001A3A0C" w14:paraId="7F7D19CB" w14:textId="77777777" w:rsidTr="001A3A0C">
        <w:tc>
          <w:tcPr>
            <w:tcW w:w="562" w:type="dxa"/>
          </w:tcPr>
          <w:p w14:paraId="492E8A6A" w14:textId="7B885A51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</w:t>
            </w:r>
          </w:p>
        </w:tc>
        <w:tc>
          <w:tcPr>
            <w:tcW w:w="1276" w:type="dxa"/>
            <w:shd w:val="clear" w:color="auto" w:fill="auto"/>
          </w:tcPr>
          <w:p w14:paraId="1980E3D2" w14:textId="5C2FC996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S-</w:t>
            </w:r>
            <w:r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00B0A491" w14:textId="30556EFD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13A607C6" w14:textId="588F9E2D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Получить уведомление о новом объявлении</w:t>
            </w:r>
          </w:p>
        </w:tc>
        <w:tc>
          <w:tcPr>
            <w:tcW w:w="3827" w:type="dxa"/>
            <w:shd w:val="clear" w:color="auto" w:fill="auto"/>
          </w:tcPr>
          <w:p w14:paraId="6384FA24" w14:textId="18B3FC04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 xml:space="preserve">Студент получает уведомление о публикации нового объявления </w:t>
            </w:r>
          </w:p>
        </w:tc>
      </w:tr>
      <w:tr w:rsidR="00532F42" w:rsidRPr="001A3A0C" w14:paraId="2377A44F" w14:textId="77777777" w:rsidTr="001A3A0C">
        <w:tc>
          <w:tcPr>
            <w:tcW w:w="562" w:type="dxa"/>
          </w:tcPr>
          <w:p w14:paraId="3391412F" w14:textId="38FDE224" w:rsidR="00532F42" w:rsidRPr="00532F42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 xml:space="preserve">5 </w:t>
            </w:r>
          </w:p>
        </w:tc>
        <w:tc>
          <w:tcPr>
            <w:tcW w:w="1276" w:type="dxa"/>
            <w:shd w:val="clear" w:color="auto" w:fill="auto"/>
          </w:tcPr>
          <w:p w14:paraId="667E6D15" w14:textId="4BD7ECDC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S-</w:t>
            </w:r>
            <w:r>
              <w:rPr>
                <w:lang w:val="ru-RU"/>
              </w:rPr>
              <w:t>2</w:t>
            </w:r>
            <w:r w:rsidRPr="00DD4090">
              <w:t>.1</w:t>
            </w:r>
          </w:p>
        </w:tc>
        <w:tc>
          <w:tcPr>
            <w:tcW w:w="1701" w:type="dxa"/>
            <w:shd w:val="clear" w:color="auto" w:fill="auto"/>
          </w:tcPr>
          <w:p w14:paraId="1B2BA3A3" w14:textId="35A691BC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743151FE" w14:textId="52319CA8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 xml:space="preserve">Получить </w:t>
            </w:r>
            <w:r w:rsidRPr="00DD4090">
              <w:t>push-</w:t>
            </w:r>
            <w:r w:rsidRPr="00DD4090">
              <w:rPr>
                <w:lang w:val="ru-RU"/>
              </w:rPr>
              <w:t>уведомление</w:t>
            </w:r>
          </w:p>
        </w:tc>
        <w:tc>
          <w:tcPr>
            <w:tcW w:w="3827" w:type="dxa"/>
            <w:shd w:val="clear" w:color="auto" w:fill="auto"/>
          </w:tcPr>
          <w:p w14:paraId="23237CCE" w14:textId="5453BE2F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 xml:space="preserve">Студент в обязательном порядке получает </w:t>
            </w:r>
            <w:r w:rsidRPr="00DD4090">
              <w:t>push</w:t>
            </w:r>
            <w:r w:rsidRPr="00DD4090">
              <w:rPr>
                <w:lang w:val="ru-RU"/>
              </w:rPr>
              <w:t>-уведомление о публикации нового объявления</w:t>
            </w:r>
          </w:p>
        </w:tc>
      </w:tr>
      <w:tr w:rsidR="00532F42" w:rsidRPr="001A3A0C" w14:paraId="118937C6" w14:textId="77777777" w:rsidTr="001A3A0C">
        <w:tc>
          <w:tcPr>
            <w:tcW w:w="562" w:type="dxa"/>
          </w:tcPr>
          <w:p w14:paraId="7F1F0C59" w14:textId="7ED95DB6" w:rsidR="00532F42" w:rsidRPr="00532F42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6</w:t>
            </w:r>
          </w:p>
        </w:tc>
        <w:tc>
          <w:tcPr>
            <w:tcW w:w="1276" w:type="dxa"/>
            <w:shd w:val="clear" w:color="auto" w:fill="auto"/>
          </w:tcPr>
          <w:p w14:paraId="6529B468" w14:textId="2BB3F328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S-</w:t>
            </w:r>
            <w:r>
              <w:rPr>
                <w:lang w:val="ru-RU"/>
              </w:rPr>
              <w:t>2</w:t>
            </w:r>
            <w:r w:rsidRPr="00DD4090">
              <w:t>.2</w:t>
            </w:r>
          </w:p>
        </w:tc>
        <w:tc>
          <w:tcPr>
            <w:tcW w:w="1701" w:type="dxa"/>
            <w:shd w:val="clear" w:color="auto" w:fill="auto"/>
          </w:tcPr>
          <w:p w14:paraId="0BFAE036" w14:textId="31841674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327836B5" w14:textId="335E4093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Получить уведомление по электронной почте</w:t>
            </w:r>
          </w:p>
        </w:tc>
        <w:tc>
          <w:tcPr>
            <w:tcW w:w="3827" w:type="dxa"/>
            <w:shd w:val="clear" w:color="auto" w:fill="auto"/>
          </w:tcPr>
          <w:p w14:paraId="48D79558" w14:textId="41E0187A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 может настроить получение уведомлений по электронной почте по выбранным категориям объявлений</w:t>
            </w:r>
          </w:p>
        </w:tc>
      </w:tr>
      <w:tr w:rsidR="00532F42" w:rsidRPr="001A3A0C" w14:paraId="10545B76" w14:textId="77777777" w:rsidTr="001A3A0C">
        <w:tc>
          <w:tcPr>
            <w:tcW w:w="562" w:type="dxa"/>
          </w:tcPr>
          <w:p w14:paraId="4C0D22B9" w14:textId="5EFCE198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7</w:t>
            </w:r>
          </w:p>
        </w:tc>
        <w:tc>
          <w:tcPr>
            <w:tcW w:w="1276" w:type="dxa"/>
            <w:shd w:val="clear" w:color="auto" w:fill="auto"/>
          </w:tcPr>
          <w:p w14:paraId="10DA6F55" w14:textId="1BDE07F5" w:rsidR="00532F42" w:rsidRPr="00532F42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S-</w:t>
            </w:r>
            <w:r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26EDC00F" w14:textId="12EBAC7C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9EDD16D" w14:textId="7644C6FE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Управление подписками</w:t>
            </w:r>
          </w:p>
        </w:tc>
        <w:tc>
          <w:tcPr>
            <w:tcW w:w="3827" w:type="dxa"/>
            <w:shd w:val="clear" w:color="auto" w:fill="auto"/>
          </w:tcPr>
          <w:p w14:paraId="0387EB23" w14:textId="4792F615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 может управлять подписками на категории объявлений</w:t>
            </w:r>
          </w:p>
        </w:tc>
      </w:tr>
      <w:tr w:rsidR="00532F42" w:rsidRPr="001A3A0C" w14:paraId="0063AE63" w14:textId="77777777" w:rsidTr="001A3A0C">
        <w:tc>
          <w:tcPr>
            <w:tcW w:w="562" w:type="dxa"/>
          </w:tcPr>
          <w:p w14:paraId="748BBA06" w14:textId="26676494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8</w:t>
            </w:r>
          </w:p>
        </w:tc>
        <w:tc>
          <w:tcPr>
            <w:tcW w:w="1276" w:type="dxa"/>
            <w:shd w:val="clear" w:color="auto" w:fill="auto"/>
          </w:tcPr>
          <w:p w14:paraId="2F6C7FCD" w14:textId="56D1A6EA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S-</w:t>
            </w:r>
            <w:r>
              <w:rPr>
                <w:lang w:val="ru-RU"/>
              </w:rPr>
              <w:t>3</w:t>
            </w:r>
            <w:r w:rsidRPr="00DD4090">
              <w:rPr>
                <w:lang w:val="ru-RU"/>
              </w:rPr>
              <w:t>.1</w:t>
            </w:r>
          </w:p>
        </w:tc>
        <w:tc>
          <w:tcPr>
            <w:tcW w:w="1701" w:type="dxa"/>
            <w:shd w:val="clear" w:color="auto" w:fill="auto"/>
          </w:tcPr>
          <w:p w14:paraId="706FAC9E" w14:textId="0E58F8C8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73E1EBD" w14:textId="064CD751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Добавить категории объявлений</w:t>
            </w:r>
          </w:p>
        </w:tc>
        <w:tc>
          <w:tcPr>
            <w:tcW w:w="3827" w:type="dxa"/>
            <w:shd w:val="clear" w:color="auto" w:fill="auto"/>
          </w:tcPr>
          <w:p w14:paraId="752DFD84" w14:textId="4CECFCEA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 может добавлять категории объявлений, по которым он хочет получать уведомления</w:t>
            </w:r>
          </w:p>
        </w:tc>
      </w:tr>
      <w:tr w:rsidR="00532F42" w:rsidRPr="001A3A0C" w14:paraId="4424164D" w14:textId="77777777" w:rsidTr="001A3A0C">
        <w:tc>
          <w:tcPr>
            <w:tcW w:w="562" w:type="dxa"/>
          </w:tcPr>
          <w:p w14:paraId="6F36EA15" w14:textId="678A4BDE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9</w:t>
            </w:r>
          </w:p>
        </w:tc>
        <w:tc>
          <w:tcPr>
            <w:tcW w:w="1276" w:type="dxa"/>
            <w:shd w:val="clear" w:color="auto" w:fill="auto"/>
          </w:tcPr>
          <w:p w14:paraId="28BF1F5E" w14:textId="67F8A648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S-</w:t>
            </w:r>
            <w:r>
              <w:rPr>
                <w:lang w:val="ru-RU"/>
              </w:rPr>
              <w:t>3</w:t>
            </w:r>
            <w:r w:rsidRPr="00DD4090">
              <w:rPr>
                <w:lang w:val="ru-RU"/>
              </w:rPr>
              <w:t>.2</w:t>
            </w:r>
          </w:p>
        </w:tc>
        <w:tc>
          <w:tcPr>
            <w:tcW w:w="1701" w:type="dxa"/>
            <w:shd w:val="clear" w:color="auto" w:fill="auto"/>
          </w:tcPr>
          <w:p w14:paraId="472316D0" w14:textId="7B3DD42B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282F1636" w14:textId="0E017AEC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Удалить категории объявлений</w:t>
            </w:r>
          </w:p>
        </w:tc>
        <w:tc>
          <w:tcPr>
            <w:tcW w:w="3827" w:type="dxa"/>
            <w:shd w:val="clear" w:color="auto" w:fill="auto"/>
          </w:tcPr>
          <w:p w14:paraId="3173D7A1" w14:textId="69D5689A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Студент может удалять категории объявлений, по которым он более не хочет получать уведомления</w:t>
            </w:r>
          </w:p>
        </w:tc>
      </w:tr>
      <w:tr w:rsidR="00532F42" w:rsidRPr="001A3A0C" w14:paraId="6487F11A" w14:textId="77777777" w:rsidTr="001A3A0C">
        <w:tc>
          <w:tcPr>
            <w:tcW w:w="562" w:type="dxa"/>
          </w:tcPr>
          <w:p w14:paraId="45863157" w14:textId="19E543C9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10</w:t>
            </w:r>
          </w:p>
        </w:tc>
        <w:tc>
          <w:tcPr>
            <w:tcW w:w="1276" w:type="dxa"/>
            <w:shd w:val="clear" w:color="auto" w:fill="auto"/>
          </w:tcPr>
          <w:p w14:paraId="54B9A150" w14:textId="249C7EA4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E-1</w:t>
            </w:r>
          </w:p>
        </w:tc>
        <w:tc>
          <w:tcPr>
            <w:tcW w:w="1701" w:type="dxa"/>
            <w:shd w:val="clear" w:color="auto" w:fill="auto"/>
          </w:tcPr>
          <w:p w14:paraId="706E6954" w14:textId="22B323E9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6CBB19A" w14:textId="4D7567D0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Управление объявлениями</w:t>
            </w:r>
          </w:p>
        </w:tc>
        <w:tc>
          <w:tcPr>
            <w:tcW w:w="3827" w:type="dxa"/>
            <w:shd w:val="clear" w:color="auto" w:fill="auto"/>
          </w:tcPr>
          <w:p w14:paraId="5F6944F9" w14:textId="2C1C87AB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управлять объявлениями на доске объявлений</w:t>
            </w:r>
          </w:p>
        </w:tc>
      </w:tr>
      <w:tr w:rsidR="00532F42" w:rsidRPr="001A3A0C" w14:paraId="0DFF98EE" w14:textId="77777777" w:rsidTr="001A3A0C">
        <w:tc>
          <w:tcPr>
            <w:tcW w:w="562" w:type="dxa"/>
          </w:tcPr>
          <w:p w14:paraId="593CB3DF" w14:textId="0B663CD5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11</w:t>
            </w:r>
          </w:p>
        </w:tc>
        <w:tc>
          <w:tcPr>
            <w:tcW w:w="1276" w:type="dxa"/>
            <w:shd w:val="clear" w:color="auto" w:fill="auto"/>
          </w:tcPr>
          <w:p w14:paraId="08CD584B" w14:textId="5D8D78E5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E-</w:t>
            </w:r>
            <w:r w:rsidRPr="00DD4090">
              <w:t>1</w:t>
            </w:r>
            <w:r w:rsidRPr="00DD4090">
              <w:rPr>
                <w:lang w:val="ru-RU"/>
              </w:rPr>
              <w:t>.1</w:t>
            </w:r>
          </w:p>
        </w:tc>
        <w:tc>
          <w:tcPr>
            <w:tcW w:w="1701" w:type="dxa"/>
            <w:shd w:val="clear" w:color="auto" w:fill="auto"/>
          </w:tcPr>
          <w:p w14:paraId="48C0E666" w14:textId="1763D7DD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B53B6E4" w14:textId="6C5CF7A0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Создать объявление</w:t>
            </w:r>
          </w:p>
        </w:tc>
        <w:tc>
          <w:tcPr>
            <w:tcW w:w="3827" w:type="dxa"/>
            <w:shd w:val="clear" w:color="auto" w:fill="auto"/>
          </w:tcPr>
          <w:p w14:paraId="459C0884" w14:textId="459493C2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университета может создать и опубликовать объявление на доске</w:t>
            </w:r>
          </w:p>
        </w:tc>
      </w:tr>
      <w:tr w:rsidR="00532F42" w:rsidRPr="001A3A0C" w14:paraId="3C2F0430" w14:textId="77777777" w:rsidTr="001A3A0C">
        <w:tc>
          <w:tcPr>
            <w:tcW w:w="562" w:type="dxa"/>
          </w:tcPr>
          <w:p w14:paraId="7DD9D78F" w14:textId="6C385D71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12</w:t>
            </w:r>
          </w:p>
        </w:tc>
        <w:tc>
          <w:tcPr>
            <w:tcW w:w="1276" w:type="dxa"/>
            <w:shd w:val="clear" w:color="auto" w:fill="auto"/>
          </w:tcPr>
          <w:p w14:paraId="292F9332" w14:textId="6FF56333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rPr>
                <w:lang w:val="ru-RU"/>
              </w:rPr>
              <w:t>E-1.1.1</w:t>
            </w:r>
          </w:p>
        </w:tc>
        <w:tc>
          <w:tcPr>
            <w:tcW w:w="1701" w:type="dxa"/>
            <w:shd w:val="clear" w:color="auto" w:fill="auto"/>
          </w:tcPr>
          <w:p w14:paraId="212E9D96" w14:textId="33EB80AE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46054B8" w14:textId="6CB47571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Указать текст объявления</w:t>
            </w:r>
          </w:p>
        </w:tc>
        <w:tc>
          <w:tcPr>
            <w:tcW w:w="3827" w:type="dxa"/>
            <w:shd w:val="clear" w:color="auto" w:fill="auto"/>
          </w:tcPr>
          <w:p w14:paraId="4E9EC66C" w14:textId="620A4EE9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объявления сотрудник указывает тестовое содержимое объявления</w:t>
            </w:r>
          </w:p>
        </w:tc>
      </w:tr>
      <w:tr w:rsidR="00532F42" w:rsidRPr="001A3A0C" w14:paraId="5D0DD887" w14:textId="77777777" w:rsidTr="001A3A0C">
        <w:tc>
          <w:tcPr>
            <w:tcW w:w="562" w:type="dxa"/>
          </w:tcPr>
          <w:p w14:paraId="044205C3" w14:textId="49659C61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13</w:t>
            </w:r>
          </w:p>
        </w:tc>
        <w:tc>
          <w:tcPr>
            <w:tcW w:w="1276" w:type="dxa"/>
            <w:shd w:val="clear" w:color="auto" w:fill="auto"/>
          </w:tcPr>
          <w:p w14:paraId="0EA6E14F" w14:textId="408218FC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E-1.1.2</w:t>
            </w:r>
          </w:p>
        </w:tc>
        <w:tc>
          <w:tcPr>
            <w:tcW w:w="1701" w:type="dxa"/>
            <w:shd w:val="clear" w:color="auto" w:fill="auto"/>
          </w:tcPr>
          <w:p w14:paraId="331E5364" w14:textId="5A055B4E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71E5F1" w14:textId="1A8C9E6C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 xml:space="preserve">Выбрать </w:t>
            </w:r>
            <w:r w:rsidRPr="00DD4090">
              <w:rPr>
                <w:lang w:val="ru-RU"/>
              </w:rPr>
              <w:lastRenderedPageBreak/>
              <w:t>получателей</w:t>
            </w:r>
          </w:p>
        </w:tc>
        <w:tc>
          <w:tcPr>
            <w:tcW w:w="3827" w:type="dxa"/>
            <w:shd w:val="clear" w:color="auto" w:fill="auto"/>
          </w:tcPr>
          <w:p w14:paraId="058F1463" w14:textId="1FA65BF8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lastRenderedPageBreak/>
              <w:t xml:space="preserve">При создании объявления сотрудник </w:t>
            </w:r>
            <w:r w:rsidRPr="00DD4090">
              <w:rPr>
                <w:lang w:val="ru-RU"/>
              </w:rPr>
              <w:lastRenderedPageBreak/>
              <w:t>определяет получателей объявления</w:t>
            </w:r>
          </w:p>
        </w:tc>
      </w:tr>
      <w:tr w:rsidR="00532F42" w:rsidRPr="001A3A0C" w14:paraId="03A382E4" w14:textId="77777777" w:rsidTr="001A3A0C">
        <w:tc>
          <w:tcPr>
            <w:tcW w:w="562" w:type="dxa"/>
          </w:tcPr>
          <w:p w14:paraId="008CB900" w14:textId="5A2D1778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14</w:t>
            </w:r>
          </w:p>
        </w:tc>
        <w:tc>
          <w:tcPr>
            <w:tcW w:w="1276" w:type="dxa"/>
            <w:shd w:val="clear" w:color="auto" w:fill="auto"/>
          </w:tcPr>
          <w:p w14:paraId="29A0474A" w14:textId="4C22FE8D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E-1.1.3</w:t>
            </w:r>
          </w:p>
        </w:tc>
        <w:tc>
          <w:tcPr>
            <w:tcW w:w="1701" w:type="dxa"/>
            <w:shd w:val="clear" w:color="auto" w:fill="auto"/>
          </w:tcPr>
          <w:p w14:paraId="04DBB492" w14:textId="758C4FAB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BAAF63A" w14:textId="22D95B45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Установить срок автоматического сокрытия</w:t>
            </w:r>
          </w:p>
        </w:tc>
        <w:tc>
          <w:tcPr>
            <w:tcW w:w="3827" w:type="dxa"/>
            <w:shd w:val="clear" w:color="auto" w:fill="auto"/>
          </w:tcPr>
          <w:p w14:paraId="68B50591" w14:textId="078F1B32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объявления сотрудник может установить срок автоматического сокрытия объявления</w:t>
            </w:r>
          </w:p>
        </w:tc>
      </w:tr>
      <w:tr w:rsidR="00532F42" w:rsidRPr="001A3A0C" w14:paraId="1A7C61FF" w14:textId="77777777" w:rsidTr="001A3A0C">
        <w:tc>
          <w:tcPr>
            <w:tcW w:w="562" w:type="dxa"/>
          </w:tcPr>
          <w:p w14:paraId="2D4ECBC0" w14:textId="0EEA3575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15</w:t>
            </w:r>
          </w:p>
        </w:tc>
        <w:tc>
          <w:tcPr>
            <w:tcW w:w="1276" w:type="dxa"/>
            <w:shd w:val="clear" w:color="auto" w:fill="auto"/>
          </w:tcPr>
          <w:p w14:paraId="32E117EE" w14:textId="640D94E6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E-1.1.4</w:t>
            </w:r>
          </w:p>
        </w:tc>
        <w:tc>
          <w:tcPr>
            <w:tcW w:w="1701" w:type="dxa"/>
            <w:shd w:val="clear" w:color="auto" w:fill="auto"/>
          </w:tcPr>
          <w:p w14:paraId="005FDAA9" w14:textId="781633A9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85426A9" w14:textId="06C8E11F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 дату и время публикации</w:t>
            </w:r>
          </w:p>
        </w:tc>
        <w:tc>
          <w:tcPr>
            <w:tcW w:w="3827" w:type="dxa"/>
            <w:shd w:val="clear" w:color="auto" w:fill="auto"/>
          </w:tcPr>
          <w:p w14:paraId="4F5C141C" w14:textId="63710627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задании режима отложенной публикации сотрудник должен задать дату и время публикации объявления</w:t>
            </w:r>
          </w:p>
        </w:tc>
      </w:tr>
      <w:tr w:rsidR="00532F42" w:rsidRPr="001A3A0C" w14:paraId="321CF554" w14:textId="77777777" w:rsidTr="001A3A0C">
        <w:tc>
          <w:tcPr>
            <w:tcW w:w="562" w:type="dxa"/>
          </w:tcPr>
          <w:p w14:paraId="59833502" w14:textId="4A117B55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16</w:t>
            </w:r>
          </w:p>
        </w:tc>
        <w:tc>
          <w:tcPr>
            <w:tcW w:w="1276" w:type="dxa"/>
            <w:shd w:val="clear" w:color="auto" w:fill="auto"/>
          </w:tcPr>
          <w:p w14:paraId="30C835BA" w14:textId="0205E03C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E-1.1.5</w:t>
            </w:r>
          </w:p>
        </w:tc>
        <w:tc>
          <w:tcPr>
            <w:tcW w:w="1701" w:type="dxa"/>
            <w:shd w:val="clear" w:color="auto" w:fill="auto"/>
          </w:tcPr>
          <w:p w14:paraId="0BC1DBFE" w14:textId="36781E03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7215453" w14:textId="3924261F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Прикрепить файлы</w:t>
            </w:r>
          </w:p>
        </w:tc>
        <w:tc>
          <w:tcPr>
            <w:tcW w:w="3827" w:type="dxa"/>
            <w:shd w:val="clear" w:color="auto" w:fill="auto"/>
          </w:tcPr>
          <w:p w14:paraId="44ACBEB5" w14:textId="3AD73340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публикации объявления сотрудник может прикрепить файлы или медиафайлы</w:t>
            </w:r>
          </w:p>
        </w:tc>
      </w:tr>
      <w:tr w:rsidR="00532F42" w:rsidRPr="001A3A0C" w14:paraId="207E66B1" w14:textId="77777777" w:rsidTr="001A3A0C">
        <w:tc>
          <w:tcPr>
            <w:tcW w:w="562" w:type="dxa"/>
          </w:tcPr>
          <w:p w14:paraId="12DB610D" w14:textId="1BB53DB4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17</w:t>
            </w:r>
          </w:p>
        </w:tc>
        <w:tc>
          <w:tcPr>
            <w:tcW w:w="1276" w:type="dxa"/>
            <w:shd w:val="clear" w:color="auto" w:fill="auto"/>
          </w:tcPr>
          <w:p w14:paraId="1BFC6D9C" w14:textId="6CD5FCBB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E-1.1.5.1</w:t>
            </w:r>
          </w:p>
        </w:tc>
        <w:tc>
          <w:tcPr>
            <w:tcW w:w="1701" w:type="dxa"/>
            <w:shd w:val="clear" w:color="auto" w:fill="auto"/>
          </w:tcPr>
          <w:p w14:paraId="3E05C832" w14:textId="684D9402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DE0DC9" w14:textId="0333F728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Загрузить файлы</w:t>
            </w:r>
          </w:p>
        </w:tc>
        <w:tc>
          <w:tcPr>
            <w:tcW w:w="3827" w:type="dxa"/>
            <w:shd w:val="clear" w:color="auto" w:fill="auto"/>
          </w:tcPr>
          <w:p w14:paraId="27C3E03E" w14:textId="7B9D789E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Перед прикреплением файлов или медиафайлов сотрудник должен загрузить их</w:t>
            </w:r>
          </w:p>
        </w:tc>
      </w:tr>
      <w:tr w:rsidR="00532F42" w:rsidRPr="001A3A0C" w14:paraId="5DC8E075" w14:textId="77777777" w:rsidTr="001A3A0C">
        <w:tc>
          <w:tcPr>
            <w:tcW w:w="562" w:type="dxa"/>
          </w:tcPr>
          <w:p w14:paraId="40290A3A" w14:textId="130CE35B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18</w:t>
            </w:r>
          </w:p>
        </w:tc>
        <w:tc>
          <w:tcPr>
            <w:tcW w:w="1276" w:type="dxa"/>
            <w:shd w:val="clear" w:color="auto" w:fill="auto"/>
          </w:tcPr>
          <w:p w14:paraId="7B765C18" w14:textId="4109D180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E-1.1.</w:t>
            </w:r>
            <w:r w:rsidRPr="00DD4090">
              <w:rPr>
                <w:lang w:val="ru-RU"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14:paraId="06B7EE26" w14:textId="75C97DF5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937CACC" w14:textId="4DF2089A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Выбрать категории</w:t>
            </w:r>
          </w:p>
        </w:tc>
        <w:tc>
          <w:tcPr>
            <w:tcW w:w="3827" w:type="dxa"/>
            <w:shd w:val="clear" w:color="auto" w:fill="auto"/>
          </w:tcPr>
          <w:p w14:paraId="4C6BC748" w14:textId="5940EBAA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объявления сотрудник может указать набор категорий, к которым объявление будет относиться</w:t>
            </w:r>
          </w:p>
        </w:tc>
      </w:tr>
      <w:tr w:rsidR="00532F42" w:rsidRPr="001A3A0C" w14:paraId="756EA1FA" w14:textId="77777777" w:rsidTr="001A3A0C">
        <w:tc>
          <w:tcPr>
            <w:tcW w:w="562" w:type="dxa"/>
          </w:tcPr>
          <w:p w14:paraId="4453B843" w14:textId="707AE00A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19</w:t>
            </w:r>
          </w:p>
        </w:tc>
        <w:tc>
          <w:tcPr>
            <w:tcW w:w="1276" w:type="dxa"/>
            <w:shd w:val="clear" w:color="auto" w:fill="auto"/>
          </w:tcPr>
          <w:p w14:paraId="331357B7" w14:textId="2A9DABEE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E-1.1.7</w:t>
            </w:r>
          </w:p>
        </w:tc>
        <w:tc>
          <w:tcPr>
            <w:tcW w:w="1701" w:type="dxa"/>
            <w:shd w:val="clear" w:color="auto" w:fill="auto"/>
          </w:tcPr>
          <w:p w14:paraId="0818DB54" w14:textId="7DD994C3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CA2E2CF" w14:textId="1F2CEBBC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Прикрепить опрос</w:t>
            </w:r>
          </w:p>
        </w:tc>
        <w:tc>
          <w:tcPr>
            <w:tcW w:w="3827" w:type="dxa"/>
            <w:shd w:val="clear" w:color="auto" w:fill="auto"/>
          </w:tcPr>
          <w:p w14:paraId="4FE3E901" w14:textId="195C5E8B" w:rsidR="00532F42" w:rsidRPr="00DD4090" w:rsidRDefault="00532F42" w:rsidP="00532F4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объявления сотрудник может прикрепить опрос</w:t>
            </w:r>
          </w:p>
        </w:tc>
      </w:tr>
      <w:tr w:rsidR="00AB7993" w:rsidRPr="001A3A0C" w14:paraId="71B74C26" w14:textId="77777777" w:rsidTr="001A3A0C">
        <w:tc>
          <w:tcPr>
            <w:tcW w:w="562" w:type="dxa"/>
          </w:tcPr>
          <w:p w14:paraId="120FCD89" w14:textId="34F1D28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20</w:t>
            </w:r>
          </w:p>
        </w:tc>
        <w:tc>
          <w:tcPr>
            <w:tcW w:w="1276" w:type="dxa"/>
            <w:shd w:val="clear" w:color="auto" w:fill="auto"/>
          </w:tcPr>
          <w:p w14:paraId="2C3668AC" w14:textId="15EF46FE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  <w:lang w:val="ru-RU"/>
              </w:rPr>
            </w:pPr>
            <w:r w:rsidRPr="00DD4090">
              <w:rPr>
                <w:lang w:val="ru-RU"/>
              </w:rPr>
              <w:t>E</w:t>
            </w:r>
            <w:r w:rsidRPr="00DD4090">
              <w:t>-1.2</w:t>
            </w:r>
          </w:p>
        </w:tc>
        <w:tc>
          <w:tcPr>
            <w:tcW w:w="1701" w:type="dxa"/>
            <w:shd w:val="clear" w:color="auto" w:fill="auto"/>
          </w:tcPr>
          <w:p w14:paraId="3E5A5631" w14:textId="1783430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AA9691F" w14:textId="21B0668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Редактировать объявление</w:t>
            </w:r>
          </w:p>
        </w:tc>
        <w:tc>
          <w:tcPr>
            <w:tcW w:w="3827" w:type="dxa"/>
            <w:shd w:val="clear" w:color="auto" w:fill="auto"/>
          </w:tcPr>
          <w:p w14:paraId="4032A380" w14:textId="075AE95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редактировать свои объявления</w:t>
            </w:r>
          </w:p>
        </w:tc>
      </w:tr>
      <w:tr w:rsidR="00AB7993" w:rsidRPr="001A3A0C" w14:paraId="2E23AEF5" w14:textId="77777777" w:rsidTr="001A3A0C">
        <w:tc>
          <w:tcPr>
            <w:tcW w:w="562" w:type="dxa"/>
          </w:tcPr>
          <w:p w14:paraId="69DF4391" w14:textId="66DEE6B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21</w:t>
            </w:r>
          </w:p>
        </w:tc>
        <w:tc>
          <w:tcPr>
            <w:tcW w:w="1276" w:type="dxa"/>
            <w:shd w:val="clear" w:color="auto" w:fill="auto"/>
          </w:tcPr>
          <w:p w14:paraId="35300943" w14:textId="45B79330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</w:rPr>
            </w:pPr>
            <w:r w:rsidRPr="00DD4090">
              <w:t>E-1.2.1</w:t>
            </w:r>
          </w:p>
        </w:tc>
        <w:tc>
          <w:tcPr>
            <w:tcW w:w="1701" w:type="dxa"/>
            <w:shd w:val="clear" w:color="auto" w:fill="auto"/>
          </w:tcPr>
          <w:p w14:paraId="0EE02549" w14:textId="2E9682B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803221C" w14:textId="5F20632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Изменить текст объявления</w:t>
            </w:r>
          </w:p>
        </w:tc>
        <w:tc>
          <w:tcPr>
            <w:tcW w:w="3827" w:type="dxa"/>
            <w:shd w:val="clear" w:color="auto" w:fill="auto"/>
          </w:tcPr>
          <w:p w14:paraId="3B4055AD" w14:textId="788847A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изменить текст своего объявления</w:t>
            </w:r>
          </w:p>
        </w:tc>
      </w:tr>
      <w:tr w:rsidR="00AB7993" w:rsidRPr="001A3A0C" w14:paraId="75312B1B" w14:textId="77777777" w:rsidTr="001A3A0C">
        <w:tc>
          <w:tcPr>
            <w:tcW w:w="562" w:type="dxa"/>
          </w:tcPr>
          <w:p w14:paraId="78A8741F" w14:textId="7BB5893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22</w:t>
            </w:r>
          </w:p>
        </w:tc>
        <w:tc>
          <w:tcPr>
            <w:tcW w:w="1276" w:type="dxa"/>
            <w:shd w:val="clear" w:color="auto" w:fill="auto"/>
          </w:tcPr>
          <w:p w14:paraId="717BCA83" w14:textId="1F328B65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  <w:lang w:val="ru-RU"/>
              </w:rPr>
            </w:pPr>
            <w:r w:rsidRPr="00DD4090">
              <w:t>E-1.2.</w:t>
            </w:r>
            <w:r w:rsidRPr="00DD4090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3514EA2B" w14:textId="711A698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6840B8" w14:textId="1D50011E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Изменить группы получателей</w:t>
            </w:r>
          </w:p>
        </w:tc>
        <w:tc>
          <w:tcPr>
            <w:tcW w:w="3827" w:type="dxa"/>
            <w:shd w:val="clear" w:color="auto" w:fill="auto"/>
          </w:tcPr>
          <w:p w14:paraId="0087CF87" w14:textId="2147AD0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изменить группы получателей своего объявления</w:t>
            </w:r>
          </w:p>
        </w:tc>
      </w:tr>
      <w:tr w:rsidR="00AB7993" w:rsidRPr="001A3A0C" w14:paraId="063D345F" w14:textId="77777777" w:rsidTr="001A3A0C">
        <w:tc>
          <w:tcPr>
            <w:tcW w:w="562" w:type="dxa"/>
          </w:tcPr>
          <w:p w14:paraId="7C52B9F8" w14:textId="7E5E709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23</w:t>
            </w:r>
          </w:p>
        </w:tc>
        <w:tc>
          <w:tcPr>
            <w:tcW w:w="1276" w:type="dxa"/>
            <w:shd w:val="clear" w:color="auto" w:fill="auto"/>
          </w:tcPr>
          <w:p w14:paraId="23DF1986" w14:textId="55C67455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  <w:lang w:val="ru-RU"/>
              </w:rPr>
            </w:pPr>
            <w:r w:rsidRPr="00DD4090">
              <w:t>E-1.2.</w:t>
            </w:r>
            <w:r w:rsidRPr="00DD4090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40E2FD4D" w14:textId="3969CBF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F1C41B9" w14:textId="2AC218C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Задать, изменить срок или отменить отложенное сокрытие</w:t>
            </w:r>
          </w:p>
        </w:tc>
        <w:tc>
          <w:tcPr>
            <w:tcW w:w="3827" w:type="dxa"/>
            <w:shd w:val="clear" w:color="auto" w:fill="auto"/>
          </w:tcPr>
          <w:p w14:paraId="5A122C60" w14:textId="733D2231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редактировании объявления сотрудник может задать, изменить срок или полностью отменить отложенное сокрытие объявления</w:t>
            </w:r>
          </w:p>
        </w:tc>
      </w:tr>
      <w:tr w:rsidR="00AB7993" w:rsidRPr="001A3A0C" w14:paraId="000EFEE0" w14:textId="77777777" w:rsidTr="001A3A0C">
        <w:tc>
          <w:tcPr>
            <w:tcW w:w="562" w:type="dxa"/>
          </w:tcPr>
          <w:p w14:paraId="23F92516" w14:textId="3F35D7F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24</w:t>
            </w:r>
          </w:p>
        </w:tc>
        <w:tc>
          <w:tcPr>
            <w:tcW w:w="1276" w:type="dxa"/>
            <w:shd w:val="clear" w:color="auto" w:fill="auto"/>
          </w:tcPr>
          <w:p w14:paraId="2FBE1AAE" w14:textId="0B55AFD5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  <w:lang w:val="ru-RU"/>
              </w:rPr>
            </w:pPr>
            <w:r w:rsidRPr="00DD4090">
              <w:t>E-1.2.</w:t>
            </w:r>
            <w:r w:rsidRPr="00DD4090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2B1264F9" w14:textId="714745E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BB85D2D" w14:textId="5652CD92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Изменить срок отложенной публикации</w:t>
            </w:r>
          </w:p>
        </w:tc>
        <w:tc>
          <w:tcPr>
            <w:tcW w:w="3827" w:type="dxa"/>
            <w:shd w:val="clear" w:color="auto" w:fill="auto"/>
          </w:tcPr>
          <w:p w14:paraId="6ADB7471" w14:textId="41A53BA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редактировании объявления сотрудник может изменить дату и время отложенной публикации объявления</w:t>
            </w:r>
          </w:p>
        </w:tc>
      </w:tr>
      <w:tr w:rsidR="00AB7993" w:rsidRPr="001A3A0C" w14:paraId="548D5913" w14:textId="77777777" w:rsidTr="001A3A0C">
        <w:tc>
          <w:tcPr>
            <w:tcW w:w="562" w:type="dxa"/>
          </w:tcPr>
          <w:p w14:paraId="1D4C7403" w14:textId="0FABC95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25</w:t>
            </w:r>
          </w:p>
        </w:tc>
        <w:tc>
          <w:tcPr>
            <w:tcW w:w="1276" w:type="dxa"/>
            <w:shd w:val="clear" w:color="auto" w:fill="auto"/>
          </w:tcPr>
          <w:p w14:paraId="350FC55E" w14:textId="7AEF02F5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  <w:lang w:val="ru-RU"/>
              </w:rPr>
            </w:pPr>
            <w:r w:rsidRPr="00DD4090">
              <w:t>E-1.2.</w:t>
            </w:r>
            <w:r w:rsidRPr="00DD4090">
              <w:rPr>
                <w:lang w:val="ru-RU"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39136989" w14:textId="3E516A2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8C48410" w14:textId="54629C2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Прикрепить новые файлы</w:t>
            </w:r>
          </w:p>
        </w:tc>
        <w:tc>
          <w:tcPr>
            <w:tcW w:w="3827" w:type="dxa"/>
            <w:shd w:val="clear" w:color="auto" w:fill="auto"/>
          </w:tcPr>
          <w:p w14:paraId="660B24BD" w14:textId="660D8EA2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редактировании объявления сотрудник может прикрепить новые файлы</w:t>
            </w:r>
          </w:p>
        </w:tc>
      </w:tr>
      <w:tr w:rsidR="00AB7993" w:rsidRPr="001A3A0C" w14:paraId="20DCFF67" w14:textId="77777777" w:rsidTr="001A3A0C">
        <w:tc>
          <w:tcPr>
            <w:tcW w:w="562" w:type="dxa"/>
          </w:tcPr>
          <w:p w14:paraId="6EFAFF42" w14:textId="3DCC99D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26</w:t>
            </w:r>
          </w:p>
        </w:tc>
        <w:tc>
          <w:tcPr>
            <w:tcW w:w="1276" w:type="dxa"/>
            <w:shd w:val="clear" w:color="auto" w:fill="auto"/>
          </w:tcPr>
          <w:p w14:paraId="2E1F7114" w14:textId="3125D07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E-1.2.</w:t>
            </w:r>
            <w:r w:rsidRPr="00DD4090">
              <w:rPr>
                <w:lang w:val="ru-RU"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14:paraId="0741C78A" w14:textId="12BB497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0190A040" w14:textId="35FEF53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Открепить файлы</w:t>
            </w:r>
          </w:p>
        </w:tc>
        <w:tc>
          <w:tcPr>
            <w:tcW w:w="3827" w:type="dxa"/>
            <w:shd w:val="clear" w:color="auto" w:fill="auto"/>
          </w:tcPr>
          <w:p w14:paraId="246063AF" w14:textId="1112DAD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редактировании объявления сотрудник может открепить прикрепленные ранее или при текущем редактировании файлы</w:t>
            </w:r>
          </w:p>
        </w:tc>
      </w:tr>
      <w:tr w:rsidR="00AB7993" w:rsidRPr="001A3A0C" w14:paraId="5AC73900" w14:textId="77777777" w:rsidTr="001A3A0C">
        <w:tc>
          <w:tcPr>
            <w:tcW w:w="562" w:type="dxa"/>
          </w:tcPr>
          <w:p w14:paraId="655D1EA0" w14:textId="572A7F4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2</w:t>
            </w:r>
            <w:r w:rsidRPr="00DD4090">
              <w:rPr>
                <w:lang w:val="ru-RU"/>
              </w:rPr>
              <w:t>7</w:t>
            </w:r>
          </w:p>
        </w:tc>
        <w:tc>
          <w:tcPr>
            <w:tcW w:w="1276" w:type="dxa"/>
            <w:shd w:val="clear" w:color="auto" w:fill="auto"/>
          </w:tcPr>
          <w:p w14:paraId="798464D0" w14:textId="1B61132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E-1.2.</w:t>
            </w:r>
            <w:r w:rsidRPr="00DD4090">
              <w:rPr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671C8768" w14:textId="7627FAAE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C8386C2" w14:textId="76C8E4A9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Прикрепить опрос</w:t>
            </w:r>
          </w:p>
        </w:tc>
        <w:tc>
          <w:tcPr>
            <w:tcW w:w="3827" w:type="dxa"/>
            <w:shd w:val="clear" w:color="auto" w:fill="auto"/>
          </w:tcPr>
          <w:p w14:paraId="6CD5A27B" w14:textId="13F9268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 xml:space="preserve">При редактировании объявления </w:t>
            </w:r>
            <w:r w:rsidRPr="00DD4090">
              <w:rPr>
                <w:lang w:val="ru-RU"/>
              </w:rPr>
              <w:lastRenderedPageBreak/>
              <w:t>сотрудник может прикрепить опрос</w:t>
            </w:r>
          </w:p>
        </w:tc>
      </w:tr>
      <w:tr w:rsidR="00AB7993" w:rsidRPr="001A3A0C" w14:paraId="194DBC6B" w14:textId="77777777" w:rsidTr="001A3A0C">
        <w:tc>
          <w:tcPr>
            <w:tcW w:w="562" w:type="dxa"/>
          </w:tcPr>
          <w:p w14:paraId="3286E9B8" w14:textId="538CFB5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28</w:t>
            </w:r>
          </w:p>
        </w:tc>
        <w:tc>
          <w:tcPr>
            <w:tcW w:w="1276" w:type="dxa"/>
            <w:shd w:val="clear" w:color="auto" w:fill="auto"/>
          </w:tcPr>
          <w:p w14:paraId="6383E54A" w14:textId="5848AC2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E-1.2.</w:t>
            </w:r>
            <w:r w:rsidRPr="00DD4090">
              <w:rPr>
                <w:lang w:val="ru-RU"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560021CC" w14:textId="7700AE6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E1D67BF" w14:textId="702F90A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Изменить категории</w:t>
            </w:r>
          </w:p>
        </w:tc>
        <w:tc>
          <w:tcPr>
            <w:tcW w:w="3827" w:type="dxa"/>
            <w:shd w:val="clear" w:color="auto" w:fill="auto"/>
          </w:tcPr>
          <w:p w14:paraId="29220605" w14:textId="6BCCBAB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редактировании объявления сотрудник может изменить список категорий объявления</w:t>
            </w:r>
          </w:p>
        </w:tc>
      </w:tr>
      <w:tr w:rsidR="00AB7993" w:rsidRPr="001A3A0C" w14:paraId="6F12C265" w14:textId="77777777" w:rsidTr="001A3A0C">
        <w:tc>
          <w:tcPr>
            <w:tcW w:w="562" w:type="dxa"/>
          </w:tcPr>
          <w:p w14:paraId="16F84AEE" w14:textId="6293CDE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29</w:t>
            </w:r>
          </w:p>
        </w:tc>
        <w:tc>
          <w:tcPr>
            <w:tcW w:w="1276" w:type="dxa"/>
            <w:shd w:val="clear" w:color="auto" w:fill="auto"/>
          </w:tcPr>
          <w:p w14:paraId="5941F792" w14:textId="2824084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E-1.3</w:t>
            </w:r>
          </w:p>
        </w:tc>
        <w:tc>
          <w:tcPr>
            <w:tcW w:w="1701" w:type="dxa"/>
            <w:shd w:val="clear" w:color="auto" w:fill="auto"/>
          </w:tcPr>
          <w:p w14:paraId="52C3707C" w14:textId="095E40C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EBF13B9" w14:textId="7FE7892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Собрать статистику просмотра объявлений</w:t>
            </w:r>
          </w:p>
        </w:tc>
        <w:tc>
          <w:tcPr>
            <w:tcW w:w="3827" w:type="dxa"/>
            <w:shd w:val="clear" w:color="auto" w:fill="auto"/>
          </w:tcPr>
          <w:p w14:paraId="73646F67" w14:textId="708570D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собирать статистку просмотра любого своего объявления</w:t>
            </w:r>
          </w:p>
        </w:tc>
      </w:tr>
      <w:tr w:rsidR="00AB7993" w:rsidRPr="001A3A0C" w14:paraId="2F07E32E" w14:textId="77777777" w:rsidTr="001A3A0C">
        <w:tc>
          <w:tcPr>
            <w:tcW w:w="562" w:type="dxa"/>
          </w:tcPr>
          <w:p w14:paraId="36B770C6" w14:textId="5B4F6D8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30</w:t>
            </w:r>
          </w:p>
        </w:tc>
        <w:tc>
          <w:tcPr>
            <w:tcW w:w="1276" w:type="dxa"/>
            <w:shd w:val="clear" w:color="auto" w:fill="auto"/>
          </w:tcPr>
          <w:p w14:paraId="49D26DC3" w14:textId="4A47A41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E-1.4</w:t>
            </w:r>
          </w:p>
        </w:tc>
        <w:tc>
          <w:tcPr>
            <w:tcW w:w="1701" w:type="dxa"/>
            <w:shd w:val="clear" w:color="auto" w:fill="auto"/>
          </w:tcPr>
          <w:p w14:paraId="28C9B08D" w14:textId="396E6C5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C86DB7A" w14:textId="5C3FB7C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Удалить объявление</w:t>
            </w:r>
          </w:p>
        </w:tc>
        <w:tc>
          <w:tcPr>
            <w:tcW w:w="3827" w:type="dxa"/>
            <w:shd w:val="clear" w:color="auto" w:fill="auto"/>
          </w:tcPr>
          <w:p w14:paraId="3C9EB162" w14:textId="137A032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удалить любое свое объявление.</w:t>
            </w:r>
          </w:p>
        </w:tc>
      </w:tr>
      <w:tr w:rsidR="00AB7993" w:rsidRPr="001A3A0C" w14:paraId="54449B4B" w14:textId="77777777" w:rsidTr="001A3A0C">
        <w:tc>
          <w:tcPr>
            <w:tcW w:w="562" w:type="dxa"/>
          </w:tcPr>
          <w:p w14:paraId="29BCEC66" w14:textId="11291CD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31</w:t>
            </w:r>
          </w:p>
        </w:tc>
        <w:tc>
          <w:tcPr>
            <w:tcW w:w="1276" w:type="dxa"/>
            <w:shd w:val="clear" w:color="auto" w:fill="auto"/>
          </w:tcPr>
          <w:p w14:paraId="4FC5D54D" w14:textId="4AD85319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E-1.5</w:t>
            </w:r>
          </w:p>
        </w:tc>
        <w:tc>
          <w:tcPr>
            <w:tcW w:w="1701" w:type="dxa"/>
            <w:shd w:val="clear" w:color="auto" w:fill="auto"/>
          </w:tcPr>
          <w:p w14:paraId="7394D96A" w14:textId="67F8D50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065ADAC" w14:textId="50122DF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Скрыть объявление</w:t>
            </w:r>
          </w:p>
        </w:tc>
        <w:tc>
          <w:tcPr>
            <w:tcW w:w="3827" w:type="dxa"/>
            <w:shd w:val="clear" w:color="auto" w:fill="auto"/>
          </w:tcPr>
          <w:p w14:paraId="47C46432" w14:textId="64791E5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скрыть любое свое опубликованное объявление</w:t>
            </w:r>
          </w:p>
        </w:tc>
      </w:tr>
      <w:tr w:rsidR="00AB7993" w:rsidRPr="001A3A0C" w14:paraId="1EEA7E5A" w14:textId="77777777" w:rsidTr="001A3A0C">
        <w:tc>
          <w:tcPr>
            <w:tcW w:w="562" w:type="dxa"/>
          </w:tcPr>
          <w:p w14:paraId="698B1DF7" w14:textId="7143832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32</w:t>
            </w:r>
          </w:p>
        </w:tc>
        <w:tc>
          <w:tcPr>
            <w:tcW w:w="1276" w:type="dxa"/>
            <w:shd w:val="clear" w:color="auto" w:fill="auto"/>
          </w:tcPr>
          <w:p w14:paraId="19098657" w14:textId="158DB46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E-1.6</w:t>
            </w:r>
          </w:p>
        </w:tc>
        <w:tc>
          <w:tcPr>
            <w:tcW w:w="1701" w:type="dxa"/>
            <w:shd w:val="clear" w:color="auto" w:fill="auto"/>
          </w:tcPr>
          <w:p w14:paraId="1D7389E1" w14:textId="784E306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47D4125" w14:textId="6AA4A61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Управление скрытыми объявлениями</w:t>
            </w:r>
          </w:p>
        </w:tc>
        <w:tc>
          <w:tcPr>
            <w:tcW w:w="3827" w:type="dxa"/>
            <w:shd w:val="clear" w:color="auto" w:fill="auto"/>
          </w:tcPr>
          <w:p w14:paraId="0439226E" w14:textId="498531D9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совершать различные действия над своими скрытыми объявлениями</w:t>
            </w:r>
          </w:p>
        </w:tc>
      </w:tr>
      <w:tr w:rsidR="00AB7993" w:rsidRPr="001A3A0C" w14:paraId="47DFF418" w14:textId="77777777" w:rsidTr="001A3A0C">
        <w:tc>
          <w:tcPr>
            <w:tcW w:w="562" w:type="dxa"/>
          </w:tcPr>
          <w:p w14:paraId="4F58D79A" w14:textId="460B20F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33</w:t>
            </w:r>
          </w:p>
        </w:tc>
        <w:tc>
          <w:tcPr>
            <w:tcW w:w="1276" w:type="dxa"/>
            <w:shd w:val="clear" w:color="auto" w:fill="auto"/>
          </w:tcPr>
          <w:p w14:paraId="1E54069D" w14:textId="15D63C1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E-1.6.1</w:t>
            </w:r>
          </w:p>
        </w:tc>
        <w:tc>
          <w:tcPr>
            <w:tcW w:w="1701" w:type="dxa"/>
            <w:shd w:val="clear" w:color="auto" w:fill="auto"/>
          </w:tcPr>
          <w:p w14:paraId="188E7C72" w14:textId="56CBBAD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48D8DD" w14:textId="60CB68F9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Просмотреть список скрытых объявлений</w:t>
            </w:r>
          </w:p>
        </w:tc>
        <w:tc>
          <w:tcPr>
            <w:tcW w:w="3827" w:type="dxa"/>
            <w:shd w:val="clear" w:color="auto" w:fill="auto"/>
          </w:tcPr>
          <w:p w14:paraId="5EB459A5" w14:textId="7687125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просмотреть список своих скрытых объявлений</w:t>
            </w:r>
          </w:p>
        </w:tc>
      </w:tr>
      <w:tr w:rsidR="00AB7993" w:rsidRPr="004F416B" w14:paraId="5CD59069" w14:textId="77777777" w:rsidTr="001A3A0C">
        <w:tc>
          <w:tcPr>
            <w:tcW w:w="562" w:type="dxa"/>
          </w:tcPr>
          <w:p w14:paraId="5DC98C71" w14:textId="789B8A9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34</w:t>
            </w:r>
          </w:p>
        </w:tc>
        <w:tc>
          <w:tcPr>
            <w:tcW w:w="1276" w:type="dxa"/>
            <w:shd w:val="clear" w:color="auto" w:fill="auto"/>
          </w:tcPr>
          <w:p w14:paraId="181DA3FE" w14:textId="36D867EE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E-1.6.</w:t>
            </w:r>
            <w:r w:rsidRPr="00DD4090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4429120D" w14:textId="2717EFE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6A66133" w14:textId="5C5B2D9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Восстановить скрытое объявление</w:t>
            </w:r>
          </w:p>
        </w:tc>
        <w:tc>
          <w:tcPr>
            <w:tcW w:w="3827" w:type="dxa"/>
            <w:shd w:val="clear" w:color="auto" w:fill="auto"/>
          </w:tcPr>
          <w:p w14:paraId="67EBD19E" w14:textId="30F1987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восстановить любое свое скрытое объявление, если оно еще не было удалено. Аудитория объявления не при восстановлении объявления не получает уведомлений</w:t>
            </w:r>
          </w:p>
        </w:tc>
      </w:tr>
      <w:tr w:rsidR="00AB7993" w:rsidRPr="001A3A0C" w14:paraId="385CD1D0" w14:textId="77777777" w:rsidTr="001A3A0C">
        <w:tc>
          <w:tcPr>
            <w:tcW w:w="562" w:type="dxa"/>
          </w:tcPr>
          <w:p w14:paraId="01BA7159" w14:textId="02207DE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35</w:t>
            </w:r>
          </w:p>
        </w:tc>
        <w:tc>
          <w:tcPr>
            <w:tcW w:w="1276" w:type="dxa"/>
            <w:shd w:val="clear" w:color="auto" w:fill="auto"/>
          </w:tcPr>
          <w:p w14:paraId="689B17EE" w14:textId="3F7291B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E-1.6.</w:t>
            </w:r>
            <w:r w:rsidRPr="00DD4090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20F1F2F0" w14:textId="294D628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D0193C3" w14:textId="18C9228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Удалить скрытое объявление</w:t>
            </w:r>
          </w:p>
        </w:tc>
        <w:tc>
          <w:tcPr>
            <w:tcW w:w="3827" w:type="dxa"/>
            <w:shd w:val="clear" w:color="auto" w:fill="auto"/>
          </w:tcPr>
          <w:p w14:paraId="408E90FB" w14:textId="773EF7F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удалить свое скрытое объявление</w:t>
            </w:r>
          </w:p>
        </w:tc>
      </w:tr>
      <w:tr w:rsidR="00AB7993" w:rsidRPr="001A3A0C" w14:paraId="61A2707C" w14:textId="77777777" w:rsidTr="001A3A0C">
        <w:tc>
          <w:tcPr>
            <w:tcW w:w="562" w:type="dxa"/>
          </w:tcPr>
          <w:p w14:paraId="3D791395" w14:textId="338ABF7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36</w:t>
            </w:r>
          </w:p>
        </w:tc>
        <w:tc>
          <w:tcPr>
            <w:tcW w:w="1276" w:type="dxa"/>
            <w:shd w:val="clear" w:color="auto" w:fill="auto"/>
          </w:tcPr>
          <w:p w14:paraId="2ED4A575" w14:textId="45BCF91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E-1.7</w:t>
            </w:r>
          </w:p>
        </w:tc>
        <w:tc>
          <w:tcPr>
            <w:tcW w:w="1701" w:type="dxa"/>
            <w:shd w:val="clear" w:color="auto" w:fill="auto"/>
          </w:tcPr>
          <w:p w14:paraId="2EDC3752" w14:textId="7DAD6A3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1431902" w14:textId="00D1491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Управление отложенными объявлениями</w:t>
            </w:r>
          </w:p>
        </w:tc>
        <w:tc>
          <w:tcPr>
            <w:tcW w:w="3827" w:type="dxa"/>
            <w:shd w:val="clear" w:color="auto" w:fill="auto"/>
          </w:tcPr>
          <w:p w14:paraId="162341DD" w14:textId="77ED509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управлять своими отложенными объявлениями</w:t>
            </w:r>
          </w:p>
        </w:tc>
      </w:tr>
      <w:tr w:rsidR="00AB7993" w:rsidRPr="001A3A0C" w14:paraId="363BF040" w14:textId="77777777" w:rsidTr="001A3A0C">
        <w:tc>
          <w:tcPr>
            <w:tcW w:w="562" w:type="dxa"/>
          </w:tcPr>
          <w:p w14:paraId="4C47BF32" w14:textId="6CE0FD92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37</w:t>
            </w:r>
          </w:p>
        </w:tc>
        <w:tc>
          <w:tcPr>
            <w:tcW w:w="1276" w:type="dxa"/>
            <w:shd w:val="clear" w:color="auto" w:fill="auto"/>
          </w:tcPr>
          <w:p w14:paraId="777EBB99" w14:textId="663A9AC2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E-1.7.1</w:t>
            </w:r>
          </w:p>
        </w:tc>
        <w:tc>
          <w:tcPr>
            <w:tcW w:w="1701" w:type="dxa"/>
            <w:shd w:val="clear" w:color="auto" w:fill="auto"/>
          </w:tcPr>
          <w:p w14:paraId="53EFE600" w14:textId="714FF64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5576CEF" w14:textId="23A871B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Просмотреть список отложенных объявлений</w:t>
            </w:r>
          </w:p>
        </w:tc>
        <w:tc>
          <w:tcPr>
            <w:tcW w:w="3827" w:type="dxa"/>
            <w:shd w:val="clear" w:color="auto" w:fill="auto"/>
          </w:tcPr>
          <w:p w14:paraId="75FAEBFB" w14:textId="101F44A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просмотреть список своих отложенных объявлений</w:t>
            </w:r>
          </w:p>
        </w:tc>
      </w:tr>
      <w:tr w:rsidR="00AB7993" w:rsidRPr="001A3A0C" w14:paraId="4976F045" w14:textId="77777777" w:rsidTr="001A3A0C">
        <w:tc>
          <w:tcPr>
            <w:tcW w:w="562" w:type="dxa"/>
          </w:tcPr>
          <w:p w14:paraId="272A4D47" w14:textId="0E6CAEB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38</w:t>
            </w:r>
          </w:p>
        </w:tc>
        <w:tc>
          <w:tcPr>
            <w:tcW w:w="1276" w:type="dxa"/>
            <w:shd w:val="clear" w:color="auto" w:fill="auto"/>
          </w:tcPr>
          <w:p w14:paraId="1CE36194" w14:textId="1A98DBD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E-1.7.2</w:t>
            </w:r>
          </w:p>
        </w:tc>
        <w:tc>
          <w:tcPr>
            <w:tcW w:w="1701" w:type="dxa"/>
            <w:shd w:val="clear" w:color="auto" w:fill="auto"/>
          </w:tcPr>
          <w:p w14:paraId="5A233ADD" w14:textId="75356FA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49610CC" w14:textId="1E0A847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Сразу опубликовать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5C0F13C9" w14:textId="14886E5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имеет возможность сразу опубликовать отложенное объявление, автором которого является</w:t>
            </w:r>
          </w:p>
        </w:tc>
      </w:tr>
      <w:tr w:rsidR="00AB7993" w:rsidRPr="001A3A0C" w14:paraId="69F825D5" w14:textId="77777777" w:rsidTr="001A3A0C">
        <w:tc>
          <w:tcPr>
            <w:tcW w:w="562" w:type="dxa"/>
          </w:tcPr>
          <w:p w14:paraId="477D044C" w14:textId="7A788DA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39</w:t>
            </w:r>
          </w:p>
        </w:tc>
        <w:tc>
          <w:tcPr>
            <w:tcW w:w="1276" w:type="dxa"/>
            <w:shd w:val="clear" w:color="auto" w:fill="auto"/>
          </w:tcPr>
          <w:p w14:paraId="221AB2F3" w14:textId="50FD1641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E-1.7.</w:t>
            </w:r>
            <w:r w:rsidRPr="00DD4090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754FD7DC" w14:textId="184BACF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3190CFC" w14:textId="2A37EC3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Редактировать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4313CEFA" w14:textId="3E6D6A9F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редактировать отложенное объявление, автором которого является</w:t>
            </w:r>
          </w:p>
        </w:tc>
      </w:tr>
      <w:tr w:rsidR="00AB7993" w:rsidRPr="001A3A0C" w14:paraId="0237A622" w14:textId="77777777" w:rsidTr="001A3A0C">
        <w:tc>
          <w:tcPr>
            <w:tcW w:w="562" w:type="dxa"/>
          </w:tcPr>
          <w:p w14:paraId="57E2E942" w14:textId="7DDF4FA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40</w:t>
            </w:r>
          </w:p>
        </w:tc>
        <w:tc>
          <w:tcPr>
            <w:tcW w:w="1276" w:type="dxa"/>
            <w:shd w:val="clear" w:color="auto" w:fill="auto"/>
          </w:tcPr>
          <w:p w14:paraId="371B7FD0" w14:textId="06A0268A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E-1.7.</w:t>
            </w:r>
            <w:r w:rsidRPr="00DD4090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35032B8D" w14:textId="48F3284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5AA83A8" w14:textId="335C920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Удалить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0989B028" w14:textId="015A911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удалить отложенное объявление, автором которого является</w:t>
            </w:r>
          </w:p>
        </w:tc>
      </w:tr>
      <w:tr w:rsidR="00AB7993" w:rsidRPr="001A3A0C" w14:paraId="2729531A" w14:textId="77777777" w:rsidTr="001A3A0C">
        <w:tc>
          <w:tcPr>
            <w:tcW w:w="562" w:type="dxa"/>
          </w:tcPr>
          <w:p w14:paraId="2BE9B4DF" w14:textId="7B00A48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lastRenderedPageBreak/>
              <w:t>41</w:t>
            </w:r>
          </w:p>
        </w:tc>
        <w:tc>
          <w:tcPr>
            <w:tcW w:w="1276" w:type="dxa"/>
            <w:shd w:val="clear" w:color="auto" w:fill="auto"/>
          </w:tcPr>
          <w:p w14:paraId="3FCC8DBA" w14:textId="0A7C55C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E-2</w:t>
            </w:r>
          </w:p>
        </w:tc>
        <w:tc>
          <w:tcPr>
            <w:tcW w:w="1701" w:type="dxa"/>
            <w:shd w:val="clear" w:color="auto" w:fill="auto"/>
          </w:tcPr>
          <w:p w14:paraId="2565F3AF" w14:textId="5EF37EE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342559E" w14:textId="3E580719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Управление опросами</w:t>
            </w:r>
          </w:p>
        </w:tc>
        <w:tc>
          <w:tcPr>
            <w:tcW w:w="3827" w:type="dxa"/>
            <w:shd w:val="clear" w:color="auto" w:fill="auto"/>
          </w:tcPr>
          <w:p w14:paraId="32DB6E75" w14:textId="52151B7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управлять опросами на доске объявлений</w:t>
            </w:r>
          </w:p>
        </w:tc>
      </w:tr>
      <w:tr w:rsidR="00AB7993" w:rsidRPr="001A3A0C" w14:paraId="0F723184" w14:textId="77777777" w:rsidTr="001A3A0C">
        <w:tc>
          <w:tcPr>
            <w:tcW w:w="562" w:type="dxa"/>
          </w:tcPr>
          <w:p w14:paraId="26668C7D" w14:textId="62B55CB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42</w:t>
            </w:r>
          </w:p>
        </w:tc>
        <w:tc>
          <w:tcPr>
            <w:tcW w:w="1276" w:type="dxa"/>
            <w:shd w:val="clear" w:color="auto" w:fill="auto"/>
          </w:tcPr>
          <w:p w14:paraId="47284C76" w14:textId="0ECB1506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880D3F">
              <w:rPr>
                <w:lang w:val="ru-RU"/>
              </w:rPr>
              <w:t>E-2.1</w:t>
            </w:r>
          </w:p>
        </w:tc>
        <w:tc>
          <w:tcPr>
            <w:tcW w:w="1701" w:type="dxa"/>
            <w:shd w:val="clear" w:color="auto" w:fill="auto"/>
          </w:tcPr>
          <w:p w14:paraId="700A156B" w14:textId="1FF23F8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DE49FCF" w14:textId="2B7BE84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Создать опрос</w:t>
            </w:r>
          </w:p>
        </w:tc>
        <w:tc>
          <w:tcPr>
            <w:tcW w:w="3827" w:type="dxa"/>
            <w:shd w:val="clear" w:color="auto" w:fill="auto"/>
          </w:tcPr>
          <w:p w14:paraId="56D39E71" w14:textId="4B8B85A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Перед прикреплением опроса сотрудник должен создать опрос</w:t>
            </w:r>
          </w:p>
        </w:tc>
      </w:tr>
      <w:tr w:rsidR="00AB7993" w:rsidRPr="001A3A0C" w14:paraId="4CCB6D3F" w14:textId="77777777" w:rsidTr="001A3A0C">
        <w:tc>
          <w:tcPr>
            <w:tcW w:w="562" w:type="dxa"/>
          </w:tcPr>
          <w:p w14:paraId="06322C6F" w14:textId="62B2817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43</w:t>
            </w:r>
          </w:p>
        </w:tc>
        <w:tc>
          <w:tcPr>
            <w:tcW w:w="1276" w:type="dxa"/>
            <w:shd w:val="clear" w:color="auto" w:fill="auto"/>
          </w:tcPr>
          <w:p w14:paraId="4DDF4BBB" w14:textId="4293FE10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880D3F">
              <w:rPr>
                <w:lang w:val="ru-RU"/>
              </w:rPr>
              <w:t>E-2</w:t>
            </w:r>
            <w:r w:rsidRPr="00880D3F">
              <w:t>.1.1</w:t>
            </w:r>
          </w:p>
        </w:tc>
        <w:tc>
          <w:tcPr>
            <w:tcW w:w="1701" w:type="dxa"/>
            <w:shd w:val="clear" w:color="auto" w:fill="auto"/>
          </w:tcPr>
          <w:p w14:paraId="0A6921A0" w14:textId="428678D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3B9EAF" w14:textId="3BD69F7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Указать вопросы</w:t>
            </w:r>
          </w:p>
        </w:tc>
        <w:tc>
          <w:tcPr>
            <w:tcW w:w="3827" w:type="dxa"/>
            <w:shd w:val="clear" w:color="auto" w:fill="auto"/>
          </w:tcPr>
          <w:p w14:paraId="50439C2E" w14:textId="33B00CB1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опроса сотрудник должен указать вопросы</w:t>
            </w:r>
          </w:p>
        </w:tc>
      </w:tr>
      <w:tr w:rsidR="00AB7993" w:rsidRPr="001A3A0C" w14:paraId="122ACEAB" w14:textId="77777777" w:rsidTr="001A3A0C">
        <w:tc>
          <w:tcPr>
            <w:tcW w:w="562" w:type="dxa"/>
          </w:tcPr>
          <w:p w14:paraId="756C5C07" w14:textId="751D99C7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44</w:t>
            </w:r>
          </w:p>
        </w:tc>
        <w:tc>
          <w:tcPr>
            <w:tcW w:w="1276" w:type="dxa"/>
            <w:shd w:val="clear" w:color="auto" w:fill="auto"/>
          </w:tcPr>
          <w:p w14:paraId="59135EBE" w14:textId="03E3BD31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880D3F">
              <w:rPr>
                <w:lang w:val="ru-RU"/>
              </w:rPr>
              <w:t>E</w:t>
            </w:r>
            <w:r w:rsidRPr="00880D3F">
              <w:t>-</w:t>
            </w:r>
            <w:r w:rsidRPr="00880D3F">
              <w:rPr>
                <w:lang w:val="ru-RU"/>
              </w:rPr>
              <w:t>2.1.1.1</w:t>
            </w:r>
          </w:p>
        </w:tc>
        <w:tc>
          <w:tcPr>
            <w:tcW w:w="1701" w:type="dxa"/>
            <w:shd w:val="clear" w:color="auto" w:fill="auto"/>
          </w:tcPr>
          <w:p w14:paraId="572695EF" w14:textId="52DDC0F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52D5C6" w14:textId="203FA39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 варианты ответов</w:t>
            </w:r>
          </w:p>
        </w:tc>
        <w:tc>
          <w:tcPr>
            <w:tcW w:w="3827" w:type="dxa"/>
            <w:shd w:val="clear" w:color="auto" w:fill="auto"/>
          </w:tcPr>
          <w:p w14:paraId="4AE018F8" w14:textId="44746B2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опроса сотрудник должен задать минимум два варианта ответов</w:t>
            </w:r>
          </w:p>
        </w:tc>
      </w:tr>
      <w:tr w:rsidR="00AB7993" w:rsidRPr="001A3A0C" w14:paraId="42797AF6" w14:textId="77777777" w:rsidTr="001A3A0C">
        <w:tc>
          <w:tcPr>
            <w:tcW w:w="562" w:type="dxa"/>
          </w:tcPr>
          <w:p w14:paraId="0FA01A5F" w14:textId="0BA1688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D4090">
              <w:t>45</w:t>
            </w:r>
          </w:p>
        </w:tc>
        <w:tc>
          <w:tcPr>
            <w:tcW w:w="1276" w:type="dxa"/>
            <w:shd w:val="clear" w:color="auto" w:fill="auto"/>
          </w:tcPr>
          <w:p w14:paraId="0C206596" w14:textId="413F2B41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880D3F">
              <w:rPr>
                <w:lang w:val="ru-RU"/>
              </w:rPr>
              <w:t>E</w:t>
            </w:r>
            <w:r w:rsidRPr="00880D3F">
              <w:t>-</w:t>
            </w:r>
            <w:r w:rsidRPr="00880D3F">
              <w:rPr>
                <w:lang w:val="ru-RU"/>
              </w:rPr>
              <w:t>2.1</w:t>
            </w:r>
            <w:r w:rsidRPr="00880D3F">
              <w:t>.</w:t>
            </w:r>
            <w:r w:rsidRPr="00880D3F">
              <w:rPr>
                <w:lang w:val="ru-RU"/>
              </w:rPr>
              <w:t>1.2</w:t>
            </w:r>
          </w:p>
        </w:tc>
        <w:tc>
          <w:tcPr>
            <w:tcW w:w="1701" w:type="dxa"/>
            <w:shd w:val="clear" w:color="auto" w:fill="auto"/>
          </w:tcPr>
          <w:p w14:paraId="51E5F260" w14:textId="2F6B3B0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D902044" w14:textId="3FC429E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 возможность множественного</w:t>
            </w:r>
          </w:p>
        </w:tc>
        <w:tc>
          <w:tcPr>
            <w:tcW w:w="3827" w:type="dxa"/>
            <w:shd w:val="clear" w:color="auto" w:fill="auto"/>
          </w:tcPr>
          <w:p w14:paraId="1D32D747" w14:textId="63892D4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опроса сотрудник может задать возможность выбора нескольких вариантов ответов каждого из его вопросов</w:t>
            </w:r>
          </w:p>
        </w:tc>
      </w:tr>
      <w:tr w:rsidR="00AB7993" w:rsidRPr="001A3A0C" w14:paraId="128CB2B0" w14:textId="77777777" w:rsidTr="001A3A0C">
        <w:tc>
          <w:tcPr>
            <w:tcW w:w="562" w:type="dxa"/>
          </w:tcPr>
          <w:p w14:paraId="13F8A2CE" w14:textId="4A348313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46</w:t>
            </w:r>
          </w:p>
        </w:tc>
        <w:tc>
          <w:tcPr>
            <w:tcW w:w="1276" w:type="dxa"/>
            <w:shd w:val="clear" w:color="auto" w:fill="auto"/>
          </w:tcPr>
          <w:p w14:paraId="448A63EB" w14:textId="209B083D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880D3F">
              <w:rPr>
                <w:lang w:val="ru-RU"/>
              </w:rPr>
              <w:t>E</w:t>
            </w:r>
            <w:r w:rsidRPr="00880D3F">
              <w:t>-</w:t>
            </w:r>
            <w:r w:rsidRPr="00880D3F">
              <w:rPr>
                <w:lang w:val="ru-RU"/>
              </w:rPr>
              <w:t>2.1.2</w:t>
            </w:r>
          </w:p>
        </w:tc>
        <w:tc>
          <w:tcPr>
            <w:tcW w:w="1701" w:type="dxa"/>
            <w:shd w:val="clear" w:color="auto" w:fill="auto"/>
          </w:tcPr>
          <w:p w14:paraId="0C281939" w14:textId="7697C0E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95C53EE" w14:textId="36D07FB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 анонимность голосования</w:t>
            </w:r>
          </w:p>
        </w:tc>
        <w:tc>
          <w:tcPr>
            <w:tcW w:w="3827" w:type="dxa"/>
            <w:shd w:val="clear" w:color="auto" w:fill="auto"/>
          </w:tcPr>
          <w:p w14:paraId="660CC273" w14:textId="77BF6311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опроса сотрудник может задать анонимность голосования</w:t>
            </w:r>
          </w:p>
        </w:tc>
      </w:tr>
      <w:tr w:rsidR="00AB7993" w:rsidRPr="001A3A0C" w14:paraId="61B0EF3B" w14:textId="77777777" w:rsidTr="001A3A0C">
        <w:tc>
          <w:tcPr>
            <w:tcW w:w="562" w:type="dxa"/>
          </w:tcPr>
          <w:p w14:paraId="14025C45" w14:textId="5B953CE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47</w:t>
            </w:r>
          </w:p>
        </w:tc>
        <w:tc>
          <w:tcPr>
            <w:tcW w:w="1276" w:type="dxa"/>
            <w:shd w:val="clear" w:color="auto" w:fill="auto"/>
          </w:tcPr>
          <w:p w14:paraId="399A7DA9" w14:textId="0448851B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880D3F">
              <w:rPr>
                <w:lang w:val="ru-RU"/>
              </w:rPr>
              <w:t>E</w:t>
            </w:r>
            <w:r w:rsidRPr="00880D3F">
              <w:t>-</w:t>
            </w:r>
            <w:r w:rsidRPr="00880D3F">
              <w:rPr>
                <w:lang w:val="ru-RU"/>
              </w:rPr>
              <w:t>2.1.3</w:t>
            </w:r>
          </w:p>
        </w:tc>
        <w:tc>
          <w:tcPr>
            <w:tcW w:w="1701" w:type="dxa"/>
            <w:shd w:val="clear" w:color="auto" w:fill="auto"/>
          </w:tcPr>
          <w:p w14:paraId="76D397E1" w14:textId="6D270F1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E768AA0" w14:textId="0E7A9444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Задать срок окончания голосования</w:t>
            </w:r>
          </w:p>
        </w:tc>
        <w:tc>
          <w:tcPr>
            <w:tcW w:w="3827" w:type="dxa"/>
            <w:shd w:val="clear" w:color="auto" w:fill="auto"/>
          </w:tcPr>
          <w:p w14:paraId="14B0E795" w14:textId="0F969D1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задании ограничения продолжительность голосования сотрудник указывает срок, до которого опрос является открытым</w:t>
            </w:r>
          </w:p>
        </w:tc>
      </w:tr>
      <w:tr w:rsidR="00AB7993" w:rsidRPr="001A3A0C" w14:paraId="2A05FD08" w14:textId="77777777" w:rsidTr="001A3A0C">
        <w:tc>
          <w:tcPr>
            <w:tcW w:w="562" w:type="dxa"/>
          </w:tcPr>
          <w:p w14:paraId="047E1F1F" w14:textId="139A9BA5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t>48</w:t>
            </w:r>
          </w:p>
        </w:tc>
        <w:tc>
          <w:tcPr>
            <w:tcW w:w="1276" w:type="dxa"/>
            <w:shd w:val="clear" w:color="auto" w:fill="auto"/>
          </w:tcPr>
          <w:p w14:paraId="757C9A16" w14:textId="20155186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880D3F">
              <w:rPr>
                <w:lang w:val="ru-RU"/>
              </w:rPr>
              <w:t>E-2</w:t>
            </w:r>
            <w:r w:rsidRPr="00880D3F">
              <w:t>.</w:t>
            </w:r>
            <w:r w:rsidRPr="00880D3F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4830362D" w14:textId="6CE5572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C9B43AC" w14:textId="354E167D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Собрать результаты опроса</w:t>
            </w:r>
          </w:p>
        </w:tc>
        <w:tc>
          <w:tcPr>
            <w:tcW w:w="3827" w:type="dxa"/>
            <w:shd w:val="clear" w:color="auto" w:fill="auto"/>
          </w:tcPr>
          <w:p w14:paraId="6B8009D4" w14:textId="0FC19BA5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собрать результаты любого опроса, автором которого является</w:t>
            </w:r>
          </w:p>
        </w:tc>
      </w:tr>
      <w:tr w:rsidR="00AB7993" w:rsidRPr="001A3A0C" w14:paraId="4A822FAA" w14:textId="77777777" w:rsidTr="001A3A0C">
        <w:tc>
          <w:tcPr>
            <w:tcW w:w="562" w:type="dxa"/>
          </w:tcPr>
          <w:p w14:paraId="40B9329E" w14:textId="2D51B5FA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49</w:t>
            </w:r>
          </w:p>
        </w:tc>
        <w:tc>
          <w:tcPr>
            <w:tcW w:w="1276" w:type="dxa"/>
            <w:shd w:val="clear" w:color="auto" w:fill="auto"/>
          </w:tcPr>
          <w:p w14:paraId="1BD7BA62" w14:textId="117CC171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880D3F">
              <w:rPr>
                <w:lang w:val="ru-RU"/>
              </w:rPr>
              <w:t>E-2.2.1</w:t>
            </w:r>
          </w:p>
        </w:tc>
        <w:tc>
          <w:tcPr>
            <w:tcW w:w="1701" w:type="dxa"/>
            <w:shd w:val="clear" w:color="auto" w:fill="auto"/>
          </w:tcPr>
          <w:p w14:paraId="3E15F30E" w14:textId="7A15BDE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B1A356D" w14:textId="2F223290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Выгрузить результаты опроса</w:t>
            </w:r>
          </w:p>
        </w:tc>
        <w:tc>
          <w:tcPr>
            <w:tcW w:w="3827" w:type="dxa"/>
            <w:shd w:val="clear" w:color="auto" w:fill="auto"/>
          </w:tcPr>
          <w:p w14:paraId="67809287" w14:textId="4DFA7F46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выгрузить результаты опроса в различных форматах</w:t>
            </w:r>
          </w:p>
        </w:tc>
      </w:tr>
      <w:tr w:rsidR="00AB7993" w:rsidRPr="001A3A0C" w14:paraId="237D609F" w14:textId="77777777" w:rsidTr="001A3A0C">
        <w:tc>
          <w:tcPr>
            <w:tcW w:w="562" w:type="dxa"/>
          </w:tcPr>
          <w:p w14:paraId="39FC8B89" w14:textId="32BEF1AB" w:rsidR="00AB7993" w:rsidRPr="00AB7993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50</w:t>
            </w:r>
          </w:p>
        </w:tc>
        <w:tc>
          <w:tcPr>
            <w:tcW w:w="1276" w:type="dxa"/>
            <w:shd w:val="clear" w:color="auto" w:fill="auto"/>
          </w:tcPr>
          <w:p w14:paraId="2881C9FB" w14:textId="1DF18CC7" w:rsidR="00AB7993" w:rsidRPr="00880D3F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880D3F">
              <w:rPr>
                <w:lang w:val="ru-RU"/>
              </w:rPr>
              <w:t>E-2</w:t>
            </w:r>
            <w:r w:rsidRPr="00880D3F">
              <w:t>.</w:t>
            </w:r>
            <w:r w:rsidRPr="00880D3F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162E7967" w14:textId="56B27ACB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0FF42862" w14:textId="181DA90C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Закрыть опрос</w:t>
            </w:r>
          </w:p>
        </w:tc>
        <w:tc>
          <w:tcPr>
            <w:tcW w:w="3827" w:type="dxa"/>
            <w:shd w:val="clear" w:color="auto" w:fill="auto"/>
          </w:tcPr>
          <w:p w14:paraId="24BDE16A" w14:textId="44EAE908" w:rsidR="00AB7993" w:rsidRPr="00DD4090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Сотрудник может остановить голосование в любом опросе, автором которого является, закрыв его</w:t>
            </w:r>
          </w:p>
        </w:tc>
      </w:tr>
      <w:tr w:rsidR="00AB7993" w:rsidRPr="001A3A0C" w14:paraId="7735B8A4" w14:textId="77777777" w:rsidTr="001A3A0C">
        <w:tc>
          <w:tcPr>
            <w:tcW w:w="562" w:type="dxa"/>
          </w:tcPr>
          <w:p w14:paraId="3196AE93" w14:textId="6249E949" w:rsidR="00AB7993" w:rsidRPr="00611F21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51</w:t>
            </w:r>
          </w:p>
        </w:tc>
        <w:tc>
          <w:tcPr>
            <w:tcW w:w="1276" w:type="dxa"/>
            <w:shd w:val="clear" w:color="auto" w:fill="auto"/>
          </w:tcPr>
          <w:p w14:paraId="7CB41990" w14:textId="02FAB02D" w:rsidR="00AB7993" w:rsidRPr="00611F21" w:rsidRDefault="00AB7993" w:rsidP="00AB799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G-1</w:t>
            </w:r>
          </w:p>
        </w:tc>
        <w:tc>
          <w:tcPr>
            <w:tcW w:w="1701" w:type="dxa"/>
            <w:shd w:val="clear" w:color="auto" w:fill="auto"/>
          </w:tcPr>
          <w:p w14:paraId="24459330" w14:textId="664560C6" w:rsidR="00AB7993" w:rsidRPr="00611F21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1C2C653E" w14:textId="5EF38E5B" w:rsidR="00AB7993" w:rsidRPr="00611F21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 xml:space="preserve">Управление </w:t>
            </w:r>
            <w:r w:rsidR="001A3A0C" w:rsidRPr="00611F21">
              <w:rPr>
                <w:lang w:val="ru-RU"/>
              </w:rPr>
              <w:t xml:space="preserve">администрируемыми </w:t>
            </w:r>
            <w:r w:rsidRPr="00611F21">
              <w:rPr>
                <w:lang w:val="ru-RU"/>
              </w:rPr>
              <w:t>группами</w:t>
            </w:r>
          </w:p>
        </w:tc>
        <w:tc>
          <w:tcPr>
            <w:tcW w:w="3827" w:type="dxa"/>
            <w:shd w:val="clear" w:color="auto" w:fill="auto"/>
          </w:tcPr>
          <w:p w14:paraId="6E34B5F7" w14:textId="7B4767C7" w:rsidR="00AB7993" w:rsidRPr="00611F21" w:rsidRDefault="00AB7993" w:rsidP="00AB799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 xml:space="preserve">Администратор группы может управлять только сотрудниками, входящими </w:t>
            </w:r>
            <w:r w:rsidR="002D287C" w:rsidRPr="00611F21">
              <w:rPr>
                <w:lang w:val="ru-RU"/>
              </w:rPr>
              <w:t xml:space="preserve">в администрируемые им </w:t>
            </w:r>
            <w:r w:rsidRPr="00611F21">
              <w:rPr>
                <w:lang w:val="ru-RU"/>
              </w:rPr>
              <w:t xml:space="preserve">группы </w:t>
            </w:r>
          </w:p>
        </w:tc>
      </w:tr>
      <w:tr w:rsidR="00C0287A" w:rsidRPr="001A3A0C" w14:paraId="44116D8E" w14:textId="77777777" w:rsidTr="001A3A0C">
        <w:tc>
          <w:tcPr>
            <w:tcW w:w="562" w:type="dxa"/>
          </w:tcPr>
          <w:p w14:paraId="574EF5BE" w14:textId="48879040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52</w:t>
            </w:r>
          </w:p>
        </w:tc>
        <w:tc>
          <w:tcPr>
            <w:tcW w:w="1276" w:type="dxa"/>
            <w:shd w:val="clear" w:color="auto" w:fill="auto"/>
          </w:tcPr>
          <w:p w14:paraId="0B3670CA" w14:textId="34CF7906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G-1.1</w:t>
            </w:r>
          </w:p>
        </w:tc>
        <w:tc>
          <w:tcPr>
            <w:tcW w:w="1701" w:type="dxa"/>
            <w:shd w:val="clear" w:color="auto" w:fill="auto"/>
          </w:tcPr>
          <w:p w14:paraId="4291A50A" w14:textId="1662BC5D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68753830" w14:textId="64E105D0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Создать группу пользователей</w:t>
            </w:r>
          </w:p>
        </w:tc>
        <w:tc>
          <w:tcPr>
            <w:tcW w:w="3827" w:type="dxa"/>
            <w:shd w:val="clear" w:color="auto" w:fill="auto"/>
          </w:tcPr>
          <w:p w14:paraId="73F9752E" w14:textId="27A8E816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может создать новую группу пользователей</w:t>
            </w:r>
          </w:p>
        </w:tc>
      </w:tr>
      <w:tr w:rsidR="00C0287A" w:rsidRPr="001A3A0C" w14:paraId="0FD82EFC" w14:textId="77777777" w:rsidTr="001A3A0C">
        <w:tc>
          <w:tcPr>
            <w:tcW w:w="562" w:type="dxa"/>
          </w:tcPr>
          <w:p w14:paraId="32603371" w14:textId="13B5D553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53</w:t>
            </w:r>
          </w:p>
        </w:tc>
        <w:tc>
          <w:tcPr>
            <w:tcW w:w="1276" w:type="dxa"/>
            <w:shd w:val="clear" w:color="auto" w:fill="auto"/>
          </w:tcPr>
          <w:p w14:paraId="2FA24421" w14:textId="15DC6092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G-1.1.1</w:t>
            </w:r>
          </w:p>
        </w:tc>
        <w:tc>
          <w:tcPr>
            <w:tcW w:w="1701" w:type="dxa"/>
            <w:shd w:val="clear" w:color="auto" w:fill="auto"/>
          </w:tcPr>
          <w:p w14:paraId="7F1C63CD" w14:textId="42718CF1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7F2DAA0D" w14:textId="1938D378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Указать название</w:t>
            </w:r>
          </w:p>
        </w:tc>
        <w:tc>
          <w:tcPr>
            <w:tcW w:w="3827" w:type="dxa"/>
            <w:shd w:val="clear" w:color="auto" w:fill="auto"/>
          </w:tcPr>
          <w:p w14:paraId="15E1BB39" w14:textId="341554DF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При создании группы пользователей администратор должен указать название</w:t>
            </w:r>
          </w:p>
        </w:tc>
      </w:tr>
      <w:tr w:rsidR="00C0287A" w:rsidRPr="001A3A0C" w14:paraId="034904E3" w14:textId="77777777" w:rsidTr="001A3A0C">
        <w:tc>
          <w:tcPr>
            <w:tcW w:w="562" w:type="dxa"/>
          </w:tcPr>
          <w:p w14:paraId="56ABB6BE" w14:textId="41C57E1C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5</w:t>
            </w:r>
            <w:r w:rsidRPr="00611F21">
              <w:rPr>
                <w:lang w:val="ru-RU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148E73DD" w14:textId="3165C448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G-1.1.2</w:t>
            </w:r>
          </w:p>
        </w:tc>
        <w:tc>
          <w:tcPr>
            <w:tcW w:w="1701" w:type="dxa"/>
            <w:shd w:val="clear" w:color="auto" w:fill="auto"/>
          </w:tcPr>
          <w:p w14:paraId="37FF9AC9" w14:textId="2827CCC2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63E1DF05" w14:textId="19E6F6B6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Задать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6B35A006" w14:textId="4C935B7D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При создании группы пользователей администратор может задать ее администратора</w:t>
            </w:r>
          </w:p>
        </w:tc>
      </w:tr>
      <w:tr w:rsidR="00C0287A" w:rsidRPr="001A3A0C" w14:paraId="015327D4" w14:textId="77777777" w:rsidTr="001A3A0C">
        <w:tc>
          <w:tcPr>
            <w:tcW w:w="562" w:type="dxa"/>
          </w:tcPr>
          <w:p w14:paraId="2AC0F502" w14:textId="5083D169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55</w:t>
            </w:r>
          </w:p>
        </w:tc>
        <w:tc>
          <w:tcPr>
            <w:tcW w:w="1276" w:type="dxa"/>
            <w:shd w:val="clear" w:color="auto" w:fill="auto"/>
          </w:tcPr>
          <w:p w14:paraId="47842338" w14:textId="4C29AD2A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color w:val="000000" w:themeColor="text1"/>
                <w:lang w:val="ru-RU"/>
              </w:rPr>
            </w:pPr>
            <w:r w:rsidRPr="00611F21">
              <w:t>G-1.1.3</w:t>
            </w:r>
          </w:p>
        </w:tc>
        <w:tc>
          <w:tcPr>
            <w:tcW w:w="1701" w:type="dxa"/>
            <w:shd w:val="clear" w:color="auto" w:fill="auto"/>
          </w:tcPr>
          <w:p w14:paraId="3347FEDA" w14:textId="75E50D87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6C08AD10" w14:textId="6F44FC1C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lang w:val="ru-RU"/>
              </w:rPr>
            </w:pPr>
            <w:r w:rsidRPr="00611F21">
              <w:rPr>
                <w:lang w:val="ru-RU"/>
              </w:rPr>
              <w:t>Добавить участников</w:t>
            </w:r>
          </w:p>
        </w:tc>
        <w:tc>
          <w:tcPr>
            <w:tcW w:w="3827" w:type="dxa"/>
            <w:shd w:val="clear" w:color="auto" w:fill="auto"/>
          </w:tcPr>
          <w:p w14:paraId="23E41DAC" w14:textId="4488B8FB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color w:val="000000" w:themeColor="text1"/>
                <w:lang w:val="ru-RU"/>
              </w:rPr>
            </w:pPr>
            <w:r w:rsidRPr="00611F21">
              <w:rPr>
                <w:lang w:val="ru-RU"/>
              </w:rPr>
              <w:t>При создании группы пользователей администратор может добавить участников</w:t>
            </w:r>
          </w:p>
        </w:tc>
      </w:tr>
      <w:tr w:rsidR="00C0287A" w:rsidRPr="001A3A0C" w14:paraId="5483D027" w14:textId="77777777" w:rsidTr="001A3A0C">
        <w:tc>
          <w:tcPr>
            <w:tcW w:w="562" w:type="dxa"/>
          </w:tcPr>
          <w:p w14:paraId="5ABFB505" w14:textId="6C058FCB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lastRenderedPageBreak/>
              <w:t>56</w:t>
            </w:r>
          </w:p>
        </w:tc>
        <w:tc>
          <w:tcPr>
            <w:tcW w:w="1276" w:type="dxa"/>
            <w:shd w:val="clear" w:color="auto" w:fill="auto"/>
          </w:tcPr>
          <w:p w14:paraId="2BC8B304" w14:textId="4C2D43EF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t>G-1.1.4</w:t>
            </w:r>
          </w:p>
        </w:tc>
        <w:tc>
          <w:tcPr>
            <w:tcW w:w="1701" w:type="dxa"/>
            <w:shd w:val="clear" w:color="auto" w:fill="auto"/>
          </w:tcPr>
          <w:p w14:paraId="4D8871D3" w14:textId="7F93FDFD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06838F89" w14:textId="6B83CEC4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Задать родительские группы пользователей</w:t>
            </w:r>
          </w:p>
        </w:tc>
        <w:tc>
          <w:tcPr>
            <w:tcW w:w="3827" w:type="dxa"/>
            <w:shd w:val="clear" w:color="auto" w:fill="auto"/>
          </w:tcPr>
          <w:p w14:paraId="0026331F" w14:textId="3AA018C9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родительскими по отношению к создаваемой</w:t>
            </w:r>
          </w:p>
        </w:tc>
      </w:tr>
      <w:tr w:rsidR="00C0287A" w:rsidRPr="001A3A0C" w14:paraId="10CA2F21" w14:textId="77777777" w:rsidTr="001A3A0C">
        <w:tc>
          <w:tcPr>
            <w:tcW w:w="562" w:type="dxa"/>
          </w:tcPr>
          <w:p w14:paraId="7EAE503E" w14:textId="2C6A591B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57</w:t>
            </w:r>
          </w:p>
        </w:tc>
        <w:tc>
          <w:tcPr>
            <w:tcW w:w="1276" w:type="dxa"/>
            <w:shd w:val="clear" w:color="auto" w:fill="auto"/>
          </w:tcPr>
          <w:p w14:paraId="00494C58" w14:textId="2AE399EF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t>G-1.1.5</w:t>
            </w:r>
          </w:p>
        </w:tc>
        <w:tc>
          <w:tcPr>
            <w:tcW w:w="1701" w:type="dxa"/>
            <w:shd w:val="clear" w:color="auto" w:fill="auto"/>
          </w:tcPr>
          <w:p w14:paraId="17027C27" w14:textId="7895212A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55618FC7" w14:textId="0C264312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Задать дочерние группы пользователей</w:t>
            </w:r>
          </w:p>
        </w:tc>
        <w:tc>
          <w:tcPr>
            <w:tcW w:w="3827" w:type="dxa"/>
            <w:shd w:val="clear" w:color="auto" w:fill="auto"/>
          </w:tcPr>
          <w:p w14:paraId="1AD5A290" w14:textId="32E7B1ED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дочерними по отношению к создаваемой</w:t>
            </w:r>
          </w:p>
        </w:tc>
      </w:tr>
      <w:tr w:rsidR="00C0287A" w:rsidRPr="001A3A0C" w14:paraId="24606E6B" w14:textId="77777777" w:rsidTr="001A3A0C">
        <w:tc>
          <w:tcPr>
            <w:tcW w:w="562" w:type="dxa"/>
          </w:tcPr>
          <w:p w14:paraId="5876DCBA" w14:textId="06E92C1E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58</w:t>
            </w:r>
          </w:p>
        </w:tc>
        <w:tc>
          <w:tcPr>
            <w:tcW w:w="1276" w:type="dxa"/>
            <w:shd w:val="clear" w:color="auto" w:fill="auto"/>
          </w:tcPr>
          <w:p w14:paraId="62FEBB4A" w14:textId="546C1B9C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t>G-</w:t>
            </w:r>
            <w:r w:rsidRPr="00611F21">
              <w:rPr>
                <w:lang w:val="ru-RU"/>
              </w:rPr>
              <w:t>1</w:t>
            </w:r>
            <w:r w:rsidRPr="00611F21">
              <w:t>.2</w:t>
            </w:r>
          </w:p>
        </w:tc>
        <w:tc>
          <w:tcPr>
            <w:tcW w:w="1701" w:type="dxa"/>
            <w:shd w:val="clear" w:color="auto" w:fill="auto"/>
          </w:tcPr>
          <w:p w14:paraId="6163F00E" w14:textId="526C0A09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51FD31AF" w14:textId="15C9D75C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Просмотреть список</w:t>
            </w:r>
            <w:r w:rsidRPr="00611F21">
              <w:t xml:space="preserve"> </w:t>
            </w:r>
            <w:r w:rsidRPr="00611F21">
              <w:rPr>
                <w:lang w:val="ru-RU"/>
              </w:rPr>
              <w:t xml:space="preserve">администрируемых групп </w:t>
            </w:r>
          </w:p>
        </w:tc>
        <w:tc>
          <w:tcPr>
            <w:tcW w:w="3827" w:type="dxa"/>
            <w:shd w:val="clear" w:color="auto" w:fill="auto"/>
          </w:tcPr>
          <w:p w14:paraId="7967F64A" w14:textId="7B57A0F6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доски объявлений может просмотреть список администрируемых им групп пользователей</w:t>
            </w:r>
          </w:p>
        </w:tc>
      </w:tr>
      <w:tr w:rsidR="00C0287A" w:rsidRPr="001A3A0C" w14:paraId="38E1A61C" w14:textId="77777777" w:rsidTr="001A3A0C">
        <w:tc>
          <w:tcPr>
            <w:tcW w:w="562" w:type="dxa"/>
          </w:tcPr>
          <w:p w14:paraId="174032A3" w14:textId="1AB41AC0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59</w:t>
            </w:r>
          </w:p>
        </w:tc>
        <w:tc>
          <w:tcPr>
            <w:tcW w:w="1276" w:type="dxa"/>
            <w:shd w:val="clear" w:color="auto" w:fill="auto"/>
          </w:tcPr>
          <w:p w14:paraId="14E35CFA" w14:textId="6BC6F493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t>G-1.3</w:t>
            </w:r>
          </w:p>
        </w:tc>
        <w:tc>
          <w:tcPr>
            <w:tcW w:w="1701" w:type="dxa"/>
            <w:shd w:val="clear" w:color="auto" w:fill="auto"/>
          </w:tcPr>
          <w:p w14:paraId="71729A6A" w14:textId="4AA1AB4E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549ACC2B" w14:textId="3735AB93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Редактировать администрируемую группу пользователей</w:t>
            </w:r>
          </w:p>
        </w:tc>
        <w:tc>
          <w:tcPr>
            <w:tcW w:w="3827" w:type="dxa"/>
            <w:shd w:val="clear" w:color="auto" w:fill="auto"/>
          </w:tcPr>
          <w:p w14:paraId="51976A9B" w14:textId="2103F0E2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может редактировать выбранную группу пользователей из числа администрируемых им</w:t>
            </w:r>
          </w:p>
        </w:tc>
      </w:tr>
      <w:tr w:rsidR="00C0287A" w:rsidRPr="001A3A0C" w14:paraId="147F2F2A" w14:textId="77777777" w:rsidTr="001A3A0C">
        <w:tc>
          <w:tcPr>
            <w:tcW w:w="562" w:type="dxa"/>
          </w:tcPr>
          <w:p w14:paraId="6DB15B3B" w14:textId="0A730647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60</w:t>
            </w:r>
          </w:p>
        </w:tc>
        <w:tc>
          <w:tcPr>
            <w:tcW w:w="1276" w:type="dxa"/>
            <w:shd w:val="clear" w:color="auto" w:fill="auto"/>
          </w:tcPr>
          <w:p w14:paraId="4805C930" w14:textId="2F3CD6B5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t>G-1.3.1</w:t>
            </w:r>
          </w:p>
        </w:tc>
        <w:tc>
          <w:tcPr>
            <w:tcW w:w="1701" w:type="dxa"/>
            <w:shd w:val="clear" w:color="auto" w:fill="auto"/>
          </w:tcPr>
          <w:p w14:paraId="21041FDD" w14:textId="4C05B7F8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36472A91" w14:textId="126F733F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Изменить название</w:t>
            </w:r>
          </w:p>
        </w:tc>
        <w:tc>
          <w:tcPr>
            <w:tcW w:w="3827" w:type="dxa"/>
            <w:shd w:val="clear" w:color="auto" w:fill="auto"/>
          </w:tcPr>
          <w:p w14:paraId="6338C8E0" w14:textId="58A4FCAB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При редактировании группы пользователей администратор может изменить ее название</w:t>
            </w:r>
          </w:p>
        </w:tc>
      </w:tr>
      <w:tr w:rsidR="00C0287A" w:rsidRPr="001A3A0C" w14:paraId="47C93FDF" w14:textId="77777777" w:rsidTr="001A3A0C">
        <w:tc>
          <w:tcPr>
            <w:tcW w:w="562" w:type="dxa"/>
          </w:tcPr>
          <w:p w14:paraId="09B08307" w14:textId="79C4930D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61</w:t>
            </w:r>
          </w:p>
        </w:tc>
        <w:tc>
          <w:tcPr>
            <w:tcW w:w="1276" w:type="dxa"/>
            <w:shd w:val="clear" w:color="auto" w:fill="auto"/>
          </w:tcPr>
          <w:p w14:paraId="539F4E1A" w14:textId="4C7E2295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t>G-1.3.2</w:t>
            </w:r>
          </w:p>
        </w:tc>
        <w:tc>
          <w:tcPr>
            <w:tcW w:w="1701" w:type="dxa"/>
            <w:shd w:val="clear" w:color="auto" w:fill="auto"/>
          </w:tcPr>
          <w:p w14:paraId="21841BE1" w14:textId="1E018EA4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642E57CF" w14:textId="3CC9DB42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Задать, изменить или удалить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60EB8E91" w14:textId="26ED36DD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При редактировании группы пользователей администратор может задать, изменить или удалить ее администратора</w:t>
            </w:r>
          </w:p>
        </w:tc>
      </w:tr>
      <w:tr w:rsidR="00C0287A" w:rsidRPr="001A3A0C" w14:paraId="196810BC" w14:textId="77777777" w:rsidTr="001A3A0C">
        <w:tc>
          <w:tcPr>
            <w:tcW w:w="562" w:type="dxa"/>
          </w:tcPr>
          <w:p w14:paraId="293461AB" w14:textId="054A61F2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62</w:t>
            </w:r>
          </w:p>
        </w:tc>
        <w:tc>
          <w:tcPr>
            <w:tcW w:w="1276" w:type="dxa"/>
            <w:shd w:val="clear" w:color="auto" w:fill="auto"/>
          </w:tcPr>
          <w:p w14:paraId="5993AE44" w14:textId="755E857D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t>G-1.3.</w:t>
            </w:r>
            <w:r w:rsidRPr="00611F21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11915C0B" w14:textId="4633F802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1084D6B5" w14:textId="52BE3845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Изменить состав участников</w:t>
            </w:r>
          </w:p>
        </w:tc>
        <w:tc>
          <w:tcPr>
            <w:tcW w:w="3827" w:type="dxa"/>
            <w:shd w:val="clear" w:color="auto" w:fill="auto"/>
          </w:tcPr>
          <w:p w14:paraId="532DA6E2" w14:textId="66819D35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При редактировании группы пользователей администратор может изменить состав ее участников</w:t>
            </w:r>
          </w:p>
        </w:tc>
      </w:tr>
      <w:tr w:rsidR="00C0287A" w:rsidRPr="001A3A0C" w14:paraId="70FE8D94" w14:textId="77777777" w:rsidTr="001A3A0C">
        <w:tc>
          <w:tcPr>
            <w:tcW w:w="562" w:type="dxa"/>
          </w:tcPr>
          <w:p w14:paraId="0D23E433" w14:textId="119C3D16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63</w:t>
            </w:r>
          </w:p>
        </w:tc>
        <w:tc>
          <w:tcPr>
            <w:tcW w:w="1276" w:type="dxa"/>
            <w:shd w:val="clear" w:color="auto" w:fill="auto"/>
          </w:tcPr>
          <w:p w14:paraId="34F6203E" w14:textId="1578FAE9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t>G-</w:t>
            </w:r>
            <w:r w:rsidRPr="00611F21">
              <w:rPr>
                <w:lang w:val="ru-RU"/>
              </w:rPr>
              <w:t>1</w:t>
            </w:r>
            <w:r w:rsidRPr="00611F21">
              <w:t>.</w:t>
            </w:r>
            <w:r w:rsidRPr="00611F21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613FA856" w14:textId="5D3E6B66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6229E5D3" w14:textId="3EAB0F15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Удалить администрируемую группу пользователей</w:t>
            </w:r>
          </w:p>
        </w:tc>
        <w:tc>
          <w:tcPr>
            <w:tcW w:w="3827" w:type="dxa"/>
            <w:shd w:val="clear" w:color="auto" w:fill="auto"/>
          </w:tcPr>
          <w:p w14:paraId="7C62AFC8" w14:textId="436E691A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может удалить администрируемую группу пользователей</w:t>
            </w:r>
          </w:p>
        </w:tc>
      </w:tr>
      <w:tr w:rsidR="00C0287A" w:rsidRPr="001A3A0C" w14:paraId="2A7ADCAE" w14:textId="77777777" w:rsidTr="001A3A0C">
        <w:tc>
          <w:tcPr>
            <w:tcW w:w="562" w:type="dxa"/>
          </w:tcPr>
          <w:p w14:paraId="70FABCC3" w14:textId="31E02300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64</w:t>
            </w:r>
          </w:p>
        </w:tc>
        <w:tc>
          <w:tcPr>
            <w:tcW w:w="1276" w:type="dxa"/>
            <w:shd w:val="clear" w:color="auto" w:fill="auto"/>
          </w:tcPr>
          <w:p w14:paraId="5E2872AF" w14:textId="7DC2E76E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t>G-</w:t>
            </w:r>
            <w:r w:rsidRPr="00611F21">
              <w:rPr>
                <w:lang w:val="ru-RU"/>
              </w:rPr>
              <w:t>1</w:t>
            </w:r>
            <w:r w:rsidRPr="00611F21">
              <w:t>.</w:t>
            </w:r>
            <w:r w:rsidRPr="00611F21">
              <w:rPr>
                <w:lang w:val="ru-RU"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50C48880" w14:textId="393550C3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1EB58A0B" w14:textId="4D680E99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Управление участниками администрируемой группы пользователей</w:t>
            </w:r>
          </w:p>
        </w:tc>
        <w:tc>
          <w:tcPr>
            <w:tcW w:w="3827" w:type="dxa"/>
            <w:shd w:val="clear" w:color="auto" w:fill="auto"/>
          </w:tcPr>
          <w:p w14:paraId="357D7EEB" w14:textId="2C04E18B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 пользователей может добавлять и удалять участников администрируемой группы</w:t>
            </w:r>
          </w:p>
        </w:tc>
      </w:tr>
      <w:tr w:rsidR="00C0287A" w:rsidRPr="001A3A0C" w14:paraId="2B9042E5" w14:textId="77777777" w:rsidTr="001A3A0C">
        <w:tc>
          <w:tcPr>
            <w:tcW w:w="562" w:type="dxa"/>
          </w:tcPr>
          <w:p w14:paraId="4E6702DE" w14:textId="7EAB7EB4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65</w:t>
            </w:r>
          </w:p>
        </w:tc>
        <w:tc>
          <w:tcPr>
            <w:tcW w:w="1276" w:type="dxa"/>
            <w:shd w:val="clear" w:color="auto" w:fill="auto"/>
          </w:tcPr>
          <w:p w14:paraId="60E5CCB9" w14:textId="0E1AD715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rPr>
                <w:lang w:val="ru-RU"/>
              </w:rPr>
              <w:t>G</w:t>
            </w:r>
            <w:r w:rsidRPr="00611F21">
              <w:t>-</w:t>
            </w:r>
            <w:r w:rsidRPr="00611F21">
              <w:rPr>
                <w:lang w:val="ru-RU"/>
              </w:rPr>
              <w:t>1</w:t>
            </w:r>
            <w:r w:rsidRPr="00611F21">
              <w:t>.</w:t>
            </w:r>
            <w:r w:rsidRPr="00611F21">
              <w:rPr>
                <w:lang w:val="ru-RU"/>
              </w:rPr>
              <w:t>5.1</w:t>
            </w:r>
          </w:p>
        </w:tc>
        <w:tc>
          <w:tcPr>
            <w:tcW w:w="1701" w:type="dxa"/>
            <w:shd w:val="clear" w:color="auto" w:fill="auto"/>
          </w:tcPr>
          <w:p w14:paraId="6AEBB962" w14:textId="36BA09C3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7033DF2E" w14:textId="1A153C1C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Добавить сотрудника в администрируемую группу</w:t>
            </w:r>
          </w:p>
        </w:tc>
        <w:tc>
          <w:tcPr>
            <w:tcW w:w="3827" w:type="dxa"/>
            <w:shd w:val="clear" w:color="auto" w:fill="auto"/>
          </w:tcPr>
          <w:p w14:paraId="1105EE36" w14:textId="3BAFAF7A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 доски объявлений добавляет сотрудника в администрируемую группу</w:t>
            </w:r>
          </w:p>
        </w:tc>
      </w:tr>
      <w:tr w:rsidR="00C0287A" w:rsidRPr="001A3A0C" w14:paraId="28BD37F1" w14:textId="77777777" w:rsidTr="001A3A0C">
        <w:tc>
          <w:tcPr>
            <w:tcW w:w="562" w:type="dxa"/>
          </w:tcPr>
          <w:p w14:paraId="0B6F438C" w14:textId="1428B914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rPr>
                <w:lang w:val="ru-RU"/>
              </w:rPr>
              <w:t>66</w:t>
            </w:r>
          </w:p>
        </w:tc>
        <w:tc>
          <w:tcPr>
            <w:tcW w:w="1276" w:type="dxa"/>
            <w:shd w:val="clear" w:color="auto" w:fill="auto"/>
          </w:tcPr>
          <w:p w14:paraId="467F099B" w14:textId="5DEBA2BA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rPr>
                <w:lang w:val="ru-RU"/>
              </w:rPr>
              <w:t>G</w:t>
            </w:r>
            <w:r w:rsidRPr="00611F21">
              <w:t>-1.</w:t>
            </w:r>
            <w:r w:rsidRPr="00611F21">
              <w:rPr>
                <w:lang w:val="ru-RU"/>
              </w:rPr>
              <w:t>5.2</w:t>
            </w:r>
          </w:p>
        </w:tc>
        <w:tc>
          <w:tcPr>
            <w:tcW w:w="1701" w:type="dxa"/>
            <w:shd w:val="clear" w:color="auto" w:fill="auto"/>
          </w:tcPr>
          <w:p w14:paraId="12A05E8C" w14:textId="33CE9762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2D57CF2B" w14:textId="17924DF7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 xml:space="preserve">Удалить сотрудника из администрируемой </w:t>
            </w:r>
            <w:r w:rsidRPr="00611F21">
              <w:rPr>
                <w:lang w:val="ru-RU"/>
              </w:rPr>
              <w:lastRenderedPageBreak/>
              <w:t>группы</w:t>
            </w:r>
          </w:p>
        </w:tc>
        <w:tc>
          <w:tcPr>
            <w:tcW w:w="3827" w:type="dxa"/>
            <w:shd w:val="clear" w:color="auto" w:fill="auto"/>
          </w:tcPr>
          <w:p w14:paraId="1CB361D7" w14:textId="62C5BB85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lastRenderedPageBreak/>
              <w:t>Администратор группы доски объявлений удаляет сотрудников из администрируемой группы</w:t>
            </w:r>
          </w:p>
        </w:tc>
      </w:tr>
      <w:tr w:rsidR="00C0287A" w:rsidRPr="001A3A0C" w14:paraId="4367D741" w14:textId="77777777" w:rsidTr="001A3A0C">
        <w:tc>
          <w:tcPr>
            <w:tcW w:w="562" w:type="dxa"/>
          </w:tcPr>
          <w:p w14:paraId="404C16FA" w14:textId="7950E724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611F21">
              <w:rPr>
                <w:lang w:val="ru-RU"/>
              </w:rPr>
              <w:t>67</w:t>
            </w:r>
          </w:p>
        </w:tc>
        <w:tc>
          <w:tcPr>
            <w:tcW w:w="1276" w:type="dxa"/>
            <w:shd w:val="clear" w:color="auto" w:fill="auto"/>
          </w:tcPr>
          <w:p w14:paraId="421A533B" w14:textId="56B7BF65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611F21">
              <w:rPr>
                <w:lang w:val="ru-RU"/>
              </w:rPr>
              <w:t>G</w:t>
            </w:r>
            <w:r w:rsidRPr="00611F21">
              <w:t>-1.</w:t>
            </w:r>
            <w:r w:rsidRPr="00611F21">
              <w:rPr>
                <w:lang w:val="ru-RU"/>
              </w:rPr>
              <w:t>5.3</w:t>
            </w:r>
          </w:p>
        </w:tc>
        <w:tc>
          <w:tcPr>
            <w:tcW w:w="1701" w:type="dxa"/>
            <w:shd w:val="clear" w:color="auto" w:fill="auto"/>
          </w:tcPr>
          <w:p w14:paraId="06F7D32E" w14:textId="62367CFA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6C6D4FE5" w14:textId="5F656340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Редактировать права сотрудника в администрируемой группе</w:t>
            </w:r>
          </w:p>
        </w:tc>
        <w:tc>
          <w:tcPr>
            <w:tcW w:w="3827" w:type="dxa"/>
            <w:shd w:val="clear" w:color="auto" w:fill="auto"/>
          </w:tcPr>
          <w:p w14:paraId="389EE945" w14:textId="4F9D85AF" w:rsidR="00C0287A" w:rsidRPr="00611F21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611F21">
              <w:rPr>
                <w:lang w:val="ru-RU"/>
              </w:rPr>
              <w:t>Администратор группы пользователей редактирует права сотрудников, находящихся в его администрируемой группе</w:t>
            </w:r>
          </w:p>
        </w:tc>
      </w:tr>
      <w:tr w:rsidR="00C0287A" w:rsidRPr="001A3A0C" w14:paraId="6AA4D60C" w14:textId="77777777" w:rsidTr="001A3A0C">
        <w:tc>
          <w:tcPr>
            <w:tcW w:w="562" w:type="dxa"/>
          </w:tcPr>
          <w:p w14:paraId="7DA9E4F3" w14:textId="2FC036BB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68</w:t>
            </w:r>
          </w:p>
        </w:tc>
        <w:tc>
          <w:tcPr>
            <w:tcW w:w="1276" w:type="dxa"/>
            <w:shd w:val="clear" w:color="auto" w:fill="auto"/>
          </w:tcPr>
          <w:p w14:paraId="79C13629" w14:textId="34E90D44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2D287C">
              <w:t>A-</w:t>
            </w:r>
            <w:r w:rsidRPr="002D287C">
              <w:rPr>
                <w:lang w:val="ru-RU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0447B4B7" w14:textId="6BAEC616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DEC80A9" w14:textId="2AF238C6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Управление категориями объявлений</w:t>
            </w:r>
          </w:p>
        </w:tc>
        <w:tc>
          <w:tcPr>
            <w:tcW w:w="3827" w:type="dxa"/>
            <w:shd w:val="clear" w:color="auto" w:fill="auto"/>
          </w:tcPr>
          <w:p w14:paraId="0510A55F" w14:textId="2978C44B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 может управлять категориями объявлений</w:t>
            </w:r>
          </w:p>
        </w:tc>
      </w:tr>
      <w:tr w:rsidR="00C0287A" w:rsidRPr="001A3A0C" w14:paraId="4B427796" w14:textId="77777777" w:rsidTr="001A3A0C">
        <w:tc>
          <w:tcPr>
            <w:tcW w:w="562" w:type="dxa"/>
          </w:tcPr>
          <w:p w14:paraId="0132D941" w14:textId="5AFE6AA9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69</w:t>
            </w:r>
          </w:p>
        </w:tc>
        <w:tc>
          <w:tcPr>
            <w:tcW w:w="1276" w:type="dxa"/>
            <w:shd w:val="clear" w:color="auto" w:fill="auto"/>
          </w:tcPr>
          <w:p w14:paraId="16C547E4" w14:textId="190F4C36" w:rsidR="00C0287A" w:rsidRPr="000F7B11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</w:rPr>
            </w:pPr>
            <w:r w:rsidRPr="002D287C">
              <w:t>A-</w:t>
            </w:r>
            <w:r w:rsidRPr="002D287C">
              <w:rPr>
                <w:lang w:val="ru-RU"/>
              </w:rPr>
              <w:t>1</w:t>
            </w:r>
            <w:r w:rsidRPr="002D287C">
              <w:t>.1</w:t>
            </w:r>
          </w:p>
        </w:tc>
        <w:tc>
          <w:tcPr>
            <w:tcW w:w="1701" w:type="dxa"/>
            <w:shd w:val="clear" w:color="auto" w:fill="auto"/>
          </w:tcPr>
          <w:p w14:paraId="2963AEED" w14:textId="7AEB7AB9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703A88CF" w14:textId="36CFF382" w:rsidR="00C0287A" w:rsidRPr="00BF7718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highlight w:val="cyan"/>
                <w:lang w:val="ru-RU"/>
              </w:rPr>
            </w:pPr>
            <w:r w:rsidRPr="00DD4090">
              <w:rPr>
                <w:lang w:val="ru-RU"/>
              </w:rPr>
              <w:t>Создать категорию</w:t>
            </w:r>
          </w:p>
        </w:tc>
        <w:tc>
          <w:tcPr>
            <w:tcW w:w="3827" w:type="dxa"/>
            <w:shd w:val="clear" w:color="auto" w:fill="auto"/>
          </w:tcPr>
          <w:p w14:paraId="109F5311" w14:textId="62BD9612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 может создавать новые категории объявлений</w:t>
            </w:r>
          </w:p>
        </w:tc>
      </w:tr>
      <w:tr w:rsidR="00C0287A" w:rsidRPr="001A3A0C" w14:paraId="5EE1E4BF" w14:textId="77777777" w:rsidTr="001A3A0C">
        <w:tc>
          <w:tcPr>
            <w:tcW w:w="562" w:type="dxa"/>
          </w:tcPr>
          <w:p w14:paraId="594455BA" w14:textId="6D4EB035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70</w:t>
            </w:r>
          </w:p>
        </w:tc>
        <w:tc>
          <w:tcPr>
            <w:tcW w:w="1276" w:type="dxa"/>
            <w:shd w:val="clear" w:color="auto" w:fill="auto"/>
          </w:tcPr>
          <w:p w14:paraId="2D99B6F5" w14:textId="1E331432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2D287C">
              <w:t>A-</w:t>
            </w:r>
            <w:r w:rsidRPr="002D287C">
              <w:rPr>
                <w:lang w:val="ru-RU"/>
              </w:rPr>
              <w:t>1</w:t>
            </w:r>
            <w:r w:rsidRPr="002D287C">
              <w:t>.1.1</w:t>
            </w:r>
          </w:p>
        </w:tc>
        <w:tc>
          <w:tcPr>
            <w:tcW w:w="1701" w:type="dxa"/>
            <w:shd w:val="clear" w:color="auto" w:fill="auto"/>
          </w:tcPr>
          <w:p w14:paraId="7D0CAE8A" w14:textId="289A8BF8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6A90E6A8" w14:textId="4BF87FB6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Указать название</w:t>
            </w:r>
          </w:p>
        </w:tc>
        <w:tc>
          <w:tcPr>
            <w:tcW w:w="3827" w:type="dxa"/>
            <w:shd w:val="clear" w:color="auto" w:fill="auto"/>
          </w:tcPr>
          <w:p w14:paraId="53EDA50E" w14:textId="1748420F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категории требуется указать название категории</w:t>
            </w:r>
          </w:p>
        </w:tc>
      </w:tr>
      <w:tr w:rsidR="00C0287A" w:rsidRPr="001A3A0C" w14:paraId="57683C3A" w14:textId="77777777" w:rsidTr="001A3A0C">
        <w:tc>
          <w:tcPr>
            <w:tcW w:w="562" w:type="dxa"/>
          </w:tcPr>
          <w:p w14:paraId="22809716" w14:textId="7ECAC0C9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71</w:t>
            </w:r>
          </w:p>
        </w:tc>
        <w:tc>
          <w:tcPr>
            <w:tcW w:w="1276" w:type="dxa"/>
            <w:shd w:val="clear" w:color="auto" w:fill="auto"/>
          </w:tcPr>
          <w:p w14:paraId="3A30DB38" w14:textId="4A1B043A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2D287C">
              <w:t>A-</w:t>
            </w:r>
            <w:r w:rsidRPr="002D287C">
              <w:rPr>
                <w:lang w:val="ru-RU"/>
              </w:rPr>
              <w:t>1</w:t>
            </w:r>
            <w:r w:rsidRPr="002D287C">
              <w:t>.1.</w:t>
            </w:r>
            <w:r w:rsidRPr="002D287C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7F56BDF8" w14:textId="097E098E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DC2D000" w14:textId="43412FF4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Указать цвет</w:t>
            </w:r>
          </w:p>
        </w:tc>
        <w:tc>
          <w:tcPr>
            <w:tcW w:w="3827" w:type="dxa"/>
            <w:shd w:val="clear" w:color="auto" w:fill="auto"/>
          </w:tcPr>
          <w:p w14:paraId="75B2620B" w14:textId="36D9734A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При создании категории требуется указать цвет категории</w:t>
            </w:r>
          </w:p>
        </w:tc>
      </w:tr>
      <w:tr w:rsidR="00C0287A" w:rsidRPr="001A3A0C" w14:paraId="60AE8668" w14:textId="77777777" w:rsidTr="001A3A0C">
        <w:tc>
          <w:tcPr>
            <w:tcW w:w="562" w:type="dxa"/>
          </w:tcPr>
          <w:p w14:paraId="5EAEC0FA" w14:textId="4352CFA3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72</w:t>
            </w:r>
          </w:p>
        </w:tc>
        <w:tc>
          <w:tcPr>
            <w:tcW w:w="1276" w:type="dxa"/>
            <w:shd w:val="clear" w:color="auto" w:fill="auto"/>
          </w:tcPr>
          <w:p w14:paraId="712E1108" w14:textId="4F28BAF1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2D287C">
              <w:t>A-</w:t>
            </w:r>
            <w:r w:rsidRPr="002D287C">
              <w:rPr>
                <w:lang w:val="ru-RU"/>
              </w:rPr>
              <w:t>1</w:t>
            </w:r>
            <w:r w:rsidRPr="002D287C">
              <w:t>.2</w:t>
            </w:r>
          </w:p>
        </w:tc>
        <w:tc>
          <w:tcPr>
            <w:tcW w:w="1701" w:type="dxa"/>
            <w:shd w:val="clear" w:color="auto" w:fill="auto"/>
          </w:tcPr>
          <w:p w14:paraId="0F50546C" w14:textId="6898A051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17C37819" w14:textId="424B2B6D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Редактировать категорию</w:t>
            </w:r>
          </w:p>
        </w:tc>
        <w:tc>
          <w:tcPr>
            <w:tcW w:w="3827" w:type="dxa"/>
            <w:shd w:val="clear" w:color="auto" w:fill="auto"/>
          </w:tcPr>
          <w:p w14:paraId="40E307C9" w14:textId="58CDD2EE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 может редактировать существующие категории объявлений</w:t>
            </w:r>
          </w:p>
        </w:tc>
      </w:tr>
      <w:tr w:rsidR="00C0287A" w:rsidRPr="001A3A0C" w14:paraId="764448B4" w14:textId="77777777" w:rsidTr="001A3A0C">
        <w:tc>
          <w:tcPr>
            <w:tcW w:w="562" w:type="dxa"/>
          </w:tcPr>
          <w:p w14:paraId="75D6E08E" w14:textId="5AF47A5A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73</w:t>
            </w:r>
          </w:p>
        </w:tc>
        <w:tc>
          <w:tcPr>
            <w:tcW w:w="1276" w:type="dxa"/>
            <w:shd w:val="clear" w:color="auto" w:fill="auto"/>
          </w:tcPr>
          <w:p w14:paraId="4F719A86" w14:textId="6B21E899" w:rsidR="00C0287A" w:rsidRPr="00336D5E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cyan"/>
                <w:lang w:val="ru-RU"/>
              </w:rPr>
            </w:pPr>
            <w:r w:rsidRPr="002D287C">
              <w:t>A-</w:t>
            </w:r>
            <w:r w:rsidRPr="002D287C">
              <w:rPr>
                <w:lang w:val="ru-RU"/>
              </w:rPr>
              <w:t>1</w:t>
            </w:r>
            <w:r w:rsidRPr="002D287C">
              <w:t>.2.1</w:t>
            </w:r>
          </w:p>
        </w:tc>
        <w:tc>
          <w:tcPr>
            <w:tcW w:w="1701" w:type="dxa"/>
            <w:shd w:val="clear" w:color="auto" w:fill="auto"/>
          </w:tcPr>
          <w:p w14:paraId="5441F918" w14:textId="0EE52441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1FDF593" w14:textId="07AC9008" w:rsidR="00C0287A" w:rsidRPr="00336D5E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highlight w:val="cyan"/>
                <w:lang w:val="ru-RU"/>
              </w:rPr>
            </w:pPr>
            <w:r w:rsidRPr="00DD4090">
              <w:rPr>
                <w:lang w:val="ru-RU"/>
              </w:rPr>
              <w:t>Редактировать название</w:t>
            </w:r>
          </w:p>
        </w:tc>
        <w:tc>
          <w:tcPr>
            <w:tcW w:w="3827" w:type="dxa"/>
            <w:shd w:val="clear" w:color="auto" w:fill="auto"/>
          </w:tcPr>
          <w:p w14:paraId="06C2B271" w14:textId="021E4226" w:rsidR="00C0287A" w:rsidRPr="00336D5E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highlight w:val="cyan"/>
                <w:lang w:val="ru-RU"/>
              </w:rPr>
            </w:pPr>
            <w:r w:rsidRPr="00DD4090">
              <w:rPr>
                <w:lang w:val="ru-RU"/>
              </w:rPr>
              <w:t>При редактировании категории пользовать может изменить название категории</w:t>
            </w:r>
          </w:p>
        </w:tc>
      </w:tr>
      <w:tr w:rsidR="00C0287A" w:rsidRPr="001A3A0C" w14:paraId="2C4F2DCB" w14:textId="77777777" w:rsidTr="001A3A0C">
        <w:tc>
          <w:tcPr>
            <w:tcW w:w="562" w:type="dxa"/>
          </w:tcPr>
          <w:p w14:paraId="5D957CAF" w14:textId="7006BC3D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74</w:t>
            </w:r>
          </w:p>
        </w:tc>
        <w:tc>
          <w:tcPr>
            <w:tcW w:w="1276" w:type="dxa"/>
            <w:shd w:val="clear" w:color="auto" w:fill="auto"/>
          </w:tcPr>
          <w:p w14:paraId="4ADD37B1" w14:textId="5DDC6AF8" w:rsidR="00C0287A" w:rsidRPr="00336D5E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highlight w:val="green"/>
              </w:rPr>
            </w:pPr>
            <w:r w:rsidRPr="002D287C">
              <w:t>A-</w:t>
            </w:r>
            <w:r w:rsidRPr="002D287C">
              <w:rPr>
                <w:lang w:val="ru-RU"/>
              </w:rPr>
              <w:t>1</w:t>
            </w:r>
            <w:r w:rsidRPr="002D287C">
              <w:t>.2.</w:t>
            </w:r>
            <w:r w:rsidRPr="002D287C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23AE4D48" w14:textId="6C008AA7" w:rsidR="00C0287A" w:rsidRPr="00336D5E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highlight w:val="green"/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70D77DAC" w14:textId="6BD42259" w:rsidR="00C0287A" w:rsidRPr="00336D5E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highlight w:val="green"/>
                <w:lang w:val="ru-RU"/>
              </w:rPr>
            </w:pPr>
            <w:r w:rsidRPr="00DD4090">
              <w:rPr>
                <w:lang w:val="ru-RU"/>
              </w:rPr>
              <w:t>Редактировать цвет</w:t>
            </w:r>
          </w:p>
        </w:tc>
        <w:tc>
          <w:tcPr>
            <w:tcW w:w="3827" w:type="dxa"/>
            <w:shd w:val="clear" w:color="auto" w:fill="auto"/>
          </w:tcPr>
          <w:p w14:paraId="15FD2A5F" w14:textId="4436AFEF" w:rsidR="00C0287A" w:rsidRPr="00336D5E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highlight w:val="green"/>
                <w:lang w:val="ru-RU"/>
              </w:rPr>
            </w:pPr>
            <w:r w:rsidRPr="00DD4090">
              <w:rPr>
                <w:lang w:val="ru-RU"/>
              </w:rPr>
              <w:t>При редактировании категории пользовать может изменить цвет категории</w:t>
            </w:r>
          </w:p>
        </w:tc>
      </w:tr>
      <w:tr w:rsidR="00C0287A" w:rsidRPr="001A3A0C" w14:paraId="211D3223" w14:textId="77777777" w:rsidTr="001A3A0C">
        <w:tc>
          <w:tcPr>
            <w:tcW w:w="562" w:type="dxa"/>
          </w:tcPr>
          <w:p w14:paraId="47EFD0D5" w14:textId="4D705F6E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D4090">
              <w:rPr>
                <w:lang w:val="ru-RU"/>
              </w:rPr>
              <w:t>75</w:t>
            </w:r>
          </w:p>
        </w:tc>
        <w:tc>
          <w:tcPr>
            <w:tcW w:w="1276" w:type="dxa"/>
            <w:shd w:val="clear" w:color="auto" w:fill="auto"/>
          </w:tcPr>
          <w:p w14:paraId="13E86D69" w14:textId="01084A8E" w:rsidR="00C0287A" w:rsidRPr="002D287C" w:rsidRDefault="00C0287A" w:rsidP="00C0287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2D287C">
              <w:t>A-</w:t>
            </w:r>
            <w:r w:rsidRPr="002D287C">
              <w:rPr>
                <w:lang w:val="ru-RU"/>
              </w:rPr>
              <w:t>1</w:t>
            </w:r>
            <w:r w:rsidRPr="002D287C">
              <w:t>.3</w:t>
            </w:r>
          </w:p>
        </w:tc>
        <w:tc>
          <w:tcPr>
            <w:tcW w:w="1701" w:type="dxa"/>
            <w:shd w:val="clear" w:color="auto" w:fill="auto"/>
          </w:tcPr>
          <w:p w14:paraId="56BA03F9" w14:textId="3620DE30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9375574" w14:textId="25F89E8C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Удалить категорию</w:t>
            </w:r>
          </w:p>
        </w:tc>
        <w:tc>
          <w:tcPr>
            <w:tcW w:w="3827" w:type="dxa"/>
            <w:shd w:val="clear" w:color="auto" w:fill="auto"/>
          </w:tcPr>
          <w:p w14:paraId="1AD60F7F" w14:textId="4DE72E43" w:rsidR="00C0287A" w:rsidRPr="00DD4090" w:rsidRDefault="00C0287A" w:rsidP="00C028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D4090">
              <w:rPr>
                <w:lang w:val="ru-RU"/>
              </w:rPr>
              <w:t>Администратор может удалять существующие категории объявлений</w:t>
            </w:r>
          </w:p>
        </w:tc>
      </w:tr>
    </w:tbl>
    <w:p w14:paraId="3F486F37" w14:textId="4A9CFDDD" w:rsidR="004D38CD" w:rsidRPr="00D2405E" w:rsidRDefault="00610407" w:rsidP="0017192C">
      <w:pPr>
        <w:pStyle w:val="1"/>
        <w:contextualSpacing/>
        <w:rPr>
          <w:color w:val="000000" w:themeColor="text1"/>
          <w:lang w:val="ru-RU" w:eastAsia="en-US"/>
        </w:rPr>
      </w:pPr>
      <w:r w:rsidRPr="00D2405E">
        <w:rPr>
          <w:color w:val="000000" w:themeColor="text1"/>
          <w:lang w:val="ru-RU" w:eastAsia="en-US"/>
        </w:rPr>
        <w:br w:type="page"/>
      </w:r>
      <w:bookmarkStart w:id="8" w:name="_Toc146820759"/>
      <w:bookmarkStart w:id="9" w:name="_Toc158083636"/>
      <w:r w:rsidR="005419D7" w:rsidRPr="00D2405E">
        <w:rPr>
          <w:color w:val="000000" w:themeColor="text1"/>
          <w:lang w:val="ru-RU" w:eastAsia="en-US"/>
        </w:rPr>
        <w:lastRenderedPageBreak/>
        <w:t>Конкретизация</w:t>
      </w:r>
      <w:r w:rsidR="006D7909" w:rsidRPr="00D2405E">
        <w:rPr>
          <w:color w:val="000000" w:themeColor="text1"/>
          <w:lang w:val="ru-RU" w:eastAsia="en-US"/>
        </w:rPr>
        <w:t xml:space="preserve"> вариантов использования</w:t>
      </w:r>
      <w:bookmarkEnd w:id="8"/>
      <w:bookmarkEnd w:id="9"/>
    </w:p>
    <w:p w14:paraId="565A31E6" w14:textId="62A647F3" w:rsidR="008C44FB" w:rsidRPr="00D2405E" w:rsidRDefault="0017192C" w:rsidP="008C44FB">
      <w:pPr>
        <w:pStyle w:val="2"/>
        <w:rPr>
          <w:lang w:val="ru-RU"/>
        </w:rPr>
      </w:pPr>
      <w:bookmarkStart w:id="10" w:name="_Toc146820760"/>
      <w:bookmarkStart w:id="11" w:name="_Toc158083637"/>
      <w:r w:rsidRPr="00D2405E">
        <w:rPr>
          <w:lang w:val="ru-RU"/>
        </w:rPr>
        <w:t>S</w:t>
      </w:r>
      <w:r w:rsidR="0062266E" w:rsidRPr="00D2405E">
        <w:rPr>
          <w:lang w:val="ru-RU"/>
        </w:rPr>
        <w:t>-</w:t>
      </w:r>
      <w:r w:rsidRPr="00D2405E">
        <w:rPr>
          <w:lang w:val="ru-RU"/>
        </w:rPr>
        <w:t>1. Просмотреть доску объявлений</w:t>
      </w:r>
      <w:bookmarkEnd w:id="10"/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22"/>
        <w:gridCol w:w="1617"/>
        <w:gridCol w:w="5307"/>
      </w:tblGrid>
      <w:tr w:rsidR="0062266E" w:rsidRPr="001A3A0C" w14:paraId="710CD71D" w14:textId="77777777" w:rsidTr="0062266E">
        <w:tc>
          <w:tcPr>
            <w:tcW w:w="704" w:type="dxa"/>
            <w:shd w:val="clear" w:color="auto" w:fill="auto"/>
          </w:tcPr>
          <w:p w14:paraId="5D39237D" w14:textId="361FFAF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S-1</w:t>
            </w:r>
          </w:p>
        </w:tc>
        <w:tc>
          <w:tcPr>
            <w:tcW w:w="1722" w:type="dxa"/>
            <w:shd w:val="clear" w:color="auto" w:fill="auto"/>
          </w:tcPr>
          <w:p w14:paraId="74135191" w14:textId="6F852E7F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17" w:type="dxa"/>
            <w:shd w:val="clear" w:color="auto" w:fill="auto"/>
          </w:tcPr>
          <w:p w14:paraId="242D1BBE" w14:textId="67B3CC8C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доску объявлений</w:t>
            </w:r>
          </w:p>
        </w:tc>
        <w:tc>
          <w:tcPr>
            <w:tcW w:w="5307" w:type="dxa"/>
            <w:shd w:val="clear" w:color="auto" w:fill="auto"/>
          </w:tcPr>
          <w:p w14:paraId="718E096F" w14:textId="59F8B177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2405E">
              <w:rPr>
                <w:lang w:val="ru-RU"/>
              </w:rPr>
              <w:t>Студент может просматривать доску объявлений</w:t>
            </w:r>
          </w:p>
        </w:tc>
      </w:tr>
    </w:tbl>
    <w:p w14:paraId="14A5740A" w14:textId="224617AD" w:rsidR="008C44FB" w:rsidRPr="00D2405E" w:rsidRDefault="008C44FB" w:rsidP="008C44F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</w:t>
      </w:r>
      <w:r w:rsidR="00DE6704" w:rsidRPr="00D2405E">
        <w:rPr>
          <w:lang w:val="ru-RU"/>
        </w:rPr>
        <w:t xml:space="preserve"> </w:t>
      </w:r>
      <w:r w:rsidR="00D53F44" w:rsidRPr="00D2405E">
        <w:rPr>
          <w:lang w:val="ru-RU"/>
        </w:rPr>
        <w:t>Студент</w:t>
      </w:r>
      <w:r w:rsidR="00DE6704" w:rsidRPr="00D2405E">
        <w:rPr>
          <w:lang w:val="ru-RU"/>
        </w:rPr>
        <w:t>.</w:t>
      </w:r>
    </w:p>
    <w:p w14:paraId="2A616AE4" w14:textId="52DF7C09" w:rsidR="00DE6704" w:rsidRPr="00D2405E" w:rsidRDefault="00DE6704" w:rsidP="008C44F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53F44" w:rsidRPr="00D2405E">
        <w:rPr>
          <w:lang w:val="ru-RU"/>
        </w:rPr>
        <w:t>Сотрудник</w:t>
      </w:r>
      <w:r w:rsidR="007E6334" w:rsidRPr="00D2405E">
        <w:rPr>
          <w:lang w:val="ru-RU"/>
        </w:rPr>
        <w:t xml:space="preserve">, Администратор группы, </w:t>
      </w:r>
      <w:r w:rsidR="0062266E" w:rsidRPr="00D2405E">
        <w:rPr>
          <w:lang w:val="ru-RU"/>
        </w:rPr>
        <w:t>А</w:t>
      </w:r>
      <w:r w:rsidR="007E6334" w:rsidRPr="00D2405E">
        <w:rPr>
          <w:lang w:val="ru-RU"/>
        </w:rPr>
        <w:t xml:space="preserve">дминистратор. </w:t>
      </w:r>
    </w:p>
    <w:p w14:paraId="0CA61A0B" w14:textId="098B410A" w:rsidR="0017192C" w:rsidRPr="00D2405E" w:rsidRDefault="0017192C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просматривать объявлени</w:t>
      </w:r>
      <w:r w:rsidR="003D5975" w:rsidRPr="00D2405E">
        <w:rPr>
          <w:lang w:val="ru-RU"/>
        </w:rPr>
        <w:t>я</w:t>
      </w:r>
      <w:r w:rsidRPr="00D2405E">
        <w:rPr>
          <w:lang w:val="ru-RU"/>
        </w:rPr>
        <w:t>, опубликованные сотрудниками университета на доске объявлений.</w:t>
      </w:r>
    </w:p>
    <w:p w14:paraId="46FA1C51" w14:textId="5F9B3E62" w:rsidR="005D7557" w:rsidRPr="00D2405E" w:rsidRDefault="005D7557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Объявления публикуются для определенных групп.</w:t>
      </w:r>
    </w:p>
    <w:p w14:paraId="61B510B6" w14:textId="4E1A56EA" w:rsidR="005D7557" w:rsidRPr="00D2405E" w:rsidRDefault="005D7557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Пользователь видит только те объявления, которые были опубликованы для групп, в которых пользователь состоит. </w:t>
      </w:r>
    </w:p>
    <w:p w14:paraId="22DB8AF2" w14:textId="53CD0488" w:rsidR="0062266E" w:rsidRPr="00D2405E" w:rsidRDefault="0062266E" w:rsidP="00A32783">
      <w:pPr>
        <w:pStyle w:val="2"/>
        <w:spacing w:before="240"/>
        <w:rPr>
          <w:lang w:val="ru-RU"/>
        </w:rPr>
      </w:pPr>
      <w:bookmarkStart w:id="12" w:name="_Toc146820761"/>
      <w:bookmarkStart w:id="13" w:name="_Toc158083638"/>
      <w:r w:rsidRPr="00D2405E">
        <w:rPr>
          <w:lang w:val="ru-RU"/>
        </w:rPr>
        <w:t>S</w:t>
      </w:r>
      <w:r w:rsidRPr="00D2405E">
        <w:t>-1.1</w:t>
      </w:r>
      <w:r w:rsidRPr="00D2405E">
        <w:rPr>
          <w:lang w:val="ru-RU"/>
        </w:rPr>
        <w:t>. Пройти опрос</w:t>
      </w:r>
      <w:bookmarkEnd w:id="12"/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3"/>
        <w:gridCol w:w="1604"/>
        <w:gridCol w:w="5309"/>
      </w:tblGrid>
      <w:tr w:rsidR="0062266E" w:rsidRPr="001A3A0C" w14:paraId="5EF321AF" w14:textId="77777777" w:rsidTr="0062266E">
        <w:tc>
          <w:tcPr>
            <w:tcW w:w="704" w:type="dxa"/>
            <w:shd w:val="clear" w:color="auto" w:fill="auto"/>
          </w:tcPr>
          <w:p w14:paraId="5B6E2AEC" w14:textId="3D7708A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 w:rsidRPr="00D2405E">
              <w:t>1.1</w:t>
            </w:r>
          </w:p>
        </w:tc>
        <w:tc>
          <w:tcPr>
            <w:tcW w:w="1733" w:type="dxa"/>
            <w:shd w:val="clear" w:color="auto" w:fill="auto"/>
          </w:tcPr>
          <w:p w14:paraId="2C7184BD" w14:textId="21A836E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4" w:type="dxa"/>
            <w:shd w:val="clear" w:color="auto" w:fill="auto"/>
          </w:tcPr>
          <w:p w14:paraId="19FE1ACF" w14:textId="57B5C5FD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Пройти опрос</w:t>
            </w:r>
          </w:p>
        </w:tc>
        <w:tc>
          <w:tcPr>
            <w:tcW w:w="5309" w:type="dxa"/>
            <w:shd w:val="clear" w:color="auto" w:fill="auto"/>
          </w:tcPr>
          <w:p w14:paraId="44572A00" w14:textId="129805B3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пройти опрос, прикрепленный к объявлению</w:t>
            </w:r>
          </w:p>
        </w:tc>
      </w:tr>
    </w:tbl>
    <w:p w14:paraId="30600EB1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70206727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</w:t>
      </w:r>
    </w:p>
    <w:p w14:paraId="08632929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пройти опрос, прикрепленный к объявлению на доске.</w:t>
      </w:r>
    </w:p>
    <w:p w14:paraId="14730364" w14:textId="46488454" w:rsidR="00965662" w:rsidRDefault="00965662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Опрос содержит минимум один вопрос, каждый из которых содержит минимум два варианта ответов.</w:t>
      </w:r>
    </w:p>
    <w:p w14:paraId="5F2EC17D" w14:textId="637A8466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</w:t>
      </w:r>
      <w:r w:rsidR="00965662">
        <w:rPr>
          <w:lang w:val="ru-RU"/>
        </w:rPr>
        <w:t>каждом из вопросов опроса</w:t>
      </w:r>
      <w:r w:rsidRPr="00D2405E">
        <w:rPr>
          <w:lang w:val="ru-RU"/>
        </w:rPr>
        <w:t xml:space="preserve">, в зависимости от типа, можно выбрать либо один вариант ответа, либо несколько. </w:t>
      </w:r>
    </w:p>
    <w:p w14:paraId="1FC1D013" w14:textId="3964EA74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Опрос может быть как анонимным, так и открытым. </w:t>
      </w:r>
      <w:r w:rsidR="00965662">
        <w:rPr>
          <w:lang w:val="ru-RU"/>
        </w:rPr>
        <w:t xml:space="preserve">Анонимность опроса распространяется на все прикрепленные вопросы. </w:t>
      </w:r>
      <w:r w:rsidRPr="00D2405E">
        <w:rPr>
          <w:lang w:val="ru-RU"/>
        </w:rPr>
        <w:t xml:space="preserve">В </w:t>
      </w:r>
      <w:r w:rsidR="00EC5A06">
        <w:rPr>
          <w:lang w:val="ru-RU"/>
        </w:rPr>
        <w:t xml:space="preserve">вопросе </w:t>
      </w:r>
      <w:r w:rsidRPr="00D2405E">
        <w:rPr>
          <w:lang w:val="ru-RU"/>
        </w:rPr>
        <w:t>открыт</w:t>
      </w:r>
      <w:r w:rsidR="00EC5A06">
        <w:rPr>
          <w:lang w:val="ru-RU"/>
        </w:rPr>
        <w:t>ого</w:t>
      </w:r>
      <w:r w:rsidRPr="00D2405E">
        <w:rPr>
          <w:lang w:val="ru-RU"/>
        </w:rPr>
        <w:t xml:space="preserve"> опрос</w:t>
      </w:r>
      <w:r w:rsidR="00EC5A06">
        <w:rPr>
          <w:lang w:val="ru-RU"/>
        </w:rPr>
        <w:t xml:space="preserve">а </w:t>
      </w:r>
      <w:r w:rsidRPr="00D2405E">
        <w:rPr>
          <w:lang w:val="ru-RU"/>
        </w:rPr>
        <w:t xml:space="preserve">доступна информация о том, сколько пользователей проголосовали за каждый вариант ответа, а также их список для каждого варианта ответа. В </w:t>
      </w:r>
      <w:r w:rsidR="00EC5A06">
        <w:rPr>
          <w:lang w:val="ru-RU"/>
        </w:rPr>
        <w:t xml:space="preserve">вопросе </w:t>
      </w:r>
      <w:r w:rsidRPr="00D2405E">
        <w:rPr>
          <w:lang w:val="ru-RU"/>
        </w:rPr>
        <w:t>анонимн</w:t>
      </w:r>
      <w:r w:rsidR="00EC5A06">
        <w:rPr>
          <w:lang w:val="ru-RU"/>
        </w:rPr>
        <w:t>ого</w:t>
      </w:r>
      <w:r w:rsidRPr="00D2405E">
        <w:rPr>
          <w:lang w:val="ru-RU"/>
        </w:rPr>
        <w:t xml:space="preserve"> опрос</w:t>
      </w:r>
      <w:r w:rsidR="00EC5A06">
        <w:rPr>
          <w:lang w:val="ru-RU"/>
        </w:rPr>
        <w:t>а</w:t>
      </w:r>
      <w:r w:rsidRPr="00D2405E">
        <w:rPr>
          <w:lang w:val="ru-RU"/>
        </w:rPr>
        <w:t xml:space="preserve"> ведется только учет количества проголосовавших и нет возможности посмотреть список пользователей, которые проголосовали за конкретный вариант ответа.</w:t>
      </w:r>
    </w:p>
    <w:p w14:paraId="31BE5139" w14:textId="7C07CF03" w:rsidR="00AD7385" w:rsidRDefault="00AD7385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Возможность отмены голоса в опросе отсутствует.</w:t>
      </w:r>
    </w:p>
    <w:p w14:paraId="174CE399" w14:textId="0AD87FCC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случае, если время голосования в опросе ограничено, пройти опрос можно до истечения времени, отведенного на голосование. </w:t>
      </w:r>
    </w:p>
    <w:p w14:paraId="7CC888A9" w14:textId="1ABE6F73" w:rsidR="0062266E" w:rsidRPr="00D2405E" w:rsidRDefault="0062266E" w:rsidP="0062266E">
      <w:pPr>
        <w:pStyle w:val="2"/>
        <w:rPr>
          <w:lang w:val="ru-RU"/>
        </w:rPr>
      </w:pPr>
      <w:bookmarkStart w:id="14" w:name="_Toc146820763"/>
      <w:bookmarkStart w:id="15" w:name="_Toc158083639"/>
      <w:r w:rsidRPr="00D2405E">
        <w:rPr>
          <w:lang w:val="ru-RU"/>
        </w:rPr>
        <w:t>S</w:t>
      </w:r>
      <w:r w:rsidRPr="00D2405E">
        <w:t>-1.2</w:t>
      </w:r>
      <w:r w:rsidRPr="00D2405E">
        <w:rPr>
          <w:lang w:val="ru-RU"/>
        </w:rPr>
        <w:t>. Скачать файлы</w:t>
      </w:r>
      <w:bookmarkEnd w:id="14"/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4"/>
        <w:gridCol w:w="1591"/>
        <w:gridCol w:w="5269"/>
      </w:tblGrid>
      <w:tr w:rsidR="0062266E" w:rsidRPr="001A3A0C" w14:paraId="7531971D" w14:textId="77777777" w:rsidTr="00A47843">
        <w:tc>
          <w:tcPr>
            <w:tcW w:w="846" w:type="dxa"/>
            <w:shd w:val="clear" w:color="auto" w:fill="auto"/>
          </w:tcPr>
          <w:p w14:paraId="342FC125" w14:textId="08256FD8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</w:t>
            </w:r>
            <w:r w:rsidRPr="00D2405E">
              <w:rPr>
                <w:lang w:val="ru-RU"/>
              </w:rPr>
              <w:t>-</w:t>
            </w:r>
            <w:r w:rsidRPr="00D2405E">
              <w:t>1.2</w:t>
            </w:r>
          </w:p>
        </w:tc>
        <w:tc>
          <w:tcPr>
            <w:tcW w:w="1644" w:type="dxa"/>
            <w:shd w:val="clear" w:color="auto" w:fill="auto"/>
          </w:tcPr>
          <w:p w14:paraId="271164C3" w14:textId="05A0FBC0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591" w:type="dxa"/>
            <w:shd w:val="clear" w:color="auto" w:fill="auto"/>
          </w:tcPr>
          <w:p w14:paraId="615348C8" w14:textId="2DA7CA06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Скачать файлы</w:t>
            </w:r>
          </w:p>
        </w:tc>
        <w:tc>
          <w:tcPr>
            <w:tcW w:w="5269" w:type="dxa"/>
            <w:shd w:val="clear" w:color="auto" w:fill="auto"/>
          </w:tcPr>
          <w:p w14:paraId="531C067C" w14:textId="67551808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 Студент может скачать файлы и медиафайлы, прикрепленные к объявлению</w:t>
            </w:r>
          </w:p>
        </w:tc>
      </w:tr>
    </w:tbl>
    <w:p w14:paraId="0A7F2C19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4BCB7899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5B825D59" w14:textId="2B83B9D5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студенту </w:t>
      </w:r>
      <w:r w:rsidR="00AB1743" w:rsidRPr="00D2405E">
        <w:rPr>
          <w:lang w:val="ru-RU"/>
        </w:rPr>
        <w:t>скачать файлы и медиафайлы, прикрепленные к объявлению. Скачивание начинается по нажатии соответствующей кнопки.</w:t>
      </w:r>
    </w:p>
    <w:p w14:paraId="13FAA4C5" w14:textId="77777777" w:rsidR="00966964" w:rsidRPr="00D2405E" w:rsidRDefault="00966964" w:rsidP="00966964">
      <w:pPr>
        <w:pStyle w:val="2"/>
        <w:spacing w:before="240"/>
        <w:rPr>
          <w:lang w:val="ru-RU"/>
        </w:rPr>
      </w:pPr>
      <w:bookmarkStart w:id="16" w:name="_Toc158083643"/>
      <w:bookmarkStart w:id="17" w:name="_Toc158083640"/>
      <w:bookmarkStart w:id="18" w:name="_Toc146820764"/>
      <w:r w:rsidRPr="00D2405E">
        <w:rPr>
          <w:lang w:val="ru-RU"/>
        </w:rPr>
        <w:t>S-</w:t>
      </w:r>
      <w:r>
        <w:rPr>
          <w:lang w:val="ru-RU"/>
        </w:rPr>
        <w:t>2</w:t>
      </w:r>
      <w:r w:rsidRPr="00D2405E">
        <w:rPr>
          <w:lang w:val="ru-RU"/>
        </w:rPr>
        <w:t>. Получить уведомление о новом объявлении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3"/>
        <w:gridCol w:w="1881"/>
        <w:gridCol w:w="1608"/>
        <w:gridCol w:w="5308"/>
      </w:tblGrid>
      <w:tr w:rsidR="00966964" w:rsidRPr="001A3A0C" w14:paraId="374F49D1" w14:textId="77777777" w:rsidTr="00D869AD">
        <w:tc>
          <w:tcPr>
            <w:tcW w:w="553" w:type="dxa"/>
            <w:shd w:val="clear" w:color="auto" w:fill="auto"/>
          </w:tcPr>
          <w:p w14:paraId="118FC388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>
              <w:rPr>
                <w:lang w:val="ru-RU"/>
              </w:rPr>
              <w:t>2</w:t>
            </w:r>
          </w:p>
        </w:tc>
        <w:tc>
          <w:tcPr>
            <w:tcW w:w="1881" w:type="dxa"/>
            <w:shd w:val="clear" w:color="auto" w:fill="auto"/>
          </w:tcPr>
          <w:p w14:paraId="534CE117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47642165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Получить уведомление о </w:t>
            </w:r>
            <w:r w:rsidRPr="00D2405E">
              <w:rPr>
                <w:lang w:val="ru-RU"/>
              </w:rPr>
              <w:lastRenderedPageBreak/>
              <w:t>новом объявлении</w:t>
            </w:r>
          </w:p>
        </w:tc>
        <w:tc>
          <w:tcPr>
            <w:tcW w:w="5308" w:type="dxa"/>
            <w:shd w:val="clear" w:color="auto" w:fill="auto"/>
          </w:tcPr>
          <w:p w14:paraId="67620B10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 xml:space="preserve">Студент получает уведомление о публикации нового </w:t>
            </w:r>
            <w:r w:rsidRPr="00D2405E">
              <w:rPr>
                <w:lang w:val="ru-RU"/>
              </w:rPr>
              <w:lastRenderedPageBreak/>
              <w:t xml:space="preserve">объявления </w:t>
            </w:r>
          </w:p>
        </w:tc>
      </w:tr>
    </w:tbl>
    <w:p w14:paraId="77CFAB11" w14:textId="77777777" w:rsidR="00966964" w:rsidRPr="00D2405E" w:rsidRDefault="00966964" w:rsidP="0096696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74E2AAB3" w14:textId="77777777" w:rsidR="00966964" w:rsidRPr="00D2405E" w:rsidRDefault="00966964" w:rsidP="0096696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36BB9B3A" w14:textId="77777777" w:rsidR="00966964" w:rsidRPr="00D2405E" w:rsidRDefault="00966964" w:rsidP="0096696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пользователю получить уведомление при публикации нового объявления на доске объявлений.</w:t>
      </w:r>
    </w:p>
    <w:p w14:paraId="563EBFD5" w14:textId="77777777" w:rsidR="00966964" w:rsidRPr="00D2405E" w:rsidRDefault="00966964" w:rsidP="00966964">
      <w:pPr>
        <w:pStyle w:val="2"/>
        <w:spacing w:before="240"/>
        <w:rPr>
          <w:lang w:val="ru-RU"/>
        </w:rPr>
      </w:pPr>
      <w:bookmarkStart w:id="19" w:name="_Toc158083644"/>
      <w:r w:rsidRPr="00D2405E">
        <w:rPr>
          <w:lang w:val="ru-RU"/>
        </w:rPr>
        <w:t>S-</w:t>
      </w:r>
      <w:r>
        <w:rPr>
          <w:lang w:val="ru-RU"/>
        </w:rPr>
        <w:t>2</w:t>
      </w:r>
      <w:r w:rsidRPr="00D2405E">
        <w:rPr>
          <w:lang w:val="ru-RU"/>
        </w:rPr>
        <w:t xml:space="preserve">.1. Получить </w:t>
      </w:r>
      <w:r w:rsidRPr="00D2405E">
        <w:t>push</w:t>
      </w:r>
      <w:r w:rsidRPr="00D2405E">
        <w:rPr>
          <w:lang w:val="ru-RU"/>
        </w:rPr>
        <w:t>-уведомление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966964" w:rsidRPr="001A3A0C" w14:paraId="37EDDA45" w14:textId="77777777" w:rsidTr="00D869AD">
        <w:tc>
          <w:tcPr>
            <w:tcW w:w="704" w:type="dxa"/>
            <w:shd w:val="clear" w:color="auto" w:fill="auto"/>
          </w:tcPr>
          <w:p w14:paraId="40523E52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</w:t>
            </w:r>
            <w:r>
              <w:rPr>
                <w:lang w:val="ru-RU"/>
              </w:rPr>
              <w:t>2</w:t>
            </w:r>
            <w:r w:rsidRPr="00D2405E">
              <w:t>.1</w:t>
            </w:r>
          </w:p>
        </w:tc>
        <w:tc>
          <w:tcPr>
            <w:tcW w:w="1730" w:type="dxa"/>
            <w:shd w:val="clear" w:color="auto" w:fill="auto"/>
          </w:tcPr>
          <w:p w14:paraId="2E2DB7DE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2AF37E97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Получить </w:t>
            </w:r>
            <w:r w:rsidRPr="00D2405E">
              <w:t>push-</w:t>
            </w:r>
            <w:r w:rsidRPr="00D2405E">
              <w:rPr>
                <w:lang w:val="ru-RU"/>
              </w:rPr>
              <w:t>уведомление</w:t>
            </w:r>
          </w:p>
        </w:tc>
        <w:tc>
          <w:tcPr>
            <w:tcW w:w="5308" w:type="dxa"/>
            <w:shd w:val="clear" w:color="auto" w:fill="auto"/>
          </w:tcPr>
          <w:p w14:paraId="5A4C3082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в обязательном порядке получает </w:t>
            </w:r>
            <w:r w:rsidRPr="00D2405E">
              <w:t>push</w:t>
            </w:r>
            <w:r w:rsidRPr="00D2405E">
              <w:rPr>
                <w:lang w:val="ru-RU"/>
              </w:rPr>
              <w:t>-уведомление о публикации нового объявления</w:t>
            </w:r>
          </w:p>
        </w:tc>
      </w:tr>
    </w:tbl>
    <w:p w14:paraId="3ADB6A40" w14:textId="77777777" w:rsidR="00966964" w:rsidRPr="00D2405E" w:rsidRDefault="00966964" w:rsidP="0096696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0E87E348" w14:textId="77777777" w:rsidR="00966964" w:rsidRPr="00D2405E" w:rsidRDefault="00966964" w:rsidP="0096696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0E270652" w14:textId="77777777" w:rsidR="00966964" w:rsidRPr="00D2405E" w:rsidRDefault="00966964" w:rsidP="0096696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публикации объявления на доске студент в обязательном порядке получает </w:t>
      </w:r>
      <w:r w:rsidRPr="00D2405E">
        <w:t>push</w:t>
      </w:r>
      <w:r w:rsidRPr="00D2405E">
        <w:rPr>
          <w:lang w:val="ru-RU"/>
        </w:rPr>
        <w:t>-уведомление на мобильное устройство.</w:t>
      </w:r>
    </w:p>
    <w:p w14:paraId="0A2A1E02" w14:textId="77777777" w:rsidR="00966964" w:rsidRPr="00D2405E" w:rsidRDefault="00966964" w:rsidP="0096696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t>Push</w:t>
      </w:r>
      <w:r w:rsidRPr="00D2405E">
        <w:rPr>
          <w:lang w:val="ru-RU"/>
        </w:rPr>
        <w:t>-уведомление на мобильно устройство доставляется только в том случае, если пользователь был авторизован с мобильного устройства.</w:t>
      </w:r>
    </w:p>
    <w:p w14:paraId="0CCDD845" w14:textId="77777777" w:rsidR="00966964" w:rsidRPr="00D2405E" w:rsidRDefault="00966964" w:rsidP="0096696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во время публикации объявлений пользователь находится вне сети, после входа в сеть он получает все пропущенные уведомления.</w:t>
      </w:r>
    </w:p>
    <w:p w14:paraId="4FEE829E" w14:textId="77777777" w:rsidR="00966964" w:rsidRPr="00D2405E" w:rsidRDefault="00966964" w:rsidP="0096696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t>Push</w:t>
      </w:r>
      <w:r w:rsidRPr="00D2405E">
        <w:rPr>
          <w:lang w:val="ru-RU"/>
        </w:rPr>
        <w:t>-уведомления на мобильное устройство перестают приходить по окончании срока действия сессии аутентификации пользователя.</w:t>
      </w:r>
    </w:p>
    <w:p w14:paraId="0C15C00B" w14:textId="77777777" w:rsidR="00966964" w:rsidRPr="00D2405E" w:rsidRDefault="00966964" w:rsidP="00966964">
      <w:pPr>
        <w:pStyle w:val="2"/>
        <w:spacing w:before="240"/>
        <w:rPr>
          <w:lang w:val="ru-RU"/>
        </w:rPr>
      </w:pPr>
      <w:bookmarkStart w:id="20" w:name="_Toc158083645"/>
      <w:r w:rsidRPr="00D2405E">
        <w:rPr>
          <w:lang w:val="ru-RU"/>
        </w:rPr>
        <w:t>S-</w:t>
      </w:r>
      <w:r>
        <w:rPr>
          <w:lang w:val="ru-RU"/>
        </w:rPr>
        <w:t>2.</w:t>
      </w:r>
      <w:r w:rsidRPr="00D2405E">
        <w:rPr>
          <w:lang w:val="ru-RU"/>
        </w:rPr>
        <w:t>2. Получить уведомление по электронной почте</w:t>
      </w:r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966964" w:rsidRPr="001A3A0C" w14:paraId="557A780C" w14:textId="77777777" w:rsidTr="00D869AD">
        <w:tc>
          <w:tcPr>
            <w:tcW w:w="704" w:type="dxa"/>
            <w:shd w:val="clear" w:color="auto" w:fill="auto"/>
          </w:tcPr>
          <w:p w14:paraId="397514E7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</w:t>
            </w:r>
            <w:r>
              <w:rPr>
                <w:lang w:val="ru-RU"/>
              </w:rPr>
              <w:t>2</w:t>
            </w:r>
            <w:r w:rsidRPr="00D2405E">
              <w:t>.2</w:t>
            </w:r>
          </w:p>
        </w:tc>
        <w:tc>
          <w:tcPr>
            <w:tcW w:w="1730" w:type="dxa"/>
            <w:shd w:val="clear" w:color="auto" w:fill="auto"/>
          </w:tcPr>
          <w:p w14:paraId="5BAFB084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7E13A68B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по электронной почте</w:t>
            </w:r>
          </w:p>
        </w:tc>
        <w:tc>
          <w:tcPr>
            <w:tcW w:w="5308" w:type="dxa"/>
            <w:shd w:val="clear" w:color="auto" w:fill="auto"/>
          </w:tcPr>
          <w:p w14:paraId="52E92698" w14:textId="77777777" w:rsidR="00966964" w:rsidRPr="00D2405E" w:rsidRDefault="00966964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настроить получение уведомлений по электронной почте по выбранным категориям объявлений</w:t>
            </w:r>
          </w:p>
        </w:tc>
      </w:tr>
    </w:tbl>
    <w:p w14:paraId="565C549A" w14:textId="77777777" w:rsidR="00966964" w:rsidRPr="00D2405E" w:rsidRDefault="00966964" w:rsidP="0096696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2F267588" w14:textId="77777777" w:rsidR="00966964" w:rsidRPr="00D2405E" w:rsidRDefault="00966964" w:rsidP="0096696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7177B739" w14:textId="77777777" w:rsidR="00966964" w:rsidRPr="00D2405E" w:rsidRDefault="00966964" w:rsidP="0096696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получает уведомления по электронной почте о публикации объявлений, относящихся к выбранным пользователем категориям. Для получения уведомления по электронной почте требуется указать валидный адрес электронной почты.</w:t>
      </w:r>
    </w:p>
    <w:p w14:paraId="3C1BDD04" w14:textId="246526BE" w:rsidR="00966964" w:rsidRDefault="00966964" w:rsidP="0096696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Пользователь не получает никаких уведомлений по электронной почте в случаях отсутствия валидного адреса электронной почты и в случае отсутствия выбранных категорий.</w:t>
      </w:r>
    </w:p>
    <w:p w14:paraId="09B05DCB" w14:textId="5212F3B2" w:rsidR="005D11E2" w:rsidRPr="00D2405E" w:rsidRDefault="005D11E2" w:rsidP="005D11E2">
      <w:pPr>
        <w:pStyle w:val="2"/>
        <w:spacing w:before="240"/>
        <w:rPr>
          <w:lang w:val="ru-RU"/>
        </w:rPr>
      </w:pPr>
      <w:r w:rsidRPr="00D2405E">
        <w:rPr>
          <w:lang w:val="ru-RU"/>
        </w:rPr>
        <w:t>S-</w:t>
      </w:r>
      <w:r w:rsidR="00966964">
        <w:rPr>
          <w:lang w:val="ru-RU"/>
        </w:rPr>
        <w:t>3</w:t>
      </w:r>
      <w:r w:rsidRPr="00D2405E">
        <w:rPr>
          <w:lang w:val="ru-RU"/>
        </w:rPr>
        <w:t>. Управление подписками</w:t>
      </w:r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3"/>
        <w:gridCol w:w="1881"/>
        <w:gridCol w:w="1608"/>
        <w:gridCol w:w="5308"/>
      </w:tblGrid>
      <w:tr w:rsidR="005D11E2" w:rsidRPr="001A3A0C" w14:paraId="39894569" w14:textId="77777777" w:rsidTr="004C067C">
        <w:tc>
          <w:tcPr>
            <w:tcW w:w="553" w:type="dxa"/>
            <w:shd w:val="clear" w:color="auto" w:fill="auto"/>
          </w:tcPr>
          <w:p w14:paraId="4E0ADCAF" w14:textId="0F693495" w:rsidR="005D11E2" w:rsidRPr="00966964" w:rsidRDefault="005D11E2" w:rsidP="005D11E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</w:t>
            </w:r>
            <w:r w:rsidR="00966964">
              <w:rPr>
                <w:lang w:val="ru-RU"/>
              </w:rPr>
              <w:t>3</w:t>
            </w:r>
          </w:p>
        </w:tc>
        <w:tc>
          <w:tcPr>
            <w:tcW w:w="1881" w:type="dxa"/>
            <w:shd w:val="clear" w:color="auto" w:fill="auto"/>
          </w:tcPr>
          <w:p w14:paraId="11C0F84C" w14:textId="32892723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3024377" w14:textId="28BC9064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подписками</w:t>
            </w:r>
          </w:p>
        </w:tc>
        <w:tc>
          <w:tcPr>
            <w:tcW w:w="5308" w:type="dxa"/>
            <w:shd w:val="clear" w:color="auto" w:fill="auto"/>
          </w:tcPr>
          <w:p w14:paraId="78E30D7C" w14:textId="331E2D2C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управлять подписками на категории объявлений</w:t>
            </w:r>
          </w:p>
        </w:tc>
      </w:tr>
    </w:tbl>
    <w:p w14:paraId="62388E41" w14:textId="77777777" w:rsidR="005D11E2" w:rsidRPr="00D2405E" w:rsidRDefault="005D11E2" w:rsidP="005D11E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2EB64DE6" w14:textId="77777777" w:rsidR="005D11E2" w:rsidRPr="00D2405E" w:rsidRDefault="005D11E2" w:rsidP="005D11E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98FB47C" w14:textId="0D02587A" w:rsidR="00847218" w:rsidRPr="00D2405E" w:rsidRDefault="00847218" w:rsidP="005D11E2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получения уведомлений на электронную почту о публикации объявлений заданных категорий студент может управлять подписками на категории объявлений.</w:t>
      </w:r>
    </w:p>
    <w:p w14:paraId="5BC0E5DD" w14:textId="3C8958AE" w:rsidR="00847218" w:rsidRPr="00D2405E" w:rsidRDefault="00847218" w:rsidP="00847218">
      <w:pPr>
        <w:pStyle w:val="2"/>
        <w:spacing w:before="240"/>
        <w:rPr>
          <w:lang w:val="ru-RU"/>
        </w:rPr>
      </w:pPr>
      <w:bookmarkStart w:id="21" w:name="_Toc158083641"/>
      <w:r w:rsidRPr="00D2405E">
        <w:rPr>
          <w:lang w:val="ru-RU"/>
        </w:rPr>
        <w:lastRenderedPageBreak/>
        <w:t>S-</w:t>
      </w:r>
      <w:r w:rsidR="00966964">
        <w:rPr>
          <w:lang w:val="ru-RU"/>
        </w:rPr>
        <w:t>3</w:t>
      </w:r>
      <w:r w:rsidRPr="00D2405E">
        <w:rPr>
          <w:lang w:val="ru-RU"/>
        </w:rPr>
        <w:t>.1. Добавить категории объявлений</w:t>
      </w:r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847218" w:rsidRPr="001A3A0C" w14:paraId="78DE0FD5" w14:textId="77777777" w:rsidTr="00847218">
        <w:tc>
          <w:tcPr>
            <w:tcW w:w="704" w:type="dxa"/>
            <w:shd w:val="clear" w:color="auto" w:fill="auto"/>
          </w:tcPr>
          <w:p w14:paraId="123F3890" w14:textId="6B6CC138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</w:t>
            </w:r>
            <w:r w:rsidR="00966964">
              <w:rPr>
                <w:lang w:val="ru-RU"/>
              </w:rPr>
              <w:t>3</w:t>
            </w:r>
            <w:r w:rsidRPr="00D2405E">
              <w:rPr>
                <w:lang w:val="ru-RU"/>
              </w:rPr>
              <w:t>.1</w:t>
            </w:r>
          </w:p>
        </w:tc>
        <w:tc>
          <w:tcPr>
            <w:tcW w:w="1730" w:type="dxa"/>
            <w:shd w:val="clear" w:color="auto" w:fill="auto"/>
          </w:tcPr>
          <w:p w14:paraId="1E69A7A8" w14:textId="46635256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5651AC79" w14:textId="0B58FE2A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категории объявлений</w:t>
            </w:r>
          </w:p>
        </w:tc>
        <w:tc>
          <w:tcPr>
            <w:tcW w:w="5308" w:type="dxa"/>
            <w:shd w:val="clear" w:color="auto" w:fill="auto"/>
          </w:tcPr>
          <w:p w14:paraId="165292FF" w14:textId="64590D3D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добавлять категории объявлений, по которым он хочет получать уведомления</w:t>
            </w:r>
          </w:p>
        </w:tc>
      </w:tr>
    </w:tbl>
    <w:p w14:paraId="7A125E5A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2DBAAC31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14040D04" w14:textId="6F6E26A1" w:rsidR="00847218" w:rsidRPr="00D2405E" w:rsidRDefault="00847218" w:rsidP="0084721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может расширять список категорий объявлений, о публикации которых получает уведомления, путем добавления в список новых категорий.</w:t>
      </w:r>
    </w:p>
    <w:p w14:paraId="094A5EAC" w14:textId="1BA1A8C4" w:rsidR="00847218" w:rsidRPr="00D2405E" w:rsidRDefault="00847218" w:rsidP="00847218">
      <w:pPr>
        <w:pStyle w:val="2"/>
        <w:spacing w:before="240"/>
        <w:rPr>
          <w:lang w:val="ru-RU"/>
        </w:rPr>
      </w:pPr>
      <w:bookmarkStart w:id="22" w:name="_Toc158083642"/>
      <w:r w:rsidRPr="00D2405E">
        <w:rPr>
          <w:lang w:val="ru-RU"/>
        </w:rPr>
        <w:t>S-</w:t>
      </w:r>
      <w:r w:rsidR="00966964">
        <w:rPr>
          <w:lang w:val="ru-RU"/>
        </w:rPr>
        <w:t>3</w:t>
      </w:r>
      <w:r w:rsidRPr="00D2405E">
        <w:rPr>
          <w:lang w:val="ru-RU"/>
        </w:rPr>
        <w:t>.2. Удалить категории объявлений</w:t>
      </w:r>
      <w:bookmarkEnd w:id="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847218" w:rsidRPr="001A3A0C" w14:paraId="010C9BBD" w14:textId="77777777" w:rsidTr="004C067C">
        <w:tc>
          <w:tcPr>
            <w:tcW w:w="704" w:type="dxa"/>
            <w:shd w:val="clear" w:color="auto" w:fill="auto"/>
          </w:tcPr>
          <w:p w14:paraId="051EA549" w14:textId="1BF64C8A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</w:t>
            </w:r>
            <w:r w:rsidR="00966964">
              <w:rPr>
                <w:lang w:val="ru-RU"/>
              </w:rPr>
              <w:t>3</w:t>
            </w:r>
            <w:r w:rsidRPr="00D2405E">
              <w:rPr>
                <w:lang w:val="ru-RU"/>
              </w:rPr>
              <w:t>.2</w:t>
            </w:r>
          </w:p>
        </w:tc>
        <w:tc>
          <w:tcPr>
            <w:tcW w:w="1730" w:type="dxa"/>
            <w:shd w:val="clear" w:color="auto" w:fill="auto"/>
          </w:tcPr>
          <w:p w14:paraId="03B788DC" w14:textId="660A7ACD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30A2143" w14:textId="54152984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категории объявлений</w:t>
            </w:r>
          </w:p>
        </w:tc>
        <w:tc>
          <w:tcPr>
            <w:tcW w:w="5308" w:type="dxa"/>
            <w:shd w:val="clear" w:color="auto" w:fill="auto"/>
          </w:tcPr>
          <w:p w14:paraId="26AAC9CE" w14:textId="090A48B5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удалять категории объявлений, по которым он более не хочет получать уведомления</w:t>
            </w:r>
          </w:p>
        </w:tc>
      </w:tr>
    </w:tbl>
    <w:p w14:paraId="5BBF421A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5357D23C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74675FF" w14:textId="3DEB0BFE" w:rsidR="00847218" w:rsidRPr="00D2405E" w:rsidRDefault="00847218" w:rsidP="0084721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может сокращать набор категорий объявлений, о публикации которых получает уведомления, путем удаления из списка категорий.</w:t>
      </w:r>
    </w:p>
    <w:p w14:paraId="125578F4" w14:textId="10D8030C" w:rsidR="008126F8" w:rsidRPr="00D2405E" w:rsidRDefault="008126F8" w:rsidP="00CB6530">
      <w:pPr>
        <w:pStyle w:val="2"/>
        <w:spacing w:before="240"/>
        <w:rPr>
          <w:lang w:val="ru-RU"/>
        </w:rPr>
      </w:pPr>
      <w:bookmarkStart w:id="23" w:name="_Toc146820765"/>
      <w:bookmarkStart w:id="24" w:name="_Toc158083646"/>
      <w:bookmarkEnd w:id="18"/>
      <w:r w:rsidRPr="00D2405E">
        <w:rPr>
          <w:lang w:val="ru-RU"/>
        </w:rPr>
        <w:t>E</w:t>
      </w:r>
      <w:r w:rsidR="00AB1743" w:rsidRPr="00D2405E">
        <w:t>-</w:t>
      </w:r>
      <w:r w:rsidRPr="00D2405E">
        <w:rPr>
          <w:lang w:val="ru-RU"/>
        </w:rPr>
        <w:t>1. Управление объявлениями</w:t>
      </w:r>
      <w:bookmarkEnd w:id="23"/>
      <w:bookmarkEnd w:id="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2"/>
        <w:gridCol w:w="1882"/>
        <w:gridCol w:w="1621"/>
        <w:gridCol w:w="5295"/>
      </w:tblGrid>
      <w:tr w:rsidR="008126F8" w:rsidRPr="001A3A0C" w14:paraId="74D55BD2" w14:textId="77777777" w:rsidTr="00F85C92">
        <w:tc>
          <w:tcPr>
            <w:tcW w:w="552" w:type="dxa"/>
            <w:shd w:val="clear" w:color="auto" w:fill="auto"/>
          </w:tcPr>
          <w:p w14:paraId="740DF25E" w14:textId="7F361915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E1</w:t>
            </w:r>
          </w:p>
        </w:tc>
        <w:tc>
          <w:tcPr>
            <w:tcW w:w="1882" w:type="dxa"/>
            <w:shd w:val="clear" w:color="auto" w:fill="auto"/>
          </w:tcPr>
          <w:p w14:paraId="5617F629" w14:textId="4BCD8DDA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21" w:type="dxa"/>
            <w:shd w:val="clear" w:color="auto" w:fill="auto"/>
          </w:tcPr>
          <w:p w14:paraId="704B6007" w14:textId="33BB5D7D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объявлениями</w:t>
            </w:r>
          </w:p>
        </w:tc>
        <w:tc>
          <w:tcPr>
            <w:tcW w:w="5295" w:type="dxa"/>
            <w:shd w:val="clear" w:color="auto" w:fill="auto"/>
          </w:tcPr>
          <w:p w14:paraId="16AFE448" w14:textId="770B961B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объявлениями на доске</w:t>
            </w:r>
          </w:p>
        </w:tc>
      </w:tr>
    </w:tbl>
    <w:p w14:paraId="383073F0" w14:textId="77777777" w:rsidR="008126F8" w:rsidRPr="00D2405E" w:rsidRDefault="008126F8" w:rsidP="008126F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5DC805A" w14:textId="77777777" w:rsidR="008126F8" w:rsidRPr="00D2405E" w:rsidRDefault="008126F8" w:rsidP="008126F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DB1684F" w14:textId="51571302" w:rsidR="008126F8" w:rsidRPr="00D2405E" w:rsidRDefault="008126F8" w:rsidP="008126F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имеет возможность управлять объявлениями на доске объявлений. Управление предполагает следующие сценарии:</w:t>
      </w:r>
    </w:p>
    <w:p w14:paraId="14810F4B" w14:textId="2313CEE5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создать объявление;</w:t>
      </w:r>
    </w:p>
    <w:p w14:paraId="052FBE6E" w14:textId="77A25F2C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редактировать объявление;</w:t>
      </w:r>
    </w:p>
    <w:p w14:paraId="2B29FFEA" w14:textId="6D82612F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скрыть объявление;</w:t>
      </w:r>
    </w:p>
    <w:p w14:paraId="3DD745A8" w14:textId="15C335FF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собрать статистику просмотра объявлений.</w:t>
      </w:r>
    </w:p>
    <w:p w14:paraId="2314760F" w14:textId="6A29096F" w:rsidR="002C0A98" w:rsidRPr="00D2405E" w:rsidRDefault="00D066FF" w:rsidP="00CB6530">
      <w:pPr>
        <w:pStyle w:val="2"/>
        <w:spacing w:before="240"/>
        <w:rPr>
          <w:lang w:val="ru-RU"/>
        </w:rPr>
      </w:pPr>
      <w:bookmarkStart w:id="25" w:name="_Toc146820766"/>
      <w:bookmarkStart w:id="26" w:name="_Toc158083647"/>
      <w:r w:rsidRPr="00D2405E">
        <w:rPr>
          <w:lang w:val="ru-RU"/>
        </w:rPr>
        <w:t>E</w:t>
      </w:r>
      <w:r w:rsidR="00AB1743" w:rsidRPr="00D2405E">
        <w:rPr>
          <w:lang w:val="ru-RU"/>
        </w:rPr>
        <w:t>-1</w:t>
      </w:r>
      <w:r w:rsidR="00AB1743" w:rsidRPr="00D2405E">
        <w:t>.1</w:t>
      </w:r>
      <w:r w:rsidR="009063B2" w:rsidRPr="00D2405E">
        <w:rPr>
          <w:lang w:val="ru-RU"/>
        </w:rPr>
        <w:t xml:space="preserve">. </w:t>
      </w:r>
      <w:r w:rsidRPr="00D2405E">
        <w:rPr>
          <w:lang w:val="ru-RU"/>
        </w:rPr>
        <w:t>Создать объявление</w:t>
      </w:r>
      <w:bookmarkEnd w:id="25"/>
      <w:bookmarkEnd w:id="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21"/>
        <w:gridCol w:w="5295"/>
      </w:tblGrid>
      <w:tr w:rsidR="00D066FF" w:rsidRPr="001A3A0C" w14:paraId="604D7086" w14:textId="77777777" w:rsidTr="00AB1743">
        <w:tc>
          <w:tcPr>
            <w:tcW w:w="704" w:type="dxa"/>
            <w:shd w:val="clear" w:color="auto" w:fill="auto"/>
          </w:tcPr>
          <w:p w14:paraId="6301DABD" w14:textId="5D1547A2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="00AB1743" w:rsidRPr="00D2405E">
              <w:t>-1.1</w:t>
            </w:r>
          </w:p>
        </w:tc>
        <w:tc>
          <w:tcPr>
            <w:tcW w:w="1730" w:type="dxa"/>
            <w:shd w:val="clear" w:color="auto" w:fill="auto"/>
          </w:tcPr>
          <w:p w14:paraId="593174D4" w14:textId="49862FB2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Сотрудник </w:t>
            </w:r>
          </w:p>
        </w:tc>
        <w:tc>
          <w:tcPr>
            <w:tcW w:w="1621" w:type="dxa"/>
            <w:shd w:val="clear" w:color="auto" w:fill="auto"/>
          </w:tcPr>
          <w:p w14:paraId="595BBFA2" w14:textId="3170C6EB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объявление</w:t>
            </w:r>
          </w:p>
        </w:tc>
        <w:tc>
          <w:tcPr>
            <w:tcW w:w="5295" w:type="dxa"/>
            <w:shd w:val="clear" w:color="auto" w:fill="auto"/>
          </w:tcPr>
          <w:p w14:paraId="2FD382CB" w14:textId="68947146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университета может создать и опубликовать объявление на доске</w:t>
            </w:r>
          </w:p>
        </w:tc>
      </w:tr>
    </w:tbl>
    <w:p w14:paraId="15E2A929" w14:textId="3F41E48F" w:rsidR="000D4A2B" w:rsidRPr="00D2405E" w:rsidRDefault="000D4A2B" w:rsidP="000D4A2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836CD9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338053A0" w14:textId="3230C89B" w:rsidR="000D4A2B" w:rsidRPr="00D2405E" w:rsidRDefault="000D4A2B" w:rsidP="000D4A2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836CD9" w:rsidRPr="00D2405E">
        <w:rPr>
          <w:lang w:val="ru-RU"/>
        </w:rPr>
        <w:t>Администратор группы, Администратор.</w:t>
      </w:r>
    </w:p>
    <w:p w14:paraId="4830E032" w14:textId="4D896801" w:rsidR="00174846" w:rsidRPr="00D2405E" w:rsidRDefault="00715697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имеет возможность создать объявление на доске объявлений. При создании объявления в обязательном порядке указыва</w:t>
      </w:r>
      <w:r w:rsidR="00A64C1B" w:rsidRPr="00D2405E">
        <w:rPr>
          <w:lang w:val="ru-RU"/>
        </w:rPr>
        <w:t>е</w:t>
      </w:r>
      <w:r w:rsidRPr="00D2405E">
        <w:rPr>
          <w:lang w:val="ru-RU"/>
        </w:rPr>
        <w:t xml:space="preserve">тся </w:t>
      </w:r>
      <w:r w:rsidR="00A64C1B" w:rsidRPr="00D2405E">
        <w:rPr>
          <w:lang w:val="ru-RU"/>
        </w:rPr>
        <w:t>его текстовое содержимое</w:t>
      </w:r>
      <w:r w:rsidR="00174846" w:rsidRPr="00D2405E">
        <w:rPr>
          <w:lang w:val="ru-RU"/>
        </w:rPr>
        <w:t>, а также задается аудитория объявления.</w:t>
      </w:r>
    </w:p>
    <w:p w14:paraId="5693C234" w14:textId="70D374F9" w:rsidR="00174846" w:rsidRPr="00D2405E" w:rsidRDefault="00174846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Опционально прикрепляются файлы и медиафайлы, один опрос. Прикрепляемые файлы и медиафайлы требуется предварительно загрузить, прикрепляемый опрос – создать.</w:t>
      </w:r>
    </w:p>
    <w:p w14:paraId="220E5B00" w14:textId="6C2A75ED" w:rsidR="00715697" w:rsidRDefault="00174846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Присутствует необязательная возможность установить срок автоматического сокрытия объявления с доски, по истечении которого объявление перестанет быть видимым на доске объявлений. Если срок не был указан, объявление не скрывается.</w:t>
      </w:r>
    </w:p>
    <w:p w14:paraId="33FAE72E" w14:textId="3B41CF34" w:rsidR="00A9091E" w:rsidRDefault="00A9091E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Также п</w:t>
      </w:r>
      <w:r w:rsidRPr="00D2405E">
        <w:rPr>
          <w:lang w:val="ru-RU"/>
        </w:rPr>
        <w:t xml:space="preserve">рисутствует необязательная возможность установить срок </w:t>
      </w:r>
      <w:r>
        <w:rPr>
          <w:lang w:val="ru-RU"/>
        </w:rPr>
        <w:t xml:space="preserve">отложенной публикации </w:t>
      </w:r>
      <w:r w:rsidRPr="00D2405E">
        <w:rPr>
          <w:lang w:val="ru-RU"/>
        </w:rPr>
        <w:t xml:space="preserve">объявления, по истечении которого объявление </w:t>
      </w:r>
      <w:r>
        <w:rPr>
          <w:lang w:val="ru-RU"/>
        </w:rPr>
        <w:t>будет опубликовано на доске</w:t>
      </w:r>
      <w:r w:rsidRPr="00D2405E">
        <w:rPr>
          <w:lang w:val="ru-RU"/>
        </w:rPr>
        <w:t xml:space="preserve"> объявлений. Если срок не был указан, </w:t>
      </w:r>
      <w:r w:rsidRPr="00D2405E">
        <w:rPr>
          <w:lang w:val="ru-RU"/>
        </w:rPr>
        <w:lastRenderedPageBreak/>
        <w:t>объявление</w:t>
      </w:r>
      <w:r>
        <w:rPr>
          <w:lang w:val="ru-RU"/>
        </w:rPr>
        <w:t xml:space="preserve"> публикуется сразу</w:t>
      </w:r>
      <w:r w:rsidRPr="00D2405E">
        <w:rPr>
          <w:lang w:val="ru-RU"/>
        </w:rPr>
        <w:t>.</w:t>
      </w:r>
    </w:p>
    <w:p w14:paraId="66B6C3F2" w14:textId="10BE2DAC" w:rsidR="00A9091E" w:rsidRPr="00D2405E" w:rsidRDefault="00A9091E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Если момент автоматического сокрытия наступит раньше момента автоматической публикации, объявление сначала будет скрыто, а после – восстановлено.</w:t>
      </w:r>
    </w:p>
    <w:p w14:paraId="20471F21" w14:textId="39DC1788" w:rsidR="002C0A98" w:rsidRPr="00D2405E" w:rsidRDefault="00DC4724" w:rsidP="00CB6530">
      <w:pPr>
        <w:pStyle w:val="2"/>
        <w:spacing w:before="240"/>
        <w:rPr>
          <w:lang w:val="ru-RU"/>
        </w:rPr>
      </w:pPr>
      <w:bookmarkStart w:id="27" w:name="_Toc146820767"/>
      <w:bookmarkStart w:id="28" w:name="_Toc158083648"/>
      <w:r w:rsidRPr="00D2405E">
        <w:rPr>
          <w:lang w:val="ru-RU"/>
        </w:rPr>
        <w:t>E</w:t>
      </w:r>
      <w:r w:rsidR="00AB1743" w:rsidRPr="00D2405E">
        <w:t>-1.1.1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Указать</w:t>
      </w:r>
      <w:r w:rsidR="00A64C1B" w:rsidRPr="00D2405E">
        <w:rPr>
          <w:lang w:val="ru-RU"/>
        </w:rPr>
        <w:t xml:space="preserve"> текст объявления</w:t>
      </w:r>
      <w:bookmarkEnd w:id="27"/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5"/>
        <w:gridCol w:w="1604"/>
        <w:gridCol w:w="5255"/>
      </w:tblGrid>
      <w:tr w:rsidR="004710BF" w:rsidRPr="001A3A0C" w14:paraId="3C80D077" w14:textId="77777777" w:rsidTr="00AB1743">
        <w:tc>
          <w:tcPr>
            <w:tcW w:w="846" w:type="dxa"/>
            <w:shd w:val="clear" w:color="auto" w:fill="auto"/>
          </w:tcPr>
          <w:p w14:paraId="6381ED42" w14:textId="66174593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="00AB1743" w:rsidRPr="00D2405E">
              <w:t>-1.1.1</w:t>
            </w:r>
          </w:p>
        </w:tc>
        <w:tc>
          <w:tcPr>
            <w:tcW w:w="1645" w:type="dxa"/>
            <w:shd w:val="clear" w:color="auto" w:fill="auto"/>
          </w:tcPr>
          <w:p w14:paraId="0A77E6A1" w14:textId="1C112729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34D76650" w14:textId="6EC10A7C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текст объявлени</w:t>
            </w:r>
            <w:r w:rsidR="00AB1743" w:rsidRPr="00D2405E">
              <w:rPr>
                <w:lang w:val="ru-RU"/>
              </w:rPr>
              <w:t>я</w:t>
            </w:r>
          </w:p>
        </w:tc>
        <w:tc>
          <w:tcPr>
            <w:tcW w:w="5255" w:type="dxa"/>
            <w:shd w:val="clear" w:color="auto" w:fill="auto"/>
          </w:tcPr>
          <w:p w14:paraId="467CCAE7" w14:textId="38D1D590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указывает тестовое содержимое объявления</w:t>
            </w:r>
          </w:p>
        </w:tc>
      </w:tr>
    </w:tbl>
    <w:p w14:paraId="34CA4930" w14:textId="61534B2C" w:rsidR="0096027E" w:rsidRPr="00D2405E" w:rsidRDefault="0096027E" w:rsidP="0096027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DC4724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4F6675C0" w14:textId="27F6A37E" w:rsidR="0096027E" w:rsidRPr="00D2405E" w:rsidRDefault="0096027E" w:rsidP="0096027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C4724" w:rsidRPr="00D2405E">
        <w:rPr>
          <w:lang w:val="ru-RU"/>
        </w:rPr>
        <w:t>Администратор группы, Администратор</w:t>
      </w:r>
    </w:p>
    <w:p w14:paraId="046B6289" w14:textId="74E9036F" w:rsidR="004710BF" w:rsidRPr="00D2405E" w:rsidRDefault="004710BF" w:rsidP="009D00C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объявления </w:t>
      </w:r>
      <w:r w:rsidR="00AB1743" w:rsidRPr="00D2405E">
        <w:rPr>
          <w:lang w:val="ru-RU"/>
        </w:rPr>
        <w:t xml:space="preserve">опционально </w:t>
      </w:r>
      <w:r w:rsidRPr="00D2405E">
        <w:rPr>
          <w:lang w:val="ru-RU"/>
        </w:rPr>
        <w:t>указ</w:t>
      </w:r>
      <w:r w:rsidR="00AB1743" w:rsidRPr="00D2405E">
        <w:rPr>
          <w:lang w:val="ru-RU"/>
        </w:rPr>
        <w:t>ывается</w:t>
      </w:r>
      <w:r w:rsidRPr="00D2405E">
        <w:rPr>
          <w:lang w:val="ru-RU"/>
        </w:rPr>
        <w:t xml:space="preserve"> текстовое содержимое объявления.</w:t>
      </w:r>
    </w:p>
    <w:p w14:paraId="6112D930" w14:textId="43FC9D77" w:rsidR="00225FFD" w:rsidRPr="00D2405E" w:rsidRDefault="00F655AC" w:rsidP="00CB6530">
      <w:pPr>
        <w:pStyle w:val="2"/>
        <w:spacing w:before="240"/>
        <w:rPr>
          <w:lang w:val="ru-RU"/>
        </w:rPr>
      </w:pPr>
      <w:bookmarkStart w:id="29" w:name="_Toc146820768"/>
      <w:bookmarkStart w:id="30" w:name="_Toc158083649"/>
      <w:r w:rsidRPr="00D2405E">
        <w:rPr>
          <w:lang w:val="ru-RU"/>
        </w:rPr>
        <w:t>E</w:t>
      </w:r>
      <w:r w:rsidR="005E4B2D" w:rsidRPr="00D2405E">
        <w:rPr>
          <w:lang w:val="ru-RU"/>
        </w:rPr>
        <w:t>-1.1.2</w:t>
      </w:r>
      <w:r w:rsidR="00225FFD" w:rsidRPr="00D2405E">
        <w:rPr>
          <w:lang w:val="ru-RU"/>
        </w:rPr>
        <w:t xml:space="preserve">. </w:t>
      </w:r>
      <w:r w:rsidR="00C87F4B" w:rsidRPr="00D2405E">
        <w:rPr>
          <w:lang w:val="ru-RU"/>
        </w:rPr>
        <w:t>Выбор получателей</w:t>
      </w:r>
      <w:bookmarkEnd w:id="29"/>
      <w:bookmarkEnd w:id="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3"/>
        <w:gridCol w:w="1617"/>
        <w:gridCol w:w="5244"/>
      </w:tblGrid>
      <w:tr w:rsidR="00C87F4B" w:rsidRPr="001A3A0C" w14:paraId="0B05B4DD" w14:textId="77777777" w:rsidTr="005E4B2D">
        <w:tc>
          <w:tcPr>
            <w:tcW w:w="846" w:type="dxa"/>
            <w:shd w:val="clear" w:color="auto" w:fill="auto"/>
          </w:tcPr>
          <w:p w14:paraId="2B22E599" w14:textId="68DAF78C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-1.1.2</w:t>
            </w:r>
          </w:p>
        </w:tc>
        <w:tc>
          <w:tcPr>
            <w:tcW w:w="1643" w:type="dxa"/>
            <w:shd w:val="clear" w:color="auto" w:fill="auto"/>
          </w:tcPr>
          <w:p w14:paraId="74CEEC48" w14:textId="27F4464B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7" w:type="dxa"/>
            <w:shd w:val="clear" w:color="auto" w:fill="auto"/>
          </w:tcPr>
          <w:p w14:paraId="414B6DDB" w14:textId="15031220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</w:t>
            </w:r>
            <w:r w:rsidR="007B6E4A" w:rsidRPr="00D2405E">
              <w:rPr>
                <w:lang w:val="ru-RU"/>
              </w:rPr>
              <w:t xml:space="preserve">рать </w:t>
            </w:r>
            <w:r w:rsidRPr="00D2405E">
              <w:rPr>
                <w:lang w:val="ru-RU"/>
              </w:rPr>
              <w:t>получателей</w:t>
            </w:r>
          </w:p>
        </w:tc>
        <w:tc>
          <w:tcPr>
            <w:tcW w:w="5244" w:type="dxa"/>
            <w:shd w:val="clear" w:color="auto" w:fill="auto"/>
          </w:tcPr>
          <w:p w14:paraId="05C25363" w14:textId="202570C6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определяет получателей объявления</w:t>
            </w:r>
          </w:p>
        </w:tc>
      </w:tr>
    </w:tbl>
    <w:p w14:paraId="74F84917" w14:textId="7BDFD4C8" w:rsidR="00262B7D" w:rsidRPr="00D2405E" w:rsidRDefault="00262B7D" w:rsidP="00262B7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C87F4B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7418EA25" w14:textId="5E28C6C6" w:rsidR="00262B7D" w:rsidRPr="00D2405E" w:rsidRDefault="00262B7D" w:rsidP="00262B7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C87F4B" w:rsidRPr="00D2405E">
        <w:rPr>
          <w:lang w:val="ru-RU"/>
        </w:rPr>
        <w:t>Администратор группы, Администратор</w:t>
      </w:r>
      <w:r w:rsidR="00265BE3" w:rsidRPr="00D2405E">
        <w:rPr>
          <w:lang w:val="ru-RU"/>
        </w:rPr>
        <w:t>.</w:t>
      </w:r>
    </w:p>
    <w:p w14:paraId="6183A627" w14:textId="285D78BF" w:rsidR="00262B7D" w:rsidRPr="00D2405E" w:rsidRDefault="00265BE3" w:rsidP="00BF5F8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Опубликованное объявление по умолчанию отображается не у всех пользователей доски объявлений – пользователь может </w:t>
      </w:r>
      <w:r w:rsidR="00EA1E20" w:rsidRPr="00D2405E">
        <w:rPr>
          <w:lang w:val="ru-RU"/>
        </w:rPr>
        <w:t>просмотреть</w:t>
      </w:r>
      <w:r w:rsidRPr="00D2405E">
        <w:rPr>
          <w:lang w:val="ru-RU"/>
        </w:rPr>
        <w:t xml:space="preserve"> объявление только в том случае, если состоит хотя бы в одной из групп, для которых было опубликовано объявление. Для обеспечения данного механизма при создании объявления требуется</w:t>
      </w:r>
      <w:r w:rsidR="00BF642E" w:rsidRPr="00D2405E">
        <w:rPr>
          <w:lang w:val="ru-RU"/>
        </w:rPr>
        <w:t xml:space="preserve"> указать группы получателей.</w:t>
      </w:r>
      <w:r w:rsidRPr="00D2405E">
        <w:rPr>
          <w:lang w:val="ru-RU"/>
        </w:rPr>
        <w:t xml:space="preserve"> </w:t>
      </w:r>
    </w:p>
    <w:p w14:paraId="128A1A3C" w14:textId="01A150E4" w:rsidR="00225FFD" w:rsidRPr="00D2405E" w:rsidRDefault="00D06EAD" w:rsidP="00CB6530">
      <w:pPr>
        <w:pStyle w:val="2"/>
        <w:spacing w:before="240"/>
        <w:rPr>
          <w:lang w:val="ru-RU"/>
        </w:rPr>
      </w:pPr>
      <w:bookmarkStart w:id="31" w:name="_Toc146820769"/>
      <w:bookmarkStart w:id="32" w:name="_Toc158083650"/>
      <w:r w:rsidRPr="00D2405E">
        <w:rPr>
          <w:lang w:val="ru-RU"/>
        </w:rPr>
        <w:t>E</w:t>
      </w:r>
      <w:r w:rsidR="005E4B2D" w:rsidRPr="00D2405E">
        <w:rPr>
          <w:lang w:val="ru-RU"/>
        </w:rPr>
        <w:t>-1.1.3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Установить срок автоматического сокрытия</w:t>
      </w:r>
      <w:bookmarkEnd w:id="31"/>
      <w:bookmarkEnd w:id="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7"/>
        <w:gridCol w:w="1654"/>
        <w:gridCol w:w="5213"/>
      </w:tblGrid>
      <w:tr w:rsidR="00D06EAD" w:rsidRPr="001A3A0C" w14:paraId="5E4AE81C" w14:textId="77777777" w:rsidTr="005E4B2D">
        <w:tc>
          <w:tcPr>
            <w:tcW w:w="846" w:type="dxa"/>
            <w:shd w:val="clear" w:color="auto" w:fill="auto"/>
          </w:tcPr>
          <w:p w14:paraId="571D3122" w14:textId="221B21C5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-1.1.3</w:t>
            </w:r>
          </w:p>
        </w:tc>
        <w:tc>
          <w:tcPr>
            <w:tcW w:w="1637" w:type="dxa"/>
            <w:shd w:val="clear" w:color="auto" w:fill="auto"/>
          </w:tcPr>
          <w:p w14:paraId="15F2CE2E" w14:textId="784CB107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54" w:type="dxa"/>
            <w:shd w:val="clear" w:color="auto" w:fill="auto"/>
          </w:tcPr>
          <w:p w14:paraId="1EDC729C" w14:textId="27B61D23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Установить срок автоматического сокрытия</w:t>
            </w:r>
          </w:p>
        </w:tc>
        <w:tc>
          <w:tcPr>
            <w:tcW w:w="5213" w:type="dxa"/>
            <w:shd w:val="clear" w:color="auto" w:fill="auto"/>
          </w:tcPr>
          <w:p w14:paraId="0A25917C" w14:textId="623AD252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установить срок автоматического сокрытия объявления</w:t>
            </w:r>
          </w:p>
        </w:tc>
      </w:tr>
    </w:tbl>
    <w:p w14:paraId="7AB75E7F" w14:textId="0DC8B3EE" w:rsidR="00536AE6" w:rsidRPr="00D2405E" w:rsidRDefault="00536AE6" w:rsidP="00536AE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D06EAD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67B136A7" w14:textId="1135BCB5" w:rsidR="00536AE6" w:rsidRPr="00D2405E" w:rsidRDefault="00536AE6" w:rsidP="00536AE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06EAD" w:rsidRPr="00D2405E">
        <w:rPr>
          <w:lang w:val="ru-RU"/>
        </w:rPr>
        <w:t>Администратор группы, Администратор</w:t>
      </w:r>
    </w:p>
    <w:p w14:paraId="713C4CE8" w14:textId="2758F021" w:rsidR="004B2405" w:rsidRPr="00D2405E" w:rsidRDefault="00D06EAD" w:rsidP="00536AE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объявления может возникнуть необходимость скрыть его по прошествии определенного времени. Для обеспечения указанного механизма при создании объявления присутствует возможность задать </w:t>
      </w:r>
      <w:r w:rsidR="006B3A68" w:rsidRPr="00D2405E">
        <w:rPr>
          <w:lang w:val="ru-RU"/>
        </w:rPr>
        <w:t>момент времени, по наступлении которого</w:t>
      </w:r>
      <w:r w:rsidRPr="00D2405E">
        <w:rPr>
          <w:lang w:val="ru-RU"/>
        </w:rPr>
        <w:t xml:space="preserve"> объявление будет автоматически скрыто с доски объявлений. Скрытое объявление не может просмотреть ни один пользователь доски объявлени</w:t>
      </w:r>
      <w:r w:rsidR="001A5858" w:rsidRPr="00D2405E">
        <w:rPr>
          <w:lang w:val="ru-RU"/>
        </w:rPr>
        <w:t>й, кроме его автора.</w:t>
      </w:r>
    </w:p>
    <w:p w14:paraId="1A00D6E4" w14:textId="7E617B7F" w:rsidR="001A5858" w:rsidRPr="00D2405E" w:rsidRDefault="001A5858" w:rsidP="00536AE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Автоматически скрытое объявление попадает в список скрытых объявлений.</w:t>
      </w:r>
    </w:p>
    <w:p w14:paraId="0944D9AE" w14:textId="56B06175" w:rsidR="003B0A43" w:rsidRPr="00D2405E" w:rsidRDefault="003B0A43" w:rsidP="00CB6530">
      <w:pPr>
        <w:pStyle w:val="2"/>
        <w:spacing w:before="240"/>
        <w:rPr>
          <w:lang w:val="ru-RU"/>
        </w:rPr>
      </w:pPr>
      <w:bookmarkStart w:id="33" w:name="_Toc146820771"/>
      <w:bookmarkStart w:id="34" w:name="_Toc158083651"/>
      <w:r w:rsidRPr="00D2405E">
        <w:rPr>
          <w:lang w:val="ru-RU"/>
        </w:rPr>
        <w:t>E</w:t>
      </w:r>
      <w:r w:rsidR="005E4B2D" w:rsidRPr="00D2405E">
        <w:rPr>
          <w:lang w:val="ru-RU"/>
        </w:rPr>
        <w:t>-1.1.4.</w:t>
      </w:r>
      <w:r w:rsidRPr="00D2405E">
        <w:rPr>
          <w:lang w:val="ru-RU"/>
        </w:rPr>
        <w:t xml:space="preserve"> </w:t>
      </w:r>
      <w:r w:rsidR="00021636" w:rsidRPr="00D2405E">
        <w:rPr>
          <w:lang w:val="ru-RU"/>
        </w:rPr>
        <w:t>Задать дату и время публикации</w:t>
      </w:r>
      <w:bookmarkEnd w:id="33"/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92"/>
        <w:gridCol w:w="1615"/>
        <w:gridCol w:w="5255"/>
      </w:tblGrid>
      <w:tr w:rsidR="008E4F4D" w:rsidRPr="001A3A0C" w14:paraId="1D03AB4D" w14:textId="77777777" w:rsidTr="005E4B2D">
        <w:tc>
          <w:tcPr>
            <w:tcW w:w="988" w:type="dxa"/>
            <w:shd w:val="clear" w:color="auto" w:fill="auto"/>
          </w:tcPr>
          <w:p w14:paraId="315F9E4F" w14:textId="2548C0E2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-1.1.4</w:t>
            </w:r>
          </w:p>
        </w:tc>
        <w:tc>
          <w:tcPr>
            <w:tcW w:w="1492" w:type="dxa"/>
            <w:shd w:val="clear" w:color="auto" w:fill="auto"/>
          </w:tcPr>
          <w:p w14:paraId="3C491C15" w14:textId="565C838F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5BC7343C" w14:textId="683D3DA0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дату и время публикации</w:t>
            </w:r>
          </w:p>
        </w:tc>
        <w:tc>
          <w:tcPr>
            <w:tcW w:w="5255" w:type="dxa"/>
            <w:shd w:val="clear" w:color="auto" w:fill="auto"/>
          </w:tcPr>
          <w:p w14:paraId="042BBD23" w14:textId="051886D2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 режима отложенной публикации сотрудник должен задать дату и время публикации объявления</w:t>
            </w:r>
          </w:p>
        </w:tc>
      </w:tr>
    </w:tbl>
    <w:p w14:paraId="30CF7CAB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2EE81D7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1CC39FD" w14:textId="6D1C825E" w:rsidR="00B00528" w:rsidRPr="00D2405E" w:rsidRDefault="00B00528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указывать дату и время объявления при задании режима отложенной публикации.</w:t>
      </w:r>
    </w:p>
    <w:p w14:paraId="022670E8" w14:textId="55989FF7" w:rsidR="00225FFD" w:rsidRPr="00D2405E" w:rsidRDefault="00472980" w:rsidP="00CB6530">
      <w:pPr>
        <w:pStyle w:val="2"/>
        <w:spacing w:before="240"/>
        <w:rPr>
          <w:lang w:val="ru-RU"/>
        </w:rPr>
      </w:pPr>
      <w:bookmarkStart w:id="35" w:name="_Toc146820772"/>
      <w:bookmarkStart w:id="36" w:name="_Toc158083652"/>
      <w:r w:rsidRPr="00D2405E">
        <w:rPr>
          <w:lang w:val="ru-RU"/>
        </w:rPr>
        <w:lastRenderedPageBreak/>
        <w:t>E</w:t>
      </w:r>
      <w:r w:rsidR="005E4B2D" w:rsidRPr="00D2405E">
        <w:rPr>
          <w:lang w:val="ru-RU"/>
        </w:rPr>
        <w:t>-1.1.5</w:t>
      </w:r>
      <w:r w:rsidR="00225FFD" w:rsidRPr="00D2405E">
        <w:rPr>
          <w:lang w:val="ru-RU"/>
        </w:rPr>
        <w:t xml:space="preserve">. </w:t>
      </w:r>
      <w:r w:rsidR="00A755AB" w:rsidRPr="00D2405E">
        <w:rPr>
          <w:lang w:val="ru-RU"/>
        </w:rPr>
        <w:t>Прикрепить файлы</w:t>
      </w:r>
      <w:bookmarkEnd w:id="35"/>
      <w:bookmarkEnd w:id="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4"/>
        <w:gridCol w:w="1615"/>
        <w:gridCol w:w="5255"/>
      </w:tblGrid>
      <w:tr w:rsidR="00A7337E" w:rsidRPr="001A3A0C" w14:paraId="4D600EBC" w14:textId="77777777" w:rsidTr="00A7337E">
        <w:tc>
          <w:tcPr>
            <w:tcW w:w="846" w:type="dxa"/>
            <w:shd w:val="clear" w:color="auto" w:fill="auto"/>
          </w:tcPr>
          <w:p w14:paraId="17C615B4" w14:textId="4E324D04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E-1.1.5</w:t>
            </w:r>
          </w:p>
        </w:tc>
        <w:tc>
          <w:tcPr>
            <w:tcW w:w="1634" w:type="dxa"/>
            <w:shd w:val="clear" w:color="auto" w:fill="auto"/>
          </w:tcPr>
          <w:p w14:paraId="253B4E52" w14:textId="68813522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6F38658B" w14:textId="19D610EB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файлы</w:t>
            </w:r>
          </w:p>
        </w:tc>
        <w:tc>
          <w:tcPr>
            <w:tcW w:w="5255" w:type="dxa"/>
            <w:shd w:val="clear" w:color="auto" w:fill="auto"/>
          </w:tcPr>
          <w:p w14:paraId="619C89D1" w14:textId="5FABF508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публикации объявления сотрудник может прикрепить файлы или медиафайлы</w:t>
            </w:r>
          </w:p>
        </w:tc>
      </w:tr>
    </w:tbl>
    <w:p w14:paraId="79222D24" w14:textId="5E3608FC" w:rsidR="00DB60FA" w:rsidRPr="00D2405E" w:rsidRDefault="00DB60FA" w:rsidP="00DB60F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A755AB" w:rsidRPr="00D2405E">
        <w:rPr>
          <w:lang w:val="ru-RU"/>
        </w:rPr>
        <w:t>Сотрудник.</w:t>
      </w:r>
    </w:p>
    <w:p w14:paraId="2F2ABF08" w14:textId="62EE6867" w:rsidR="00DB60FA" w:rsidRPr="00D2405E" w:rsidRDefault="00DB60FA" w:rsidP="00DB60F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A755AB" w:rsidRPr="00D2405E">
        <w:rPr>
          <w:lang w:val="ru-RU"/>
        </w:rPr>
        <w:t>Администратор группы, Администратор.</w:t>
      </w:r>
    </w:p>
    <w:p w14:paraId="4C173EB9" w14:textId="2D88FB7B" w:rsidR="008F2402" w:rsidRPr="00D2405E" w:rsidRDefault="008F2402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прикреплять файлы к создаваемым объявлениям.</w:t>
      </w:r>
      <w:r w:rsidR="008B3ACC" w:rsidRPr="00D2405E">
        <w:rPr>
          <w:lang w:val="ru-RU"/>
        </w:rPr>
        <w:t xml:space="preserve"> У аудитории объявления присутствует возможность </w:t>
      </w:r>
      <w:r w:rsidR="00C66BB5" w:rsidRPr="00D2405E">
        <w:rPr>
          <w:lang w:val="ru-RU"/>
        </w:rPr>
        <w:t>скачать</w:t>
      </w:r>
      <w:r w:rsidR="008B3ACC" w:rsidRPr="00D2405E">
        <w:rPr>
          <w:lang w:val="ru-RU"/>
        </w:rPr>
        <w:t xml:space="preserve"> </w:t>
      </w:r>
      <w:r w:rsidR="00472980" w:rsidRPr="00D2405E">
        <w:rPr>
          <w:lang w:val="ru-RU"/>
        </w:rPr>
        <w:t xml:space="preserve">прикрепленные файлы. </w:t>
      </w:r>
    </w:p>
    <w:p w14:paraId="7B2465E9" w14:textId="32C9857E" w:rsidR="00C66BB5" w:rsidRPr="00D2405E" w:rsidRDefault="00C66BB5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отсутствует возможность в явном виде прикрепить ранее загруженные файлы.</w:t>
      </w:r>
    </w:p>
    <w:p w14:paraId="7E6DD8B3" w14:textId="5F034949" w:rsidR="0088059A" w:rsidRPr="00D2405E" w:rsidRDefault="0088059A" w:rsidP="00CB6530">
      <w:pPr>
        <w:pStyle w:val="2"/>
        <w:spacing w:before="240"/>
        <w:rPr>
          <w:lang w:val="ru-RU"/>
        </w:rPr>
      </w:pPr>
      <w:bookmarkStart w:id="37" w:name="_Toc146820773"/>
      <w:bookmarkStart w:id="38" w:name="_Toc158083653"/>
      <w:r w:rsidRPr="00D2405E">
        <w:rPr>
          <w:lang w:val="ru-RU"/>
        </w:rPr>
        <w:t>E</w:t>
      </w:r>
      <w:r w:rsidR="00A7337E" w:rsidRPr="00D2405E">
        <w:rPr>
          <w:lang w:val="ru-RU"/>
        </w:rPr>
        <w:t>-1.1.5.1</w:t>
      </w:r>
      <w:r w:rsidRPr="00D2405E">
        <w:rPr>
          <w:lang w:val="ru-RU"/>
        </w:rPr>
        <w:t>. Загрузить файлы</w:t>
      </w:r>
      <w:bookmarkEnd w:id="37"/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19"/>
        <w:gridCol w:w="1604"/>
        <w:gridCol w:w="5139"/>
      </w:tblGrid>
      <w:tr w:rsidR="0088059A" w:rsidRPr="001A3A0C" w14:paraId="2096F333" w14:textId="77777777" w:rsidTr="00A7337E">
        <w:tc>
          <w:tcPr>
            <w:tcW w:w="988" w:type="dxa"/>
            <w:shd w:val="clear" w:color="auto" w:fill="auto"/>
          </w:tcPr>
          <w:p w14:paraId="571F404A" w14:textId="44315A5B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A7337E" w:rsidRPr="00D2405E">
              <w:rPr>
                <w:lang w:val="ru-RU"/>
              </w:rPr>
              <w:t>-1.1.5.1</w:t>
            </w:r>
          </w:p>
        </w:tc>
        <w:tc>
          <w:tcPr>
            <w:tcW w:w="1619" w:type="dxa"/>
            <w:shd w:val="clear" w:color="auto" w:fill="auto"/>
          </w:tcPr>
          <w:p w14:paraId="64F23B0F" w14:textId="77777777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3BD0A908" w14:textId="495576AF" w:rsidR="0088059A" w:rsidRPr="00D2405E" w:rsidRDefault="00A7337E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Загрузить</w:t>
            </w:r>
            <w:r w:rsidR="0088059A" w:rsidRPr="00D2405E">
              <w:rPr>
                <w:lang w:val="ru-RU"/>
              </w:rPr>
              <w:t xml:space="preserve"> файлы</w:t>
            </w:r>
          </w:p>
        </w:tc>
        <w:tc>
          <w:tcPr>
            <w:tcW w:w="5139" w:type="dxa"/>
            <w:shd w:val="clear" w:color="auto" w:fill="auto"/>
          </w:tcPr>
          <w:p w14:paraId="4EF1780A" w14:textId="40A5D352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файлов или медиафайлов сотрудник должен загрузить их</w:t>
            </w:r>
          </w:p>
        </w:tc>
      </w:tr>
    </w:tbl>
    <w:p w14:paraId="59FC9DA7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B38FD5D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CDC60DF" w14:textId="3D142445" w:rsidR="0088059A" w:rsidRPr="00D2405E" w:rsidRDefault="0088059A" w:rsidP="0088059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загрузить файлы перед их прикреплением к создаваемому объявлению. </w:t>
      </w:r>
      <w:r w:rsidR="003C2853" w:rsidRPr="00D2405E">
        <w:rPr>
          <w:lang w:val="ru-RU"/>
        </w:rPr>
        <w:t>Загрузка файлов происходит на экране создания объявления</w:t>
      </w:r>
      <w:r w:rsidR="003E25C6" w:rsidRPr="00D2405E">
        <w:rPr>
          <w:lang w:val="ru-RU"/>
        </w:rPr>
        <w:t xml:space="preserve"> и начинается сразу после</w:t>
      </w:r>
      <w:r w:rsidR="00805499" w:rsidRPr="00D2405E">
        <w:rPr>
          <w:lang w:val="ru-RU"/>
        </w:rPr>
        <w:t xml:space="preserve"> нажатия кнопки создания объявления и до перехода на экран доски объявлений.</w:t>
      </w:r>
    </w:p>
    <w:p w14:paraId="15A72AA3" w14:textId="383D7BCA" w:rsidR="00C77FF5" w:rsidRPr="00D2405E" w:rsidRDefault="00C77FF5" w:rsidP="0088059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Загрузить можно файл размером не более </w:t>
      </w:r>
      <w:r w:rsidR="00F00346" w:rsidRPr="00D2405E">
        <w:rPr>
          <w:lang w:val="ru-RU"/>
        </w:rPr>
        <w:t>заданного в конфигурации размера</w:t>
      </w:r>
      <w:r w:rsidRPr="00D2405E">
        <w:rPr>
          <w:lang w:val="ru-RU"/>
        </w:rPr>
        <w:t>.</w:t>
      </w:r>
      <w:r w:rsidR="00F00346" w:rsidRPr="00D2405E">
        <w:rPr>
          <w:lang w:val="ru-RU"/>
        </w:rPr>
        <w:t xml:space="preserve"> </w:t>
      </w:r>
    </w:p>
    <w:p w14:paraId="2BF9B5D1" w14:textId="1720DD66" w:rsidR="0088059A" w:rsidRDefault="00C66BB5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Перед загрузкой файла проверяется, был ли файл ранее выгружен на сервер. В случае положительного результата файл повторно не загружается, а к объявлению прикрепляется ссылка на ранее выгруженный файл.</w:t>
      </w:r>
    </w:p>
    <w:p w14:paraId="44BF62C3" w14:textId="77777777" w:rsidR="00244F12" w:rsidRPr="00D2405E" w:rsidRDefault="00244F12" w:rsidP="00244F12">
      <w:pPr>
        <w:pStyle w:val="2"/>
        <w:spacing w:before="240"/>
        <w:rPr>
          <w:lang w:val="ru-RU"/>
        </w:rPr>
      </w:pPr>
      <w:bookmarkStart w:id="39" w:name="_Toc158083654"/>
      <w:r w:rsidRPr="00D2405E">
        <w:rPr>
          <w:lang w:val="ru-RU"/>
        </w:rPr>
        <w:t>E-1.1.</w:t>
      </w:r>
      <w:r>
        <w:rPr>
          <w:lang w:val="ru-RU"/>
        </w:rPr>
        <w:t>6</w:t>
      </w:r>
      <w:r w:rsidRPr="00D2405E">
        <w:rPr>
          <w:lang w:val="ru-RU"/>
        </w:rPr>
        <w:t>. Выбрать категории</w:t>
      </w:r>
      <w:bookmarkEnd w:id="3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244F12" w:rsidRPr="001A3A0C" w14:paraId="05EDD88C" w14:textId="77777777" w:rsidTr="00D869AD">
        <w:tc>
          <w:tcPr>
            <w:tcW w:w="846" w:type="dxa"/>
            <w:shd w:val="clear" w:color="auto" w:fill="auto"/>
          </w:tcPr>
          <w:p w14:paraId="7D3C9FDD" w14:textId="222FF865" w:rsidR="00244F12" w:rsidRPr="00D2405E" w:rsidRDefault="00244F12" w:rsidP="00D869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</w:t>
            </w:r>
            <w:r w:rsidR="00617F2F">
              <w:t>6</w:t>
            </w:r>
          </w:p>
        </w:tc>
        <w:tc>
          <w:tcPr>
            <w:tcW w:w="1528" w:type="dxa"/>
            <w:shd w:val="clear" w:color="auto" w:fill="auto"/>
          </w:tcPr>
          <w:p w14:paraId="19CDD700" w14:textId="77777777" w:rsidR="00244F12" w:rsidRPr="00D2405E" w:rsidRDefault="00244F12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08BDDC44" w14:textId="77777777" w:rsidR="00244F12" w:rsidRPr="00D2405E" w:rsidRDefault="00244F12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Выбрать категории</w:t>
            </w:r>
          </w:p>
        </w:tc>
        <w:tc>
          <w:tcPr>
            <w:tcW w:w="5064" w:type="dxa"/>
            <w:shd w:val="clear" w:color="auto" w:fill="auto"/>
          </w:tcPr>
          <w:p w14:paraId="76B7D831" w14:textId="77777777" w:rsidR="00244F12" w:rsidRPr="00D2405E" w:rsidRDefault="00244F12" w:rsidP="00D869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указать набор категорий, к которым объявление будет относиться</w:t>
            </w:r>
          </w:p>
        </w:tc>
      </w:tr>
    </w:tbl>
    <w:p w14:paraId="1099395F" w14:textId="77777777" w:rsidR="00244F12" w:rsidRPr="00D2405E" w:rsidRDefault="00244F12" w:rsidP="00244F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13AA210" w14:textId="77777777" w:rsidR="00244F12" w:rsidRPr="00D2405E" w:rsidRDefault="00244F12" w:rsidP="00244F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2DA6167" w14:textId="35B7BEC9" w:rsidR="00244F12" w:rsidRPr="00D2405E" w:rsidRDefault="00244F12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сотрудник может указать набор категорий, к которым публикуемое объявление будет относиться. При публикации объявления пользователи системы, подписанные заданные при создании объявления категории, получат уведомления по электронной почте.</w:t>
      </w:r>
    </w:p>
    <w:p w14:paraId="475D595F" w14:textId="11733ACB" w:rsidR="00225FFD" w:rsidRPr="00D2405E" w:rsidRDefault="0088059A" w:rsidP="00CB6530">
      <w:pPr>
        <w:pStyle w:val="2"/>
        <w:spacing w:before="240"/>
        <w:rPr>
          <w:lang w:val="ru-RU"/>
        </w:rPr>
      </w:pPr>
      <w:bookmarkStart w:id="40" w:name="_Toc146820775"/>
      <w:bookmarkStart w:id="41" w:name="_Toc158083655"/>
      <w:r w:rsidRPr="00D2405E">
        <w:rPr>
          <w:lang w:val="ru-RU"/>
        </w:rPr>
        <w:t>E</w:t>
      </w:r>
      <w:r w:rsidR="00B0727A" w:rsidRPr="00D2405E">
        <w:rPr>
          <w:lang w:val="ru-RU"/>
        </w:rPr>
        <w:t>-1.1.7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Прикрепить опрос</w:t>
      </w:r>
      <w:bookmarkEnd w:id="40"/>
      <w:bookmarkEnd w:id="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7"/>
        <w:gridCol w:w="1609"/>
        <w:gridCol w:w="5258"/>
      </w:tblGrid>
      <w:tr w:rsidR="00B0727A" w:rsidRPr="001A3A0C" w14:paraId="0E448F20" w14:textId="77777777" w:rsidTr="00B0727A">
        <w:tc>
          <w:tcPr>
            <w:tcW w:w="846" w:type="dxa"/>
            <w:shd w:val="clear" w:color="auto" w:fill="auto"/>
          </w:tcPr>
          <w:p w14:paraId="633A723E" w14:textId="202CA409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</w:t>
            </w:r>
          </w:p>
        </w:tc>
        <w:tc>
          <w:tcPr>
            <w:tcW w:w="1637" w:type="dxa"/>
            <w:shd w:val="clear" w:color="auto" w:fill="auto"/>
          </w:tcPr>
          <w:p w14:paraId="543DA178" w14:textId="1DAA5D55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9" w:type="dxa"/>
            <w:shd w:val="clear" w:color="auto" w:fill="auto"/>
          </w:tcPr>
          <w:p w14:paraId="5B68567A" w14:textId="2E86A82E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5258" w:type="dxa"/>
            <w:shd w:val="clear" w:color="auto" w:fill="auto"/>
          </w:tcPr>
          <w:p w14:paraId="4CCA7703" w14:textId="278934D0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прикрепить опрос</w:t>
            </w:r>
          </w:p>
        </w:tc>
      </w:tr>
    </w:tbl>
    <w:p w14:paraId="1BD63CBE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4E50876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A0BAD4D" w14:textId="140FA83F" w:rsidR="002C0A98" w:rsidRPr="00D2405E" w:rsidRDefault="00A61A9B" w:rsidP="00A61A9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в целях сбора обратной связи сотрудник может прикрепить опрос.</w:t>
      </w:r>
    </w:p>
    <w:p w14:paraId="733FBE04" w14:textId="0E5971DF" w:rsidR="00BF52BF" w:rsidRPr="00D2405E" w:rsidRDefault="00BF52BF" w:rsidP="00CB6530">
      <w:pPr>
        <w:pStyle w:val="2"/>
        <w:spacing w:before="240"/>
        <w:rPr>
          <w:lang w:val="ru-RU"/>
        </w:rPr>
      </w:pPr>
      <w:bookmarkStart w:id="42" w:name="_Toc146820782"/>
      <w:bookmarkStart w:id="43" w:name="_Toc158083661"/>
      <w:r w:rsidRPr="00D2405E">
        <w:rPr>
          <w:lang w:val="ru-RU"/>
        </w:rPr>
        <w:t>E</w:t>
      </w:r>
      <w:r w:rsidR="00BD65BB" w:rsidRPr="00D2405E">
        <w:rPr>
          <w:lang w:val="ru-RU"/>
        </w:rPr>
        <w:t>-</w:t>
      </w:r>
      <w:r w:rsidR="00FD4B18">
        <w:rPr>
          <w:lang w:val="ru-RU"/>
        </w:rPr>
        <w:t>2</w:t>
      </w:r>
      <w:r w:rsidR="00BD65BB" w:rsidRPr="00D2405E">
        <w:rPr>
          <w:lang w:val="ru-RU"/>
        </w:rPr>
        <w:t>.1.</w:t>
      </w:r>
      <w:r w:rsidR="008B4266">
        <w:rPr>
          <w:lang w:val="ru-RU"/>
        </w:rPr>
        <w:t>3</w:t>
      </w:r>
      <w:r w:rsidRPr="00D2405E">
        <w:rPr>
          <w:lang w:val="ru-RU"/>
        </w:rPr>
        <w:t xml:space="preserve">. </w:t>
      </w:r>
      <w:r w:rsidR="00BD65BB" w:rsidRPr="00D2405E">
        <w:rPr>
          <w:lang w:val="ru-RU"/>
        </w:rPr>
        <w:t>Задать</w:t>
      </w:r>
      <w:r w:rsidRPr="00D2405E">
        <w:rPr>
          <w:lang w:val="ru-RU"/>
        </w:rPr>
        <w:t xml:space="preserve"> </w:t>
      </w:r>
      <w:bookmarkEnd w:id="42"/>
      <w:r w:rsidR="006F53FE">
        <w:rPr>
          <w:lang w:val="ru-RU"/>
        </w:rPr>
        <w:t>срок окончания голосования</w:t>
      </w:r>
      <w:bookmarkEnd w:id="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1"/>
        <w:gridCol w:w="1527"/>
        <w:gridCol w:w="1912"/>
        <w:gridCol w:w="4640"/>
      </w:tblGrid>
      <w:tr w:rsidR="00BD65BB" w:rsidRPr="001A3A0C" w14:paraId="2B5D99FE" w14:textId="77777777" w:rsidTr="00BD65BB">
        <w:tc>
          <w:tcPr>
            <w:tcW w:w="1271" w:type="dxa"/>
            <w:shd w:val="clear" w:color="auto" w:fill="auto"/>
          </w:tcPr>
          <w:p w14:paraId="6F698308" w14:textId="46852E74" w:rsidR="00BD65BB" w:rsidRPr="008B4266" w:rsidRDefault="00BD65BB" w:rsidP="00BD65B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</w:t>
            </w:r>
            <w:r w:rsidR="00FD4B18">
              <w:rPr>
                <w:lang w:val="ru-RU"/>
              </w:rPr>
              <w:t>2</w:t>
            </w:r>
            <w:r w:rsidRPr="00D2405E">
              <w:t>.1.</w:t>
            </w:r>
            <w:r w:rsidR="008B4266">
              <w:rPr>
                <w:lang w:val="ru-RU"/>
              </w:rPr>
              <w:t>3</w:t>
            </w:r>
          </w:p>
        </w:tc>
        <w:tc>
          <w:tcPr>
            <w:tcW w:w="1527" w:type="dxa"/>
            <w:shd w:val="clear" w:color="auto" w:fill="auto"/>
          </w:tcPr>
          <w:p w14:paraId="3DD4B32E" w14:textId="763D48ED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3EACD7F" w14:textId="19947A40" w:rsidR="00BD65BB" w:rsidRPr="00D2405E" w:rsidRDefault="00A6741D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>
              <w:rPr>
                <w:lang w:val="ru-RU"/>
              </w:rPr>
              <w:t>Задать срок окончания голосования</w:t>
            </w:r>
          </w:p>
        </w:tc>
        <w:tc>
          <w:tcPr>
            <w:tcW w:w="4640" w:type="dxa"/>
            <w:shd w:val="clear" w:color="auto" w:fill="auto"/>
          </w:tcPr>
          <w:p w14:paraId="01DA3631" w14:textId="4AEC39A6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</w:t>
            </w:r>
            <w:r w:rsidR="00A6741D">
              <w:rPr>
                <w:lang w:val="ru-RU"/>
              </w:rPr>
              <w:t xml:space="preserve"> ограничения продолжительность голосования сотрудник указывает срок, до которого опрос является открытым</w:t>
            </w:r>
          </w:p>
        </w:tc>
      </w:tr>
    </w:tbl>
    <w:p w14:paraId="40E974DA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73495ED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lastRenderedPageBreak/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2D9A84" w14:textId="630955FE" w:rsidR="00B45819" w:rsidRPr="00D2405E" w:rsidRDefault="00B45819" w:rsidP="00BF52B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задании режима ограничения времени голосования сотрудник должен указать </w:t>
      </w:r>
      <w:r w:rsidR="00831BB3">
        <w:rPr>
          <w:lang w:val="ru-RU"/>
        </w:rPr>
        <w:t>срок, по наступлении которого опрос в автоматическом режиме закрывается</w:t>
      </w:r>
      <w:r w:rsidRPr="00D2405E">
        <w:rPr>
          <w:lang w:val="ru-RU"/>
        </w:rPr>
        <w:t>.</w:t>
      </w:r>
    </w:p>
    <w:p w14:paraId="44DFEFAB" w14:textId="7F76CE23" w:rsidR="00F72D9B" w:rsidRPr="00D2405E" w:rsidRDefault="00F72D9B" w:rsidP="00CB6530">
      <w:pPr>
        <w:pStyle w:val="2"/>
        <w:spacing w:before="240"/>
        <w:rPr>
          <w:lang w:val="ru-RU"/>
        </w:rPr>
      </w:pPr>
      <w:bookmarkStart w:id="44" w:name="_Toc146820783"/>
      <w:bookmarkStart w:id="45" w:name="_Toc158083662"/>
      <w:r w:rsidRPr="00D2405E">
        <w:rPr>
          <w:lang w:val="ru-RU"/>
        </w:rPr>
        <w:t>E</w:t>
      </w:r>
      <w:r w:rsidR="001657C3" w:rsidRPr="00D2405E">
        <w:rPr>
          <w:lang w:val="ru-RU"/>
        </w:rPr>
        <w:t>-1.2</w:t>
      </w:r>
      <w:r w:rsidRPr="00D2405E">
        <w:rPr>
          <w:lang w:val="ru-RU"/>
        </w:rPr>
        <w:t xml:space="preserve">. </w:t>
      </w:r>
      <w:r w:rsidR="00FA35DB" w:rsidRPr="00D2405E">
        <w:rPr>
          <w:lang w:val="ru-RU"/>
        </w:rPr>
        <w:t>Редактировать объявление</w:t>
      </w:r>
      <w:bookmarkEnd w:id="44"/>
      <w:bookmarkEnd w:id="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F72D9B" w:rsidRPr="001A3A0C" w14:paraId="019A34FB" w14:textId="77777777" w:rsidTr="001657C3">
        <w:tc>
          <w:tcPr>
            <w:tcW w:w="704" w:type="dxa"/>
            <w:shd w:val="clear" w:color="auto" w:fill="auto"/>
          </w:tcPr>
          <w:p w14:paraId="5DFA3AFA" w14:textId="3695E28F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1657C3" w:rsidRPr="00D2405E">
              <w:rPr>
                <w:lang w:val="ru-RU"/>
              </w:rPr>
              <w:t>-1.2</w:t>
            </w:r>
          </w:p>
        </w:tc>
        <w:tc>
          <w:tcPr>
            <w:tcW w:w="1670" w:type="dxa"/>
            <w:shd w:val="clear" w:color="auto" w:fill="auto"/>
          </w:tcPr>
          <w:p w14:paraId="63B56A13" w14:textId="276AE5EF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1B35243" w14:textId="694091C7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объявление</w:t>
            </w:r>
          </w:p>
        </w:tc>
        <w:tc>
          <w:tcPr>
            <w:tcW w:w="5064" w:type="dxa"/>
            <w:shd w:val="clear" w:color="auto" w:fill="auto"/>
          </w:tcPr>
          <w:p w14:paraId="1767BBBE" w14:textId="52653F23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редактировать свои объявления</w:t>
            </w:r>
          </w:p>
        </w:tc>
      </w:tr>
    </w:tbl>
    <w:p w14:paraId="13EF2334" w14:textId="77777777" w:rsidR="00F72D9B" w:rsidRPr="00D2405E" w:rsidRDefault="00F72D9B" w:rsidP="00F72D9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8264733" w14:textId="77777777" w:rsidR="00F72D9B" w:rsidRPr="00D2405E" w:rsidRDefault="00F72D9B" w:rsidP="00F72D9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6D5C9E3" w14:textId="77777777" w:rsidR="00091487" w:rsidRPr="00D2405E" w:rsidRDefault="0028431E" w:rsidP="00F72D9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сотруднику редактировать свои объявления на доске объявлений. Во время редактирования можно изменить</w:t>
      </w:r>
      <w:r w:rsidR="00091487" w:rsidRPr="00D2405E">
        <w:rPr>
          <w:lang w:val="ru-RU"/>
        </w:rPr>
        <w:t>:</w:t>
      </w:r>
      <w:r w:rsidRPr="00D2405E">
        <w:rPr>
          <w:lang w:val="ru-RU"/>
        </w:rPr>
        <w:t xml:space="preserve"> </w:t>
      </w:r>
    </w:p>
    <w:p w14:paraId="0016FC51" w14:textId="0BB9AFC6" w:rsidR="00091487" w:rsidRPr="00D2405E" w:rsidRDefault="005F2872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текст</w:t>
      </w:r>
      <w:r w:rsidR="00091487" w:rsidRPr="00D2405E">
        <w:rPr>
          <w:lang w:val="ru-RU"/>
        </w:rPr>
        <w:t xml:space="preserve"> объявления;</w:t>
      </w:r>
    </w:p>
    <w:p w14:paraId="519F8E74" w14:textId="486FD8B4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 xml:space="preserve">группы получателей; </w:t>
      </w:r>
    </w:p>
    <w:p w14:paraId="05D950DA" w14:textId="1CBA3DA2" w:rsidR="00EA7FD0" w:rsidRPr="00D2405E" w:rsidRDefault="00EA7FD0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категории;</w:t>
      </w:r>
    </w:p>
    <w:p w14:paraId="2A785570" w14:textId="5C5FFDDD" w:rsidR="0028431E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задать или изменить срок автоматического сокрытия, если он был задан ранее;</w:t>
      </w:r>
    </w:p>
    <w:p w14:paraId="699B017E" w14:textId="3019FCF9" w:rsidR="00186E7C" w:rsidRPr="00D2405E" w:rsidRDefault="00186E7C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отменить автоматическое сокрытие, если оно было задано ранее</w:t>
      </w:r>
      <w:r w:rsidR="002F6148" w:rsidRPr="00D2405E">
        <w:rPr>
          <w:lang w:val="ru-RU"/>
        </w:rPr>
        <w:t>;</w:t>
      </w:r>
    </w:p>
    <w:p w14:paraId="700AB5FE" w14:textId="6E2034BD" w:rsidR="00A706EA" w:rsidRPr="00D2405E" w:rsidRDefault="00A706EA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изменить дату и время отложенной публикации;</w:t>
      </w:r>
    </w:p>
    <w:p w14:paraId="64942208" w14:textId="1B6FBBAC" w:rsidR="00A706EA" w:rsidRPr="00D2405E" w:rsidRDefault="002B382B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отмени</w:t>
      </w:r>
      <w:r w:rsidR="00D0629B" w:rsidRPr="00D2405E">
        <w:rPr>
          <w:lang w:val="ru-RU"/>
        </w:rPr>
        <w:t>ть</w:t>
      </w:r>
      <w:r w:rsidRPr="00D2405E">
        <w:rPr>
          <w:lang w:val="ru-RU"/>
        </w:rPr>
        <w:t xml:space="preserve"> режим отложенной публикации</w:t>
      </w:r>
      <w:r w:rsidR="00A706EA" w:rsidRPr="00D2405E">
        <w:rPr>
          <w:lang w:val="ru-RU"/>
        </w:rPr>
        <w:t>;</w:t>
      </w:r>
    </w:p>
    <w:p w14:paraId="30443CB3" w14:textId="3E9D35FD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прикрепить новые файлы;</w:t>
      </w:r>
    </w:p>
    <w:p w14:paraId="302CEF8C" w14:textId="14C593A3" w:rsidR="00091487" w:rsidRPr="00D2405E" w:rsidRDefault="00EA7FD0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у</w:t>
      </w:r>
      <w:r w:rsidR="00E567F1" w:rsidRPr="00D2405E">
        <w:rPr>
          <w:lang w:val="ru-RU"/>
        </w:rPr>
        <w:t xml:space="preserve">далить </w:t>
      </w:r>
      <w:r w:rsidR="00091487" w:rsidRPr="00D2405E">
        <w:rPr>
          <w:lang w:val="ru-RU"/>
        </w:rPr>
        <w:t>прикрепленные файлы</w:t>
      </w:r>
      <w:r w:rsidRPr="00D2405E">
        <w:rPr>
          <w:lang w:val="ru-RU"/>
        </w:rPr>
        <w:t>;</w:t>
      </w:r>
    </w:p>
    <w:p w14:paraId="767B3D12" w14:textId="4DE79FA1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 xml:space="preserve">прикрепить </w:t>
      </w:r>
      <w:r w:rsidR="007C68E3" w:rsidRPr="00D2405E">
        <w:rPr>
          <w:lang w:val="ru-RU"/>
        </w:rPr>
        <w:t>опрос в случае, если он не был прикреплен ранее.</w:t>
      </w:r>
    </w:p>
    <w:p w14:paraId="61D66EE9" w14:textId="1587C8C4" w:rsidR="00D0629B" w:rsidRPr="00D2405E" w:rsidRDefault="00D0629B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отмене режима отложенной публикации объявление публикуется немедленно.</w:t>
      </w:r>
    </w:p>
    <w:p w14:paraId="01F2502B" w14:textId="0E40B55A" w:rsidR="009F2356" w:rsidRPr="00D2405E" w:rsidRDefault="009F2356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списка групп получателей пользователи, находящиеся в удаленных из списка группах, перестают видеть опубликованное объявление, а пользователи из добавленных групп получают такое же уведомление, как при публикации объявления.</w:t>
      </w:r>
    </w:p>
    <w:p w14:paraId="6379FC2F" w14:textId="246ADC88" w:rsidR="00284252" w:rsidRPr="00D2405E" w:rsidRDefault="00284252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Прикрепление новых файлов происходит аналогично прикреплению файлов при создании объявления.</w:t>
      </w:r>
    </w:p>
    <w:p w14:paraId="0E6D93E5" w14:textId="0E72DB50" w:rsidR="00F132CF" w:rsidRPr="00D2405E" w:rsidRDefault="00091487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можно редактировать неограниченное количество раз.</w:t>
      </w:r>
      <w:r w:rsidR="007C68E3" w:rsidRPr="00D2405E">
        <w:rPr>
          <w:lang w:val="ru-RU"/>
        </w:rPr>
        <w:t xml:space="preserve"> Скрытое объявление редактировать нельзя.</w:t>
      </w:r>
      <w:r w:rsidR="00D0629B" w:rsidRPr="00D2405E">
        <w:rPr>
          <w:lang w:val="ru-RU"/>
        </w:rPr>
        <w:t xml:space="preserve"> </w:t>
      </w:r>
      <w:r w:rsidRPr="00D2405E">
        <w:rPr>
          <w:lang w:val="ru-RU"/>
        </w:rPr>
        <w:t>Измененные объявления помечаются специальной меткой.</w:t>
      </w:r>
    </w:p>
    <w:p w14:paraId="0147F666" w14:textId="0FF82D3B" w:rsidR="00F542E8" w:rsidRPr="00D2405E" w:rsidRDefault="00F542E8" w:rsidP="00F542E8">
      <w:pPr>
        <w:pStyle w:val="2"/>
        <w:spacing w:before="240"/>
        <w:rPr>
          <w:lang w:val="ru-RU"/>
        </w:rPr>
      </w:pPr>
      <w:bookmarkStart w:id="46" w:name="_Toc146820784"/>
      <w:bookmarkStart w:id="47" w:name="_Toc158083663"/>
      <w:r w:rsidRPr="00D2405E">
        <w:rPr>
          <w:lang w:val="ru-RU"/>
        </w:rPr>
        <w:t>E-1.2.1. Изменить текст объявления</w:t>
      </w:r>
      <w:bookmarkEnd w:id="46"/>
      <w:bookmarkEnd w:id="4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F542E8" w:rsidRPr="001A3A0C" w14:paraId="37F42D09" w14:textId="77777777" w:rsidTr="00F542E8">
        <w:tc>
          <w:tcPr>
            <w:tcW w:w="846" w:type="dxa"/>
            <w:shd w:val="clear" w:color="auto" w:fill="auto"/>
          </w:tcPr>
          <w:p w14:paraId="40C45ECD" w14:textId="19412AF1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</w:t>
            </w:r>
          </w:p>
        </w:tc>
        <w:tc>
          <w:tcPr>
            <w:tcW w:w="1585" w:type="dxa"/>
            <w:shd w:val="clear" w:color="auto" w:fill="auto"/>
          </w:tcPr>
          <w:p w14:paraId="4875BDB5" w14:textId="02015973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67FBA8E3" w14:textId="6070750F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текст объявления</w:t>
            </w:r>
          </w:p>
        </w:tc>
        <w:tc>
          <w:tcPr>
            <w:tcW w:w="5016" w:type="dxa"/>
            <w:shd w:val="clear" w:color="auto" w:fill="auto"/>
          </w:tcPr>
          <w:p w14:paraId="3C8AE807" w14:textId="3B65EB76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текст своего объявления</w:t>
            </w:r>
          </w:p>
        </w:tc>
      </w:tr>
    </w:tbl>
    <w:p w14:paraId="2D70799A" w14:textId="77777777" w:rsidR="00F542E8" w:rsidRPr="00D2405E" w:rsidRDefault="00F542E8" w:rsidP="00F542E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EF5DFC9" w14:textId="77777777" w:rsidR="00F542E8" w:rsidRPr="00D2405E" w:rsidRDefault="00F542E8" w:rsidP="00F542E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3E6DB2" w14:textId="16934FFC" w:rsidR="00AC7236" w:rsidRPr="00D2405E" w:rsidRDefault="00DB7619" w:rsidP="00F542E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изменить текст </w:t>
      </w:r>
      <w:r w:rsidR="00AC7236" w:rsidRPr="00D2405E">
        <w:rPr>
          <w:lang w:val="ru-RU"/>
        </w:rPr>
        <w:t xml:space="preserve">редактируемого </w:t>
      </w:r>
      <w:r w:rsidRPr="00D2405E">
        <w:rPr>
          <w:lang w:val="ru-RU"/>
        </w:rPr>
        <w:t>объявления.</w:t>
      </w:r>
      <w:r w:rsidR="00AC7236" w:rsidRPr="00D2405E">
        <w:rPr>
          <w:lang w:val="ru-RU"/>
        </w:rPr>
        <w:t xml:space="preserve"> Отредактированный текст объявления не может быть пустым.</w:t>
      </w:r>
    </w:p>
    <w:p w14:paraId="5E0259C9" w14:textId="2D14D309" w:rsidR="00AC7236" w:rsidRPr="00D2405E" w:rsidRDefault="00AC7236" w:rsidP="00AC7236">
      <w:pPr>
        <w:pStyle w:val="2"/>
        <w:spacing w:before="240"/>
        <w:rPr>
          <w:lang w:val="ru-RU"/>
        </w:rPr>
      </w:pPr>
      <w:bookmarkStart w:id="48" w:name="_Toc146820785"/>
      <w:bookmarkStart w:id="49" w:name="_Toc158083664"/>
      <w:r w:rsidRPr="00D2405E">
        <w:rPr>
          <w:lang w:val="ru-RU"/>
        </w:rPr>
        <w:t>E-1.2.</w:t>
      </w:r>
      <w:r w:rsidRPr="00D2405E">
        <w:t>2</w:t>
      </w:r>
      <w:r w:rsidRPr="00D2405E">
        <w:rPr>
          <w:lang w:val="ru-RU"/>
        </w:rPr>
        <w:t>. Изменить</w:t>
      </w:r>
      <w:r w:rsidR="00CD2396" w:rsidRPr="00D2405E">
        <w:rPr>
          <w:lang w:val="ru-RU"/>
        </w:rPr>
        <w:t xml:space="preserve"> группы</w:t>
      </w:r>
      <w:r w:rsidRPr="00D2405E">
        <w:rPr>
          <w:lang w:val="ru-RU"/>
        </w:rPr>
        <w:t xml:space="preserve"> </w:t>
      </w:r>
      <w:r w:rsidR="00CD2396" w:rsidRPr="00D2405E">
        <w:rPr>
          <w:lang w:val="ru-RU"/>
        </w:rPr>
        <w:t>получателей</w:t>
      </w:r>
      <w:bookmarkEnd w:id="48"/>
      <w:bookmarkEnd w:id="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AC7236" w:rsidRPr="001A3A0C" w14:paraId="0694023E" w14:textId="77777777" w:rsidTr="00595B7C">
        <w:tc>
          <w:tcPr>
            <w:tcW w:w="846" w:type="dxa"/>
            <w:shd w:val="clear" w:color="auto" w:fill="auto"/>
          </w:tcPr>
          <w:p w14:paraId="1B3B53B5" w14:textId="68BD868E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85" w:type="dxa"/>
            <w:shd w:val="clear" w:color="auto" w:fill="auto"/>
          </w:tcPr>
          <w:p w14:paraId="4E06F881" w14:textId="2B72CB45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C785E14" w14:textId="3304C840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группы получателей</w:t>
            </w:r>
          </w:p>
        </w:tc>
        <w:tc>
          <w:tcPr>
            <w:tcW w:w="5016" w:type="dxa"/>
            <w:shd w:val="clear" w:color="auto" w:fill="auto"/>
          </w:tcPr>
          <w:p w14:paraId="30BE10B7" w14:textId="154F5A11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группы получателей своего объявления</w:t>
            </w:r>
          </w:p>
        </w:tc>
      </w:tr>
    </w:tbl>
    <w:p w14:paraId="7726BC1E" w14:textId="77777777" w:rsidR="00AC7236" w:rsidRPr="00D2405E" w:rsidRDefault="00AC7236" w:rsidP="00AC723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40BC290" w14:textId="77777777" w:rsidR="00AC7236" w:rsidRPr="00D2405E" w:rsidRDefault="00AC7236" w:rsidP="00AC723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233C4EF" w14:textId="0E131144" w:rsidR="00AC7236" w:rsidRPr="00D2405E" w:rsidRDefault="00AC7236" w:rsidP="00AC723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</w:t>
      </w:r>
      <w:r w:rsidR="00CD2396" w:rsidRPr="00D2405E">
        <w:rPr>
          <w:lang w:val="ru-RU"/>
        </w:rPr>
        <w:t>изменить группы получателей объявления. Если при изменении были добавлены новые группы, их участники получат уведомление о выходе нового объявления.</w:t>
      </w:r>
    </w:p>
    <w:p w14:paraId="1071B3BF" w14:textId="666BB3E4" w:rsidR="00CD2396" w:rsidRPr="00D2405E" w:rsidRDefault="00CD2396" w:rsidP="00CD2396">
      <w:pPr>
        <w:pStyle w:val="2"/>
        <w:spacing w:before="240"/>
        <w:rPr>
          <w:lang w:val="ru-RU"/>
        </w:rPr>
      </w:pPr>
      <w:bookmarkStart w:id="50" w:name="_Toc146820786"/>
      <w:bookmarkStart w:id="51" w:name="_Toc158083665"/>
      <w:r w:rsidRPr="00D2405E">
        <w:rPr>
          <w:lang w:val="ru-RU"/>
        </w:rPr>
        <w:lastRenderedPageBreak/>
        <w:t>E-1.2.3. Задать срок автоматического сокрытия</w:t>
      </w:r>
      <w:bookmarkEnd w:id="50"/>
      <w:bookmarkEnd w:id="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8B4266" w:rsidRPr="001A3A0C" w14:paraId="1E8A3E61" w14:textId="77777777" w:rsidTr="00595B7C">
        <w:tc>
          <w:tcPr>
            <w:tcW w:w="846" w:type="dxa"/>
            <w:shd w:val="clear" w:color="auto" w:fill="auto"/>
          </w:tcPr>
          <w:p w14:paraId="7509664C" w14:textId="1DA25C1C" w:rsidR="008B4266" w:rsidRPr="00D2405E" w:rsidRDefault="008B4266" w:rsidP="008B426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85" w:type="dxa"/>
            <w:shd w:val="clear" w:color="auto" w:fill="auto"/>
          </w:tcPr>
          <w:p w14:paraId="04A66F7E" w14:textId="3D41EA36" w:rsidR="008B4266" w:rsidRPr="00D2405E" w:rsidRDefault="008B4266" w:rsidP="008B42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000FEE3F" w14:textId="7A8CB94C" w:rsidR="008B4266" w:rsidRPr="00D2405E" w:rsidRDefault="008B4266" w:rsidP="008B42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8B4266">
              <w:rPr>
                <w:lang w:val="ru-RU"/>
              </w:rPr>
              <w:t>Задать, изменить срок или отменить отложенное сокрытие</w:t>
            </w:r>
          </w:p>
        </w:tc>
        <w:tc>
          <w:tcPr>
            <w:tcW w:w="5016" w:type="dxa"/>
            <w:shd w:val="clear" w:color="auto" w:fill="auto"/>
          </w:tcPr>
          <w:p w14:paraId="7E33A693" w14:textId="6363C471" w:rsidR="008B4266" w:rsidRPr="00D2405E" w:rsidRDefault="008B4266" w:rsidP="008B42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задать срок автоматического сокрытия объявления</w:t>
            </w:r>
          </w:p>
        </w:tc>
      </w:tr>
    </w:tbl>
    <w:p w14:paraId="3887E2C9" w14:textId="77777777" w:rsidR="00CD2396" w:rsidRPr="00D2405E" w:rsidRDefault="00CD2396" w:rsidP="00CD23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01400CD" w14:textId="77777777" w:rsidR="00CD2396" w:rsidRPr="00D2405E" w:rsidRDefault="00CD2396" w:rsidP="00CD23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A6F92C3" w14:textId="15BD351D" w:rsidR="00CD2396" w:rsidRPr="00D2405E" w:rsidRDefault="00CD2396" w:rsidP="00CD23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сотрудник может</w:t>
      </w:r>
      <w:r w:rsidR="005F6C25" w:rsidRPr="00D2405E">
        <w:rPr>
          <w:lang w:val="ru-RU"/>
        </w:rPr>
        <w:t xml:space="preserve"> задать срок </w:t>
      </w:r>
      <w:r w:rsidR="008B4266">
        <w:rPr>
          <w:lang w:val="ru-RU"/>
        </w:rPr>
        <w:t>отложенного</w:t>
      </w:r>
      <w:r w:rsidR="005F6C25" w:rsidRPr="00D2405E">
        <w:rPr>
          <w:lang w:val="ru-RU"/>
        </w:rPr>
        <w:t xml:space="preserve"> сокрытия объявления, если таковой не был задан ранее</w:t>
      </w:r>
      <w:r w:rsidR="008B4266">
        <w:rPr>
          <w:lang w:val="ru-RU"/>
        </w:rPr>
        <w:t>, или изменить срок, если он был задан ранее. Также пользователь может отменить отложенное сокрытие объявления</w:t>
      </w:r>
      <w:r w:rsidR="005F6C25" w:rsidRPr="00D2405E">
        <w:rPr>
          <w:lang w:val="ru-RU"/>
        </w:rPr>
        <w:t>.</w:t>
      </w:r>
      <w:r w:rsidR="002A2768" w:rsidRPr="00D2405E">
        <w:rPr>
          <w:lang w:val="ru-RU"/>
        </w:rPr>
        <w:t xml:space="preserve"> Установленный момент сокрытия объявления не может настать ранее момента сохранения изменений.</w:t>
      </w:r>
    </w:p>
    <w:p w14:paraId="160A7005" w14:textId="1BA92641" w:rsidR="00774D50" w:rsidRPr="00D2405E" w:rsidRDefault="00774D50" w:rsidP="00774D50">
      <w:pPr>
        <w:pStyle w:val="2"/>
        <w:spacing w:before="240"/>
        <w:rPr>
          <w:lang w:val="ru-RU"/>
        </w:rPr>
      </w:pPr>
      <w:bookmarkStart w:id="52" w:name="_Toc146820789"/>
      <w:bookmarkStart w:id="53" w:name="_Toc158083666"/>
      <w:r w:rsidRPr="00D2405E">
        <w:rPr>
          <w:lang w:val="ru-RU"/>
        </w:rPr>
        <w:t>E-1.2.</w:t>
      </w:r>
      <w:r w:rsidR="001F2E45">
        <w:rPr>
          <w:lang w:val="ru-RU"/>
        </w:rPr>
        <w:t>4</w:t>
      </w:r>
      <w:r w:rsidRPr="00D2405E">
        <w:rPr>
          <w:lang w:val="ru-RU"/>
        </w:rPr>
        <w:t xml:space="preserve">. Изменить </w:t>
      </w:r>
      <w:r w:rsidR="001F2E45">
        <w:rPr>
          <w:lang w:val="ru-RU"/>
        </w:rPr>
        <w:t xml:space="preserve">срок </w:t>
      </w:r>
      <w:r w:rsidRPr="00D2405E">
        <w:rPr>
          <w:lang w:val="ru-RU"/>
        </w:rPr>
        <w:t>отложенной публикации</w:t>
      </w:r>
      <w:bookmarkEnd w:id="52"/>
      <w:bookmarkEnd w:id="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774D50" w:rsidRPr="001A3A0C" w14:paraId="769FA878" w14:textId="77777777" w:rsidTr="00595B7C">
        <w:tc>
          <w:tcPr>
            <w:tcW w:w="846" w:type="dxa"/>
            <w:shd w:val="clear" w:color="auto" w:fill="auto"/>
          </w:tcPr>
          <w:p w14:paraId="29782C23" w14:textId="3B4CF658" w:rsidR="00774D50" w:rsidRPr="001F2E45" w:rsidRDefault="00774D50" w:rsidP="00774D5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="001F2E45">
              <w:rPr>
                <w:lang w:val="ru-RU"/>
              </w:rPr>
              <w:t>4</w:t>
            </w:r>
          </w:p>
        </w:tc>
        <w:tc>
          <w:tcPr>
            <w:tcW w:w="1585" w:type="dxa"/>
            <w:shd w:val="clear" w:color="auto" w:fill="auto"/>
          </w:tcPr>
          <w:p w14:paraId="0241F6A9" w14:textId="3E514708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37A070DC" w14:textId="4111ED8B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Изменить </w:t>
            </w:r>
            <w:r w:rsidR="001F2E45">
              <w:rPr>
                <w:lang w:val="ru-RU"/>
              </w:rPr>
              <w:t xml:space="preserve">срок </w:t>
            </w:r>
            <w:r w:rsidRPr="00D2405E">
              <w:rPr>
                <w:lang w:val="ru-RU"/>
              </w:rPr>
              <w:t>отложенной публикации</w:t>
            </w:r>
          </w:p>
        </w:tc>
        <w:tc>
          <w:tcPr>
            <w:tcW w:w="5016" w:type="dxa"/>
            <w:shd w:val="clear" w:color="auto" w:fill="auto"/>
          </w:tcPr>
          <w:p w14:paraId="21167BFF" w14:textId="4F20220C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дату и время отложенной публикации объявления</w:t>
            </w:r>
          </w:p>
        </w:tc>
      </w:tr>
    </w:tbl>
    <w:p w14:paraId="660F04B1" w14:textId="77777777" w:rsidR="00774D50" w:rsidRPr="00D2405E" w:rsidRDefault="00774D50" w:rsidP="00774D5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933F94D" w14:textId="77777777" w:rsidR="00774D50" w:rsidRPr="00D2405E" w:rsidRDefault="00774D50" w:rsidP="00774D5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9EFFA9C" w14:textId="5C5FC93C" w:rsidR="00774D50" w:rsidRPr="00D2405E" w:rsidRDefault="00774D50" w:rsidP="00774D5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 отложенной публикацией сотрудник может изменить дату и время отложенной публикации</w:t>
      </w:r>
      <w:r w:rsidR="00BB3196" w:rsidRPr="00D2405E">
        <w:rPr>
          <w:lang w:val="ru-RU"/>
        </w:rPr>
        <w:t>.</w:t>
      </w:r>
      <w:r w:rsidRPr="00D2405E">
        <w:rPr>
          <w:lang w:val="ru-RU"/>
        </w:rPr>
        <w:t xml:space="preserve"> </w:t>
      </w:r>
      <w:r w:rsidR="00BB3196" w:rsidRPr="00D2405E">
        <w:rPr>
          <w:lang w:val="ru-RU"/>
        </w:rPr>
        <w:t xml:space="preserve">Установленный момент публикации не может настать ранее момента </w:t>
      </w:r>
      <w:r w:rsidR="00362F74" w:rsidRPr="00D2405E">
        <w:rPr>
          <w:lang w:val="ru-RU"/>
        </w:rPr>
        <w:t xml:space="preserve">сохранения </w:t>
      </w:r>
      <w:r w:rsidR="00BB3196" w:rsidRPr="00D2405E">
        <w:rPr>
          <w:lang w:val="ru-RU"/>
        </w:rPr>
        <w:t>изменений.</w:t>
      </w:r>
    </w:p>
    <w:p w14:paraId="3CC6744C" w14:textId="3CC2D935" w:rsidR="00362F74" w:rsidRPr="00D2405E" w:rsidRDefault="00362F74" w:rsidP="00362F74">
      <w:pPr>
        <w:pStyle w:val="2"/>
        <w:spacing w:before="240"/>
        <w:rPr>
          <w:lang w:val="ru-RU"/>
        </w:rPr>
      </w:pPr>
      <w:bookmarkStart w:id="54" w:name="_Toc146820790"/>
      <w:bookmarkStart w:id="55" w:name="_Toc158083667"/>
      <w:r w:rsidRPr="00D2405E">
        <w:rPr>
          <w:lang w:val="ru-RU"/>
        </w:rPr>
        <w:t>E-1.2.</w:t>
      </w:r>
      <w:r w:rsidR="001F2E45">
        <w:rPr>
          <w:lang w:val="ru-RU"/>
        </w:rPr>
        <w:t>5</w:t>
      </w:r>
      <w:r w:rsidRPr="00D2405E">
        <w:rPr>
          <w:lang w:val="ru-RU"/>
        </w:rPr>
        <w:t>. Прикрепить файлы</w:t>
      </w:r>
      <w:bookmarkEnd w:id="54"/>
      <w:bookmarkEnd w:id="5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362F74" w:rsidRPr="001A3A0C" w14:paraId="4F7A5FA7" w14:textId="77777777" w:rsidTr="00595B7C">
        <w:tc>
          <w:tcPr>
            <w:tcW w:w="846" w:type="dxa"/>
            <w:shd w:val="clear" w:color="auto" w:fill="auto"/>
          </w:tcPr>
          <w:p w14:paraId="246863B3" w14:textId="7CBDF83A" w:rsidR="00362F74" w:rsidRPr="001F2E45" w:rsidRDefault="00362F74" w:rsidP="00362F7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="001F2E45">
              <w:rPr>
                <w:lang w:val="ru-RU"/>
              </w:rPr>
              <w:t>5</w:t>
            </w:r>
          </w:p>
        </w:tc>
        <w:tc>
          <w:tcPr>
            <w:tcW w:w="1585" w:type="dxa"/>
            <w:shd w:val="clear" w:color="auto" w:fill="auto"/>
          </w:tcPr>
          <w:p w14:paraId="53C58692" w14:textId="6A986DAA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BC85FE3" w14:textId="372388C3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новые файлы</w:t>
            </w:r>
          </w:p>
        </w:tc>
        <w:tc>
          <w:tcPr>
            <w:tcW w:w="5016" w:type="dxa"/>
            <w:shd w:val="clear" w:color="auto" w:fill="auto"/>
          </w:tcPr>
          <w:p w14:paraId="311360EE" w14:textId="34470F75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прикрепить новые файлы</w:t>
            </w:r>
          </w:p>
        </w:tc>
      </w:tr>
    </w:tbl>
    <w:p w14:paraId="24B477AA" w14:textId="77777777" w:rsidR="00362F74" w:rsidRPr="00D2405E" w:rsidRDefault="00362F74" w:rsidP="00362F7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A5F811C" w14:textId="77777777" w:rsidR="00362F74" w:rsidRPr="00D2405E" w:rsidRDefault="00362F74" w:rsidP="00362F7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E8EC87" w14:textId="531BC0DF" w:rsidR="00362F74" w:rsidRPr="00D2405E" w:rsidRDefault="00362F74" w:rsidP="00362F7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сотрудник может прикрепить новые файлы. Прикрепляемые файлы сначала требуется загрузить с устройства.</w:t>
      </w:r>
    </w:p>
    <w:p w14:paraId="7B6E2F99" w14:textId="60849685" w:rsidR="00823057" w:rsidRPr="00D2405E" w:rsidRDefault="00823057" w:rsidP="00823057">
      <w:pPr>
        <w:pStyle w:val="2"/>
        <w:spacing w:before="240"/>
        <w:rPr>
          <w:lang w:val="ru-RU"/>
        </w:rPr>
      </w:pPr>
      <w:bookmarkStart w:id="56" w:name="_Toc146820791"/>
      <w:bookmarkStart w:id="57" w:name="_Toc158083668"/>
      <w:r w:rsidRPr="00D2405E">
        <w:rPr>
          <w:lang w:val="ru-RU"/>
        </w:rPr>
        <w:t>E-1.2.</w:t>
      </w:r>
      <w:r w:rsidR="001F2E45">
        <w:rPr>
          <w:lang w:val="ru-RU"/>
        </w:rPr>
        <w:t>6</w:t>
      </w:r>
      <w:r w:rsidRPr="00D2405E">
        <w:rPr>
          <w:lang w:val="ru-RU"/>
        </w:rPr>
        <w:t xml:space="preserve">. </w:t>
      </w:r>
      <w:r w:rsidR="00265C79" w:rsidRPr="00D2405E">
        <w:rPr>
          <w:lang w:val="ru-RU"/>
        </w:rPr>
        <w:t>От</w:t>
      </w:r>
      <w:r w:rsidRPr="00D2405E">
        <w:rPr>
          <w:lang w:val="ru-RU"/>
        </w:rPr>
        <w:t>крепить файлы</w:t>
      </w:r>
      <w:bookmarkEnd w:id="56"/>
      <w:bookmarkEnd w:id="5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823057" w:rsidRPr="001A3A0C" w14:paraId="65D4518C" w14:textId="77777777" w:rsidTr="00595B7C">
        <w:tc>
          <w:tcPr>
            <w:tcW w:w="846" w:type="dxa"/>
            <w:shd w:val="clear" w:color="auto" w:fill="auto"/>
          </w:tcPr>
          <w:p w14:paraId="4D24FE03" w14:textId="6D37A803" w:rsidR="00823057" w:rsidRPr="001F2E45" w:rsidRDefault="00823057" w:rsidP="00823057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="001F2E45">
              <w:rPr>
                <w:lang w:val="ru-RU"/>
              </w:rPr>
              <w:t>6</w:t>
            </w:r>
          </w:p>
        </w:tc>
        <w:tc>
          <w:tcPr>
            <w:tcW w:w="1585" w:type="dxa"/>
            <w:shd w:val="clear" w:color="auto" w:fill="auto"/>
          </w:tcPr>
          <w:p w14:paraId="1F3195A1" w14:textId="73EE43C9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4C46017A" w14:textId="4822FA37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5016" w:type="dxa"/>
            <w:shd w:val="clear" w:color="auto" w:fill="auto"/>
          </w:tcPr>
          <w:p w14:paraId="34B383CE" w14:textId="0D6224D2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открепить прикрепленные ранее или при текущем редактировании файлы</w:t>
            </w:r>
          </w:p>
        </w:tc>
      </w:tr>
    </w:tbl>
    <w:p w14:paraId="1D494E4A" w14:textId="77777777" w:rsidR="00823057" w:rsidRPr="00D2405E" w:rsidRDefault="00823057" w:rsidP="00823057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04D2BFA" w14:textId="77777777" w:rsidR="00823057" w:rsidRPr="00D2405E" w:rsidRDefault="00823057" w:rsidP="00823057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70909EE" w14:textId="6E9902E7" w:rsidR="00823057" w:rsidRPr="00D2405E" w:rsidRDefault="00823057" w:rsidP="0082305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открепить файлы, которые были прикреплены ранее или во время текущего редактировании объявления. </w:t>
      </w:r>
    </w:p>
    <w:p w14:paraId="4B9CC70C" w14:textId="4CE41064" w:rsidR="00823057" w:rsidRPr="00D2405E" w:rsidRDefault="00823057" w:rsidP="0082305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откреплении ранее загруженных файлов происходит проверка наличия ссылок на открепляемые файлы в других частях системы. В случае отсутствия ссылок, файл безвозвратно удаляется из хранилища.</w:t>
      </w:r>
    </w:p>
    <w:p w14:paraId="57377AD6" w14:textId="1DA81F58" w:rsidR="00265C79" w:rsidRPr="00D2405E" w:rsidRDefault="00265C79" w:rsidP="00265C79">
      <w:pPr>
        <w:pStyle w:val="2"/>
        <w:spacing w:before="240"/>
        <w:rPr>
          <w:lang w:val="ru-RU"/>
        </w:rPr>
      </w:pPr>
      <w:bookmarkStart w:id="58" w:name="_Toc146820792"/>
      <w:bookmarkStart w:id="59" w:name="_Toc158083669"/>
      <w:r w:rsidRPr="00D2405E">
        <w:rPr>
          <w:lang w:val="ru-RU"/>
        </w:rPr>
        <w:t>E-1.2.</w:t>
      </w:r>
      <w:r w:rsidR="001F2E45">
        <w:rPr>
          <w:lang w:val="ru-RU"/>
        </w:rPr>
        <w:t>7</w:t>
      </w:r>
      <w:r w:rsidRPr="00D2405E">
        <w:rPr>
          <w:lang w:val="ru-RU"/>
        </w:rPr>
        <w:t>. Прикрепить опрос</w:t>
      </w:r>
      <w:bookmarkEnd w:id="58"/>
      <w:bookmarkEnd w:id="5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265C79" w:rsidRPr="001A3A0C" w14:paraId="088E63B4" w14:textId="77777777" w:rsidTr="00595B7C">
        <w:tc>
          <w:tcPr>
            <w:tcW w:w="846" w:type="dxa"/>
            <w:shd w:val="clear" w:color="auto" w:fill="auto"/>
          </w:tcPr>
          <w:p w14:paraId="06703C3D" w14:textId="5514C9D5" w:rsidR="00265C79" w:rsidRPr="001F2E45" w:rsidRDefault="00265C79" w:rsidP="00265C7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="001F2E45">
              <w:rPr>
                <w:lang w:val="ru-RU"/>
              </w:rPr>
              <w:t>7</w:t>
            </w:r>
          </w:p>
        </w:tc>
        <w:tc>
          <w:tcPr>
            <w:tcW w:w="1585" w:type="dxa"/>
            <w:shd w:val="clear" w:color="auto" w:fill="auto"/>
          </w:tcPr>
          <w:p w14:paraId="1AC39122" w14:textId="3074DE34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BA375D4" w14:textId="759D9124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5016" w:type="dxa"/>
            <w:shd w:val="clear" w:color="auto" w:fill="auto"/>
          </w:tcPr>
          <w:p w14:paraId="28EC33DD" w14:textId="04E1C46E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пользователь может прикрепить опрос</w:t>
            </w:r>
          </w:p>
        </w:tc>
      </w:tr>
    </w:tbl>
    <w:p w14:paraId="5993AFA1" w14:textId="77777777" w:rsidR="00265C79" w:rsidRPr="00D2405E" w:rsidRDefault="00265C79" w:rsidP="00265C79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Сотрудник.</w:t>
      </w:r>
    </w:p>
    <w:p w14:paraId="11C59905" w14:textId="77777777" w:rsidR="00265C79" w:rsidRPr="00D2405E" w:rsidRDefault="00265C79" w:rsidP="00265C7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48C0D03" w14:textId="41E19F18" w:rsidR="00265C79" w:rsidRPr="00D2405E" w:rsidRDefault="00265C79" w:rsidP="00265C7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сотрудник может</w:t>
      </w:r>
      <w:r w:rsidR="00CA4564" w:rsidRPr="00D2405E">
        <w:rPr>
          <w:lang w:val="ru-RU"/>
        </w:rPr>
        <w:t xml:space="preserve"> прикрепить опрос, если таковой не был создан и прикреплен ранее. </w:t>
      </w:r>
      <w:r w:rsidR="00E46991" w:rsidRPr="00D2405E">
        <w:rPr>
          <w:lang w:val="ru-RU"/>
        </w:rPr>
        <w:t>Перед прикреплением опроса его необходимо создать.</w:t>
      </w:r>
      <w:r w:rsidRPr="00D2405E">
        <w:rPr>
          <w:lang w:val="ru-RU"/>
        </w:rPr>
        <w:t xml:space="preserve"> </w:t>
      </w:r>
    </w:p>
    <w:p w14:paraId="73197A39" w14:textId="404BC0DF" w:rsidR="00C536B1" w:rsidRPr="00D2405E" w:rsidRDefault="00C536B1" w:rsidP="00C536B1">
      <w:pPr>
        <w:pStyle w:val="2"/>
        <w:spacing w:before="240"/>
        <w:rPr>
          <w:lang w:val="ru-RU"/>
        </w:rPr>
      </w:pPr>
      <w:bookmarkStart w:id="60" w:name="_Toc158083670"/>
      <w:bookmarkStart w:id="61" w:name="_Toc146820793"/>
      <w:r w:rsidRPr="00D2405E">
        <w:rPr>
          <w:lang w:val="ru-RU"/>
        </w:rPr>
        <w:t>E-1.2.</w:t>
      </w:r>
      <w:r w:rsidR="001F2E45">
        <w:rPr>
          <w:lang w:val="ru-RU"/>
        </w:rPr>
        <w:t>8</w:t>
      </w:r>
      <w:r w:rsidRPr="00D2405E">
        <w:rPr>
          <w:lang w:val="ru-RU"/>
        </w:rPr>
        <w:t>. Изменить категории</w:t>
      </w:r>
      <w:bookmarkEnd w:id="6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43"/>
        <w:gridCol w:w="1903"/>
        <w:gridCol w:w="5016"/>
      </w:tblGrid>
      <w:tr w:rsidR="00C536B1" w:rsidRPr="001A3A0C" w14:paraId="0011A018" w14:textId="77777777" w:rsidTr="00C536B1">
        <w:tc>
          <w:tcPr>
            <w:tcW w:w="988" w:type="dxa"/>
            <w:shd w:val="clear" w:color="auto" w:fill="auto"/>
          </w:tcPr>
          <w:p w14:paraId="3372CDB3" w14:textId="55774711" w:rsidR="00C536B1" w:rsidRPr="001F2E45" w:rsidRDefault="00C536B1" w:rsidP="00C536B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="001F2E45">
              <w:rPr>
                <w:lang w:val="ru-RU"/>
              </w:rPr>
              <w:t>8</w:t>
            </w:r>
          </w:p>
        </w:tc>
        <w:tc>
          <w:tcPr>
            <w:tcW w:w="1443" w:type="dxa"/>
            <w:shd w:val="clear" w:color="auto" w:fill="auto"/>
          </w:tcPr>
          <w:p w14:paraId="564A2292" w14:textId="74E12BA0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51D0D02" w14:textId="081780C1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категории</w:t>
            </w:r>
          </w:p>
        </w:tc>
        <w:tc>
          <w:tcPr>
            <w:tcW w:w="5016" w:type="dxa"/>
            <w:shd w:val="clear" w:color="auto" w:fill="auto"/>
          </w:tcPr>
          <w:p w14:paraId="7688FAFD" w14:textId="27F63590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список категорий объявления</w:t>
            </w:r>
          </w:p>
        </w:tc>
      </w:tr>
    </w:tbl>
    <w:p w14:paraId="3F3766A6" w14:textId="77777777" w:rsidR="00C536B1" w:rsidRPr="00D2405E" w:rsidRDefault="00C536B1" w:rsidP="00C536B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B69D568" w14:textId="77777777" w:rsidR="00C536B1" w:rsidRPr="00D2405E" w:rsidRDefault="00C536B1" w:rsidP="00C536B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9BA36A" w14:textId="17FA05CB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изменить список категорий, к которым относится объявление. </w:t>
      </w:r>
    </w:p>
    <w:p w14:paraId="6DBD00C7" w14:textId="6E771086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сохранении измененного набора категорий отложенного объявления пользователи, подписанные на исключенные категории уведомления не получат.</w:t>
      </w:r>
    </w:p>
    <w:p w14:paraId="68C1CC9A" w14:textId="1E7EEEAA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сохранении измененного набора категорий уже опубликованного объявления пользователи, подписанные на добавленные категории, получат уведомление.</w:t>
      </w:r>
    </w:p>
    <w:p w14:paraId="58BF170B" w14:textId="2F7A976F" w:rsidR="00245920" w:rsidRPr="00D2405E" w:rsidRDefault="00245920" w:rsidP="00CB6530">
      <w:pPr>
        <w:pStyle w:val="2"/>
        <w:spacing w:before="240"/>
        <w:rPr>
          <w:lang w:val="ru-RU"/>
        </w:rPr>
      </w:pPr>
      <w:bookmarkStart w:id="62" w:name="_Toc146820797"/>
      <w:bookmarkStart w:id="63" w:name="_Toc158083671"/>
      <w:bookmarkEnd w:id="61"/>
      <w:r w:rsidRPr="00D2405E">
        <w:rPr>
          <w:lang w:val="ru-RU"/>
        </w:rPr>
        <w:t>E</w:t>
      </w:r>
      <w:r w:rsidR="0004109E" w:rsidRPr="00D2405E">
        <w:rPr>
          <w:lang w:val="ru-RU"/>
        </w:rPr>
        <w:t>-1.3</w:t>
      </w:r>
      <w:r w:rsidRPr="00D2405E">
        <w:rPr>
          <w:lang w:val="ru-RU"/>
        </w:rPr>
        <w:t>. Собрать статистику просмотра объявлений</w:t>
      </w:r>
      <w:bookmarkEnd w:id="62"/>
      <w:bookmarkEnd w:id="6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04109E" w:rsidRPr="001A3A0C" w14:paraId="545F2696" w14:textId="77777777" w:rsidTr="0004109E">
        <w:tc>
          <w:tcPr>
            <w:tcW w:w="704" w:type="dxa"/>
            <w:shd w:val="clear" w:color="auto" w:fill="auto"/>
          </w:tcPr>
          <w:p w14:paraId="35E3EB52" w14:textId="2D8EA27A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E-1.3</w:t>
            </w:r>
          </w:p>
        </w:tc>
        <w:tc>
          <w:tcPr>
            <w:tcW w:w="1670" w:type="dxa"/>
            <w:shd w:val="clear" w:color="auto" w:fill="auto"/>
          </w:tcPr>
          <w:p w14:paraId="03C778F7" w14:textId="03AF71F6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6785CD9" w14:textId="106AE846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статистику просмотра объявлений</w:t>
            </w:r>
          </w:p>
        </w:tc>
        <w:tc>
          <w:tcPr>
            <w:tcW w:w="5064" w:type="dxa"/>
            <w:shd w:val="clear" w:color="auto" w:fill="auto"/>
          </w:tcPr>
          <w:p w14:paraId="228E9E64" w14:textId="502A48F7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собирать статистку просмотра любого своего объявления</w:t>
            </w:r>
          </w:p>
        </w:tc>
      </w:tr>
    </w:tbl>
    <w:p w14:paraId="61583489" w14:textId="77777777" w:rsidR="00245920" w:rsidRPr="00D2405E" w:rsidRDefault="00245920" w:rsidP="0024592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FE46921" w14:textId="77777777" w:rsidR="00245920" w:rsidRPr="00D2405E" w:rsidRDefault="00245920" w:rsidP="0024592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1377089" w14:textId="61ED1FC9" w:rsidR="00245920" w:rsidRPr="00D2405E" w:rsidRDefault="00245920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собрать статистику </w:t>
      </w:r>
      <w:r w:rsidR="00D86A4B" w:rsidRPr="00D2405E">
        <w:rPr>
          <w:lang w:val="ru-RU"/>
        </w:rPr>
        <w:t>просмотра опубликованных им объявлений</w:t>
      </w:r>
      <w:r w:rsidRPr="00D2405E">
        <w:rPr>
          <w:lang w:val="ru-RU"/>
        </w:rPr>
        <w:t>.</w:t>
      </w:r>
    </w:p>
    <w:p w14:paraId="60E957BB" w14:textId="50A80914" w:rsidR="00D86A4B" w:rsidRPr="00D2405E" w:rsidRDefault="00D86A4B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статистику просмотра входит процент и количество просмотревших пользователей, а также общее количество пользователей, которым объявление было предназначено.</w:t>
      </w:r>
    </w:p>
    <w:p w14:paraId="597130FC" w14:textId="1D83B6BE" w:rsidR="0002270D" w:rsidRPr="00D2405E" w:rsidRDefault="0002270D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списка групп-получателей объявления статистика просмотра пересчитывается.</w:t>
      </w:r>
    </w:p>
    <w:p w14:paraId="690C6E1F" w14:textId="11FAB248" w:rsidR="006B4FCA" w:rsidRPr="00D2405E" w:rsidRDefault="006B4FCA" w:rsidP="006B4FCA">
      <w:pPr>
        <w:pStyle w:val="2"/>
        <w:spacing w:before="240"/>
        <w:rPr>
          <w:lang w:val="ru-RU"/>
        </w:rPr>
      </w:pPr>
      <w:bookmarkStart w:id="64" w:name="_Toc146820798"/>
      <w:bookmarkStart w:id="65" w:name="_Toc158083672"/>
      <w:r w:rsidRPr="00D2405E">
        <w:rPr>
          <w:lang w:val="ru-RU"/>
        </w:rPr>
        <w:t>E-1.4. Удалить объявление</w:t>
      </w:r>
      <w:bookmarkEnd w:id="64"/>
      <w:bookmarkEnd w:id="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6B4FCA" w:rsidRPr="001A3A0C" w14:paraId="1C13DBD9" w14:textId="77777777" w:rsidTr="00595B7C">
        <w:tc>
          <w:tcPr>
            <w:tcW w:w="704" w:type="dxa"/>
            <w:shd w:val="clear" w:color="auto" w:fill="auto"/>
          </w:tcPr>
          <w:p w14:paraId="1CE981B1" w14:textId="4E08D826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E-1.4</w:t>
            </w:r>
          </w:p>
        </w:tc>
        <w:tc>
          <w:tcPr>
            <w:tcW w:w="1670" w:type="dxa"/>
            <w:shd w:val="clear" w:color="auto" w:fill="auto"/>
          </w:tcPr>
          <w:p w14:paraId="452130C7" w14:textId="26CDD887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5591517" w14:textId="7502A5A3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объявление</w:t>
            </w:r>
          </w:p>
        </w:tc>
        <w:tc>
          <w:tcPr>
            <w:tcW w:w="5064" w:type="dxa"/>
            <w:shd w:val="clear" w:color="auto" w:fill="auto"/>
          </w:tcPr>
          <w:p w14:paraId="658AE22E" w14:textId="5397224C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любое свое объявление.</w:t>
            </w:r>
          </w:p>
        </w:tc>
      </w:tr>
    </w:tbl>
    <w:p w14:paraId="40E5E534" w14:textId="77777777" w:rsidR="006B4FCA" w:rsidRPr="00D2405E" w:rsidRDefault="006B4FCA" w:rsidP="006B4FC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E96DFC5" w14:textId="77777777" w:rsidR="006B4FCA" w:rsidRPr="00D2405E" w:rsidRDefault="006B4FCA" w:rsidP="006B4FC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06EB82" w14:textId="77777777" w:rsidR="006B4FCA" w:rsidRPr="00D2405E" w:rsidRDefault="006B4FCA" w:rsidP="006B4FC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удалить любое свое объявление: отложенное, опубликованное и скрытое. </w:t>
      </w:r>
    </w:p>
    <w:p w14:paraId="6EE03604" w14:textId="65FE17B3" w:rsidR="006B4FCA" w:rsidRPr="00D2405E" w:rsidRDefault="006B4FCA" w:rsidP="006B4FC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удаляется без возможности восстановления. В базе данных удаленное объявление помещается в отдельную таблицу, которую может просмотреть системный администратор.</w:t>
      </w:r>
    </w:p>
    <w:p w14:paraId="5C3904DE" w14:textId="7C3CED42" w:rsidR="00EB25A1" w:rsidRPr="00D2405E" w:rsidRDefault="00EB25A1" w:rsidP="00EB25A1">
      <w:pPr>
        <w:pStyle w:val="2"/>
        <w:spacing w:before="240"/>
        <w:rPr>
          <w:lang w:val="ru-RU"/>
        </w:rPr>
      </w:pPr>
      <w:bookmarkStart w:id="66" w:name="_Toc146820799"/>
      <w:bookmarkStart w:id="67" w:name="_Toc158083673"/>
      <w:r w:rsidRPr="00D2405E">
        <w:rPr>
          <w:lang w:val="ru-RU"/>
        </w:rPr>
        <w:t>E-1.5. Скрыть объявление</w:t>
      </w:r>
      <w:bookmarkEnd w:id="66"/>
      <w:bookmarkEnd w:id="6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EB25A1" w:rsidRPr="001A3A0C" w14:paraId="5CDFCC0C" w14:textId="77777777" w:rsidTr="00595B7C">
        <w:tc>
          <w:tcPr>
            <w:tcW w:w="704" w:type="dxa"/>
            <w:shd w:val="clear" w:color="auto" w:fill="auto"/>
          </w:tcPr>
          <w:p w14:paraId="127C9051" w14:textId="2723EDC9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E-1.5</w:t>
            </w:r>
          </w:p>
        </w:tc>
        <w:tc>
          <w:tcPr>
            <w:tcW w:w="1670" w:type="dxa"/>
            <w:shd w:val="clear" w:color="auto" w:fill="auto"/>
          </w:tcPr>
          <w:p w14:paraId="4FB93AD5" w14:textId="6E4C5C27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012DB31" w14:textId="58A1FC54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Скрыть объявление</w:t>
            </w:r>
          </w:p>
        </w:tc>
        <w:tc>
          <w:tcPr>
            <w:tcW w:w="5064" w:type="dxa"/>
            <w:shd w:val="clear" w:color="auto" w:fill="auto"/>
          </w:tcPr>
          <w:p w14:paraId="3E6FAA29" w14:textId="6BDFBB7B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скрыть любое свое опубликованное объявление</w:t>
            </w:r>
          </w:p>
        </w:tc>
      </w:tr>
    </w:tbl>
    <w:p w14:paraId="10A3CA72" w14:textId="77777777" w:rsidR="00EB25A1" w:rsidRPr="00D2405E" w:rsidRDefault="00EB25A1" w:rsidP="00EB25A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69A21F8" w14:textId="77777777" w:rsidR="00EB25A1" w:rsidRPr="00D2405E" w:rsidRDefault="00EB25A1" w:rsidP="00EB25A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F8506F6" w14:textId="77777777" w:rsidR="006B3A68" w:rsidRPr="00D2405E" w:rsidRDefault="00EB25A1" w:rsidP="00EB25A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 xml:space="preserve">Сотрудник может скрыть любое опубликованное объявление, автором которого является. </w:t>
      </w:r>
    </w:p>
    <w:p w14:paraId="12162DE5" w14:textId="6A025522" w:rsidR="00EB25A1" w:rsidRPr="00D2405E" w:rsidRDefault="006B3A68" w:rsidP="00EB25A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Скрытое пользователем объявление попадает в с</w:t>
      </w:r>
      <w:r w:rsidR="00EB25A1" w:rsidRPr="00D2405E">
        <w:rPr>
          <w:lang w:val="ru-RU"/>
        </w:rPr>
        <w:t>писок скрытых объявлений</w:t>
      </w:r>
      <w:r w:rsidRPr="00D2405E">
        <w:rPr>
          <w:lang w:val="ru-RU"/>
        </w:rPr>
        <w:t>, который</w:t>
      </w:r>
      <w:r w:rsidR="00EB25A1" w:rsidRPr="00D2405E">
        <w:rPr>
          <w:lang w:val="ru-RU"/>
        </w:rPr>
        <w:t xml:space="preserve"> можно просмотреть на отдельном</w:t>
      </w:r>
      <w:r w:rsidR="00EC0AB0" w:rsidRPr="00D2405E">
        <w:rPr>
          <w:lang w:val="ru-RU"/>
        </w:rPr>
        <w:t xml:space="preserve"> интерфейсе</w:t>
      </w:r>
      <w:r w:rsidR="00EB25A1" w:rsidRPr="00D2405E">
        <w:rPr>
          <w:lang w:val="ru-RU"/>
        </w:rPr>
        <w:t xml:space="preserve">. </w:t>
      </w:r>
    </w:p>
    <w:p w14:paraId="0BBC79CC" w14:textId="3D3AD1E1" w:rsidR="00A548B4" w:rsidRPr="00D2405E" w:rsidRDefault="00A548B4" w:rsidP="00A548B4">
      <w:pPr>
        <w:pStyle w:val="2"/>
        <w:spacing w:before="240"/>
        <w:rPr>
          <w:lang w:val="ru-RU"/>
        </w:rPr>
      </w:pPr>
      <w:bookmarkStart w:id="68" w:name="_Toc146820800"/>
      <w:bookmarkStart w:id="69" w:name="_Toc158083674"/>
      <w:r w:rsidRPr="00D2405E">
        <w:rPr>
          <w:lang w:val="ru-RU"/>
        </w:rPr>
        <w:t>E-1.6. Управление скрытыми объявлениями</w:t>
      </w:r>
      <w:bookmarkEnd w:id="68"/>
      <w:bookmarkEnd w:id="6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A548B4" w:rsidRPr="001A3A0C" w14:paraId="060A8195" w14:textId="77777777" w:rsidTr="00595B7C">
        <w:tc>
          <w:tcPr>
            <w:tcW w:w="704" w:type="dxa"/>
            <w:shd w:val="clear" w:color="auto" w:fill="auto"/>
          </w:tcPr>
          <w:p w14:paraId="589949CC" w14:textId="0DDD4527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</w:t>
            </w:r>
          </w:p>
        </w:tc>
        <w:tc>
          <w:tcPr>
            <w:tcW w:w="1670" w:type="dxa"/>
            <w:shd w:val="clear" w:color="auto" w:fill="auto"/>
          </w:tcPr>
          <w:p w14:paraId="0BB0FAE8" w14:textId="6BC5B0E3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F965EBD" w14:textId="53903D2F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скрытыми объявлениями</w:t>
            </w:r>
          </w:p>
        </w:tc>
        <w:tc>
          <w:tcPr>
            <w:tcW w:w="5064" w:type="dxa"/>
            <w:shd w:val="clear" w:color="auto" w:fill="auto"/>
          </w:tcPr>
          <w:p w14:paraId="66BD44EF" w14:textId="008AC732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совершать различные действия над своими скрытыми объявлениями</w:t>
            </w:r>
          </w:p>
        </w:tc>
      </w:tr>
    </w:tbl>
    <w:p w14:paraId="5C19F52A" w14:textId="77777777" w:rsidR="00A548B4" w:rsidRPr="00D2405E" w:rsidRDefault="00A548B4" w:rsidP="00A548B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DF2366" w14:textId="77777777" w:rsidR="00A548B4" w:rsidRPr="00D2405E" w:rsidRDefault="00A548B4" w:rsidP="00A548B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C854ED7" w14:textId="77777777" w:rsidR="00654904" w:rsidRPr="00D2405E" w:rsidRDefault="00654904" w:rsidP="00A548B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совершать различные действия над скрытыми объявлениями, автором которых является.</w:t>
      </w:r>
    </w:p>
    <w:p w14:paraId="1134CC03" w14:textId="77777777" w:rsidR="00654904" w:rsidRPr="00D2405E" w:rsidRDefault="00654904" w:rsidP="00654904">
      <w:pPr>
        <w:autoSpaceDE w:val="0"/>
        <w:autoSpaceDN w:val="0"/>
        <w:adjustRightInd w:val="0"/>
        <w:spacing w:before="120" w:line="240" w:lineRule="auto"/>
        <w:jc w:val="both"/>
        <w:rPr>
          <w:lang w:val="ru-RU"/>
        </w:rPr>
      </w:pPr>
      <w:r w:rsidRPr="00D2405E">
        <w:rPr>
          <w:lang w:val="ru-RU"/>
        </w:rPr>
        <w:t>Список доступных действий:</w:t>
      </w:r>
    </w:p>
    <w:p w14:paraId="1E6A5B86" w14:textId="0F77B9FD" w:rsidR="00654904" w:rsidRPr="00D2405E" w:rsidRDefault="00654904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просмотреть список скрытых объявлений;</w:t>
      </w:r>
    </w:p>
    <w:p w14:paraId="7F26CD23" w14:textId="42BD7BA9" w:rsidR="00654904" w:rsidRPr="00D2405E" w:rsidRDefault="00654904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восстановить скрытое объявление</w:t>
      </w:r>
      <w:r w:rsidR="0056365F" w:rsidRPr="00D2405E">
        <w:rPr>
          <w:lang w:val="ru-RU"/>
        </w:rPr>
        <w:t>;</w:t>
      </w:r>
    </w:p>
    <w:p w14:paraId="7A3DDD48" w14:textId="4E34CF6A" w:rsidR="0056365F" w:rsidRPr="00D2405E" w:rsidRDefault="0056365F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удалить скрытое объявление.</w:t>
      </w:r>
    </w:p>
    <w:p w14:paraId="5F34DDCE" w14:textId="0EBCDB9F" w:rsidR="009941E0" w:rsidRPr="00D2405E" w:rsidRDefault="009941E0" w:rsidP="009941E0">
      <w:pPr>
        <w:pStyle w:val="2"/>
        <w:spacing w:before="240"/>
        <w:rPr>
          <w:lang w:val="ru-RU"/>
        </w:rPr>
      </w:pPr>
      <w:bookmarkStart w:id="70" w:name="_Toc146820801"/>
      <w:bookmarkStart w:id="71" w:name="_Toc158083675"/>
      <w:r w:rsidRPr="00D2405E">
        <w:rPr>
          <w:lang w:val="ru-RU"/>
        </w:rPr>
        <w:t xml:space="preserve">E-1.6.1. </w:t>
      </w:r>
      <w:r w:rsidR="000D6B6A" w:rsidRPr="00D2405E">
        <w:rPr>
          <w:lang w:val="ru-RU"/>
        </w:rPr>
        <w:t>Просмотреть список скрытых объявлений</w:t>
      </w:r>
      <w:bookmarkEnd w:id="70"/>
      <w:bookmarkEnd w:id="7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9941E0" w:rsidRPr="001A3A0C" w14:paraId="5E287DC4" w14:textId="77777777" w:rsidTr="009941E0">
        <w:tc>
          <w:tcPr>
            <w:tcW w:w="846" w:type="dxa"/>
            <w:shd w:val="clear" w:color="auto" w:fill="auto"/>
          </w:tcPr>
          <w:p w14:paraId="0A2E14EF" w14:textId="19ACD358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E-1.6.1</w:t>
            </w:r>
          </w:p>
        </w:tc>
        <w:tc>
          <w:tcPr>
            <w:tcW w:w="1528" w:type="dxa"/>
            <w:shd w:val="clear" w:color="auto" w:fill="auto"/>
          </w:tcPr>
          <w:p w14:paraId="24E5DA49" w14:textId="7B0BADED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0F3E49C" w14:textId="79ECCA7B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скрытых объявлений</w:t>
            </w:r>
          </w:p>
        </w:tc>
        <w:tc>
          <w:tcPr>
            <w:tcW w:w="5064" w:type="dxa"/>
            <w:shd w:val="clear" w:color="auto" w:fill="auto"/>
          </w:tcPr>
          <w:p w14:paraId="4795F017" w14:textId="5F5124EF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скрытых объявлений</w:t>
            </w:r>
          </w:p>
        </w:tc>
      </w:tr>
    </w:tbl>
    <w:p w14:paraId="526DB91F" w14:textId="77777777" w:rsidR="009941E0" w:rsidRPr="00D2405E" w:rsidRDefault="009941E0" w:rsidP="009941E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663A9D6" w14:textId="77777777" w:rsidR="009941E0" w:rsidRPr="00D2405E" w:rsidRDefault="009941E0" w:rsidP="009941E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7AC9BB9" w14:textId="50D5A70C" w:rsidR="000D6B6A" w:rsidRPr="00D2405E" w:rsidRDefault="000D6B6A" w:rsidP="009941E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просмотреть список скрытых объявлений, автором которых он является. </w:t>
      </w:r>
    </w:p>
    <w:p w14:paraId="2F7658C4" w14:textId="6947BD70" w:rsidR="000D6B6A" w:rsidRPr="00D2405E" w:rsidRDefault="000D6B6A" w:rsidP="009941E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список скрытых объявлений объявления попадают независимо от способа, которым они были скрыты: вручную или автоматически.</w:t>
      </w:r>
    </w:p>
    <w:p w14:paraId="003B62FC" w14:textId="79BFE99C" w:rsidR="00D45072" w:rsidRPr="00D2405E" w:rsidRDefault="00D45072" w:rsidP="009941E0">
      <w:pPr>
        <w:autoSpaceDE w:val="0"/>
        <w:autoSpaceDN w:val="0"/>
        <w:adjustRightInd w:val="0"/>
        <w:spacing w:before="120" w:after="60"/>
        <w:jc w:val="both"/>
      </w:pPr>
      <w:r w:rsidRPr="00D2405E">
        <w:rPr>
          <w:lang w:val="ru-RU"/>
        </w:rPr>
        <w:t>При удалении скрытого объявления</w:t>
      </w:r>
    </w:p>
    <w:p w14:paraId="59909570" w14:textId="2F877DEB" w:rsidR="001A5858" w:rsidRPr="00D2405E" w:rsidRDefault="001A5858" w:rsidP="001A5858">
      <w:pPr>
        <w:pStyle w:val="2"/>
        <w:spacing w:before="240"/>
        <w:rPr>
          <w:lang w:val="ru-RU"/>
        </w:rPr>
      </w:pPr>
      <w:bookmarkStart w:id="72" w:name="_Toc146820802"/>
      <w:bookmarkStart w:id="73" w:name="_Toc158083676"/>
      <w:r w:rsidRPr="00D2405E">
        <w:rPr>
          <w:lang w:val="ru-RU"/>
        </w:rPr>
        <w:t>E-1.6.2. Восстановить скрытое объявление</w:t>
      </w:r>
      <w:bookmarkEnd w:id="72"/>
      <w:bookmarkEnd w:id="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1A5858" w:rsidRPr="00D2405E" w14:paraId="0DBA4169" w14:textId="77777777" w:rsidTr="00595B7C">
        <w:tc>
          <w:tcPr>
            <w:tcW w:w="846" w:type="dxa"/>
            <w:shd w:val="clear" w:color="auto" w:fill="auto"/>
          </w:tcPr>
          <w:p w14:paraId="1AC1CCF8" w14:textId="1563841C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28" w:type="dxa"/>
            <w:shd w:val="clear" w:color="auto" w:fill="auto"/>
          </w:tcPr>
          <w:p w14:paraId="17E1136C" w14:textId="313F8518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30B2DB18" w14:textId="2A23ED20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Восстановить скрытое объявление</w:t>
            </w:r>
          </w:p>
        </w:tc>
        <w:tc>
          <w:tcPr>
            <w:tcW w:w="5064" w:type="dxa"/>
            <w:shd w:val="clear" w:color="auto" w:fill="auto"/>
          </w:tcPr>
          <w:p w14:paraId="588BFEC9" w14:textId="37379AA9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восстановить любое свое скрытое объявление, если оно еще не было удалено. Аудитория объявления при восстановлении объявления не получает уведомлений</w:t>
            </w:r>
          </w:p>
        </w:tc>
      </w:tr>
    </w:tbl>
    <w:p w14:paraId="3D6C0B32" w14:textId="77777777" w:rsidR="001A5858" w:rsidRPr="00D2405E" w:rsidRDefault="001A5858" w:rsidP="001A585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4F663E3" w14:textId="77777777" w:rsidR="001A5858" w:rsidRPr="00D2405E" w:rsidRDefault="001A5858" w:rsidP="001A585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EFDD810" w14:textId="5C56107A" w:rsidR="00094EB4" w:rsidRPr="00D2405E" w:rsidRDefault="00094EB4" w:rsidP="001A585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восстановить любое объявление, находящееся в списке скрытых объявлений. Аудитория объявления при восстановлении скрытого объявления уведомление не получает.</w:t>
      </w:r>
    </w:p>
    <w:p w14:paraId="229F3EEB" w14:textId="18DFB5D1" w:rsidR="006D72D1" w:rsidRPr="00D2405E" w:rsidRDefault="006D72D1" w:rsidP="006D72D1">
      <w:pPr>
        <w:pStyle w:val="2"/>
        <w:spacing w:before="240"/>
        <w:rPr>
          <w:lang w:val="ru-RU"/>
        </w:rPr>
      </w:pPr>
      <w:bookmarkStart w:id="74" w:name="_Toc146820803"/>
      <w:bookmarkStart w:id="75" w:name="_Toc158083677"/>
      <w:r w:rsidRPr="00D2405E">
        <w:rPr>
          <w:lang w:val="ru-RU"/>
        </w:rPr>
        <w:t xml:space="preserve">E-1.6.3. </w:t>
      </w:r>
      <w:r w:rsidR="00E02B00" w:rsidRPr="00D2405E">
        <w:rPr>
          <w:lang w:val="ru-RU"/>
        </w:rPr>
        <w:t>Удалить</w:t>
      </w:r>
      <w:r w:rsidRPr="00D2405E">
        <w:rPr>
          <w:lang w:val="ru-RU"/>
        </w:rPr>
        <w:t xml:space="preserve"> скрытое объявление</w:t>
      </w:r>
      <w:bookmarkEnd w:id="74"/>
      <w:bookmarkEnd w:id="7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6D72D1" w:rsidRPr="001A3A0C" w14:paraId="004DB81E" w14:textId="77777777" w:rsidTr="00595B7C">
        <w:tc>
          <w:tcPr>
            <w:tcW w:w="846" w:type="dxa"/>
            <w:shd w:val="clear" w:color="auto" w:fill="auto"/>
          </w:tcPr>
          <w:p w14:paraId="523D8B4C" w14:textId="1B0AF32D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28" w:type="dxa"/>
            <w:shd w:val="clear" w:color="auto" w:fill="auto"/>
          </w:tcPr>
          <w:p w14:paraId="1E15B8DB" w14:textId="71D72A43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2615FA8" w14:textId="6DA0FCD4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скрытое объявление</w:t>
            </w:r>
          </w:p>
        </w:tc>
        <w:tc>
          <w:tcPr>
            <w:tcW w:w="5064" w:type="dxa"/>
            <w:shd w:val="clear" w:color="auto" w:fill="auto"/>
          </w:tcPr>
          <w:p w14:paraId="2C9F8F6B" w14:textId="0D6DECAF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свое скрытое объявление</w:t>
            </w:r>
          </w:p>
        </w:tc>
      </w:tr>
    </w:tbl>
    <w:p w14:paraId="409D0BDF" w14:textId="77777777" w:rsidR="006D72D1" w:rsidRPr="00D2405E" w:rsidRDefault="006D72D1" w:rsidP="006D72D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3DD53F6" w14:textId="77777777" w:rsidR="006D72D1" w:rsidRPr="00D2405E" w:rsidRDefault="006D72D1" w:rsidP="006D72D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CEAE673" w14:textId="11CF2AC8" w:rsidR="006D72D1" w:rsidRPr="00D2405E" w:rsidRDefault="006D72D1" w:rsidP="006D72D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удалить любое объявление из списка скрытых объявлений. Удаленное таким образом </w:t>
      </w:r>
      <w:r w:rsidRPr="00D2405E">
        <w:rPr>
          <w:lang w:val="ru-RU"/>
        </w:rPr>
        <w:lastRenderedPageBreak/>
        <w:t>объявление пропадает из списка скрытых объявлений.</w:t>
      </w:r>
    </w:p>
    <w:p w14:paraId="0AA3E9C7" w14:textId="7C0E9D14" w:rsidR="00477A24" w:rsidRPr="00D2405E" w:rsidRDefault="00477A24" w:rsidP="00477A24">
      <w:pPr>
        <w:pStyle w:val="2"/>
        <w:spacing w:before="240"/>
        <w:rPr>
          <w:lang w:val="ru-RU"/>
        </w:rPr>
      </w:pPr>
      <w:bookmarkStart w:id="76" w:name="_Toc146820804"/>
      <w:bookmarkStart w:id="77" w:name="_Toc158083678"/>
      <w:r w:rsidRPr="00D2405E">
        <w:rPr>
          <w:lang w:val="ru-RU"/>
        </w:rPr>
        <w:t>E-1.</w:t>
      </w:r>
      <w:r w:rsidR="00416EED" w:rsidRPr="00D2405E">
        <w:rPr>
          <w:lang w:val="ru-RU"/>
        </w:rPr>
        <w:t>7</w:t>
      </w:r>
      <w:r w:rsidRPr="00D2405E">
        <w:rPr>
          <w:lang w:val="ru-RU"/>
        </w:rPr>
        <w:t>. Управление отложенными объявлениями</w:t>
      </w:r>
      <w:bookmarkEnd w:id="76"/>
      <w:bookmarkEnd w:id="7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477A24" w:rsidRPr="001A3A0C" w14:paraId="30719DBD" w14:textId="77777777" w:rsidTr="00595B7C">
        <w:tc>
          <w:tcPr>
            <w:tcW w:w="846" w:type="dxa"/>
            <w:shd w:val="clear" w:color="auto" w:fill="auto"/>
          </w:tcPr>
          <w:p w14:paraId="4D4C29A5" w14:textId="565A5F28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</w:t>
            </w:r>
          </w:p>
        </w:tc>
        <w:tc>
          <w:tcPr>
            <w:tcW w:w="1528" w:type="dxa"/>
            <w:shd w:val="clear" w:color="auto" w:fill="auto"/>
          </w:tcPr>
          <w:p w14:paraId="7DE67B2D" w14:textId="238E1803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0E105E31" w14:textId="20CFC492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отложенными объявлениями</w:t>
            </w:r>
          </w:p>
        </w:tc>
        <w:tc>
          <w:tcPr>
            <w:tcW w:w="5064" w:type="dxa"/>
            <w:shd w:val="clear" w:color="auto" w:fill="auto"/>
          </w:tcPr>
          <w:p w14:paraId="24FA468F" w14:textId="7B43C435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своими отложенными объявлениями</w:t>
            </w:r>
          </w:p>
        </w:tc>
      </w:tr>
    </w:tbl>
    <w:p w14:paraId="11BD2192" w14:textId="77777777" w:rsidR="00477A24" w:rsidRPr="00D2405E" w:rsidRDefault="00477A24" w:rsidP="00477A2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FBDA393" w14:textId="77777777" w:rsidR="00477A24" w:rsidRPr="00D2405E" w:rsidRDefault="00477A24" w:rsidP="00477A2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9390775" w14:textId="3C54B6B7" w:rsidR="00477A24" w:rsidRPr="00D2405E" w:rsidRDefault="00477A24" w:rsidP="00477A2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управлять своими объявлениями с активным режимом отложенной публикации. </w:t>
      </w:r>
    </w:p>
    <w:p w14:paraId="18F26106" w14:textId="505D9F67" w:rsidR="00477A24" w:rsidRPr="00D2405E" w:rsidRDefault="00477A24" w:rsidP="00477A2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Список доступных действий:</w:t>
      </w:r>
    </w:p>
    <w:p w14:paraId="32B90EBB" w14:textId="28EC864D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просмотреть список отложенных объявлений;</w:t>
      </w:r>
    </w:p>
    <w:p w14:paraId="14E90BD2" w14:textId="5CB43754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сразу опубликовать отложенное объявление;</w:t>
      </w:r>
    </w:p>
    <w:p w14:paraId="39767498" w14:textId="09FC31A4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редактировать отложенное объявление</w:t>
      </w:r>
      <w:r w:rsidR="0056365F" w:rsidRPr="00D2405E">
        <w:rPr>
          <w:lang w:val="ru-RU"/>
        </w:rPr>
        <w:t>;</w:t>
      </w:r>
    </w:p>
    <w:p w14:paraId="2B091C86" w14:textId="6643BAA7" w:rsidR="0056365F" w:rsidRPr="00D2405E" w:rsidRDefault="0056365F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удалить отложенное объявление.</w:t>
      </w:r>
    </w:p>
    <w:p w14:paraId="340D2A79" w14:textId="7707C5E4" w:rsidR="00E92D3C" w:rsidRPr="00D2405E" w:rsidRDefault="00E92D3C" w:rsidP="00E92D3C">
      <w:pPr>
        <w:pStyle w:val="2"/>
        <w:spacing w:before="240"/>
        <w:rPr>
          <w:lang w:val="ru-RU"/>
        </w:rPr>
      </w:pPr>
      <w:bookmarkStart w:id="78" w:name="_Toc146820805"/>
      <w:bookmarkStart w:id="79" w:name="_Toc158083679"/>
      <w:r w:rsidRPr="00D2405E">
        <w:rPr>
          <w:lang w:val="ru-RU"/>
        </w:rPr>
        <w:t>E-1.7.1. Просмотреть список отложенных объявлений</w:t>
      </w:r>
      <w:bookmarkEnd w:id="78"/>
      <w:bookmarkEnd w:id="7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E92D3C" w:rsidRPr="001A3A0C" w14:paraId="08CCE66F" w14:textId="77777777" w:rsidTr="00595B7C">
        <w:tc>
          <w:tcPr>
            <w:tcW w:w="846" w:type="dxa"/>
            <w:shd w:val="clear" w:color="auto" w:fill="auto"/>
          </w:tcPr>
          <w:p w14:paraId="782330AE" w14:textId="6265BE6C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E-1.7.1</w:t>
            </w:r>
          </w:p>
        </w:tc>
        <w:tc>
          <w:tcPr>
            <w:tcW w:w="1528" w:type="dxa"/>
            <w:shd w:val="clear" w:color="auto" w:fill="auto"/>
          </w:tcPr>
          <w:p w14:paraId="790F8369" w14:textId="67648331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3314B41" w14:textId="10D60815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отложенных объявлений</w:t>
            </w:r>
          </w:p>
        </w:tc>
        <w:tc>
          <w:tcPr>
            <w:tcW w:w="5064" w:type="dxa"/>
            <w:shd w:val="clear" w:color="auto" w:fill="auto"/>
          </w:tcPr>
          <w:p w14:paraId="7520DD0B" w14:textId="7C36CEE9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отложенных объявлений</w:t>
            </w:r>
          </w:p>
        </w:tc>
      </w:tr>
    </w:tbl>
    <w:p w14:paraId="37B0F87B" w14:textId="77777777" w:rsidR="00E92D3C" w:rsidRPr="00D2405E" w:rsidRDefault="00E92D3C" w:rsidP="00E92D3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B395D74" w14:textId="77777777" w:rsidR="00E92D3C" w:rsidRPr="00D2405E" w:rsidRDefault="00E92D3C" w:rsidP="00E92D3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5F84948" w14:textId="5CBD6B0E" w:rsidR="00E92D3C" w:rsidRPr="00D2405E" w:rsidRDefault="00E92D3C" w:rsidP="00E92D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просмотреть список отложенных объявлений, автором которых является.</w:t>
      </w:r>
    </w:p>
    <w:p w14:paraId="326CC805" w14:textId="13ADAB47" w:rsidR="00794935" w:rsidRPr="00D2405E" w:rsidRDefault="00794935" w:rsidP="00E92D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исключается из списка в следующих случаях:</w:t>
      </w:r>
    </w:p>
    <w:p w14:paraId="08906BC8" w14:textId="5DC945FA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публикация объявления по наступлении срока публикации;</w:t>
      </w:r>
    </w:p>
    <w:p w14:paraId="0D8E73CC" w14:textId="5F61C961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публикация объявления по требованию автора;</w:t>
      </w:r>
    </w:p>
    <w:p w14:paraId="45777DCE" w14:textId="2620E1DF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удаление отложенного объявления.</w:t>
      </w:r>
    </w:p>
    <w:p w14:paraId="715413E6" w14:textId="5AE8A8FB" w:rsidR="009C1F6A" w:rsidRPr="00D2405E" w:rsidRDefault="009C1F6A" w:rsidP="009C1F6A">
      <w:pPr>
        <w:pStyle w:val="2"/>
        <w:spacing w:before="240"/>
        <w:rPr>
          <w:lang w:val="ru-RU"/>
        </w:rPr>
      </w:pPr>
      <w:bookmarkStart w:id="80" w:name="_Toc146820806"/>
      <w:bookmarkStart w:id="81" w:name="_Toc158083680"/>
      <w:r w:rsidRPr="00D2405E">
        <w:rPr>
          <w:lang w:val="ru-RU"/>
        </w:rPr>
        <w:t>E-1.7.2. Сразу опубликовать отложенное объявление</w:t>
      </w:r>
      <w:bookmarkEnd w:id="80"/>
      <w:bookmarkEnd w:id="8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9C1F6A" w:rsidRPr="001A3A0C" w14:paraId="2AEA866E" w14:textId="77777777" w:rsidTr="00595B7C">
        <w:tc>
          <w:tcPr>
            <w:tcW w:w="846" w:type="dxa"/>
            <w:shd w:val="clear" w:color="auto" w:fill="auto"/>
          </w:tcPr>
          <w:p w14:paraId="418C61FB" w14:textId="35D406A0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E-1.7.2</w:t>
            </w:r>
          </w:p>
        </w:tc>
        <w:tc>
          <w:tcPr>
            <w:tcW w:w="1528" w:type="dxa"/>
            <w:shd w:val="clear" w:color="auto" w:fill="auto"/>
          </w:tcPr>
          <w:p w14:paraId="4197A4BD" w14:textId="309542E7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7197B63B" w14:textId="17CCC164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Сразу опубликовать отложенное объявление</w:t>
            </w:r>
          </w:p>
        </w:tc>
        <w:tc>
          <w:tcPr>
            <w:tcW w:w="5064" w:type="dxa"/>
            <w:shd w:val="clear" w:color="auto" w:fill="auto"/>
          </w:tcPr>
          <w:p w14:paraId="6436F1E3" w14:textId="69C828C1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имеет возможность сразу опубликовать отложенное объявление, автором которого является</w:t>
            </w:r>
          </w:p>
        </w:tc>
      </w:tr>
    </w:tbl>
    <w:p w14:paraId="0233F232" w14:textId="77777777" w:rsidR="009C1F6A" w:rsidRPr="00D2405E" w:rsidRDefault="009C1F6A" w:rsidP="009C1F6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DDF1F8A" w14:textId="77777777" w:rsidR="009C1F6A" w:rsidRPr="00D2405E" w:rsidRDefault="009C1F6A" w:rsidP="009C1F6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4903235" w14:textId="77777777" w:rsidR="0014673C" w:rsidRPr="00D2405E" w:rsidRDefault="009C1F6A" w:rsidP="009C1F6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сразу опубликовать любое объявление из списка отложенных объявлений, не дожидаясь указанного в объявлении момента публикации и не изменяя срок его публикации. </w:t>
      </w:r>
    </w:p>
    <w:p w14:paraId="3B12EDF5" w14:textId="42B21303" w:rsidR="009C1F6A" w:rsidRPr="00D2405E" w:rsidRDefault="009C1F6A" w:rsidP="009C1F6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Опубликованное таким образом объявление сразу исключается из списка отложенных публикаций.</w:t>
      </w:r>
    </w:p>
    <w:p w14:paraId="235A45F7" w14:textId="3A43E7FA" w:rsidR="00CA4B94" w:rsidRPr="00D2405E" w:rsidRDefault="00CA4B94" w:rsidP="00CA4B94">
      <w:pPr>
        <w:pStyle w:val="2"/>
        <w:spacing w:before="240"/>
        <w:rPr>
          <w:lang w:val="ru-RU"/>
        </w:rPr>
      </w:pPr>
      <w:bookmarkStart w:id="82" w:name="_Toc146820807"/>
      <w:bookmarkStart w:id="83" w:name="_Toc158083681"/>
      <w:r w:rsidRPr="00D2405E">
        <w:rPr>
          <w:lang w:val="ru-RU"/>
        </w:rPr>
        <w:t>E-1.7.</w:t>
      </w:r>
      <w:r w:rsidR="00893859" w:rsidRPr="00D2405E">
        <w:rPr>
          <w:lang w:val="ru-RU"/>
        </w:rPr>
        <w:t>3</w:t>
      </w:r>
      <w:r w:rsidRPr="00D2405E">
        <w:rPr>
          <w:lang w:val="ru-RU"/>
        </w:rPr>
        <w:t>. Редактировать отложенное объявление</w:t>
      </w:r>
      <w:bookmarkEnd w:id="82"/>
      <w:bookmarkEnd w:id="8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CA4B94" w:rsidRPr="001A3A0C" w14:paraId="7E5D0E77" w14:textId="77777777" w:rsidTr="00595B7C">
        <w:tc>
          <w:tcPr>
            <w:tcW w:w="846" w:type="dxa"/>
            <w:shd w:val="clear" w:color="auto" w:fill="auto"/>
          </w:tcPr>
          <w:p w14:paraId="593AE760" w14:textId="0ED139B4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28" w:type="dxa"/>
            <w:shd w:val="clear" w:color="auto" w:fill="auto"/>
          </w:tcPr>
          <w:p w14:paraId="43CB3520" w14:textId="7CF03984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5C1F200" w14:textId="27E64129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Редактировать </w:t>
            </w:r>
            <w:r w:rsidR="00DF36AA" w:rsidRPr="00D2405E">
              <w:rPr>
                <w:lang w:val="ru-RU"/>
              </w:rPr>
              <w:t xml:space="preserve">отложенное </w:t>
            </w:r>
            <w:r w:rsidRPr="00D2405E">
              <w:rPr>
                <w:lang w:val="ru-RU"/>
              </w:rPr>
              <w:t>объявление</w:t>
            </w:r>
          </w:p>
        </w:tc>
        <w:tc>
          <w:tcPr>
            <w:tcW w:w="5064" w:type="dxa"/>
            <w:shd w:val="clear" w:color="auto" w:fill="auto"/>
          </w:tcPr>
          <w:p w14:paraId="5C6DE0FC" w14:textId="32F4867B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Сотрудник может редактировать </w:t>
            </w:r>
            <w:r w:rsidR="00DF36AA" w:rsidRPr="00D2405E">
              <w:rPr>
                <w:lang w:val="ru-RU"/>
              </w:rPr>
              <w:t>отложенное</w:t>
            </w:r>
            <w:r w:rsidRPr="00D2405E">
              <w:rPr>
                <w:lang w:val="ru-RU"/>
              </w:rPr>
              <w:t xml:space="preserve"> объявление, автором которого является</w:t>
            </w:r>
          </w:p>
        </w:tc>
      </w:tr>
    </w:tbl>
    <w:p w14:paraId="5300F326" w14:textId="77777777" w:rsidR="00CA4B94" w:rsidRPr="00D2405E" w:rsidRDefault="00CA4B94" w:rsidP="00CA4B94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Сотрудник.</w:t>
      </w:r>
    </w:p>
    <w:p w14:paraId="667CE5D3" w14:textId="77777777" w:rsidR="00CA4B94" w:rsidRPr="00D2405E" w:rsidRDefault="00CA4B94" w:rsidP="00CA4B9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B6FD589" w14:textId="594392B9" w:rsidR="00794935" w:rsidRPr="00D2405E" w:rsidRDefault="00794935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редактировать любое объявление из списка отложенных.</w:t>
      </w:r>
      <w:r w:rsidR="00484FC6" w:rsidRPr="00D2405E">
        <w:rPr>
          <w:lang w:val="ru-RU"/>
        </w:rPr>
        <w:t xml:space="preserve"> Редактирование отложенного объявления сводится к редактированию любого объявления.</w:t>
      </w:r>
    </w:p>
    <w:p w14:paraId="65C62368" w14:textId="1CF42EFF" w:rsidR="001E45A3" w:rsidRPr="00D2405E" w:rsidRDefault="001E45A3" w:rsidP="001E45A3">
      <w:pPr>
        <w:pStyle w:val="2"/>
        <w:spacing w:before="240"/>
        <w:rPr>
          <w:lang w:val="ru-RU"/>
        </w:rPr>
      </w:pPr>
      <w:bookmarkStart w:id="84" w:name="_Toc146820808"/>
      <w:bookmarkStart w:id="85" w:name="_Toc158083682"/>
      <w:r w:rsidRPr="00D2405E">
        <w:rPr>
          <w:lang w:val="ru-RU"/>
        </w:rPr>
        <w:t>E-1.7.4. Редактировать отложенное объявление</w:t>
      </w:r>
      <w:bookmarkEnd w:id="84"/>
      <w:bookmarkEnd w:id="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1E45A3" w:rsidRPr="001A3A0C" w14:paraId="6260029C" w14:textId="77777777" w:rsidTr="00595B7C">
        <w:tc>
          <w:tcPr>
            <w:tcW w:w="846" w:type="dxa"/>
            <w:shd w:val="clear" w:color="auto" w:fill="auto"/>
          </w:tcPr>
          <w:p w14:paraId="7D494C3B" w14:textId="61337099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528" w:type="dxa"/>
            <w:shd w:val="clear" w:color="auto" w:fill="auto"/>
          </w:tcPr>
          <w:p w14:paraId="7FFE7282" w14:textId="77777777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5F7BE7D3" w14:textId="6E8254F2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отложенное объявление</w:t>
            </w:r>
          </w:p>
        </w:tc>
        <w:tc>
          <w:tcPr>
            <w:tcW w:w="5064" w:type="dxa"/>
            <w:shd w:val="clear" w:color="auto" w:fill="auto"/>
          </w:tcPr>
          <w:p w14:paraId="2F797A92" w14:textId="48D3C4C4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отложенное объявление, автором которого является</w:t>
            </w:r>
          </w:p>
        </w:tc>
      </w:tr>
    </w:tbl>
    <w:p w14:paraId="18511721" w14:textId="77777777" w:rsidR="001E45A3" w:rsidRPr="00D2405E" w:rsidRDefault="001E45A3" w:rsidP="001E45A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9F11B83" w14:textId="77777777" w:rsidR="001E45A3" w:rsidRPr="00D2405E" w:rsidRDefault="001E45A3" w:rsidP="001E45A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0609F26" w14:textId="6A3CE372" w:rsidR="001E45A3" w:rsidRPr="00D2405E" w:rsidRDefault="001E45A3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удалить любое объявление из списка отложенных. Удаление отложенного объявления сводится к </w:t>
      </w:r>
      <w:r w:rsidR="00452EDE" w:rsidRPr="00D2405E">
        <w:rPr>
          <w:lang w:val="ru-RU"/>
        </w:rPr>
        <w:t>удалению</w:t>
      </w:r>
      <w:r w:rsidRPr="00D2405E">
        <w:rPr>
          <w:lang w:val="ru-RU"/>
        </w:rPr>
        <w:t xml:space="preserve"> любого объявления.</w:t>
      </w:r>
    </w:p>
    <w:p w14:paraId="3CEE6FFF" w14:textId="4AB825F2" w:rsidR="009B667A" w:rsidRPr="00D2405E" w:rsidRDefault="009B667A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Удаленное таким образом объявление исключается из списка отложенных объявлений.</w:t>
      </w:r>
    </w:p>
    <w:p w14:paraId="48CE6C82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86" w:name="_Toc158083683"/>
      <w:bookmarkStart w:id="87" w:name="_Toc146820809"/>
      <w:r w:rsidRPr="00D2405E">
        <w:rPr>
          <w:lang w:val="ru-RU"/>
        </w:rPr>
        <w:t>E-2. Управление опросами</w:t>
      </w:r>
      <w:bookmarkEnd w:id="8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D14696" w:rsidRPr="00D2405E" w14:paraId="6FCF2763" w14:textId="77777777" w:rsidTr="0056764A">
        <w:tc>
          <w:tcPr>
            <w:tcW w:w="551" w:type="dxa"/>
            <w:shd w:val="clear" w:color="auto" w:fill="auto"/>
          </w:tcPr>
          <w:p w14:paraId="32259B2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</w:p>
        </w:tc>
        <w:tc>
          <w:tcPr>
            <w:tcW w:w="1823" w:type="dxa"/>
            <w:shd w:val="clear" w:color="auto" w:fill="auto"/>
          </w:tcPr>
          <w:p w14:paraId="67BF1963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93DD776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опросами</w:t>
            </w:r>
          </w:p>
        </w:tc>
        <w:tc>
          <w:tcPr>
            <w:tcW w:w="5064" w:type="dxa"/>
            <w:shd w:val="clear" w:color="auto" w:fill="auto"/>
          </w:tcPr>
          <w:p w14:paraId="447FA44E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опросами</w:t>
            </w:r>
          </w:p>
        </w:tc>
      </w:tr>
    </w:tbl>
    <w:p w14:paraId="7927061C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92257D5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590635D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управлять опросами на доске объявлений.</w:t>
      </w:r>
    </w:p>
    <w:p w14:paraId="6F40D095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Управление предполагает следующий набор активностей:</w:t>
      </w:r>
    </w:p>
    <w:p w14:paraId="6F7FE415" w14:textId="16BD8A8B" w:rsidR="00DD2B40" w:rsidRDefault="00DD2B40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lang w:val="ru-RU"/>
        </w:rPr>
      </w:pPr>
      <w:r>
        <w:rPr>
          <w:lang w:val="ru-RU"/>
        </w:rPr>
        <w:t>создать опрос;</w:t>
      </w:r>
    </w:p>
    <w:p w14:paraId="248ED041" w14:textId="1E9905CA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закрыть свой опрос;</w:t>
      </w:r>
    </w:p>
    <w:p w14:paraId="15D8054A" w14:textId="6BFA60DE" w:rsidR="00D14696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выгрузить результаты опроса.</w:t>
      </w:r>
    </w:p>
    <w:p w14:paraId="0078B42B" w14:textId="77777777" w:rsidR="00DD2B40" w:rsidRPr="00D2405E" w:rsidRDefault="00DD2B40" w:rsidP="00DD2B40">
      <w:pPr>
        <w:pStyle w:val="2"/>
        <w:spacing w:before="240"/>
        <w:rPr>
          <w:lang w:val="ru-RU"/>
        </w:rPr>
      </w:pPr>
      <w:bookmarkStart w:id="88" w:name="_Toc146820776"/>
      <w:bookmarkStart w:id="89" w:name="_Toc158083656"/>
      <w:r w:rsidRPr="00D2405E">
        <w:rPr>
          <w:lang w:val="ru-RU"/>
        </w:rPr>
        <w:t>E-</w:t>
      </w:r>
      <w:r>
        <w:rPr>
          <w:lang w:val="ru-RU"/>
        </w:rPr>
        <w:t>2.1</w:t>
      </w:r>
      <w:r w:rsidRPr="00D2405E">
        <w:rPr>
          <w:lang w:val="ru-RU"/>
        </w:rPr>
        <w:t>. Создать опрос</w:t>
      </w:r>
      <w:bookmarkEnd w:id="88"/>
      <w:bookmarkEnd w:id="8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23"/>
        <w:gridCol w:w="1585"/>
        <w:gridCol w:w="5154"/>
      </w:tblGrid>
      <w:tr w:rsidR="00DD2B40" w:rsidRPr="001A3A0C" w14:paraId="3FAE3604" w14:textId="77777777" w:rsidTr="002025BE">
        <w:tc>
          <w:tcPr>
            <w:tcW w:w="988" w:type="dxa"/>
            <w:shd w:val="clear" w:color="auto" w:fill="auto"/>
          </w:tcPr>
          <w:p w14:paraId="31A4758B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</w:t>
            </w:r>
            <w:r>
              <w:rPr>
                <w:lang w:val="ru-RU"/>
              </w:rPr>
              <w:t>2.1</w:t>
            </w:r>
          </w:p>
        </w:tc>
        <w:tc>
          <w:tcPr>
            <w:tcW w:w="1623" w:type="dxa"/>
            <w:shd w:val="clear" w:color="auto" w:fill="auto"/>
          </w:tcPr>
          <w:p w14:paraId="0D3E1783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85" w:type="dxa"/>
            <w:shd w:val="clear" w:color="auto" w:fill="auto"/>
          </w:tcPr>
          <w:p w14:paraId="2218BC8B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опрос</w:t>
            </w:r>
          </w:p>
        </w:tc>
        <w:tc>
          <w:tcPr>
            <w:tcW w:w="5154" w:type="dxa"/>
            <w:shd w:val="clear" w:color="auto" w:fill="auto"/>
          </w:tcPr>
          <w:p w14:paraId="2A05E851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опроса сотрудник должен создать опрос</w:t>
            </w:r>
          </w:p>
        </w:tc>
      </w:tr>
    </w:tbl>
    <w:p w14:paraId="195B1DB2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78EF68D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295649A" w14:textId="77777777" w:rsidR="00DD2B40" w:rsidRPr="00D2405E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в целях сбора обратной связи сотрудник может прикрепить опрос.</w:t>
      </w:r>
    </w:p>
    <w:p w14:paraId="58413891" w14:textId="77777777" w:rsidR="00DD2B40" w:rsidRPr="00D2405E" w:rsidRDefault="00DD2B40" w:rsidP="00DD2B40">
      <w:pPr>
        <w:pStyle w:val="2"/>
        <w:spacing w:before="240"/>
        <w:rPr>
          <w:lang w:val="ru-RU"/>
        </w:rPr>
      </w:pPr>
      <w:bookmarkStart w:id="90" w:name="_Toc146820777"/>
      <w:bookmarkStart w:id="91" w:name="_Toc158083657"/>
      <w:r w:rsidRPr="00D2405E">
        <w:rPr>
          <w:lang w:val="ru-RU"/>
        </w:rPr>
        <w:t>E-</w:t>
      </w:r>
      <w:r>
        <w:rPr>
          <w:lang w:val="ru-RU"/>
        </w:rPr>
        <w:t>2.1</w:t>
      </w:r>
      <w:r w:rsidRPr="00D2405E">
        <w:rPr>
          <w:lang w:val="ru-RU"/>
        </w:rPr>
        <w:t>.1. Указать вопросы</w:t>
      </w:r>
      <w:bookmarkEnd w:id="90"/>
      <w:bookmarkEnd w:id="9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15"/>
        <w:gridCol w:w="1570"/>
        <w:gridCol w:w="5036"/>
      </w:tblGrid>
      <w:tr w:rsidR="00DD2B40" w:rsidRPr="001A3A0C" w14:paraId="74915297" w14:textId="77777777" w:rsidTr="002025BE">
        <w:tc>
          <w:tcPr>
            <w:tcW w:w="1129" w:type="dxa"/>
            <w:shd w:val="clear" w:color="auto" w:fill="auto"/>
          </w:tcPr>
          <w:p w14:paraId="5923FD99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</w:t>
            </w:r>
            <w:r>
              <w:rPr>
                <w:lang w:val="ru-RU"/>
              </w:rPr>
              <w:t>2.</w:t>
            </w:r>
            <w:r w:rsidRPr="00D2405E">
              <w:t>1.1</w:t>
            </w:r>
          </w:p>
        </w:tc>
        <w:tc>
          <w:tcPr>
            <w:tcW w:w="1615" w:type="dxa"/>
            <w:shd w:val="clear" w:color="auto" w:fill="auto"/>
          </w:tcPr>
          <w:p w14:paraId="54C4B823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70" w:type="dxa"/>
            <w:shd w:val="clear" w:color="auto" w:fill="auto"/>
          </w:tcPr>
          <w:p w14:paraId="19D90397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вопросы</w:t>
            </w:r>
          </w:p>
        </w:tc>
        <w:tc>
          <w:tcPr>
            <w:tcW w:w="5036" w:type="dxa"/>
            <w:shd w:val="clear" w:color="auto" w:fill="auto"/>
          </w:tcPr>
          <w:p w14:paraId="356B6869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указать вопросы</w:t>
            </w:r>
          </w:p>
        </w:tc>
      </w:tr>
    </w:tbl>
    <w:p w14:paraId="061A71E1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F8F8481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FDB1270" w14:textId="77777777" w:rsidR="00DD2B40" w:rsidRPr="00D2405E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должен указать вопросы. Количество вопросов в одном опросе не ограничено.</w:t>
      </w:r>
    </w:p>
    <w:p w14:paraId="125F6121" w14:textId="77777777" w:rsidR="00DD2B40" w:rsidRPr="00D2405E" w:rsidRDefault="00DD2B40" w:rsidP="00DD2B40">
      <w:pPr>
        <w:pStyle w:val="2"/>
        <w:spacing w:before="240"/>
        <w:rPr>
          <w:lang w:val="ru-RU"/>
        </w:rPr>
      </w:pPr>
      <w:bookmarkStart w:id="92" w:name="_Toc146820778"/>
      <w:bookmarkStart w:id="93" w:name="_Toc158083658"/>
      <w:r w:rsidRPr="00D2405E">
        <w:rPr>
          <w:lang w:val="ru-RU"/>
        </w:rPr>
        <w:t>E-</w:t>
      </w:r>
      <w:r>
        <w:rPr>
          <w:lang w:val="ru-RU"/>
        </w:rPr>
        <w:t>2.1.1.1</w:t>
      </w:r>
      <w:r w:rsidRPr="00D2405E">
        <w:rPr>
          <w:lang w:val="ru-RU"/>
        </w:rPr>
        <w:t>. Задать варианты ответов</w:t>
      </w:r>
      <w:bookmarkEnd w:id="92"/>
      <w:bookmarkEnd w:id="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1"/>
        <w:gridCol w:w="1472"/>
        <w:gridCol w:w="1575"/>
        <w:gridCol w:w="5032"/>
      </w:tblGrid>
      <w:tr w:rsidR="00DD2B40" w:rsidRPr="001A3A0C" w14:paraId="5DF9A1AD" w14:textId="77777777" w:rsidTr="002025BE">
        <w:tc>
          <w:tcPr>
            <w:tcW w:w="1271" w:type="dxa"/>
            <w:shd w:val="clear" w:color="auto" w:fill="auto"/>
          </w:tcPr>
          <w:p w14:paraId="701DEE00" w14:textId="77777777" w:rsidR="00DD2B40" w:rsidRPr="00FD4B18" w:rsidRDefault="00DD2B40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</w:t>
            </w:r>
            <w:r>
              <w:rPr>
                <w:lang w:val="ru-RU"/>
              </w:rPr>
              <w:t>2.1.1.1</w:t>
            </w:r>
          </w:p>
        </w:tc>
        <w:tc>
          <w:tcPr>
            <w:tcW w:w="1472" w:type="dxa"/>
            <w:shd w:val="clear" w:color="auto" w:fill="auto"/>
          </w:tcPr>
          <w:p w14:paraId="47406CFC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75" w:type="dxa"/>
            <w:shd w:val="clear" w:color="auto" w:fill="auto"/>
          </w:tcPr>
          <w:p w14:paraId="0DA1EA79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Задать </w:t>
            </w:r>
            <w:r w:rsidRPr="00D2405E">
              <w:rPr>
                <w:lang w:val="ru-RU"/>
              </w:rPr>
              <w:lastRenderedPageBreak/>
              <w:t>варианты ответов</w:t>
            </w:r>
          </w:p>
        </w:tc>
        <w:tc>
          <w:tcPr>
            <w:tcW w:w="5032" w:type="dxa"/>
            <w:shd w:val="clear" w:color="auto" w:fill="auto"/>
          </w:tcPr>
          <w:p w14:paraId="17ACDF27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 xml:space="preserve">При создании опроса сотрудник должен задать </w:t>
            </w:r>
            <w:r w:rsidRPr="00D2405E">
              <w:rPr>
                <w:lang w:val="ru-RU"/>
              </w:rPr>
              <w:lastRenderedPageBreak/>
              <w:t>минимум два варианта ответов</w:t>
            </w:r>
          </w:p>
        </w:tc>
      </w:tr>
    </w:tbl>
    <w:p w14:paraId="4CBC40C4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D0D6DA7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7348054" w14:textId="77777777" w:rsidR="00DD2B40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должен задать варианты ответов. Количество вариантов ответов не может быть меньше 2. Максимальное количества вариантов ответов – 10.</w:t>
      </w:r>
    </w:p>
    <w:p w14:paraId="742BD647" w14:textId="77777777" w:rsidR="00DD2B40" w:rsidRPr="00D2405E" w:rsidRDefault="00DD2B40" w:rsidP="00DD2B40">
      <w:pPr>
        <w:pStyle w:val="2"/>
        <w:spacing w:before="240"/>
        <w:rPr>
          <w:lang w:val="ru-RU"/>
        </w:rPr>
      </w:pPr>
      <w:bookmarkStart w:id="94" w:name="_Toc146820780"/>
      <w:bookmarkStart w:id="95" w:name="_Toc158083659"/>
      <w:r w:rsidRPr="00D2405E">
        <w:rPr>
          <w:lang w:val="ru-RU"/>
        </w:rPr>
        <w:t>E-</w:t>
      </w:r>
      <w:r>
        <w:rPr>
          <w:lang w:val="ru-RU"/>
        </w:rPr>
        <w:t>2.1.1.2</w:t>
      </w:r>
      <w:r w:rsidRPr="00D2405E">
        <w:rPr>
          <w:lang w:val="ru-RU"/>
        </w:rPr>
        <w:t>. Задать возможность</w:t>
      </w:r>
      <w:r>
        <w:rPr>
          <w:lang w:val="ru-RU"/>
        </w:rPr>
        <w:t xml:space="preserve"> множественного</w:t>
      </w:r>
      <w:r w:rsidRPr="00D2405E">
        <w:rPr>
          <w:lang w:val="ru-RU"/>
        </w:rPr>
        <w:t xml:space="preserve"> выбора</w:t>
      </w:r>
      <w:bookmarkEnd w:id="94"/>
      <w:bookmarkEnd w:id="9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1"/>
        <w:gridCol w:w="1462"/>
        <w:gridCol w:w="1633"/>
        <w:gridCol w:w="4984"/>
      </w:tblGrid>
      <w:tr w:rsidR="00DD2B40" w:rsidRPr="001A3A0C" w14:paraId="42FBFA37" w14:textId="77777777" w:rsidTr="002025BE">
        <w:tc>
          <w:tcPr>
            <w:tcW w:w="1271" w:type="dxa"/>
            <w:shd w:val="clear" w:color="auto" w:fill="auto"/>
          </w:tcPr>
          <w:p w14:paraId="50C851BC" w14:textId="77777777" w:rsidR="00DD2B40" w:rsidRPr="00FD4B18" w:rsidRDefault="00DD2B40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</w:t>
            </w:r>
            <w:r>
              <w:rPr>
                <w:lang w:val="ru-RU"/>
              </w:rPr>
              <w:t>2.1.1.2</w:t>
            </w:r>
          </w:p>
        </w:tc>
        <w:tc>
          <w:tcPr>
            <w:tcW w:w="1462" w:type="dxa"/>
            <w:shd w:val="clear" w:color="auto" w:fill="auto"/>
          </w:tcPr>
          <w:p w14:paraId="2FF48186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33" w:type="dxa"/>
            <w:shd w:val="clear" w:color="auto" w:fill="auto"/>
          </w:tcPr>
          <w:p w14:paraId="5219BE8E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Задать возможность </w:t>
            </w:r>
            <w:r>
              <w:rPr>
                <w:lang w:val="ru-RU"/>
              </w:rPr>
              <w:t xml:space="preserve">множественного </w:t>
            </w:r>
            <w:r w:rsidRPr="00D2405E">
              <w:rPr>
                <w:lang w:val="ru-RU"/>
              </w:rPr>
              <w:t xml:space="preserve">выбора </w:t>
            </w:r>
          </w:p>
        </w:tc>
        <w:tc>
          <w:tcPr>
            <w:tcW w:w="4984" w:type="dxa"/>
            <w:shd w:val="clear" w:color="auto" w:fill="auto"/>
          </w:tcPr>
          <w:p w14:paraId="40B0355D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возможность выбора нескольких вариантов ответов</w:t>
            </w:r>
            <w:r>
              <w:rPr>
                <w:lang w:val="ru-RU"/>
              </w:rPr>
              <w:t xml:space="preserve"> каждого из его вопросов</w:t>
            </w:r>
          </w:p>
        </w:tc>
      </w:tr>
    </w:tbl>
    <w:p w14:paraId="57BAEA1E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8B46E72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FDD451" w14:textId="77777777" w:rsidR="00DD2B40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может задать возможность выбора нескольких вариантов ответов</w:t>
      </w:r>
      <w:r>
        <w:rPr>
          <w:lang w:val="ru-RU"/>
        </w:rPr>
        <w:t xml:space="preserve"> для каждого из его вопросов.</w:t>
      </w:r>
      <w:r w:rsidRPr="00D2405E">
        <w:rPr>
          <w:lang w:val="ru-RU"/>
        </w:rPr>
        <w:t xml:space="preserve"> В таких опросах пользователь может отдать голос за неограниченное количество вариантов ответов.</w:t>
      </w:r>
    </w:p>
    <w:p w14:paraId="30C71D84" w14:textId="77777777" w:rsidR="00DD2B40" w:rsidRPr="00D2405E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По умолчанию возможность выбора нескольких вариантов ответа отключена.</w:t>
      </w:r>
    </w:p>
    <w:p w14:paraId="61C40E9E" w14:textId="77777777" w:rsidR="00DD2B40" w:rsidRPr="00D2405E" w:rsidRDefault="00DD2B40" w:rsidP="00DD2B40">
      <w:pPr>
        <w:pStyle w:val="2"/>
        <w:spacing w:before="240"/>
        <w:rPr>
          <w:lang w:val="ru-RU"/>
        </w:rPr>
      </w:pPr>
      <w:bookmarkStart w:id="96" w:name="_Toc146820779"/>
      <w:bookmarkStart w:id="97" w:name="_Toc158083660"/>
      <w:r w:rsidRPr="00D2405E">
        <w:rPr>
          <w:lang w:val="ru-RU"/>
        </w:rPr>
        <w:t>E-</w:t>
      </w:r>
      <w:r>
        <w:rPr>
          <w:lang w:val="ru-RU"/>
        </w:rPr>
        <w:t>2</w:t>
      </w:r>
      <w:r w:rsidRPr="00D2405E">
        <w:rPr>
          <w:lang w:val="ru-RU"/>
        </w:rPr>
        <w:t>.1.</w:t>
      </w:r>
      <w:r>
        <w:rPr>
          <w:lang w:val="ru-RU"/>
        </w:rPr>
        <w:t>2</w:t>
      </w:r>
      <w:r w:rsidRPr="00D2405E">
        <w:rPr>
          <w:lang w:val="ru-RU"/>
        </w:rPr>
        <w:t>. Задать анонимность голосования</w:t>
      </w:r>
      <w:bookmarkEnd w:id="96"/>
      <w:bookmarkEnd w:id="9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09"/>
        <w:gridCol w:w="1593"/>
        <w:gridCol w:w="5019"/>
      </w:tblGrid>
      <w:tr w:rsidR="00DD2B40" w:rsidRPr="001A3A0C" w14:paraId="3A2C6231" w14:textId="77777777" w:rsidTr="002025BE">
        <w:tc>
          <w:tcPr>
            <w:tcW w:w="1129" w:type="dxa"/>
            <w:shd w:val="clear" w:color="auto" w:fill="auto"/>
          </w:tcPr>
          <w:p w14:paraId="3971B00C" w14:textId="77777777" w:rsidR="00DD2B40" w:rsidRPr="0076428F" w:rsidRDefault="00DD2B40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</w:t>
            </w:r>
            <w:r>
              <w:rPr>
                <w:lang w:val="ru-RU"/>
              </w:rPr>
              <w:t>2</w:t>
            </w:r>
            <w:r w:rsidRPr="00D2405E">
              <w:t>.1.</w:t>
            </w:r>
            <w:r>
              <w:rPr>
                <w:lang w:val="ru-RU"/>
              </w:rPr>
              <w:t>2</w:t>
            </w:r>
          </w:p>
        </w:tc>
        <w:tc>
          <w:tcPr>
            <w:tcW w:w="1609" w:type="dxa"/>
            <w:shd w:val="clear" w:color="auto" w:fill="auto"/>
          </w:tcPr>
          <w:p w14:paraId="597B7E5F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93" w:type="dxa"/>
            <w:shd w:val="clear" w:color="auto" w:fill="auto"/>
          </w:tcPr>
          <w:p w14:paraId="71ABDD52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анонимность голосования</w:t>
            </w:r>
          </w:p>
        </w:tc>
        <w:tc>
          <w:tcPr>
            <w:tcW w:w="5019" w:type="dxa"/>
            <w:shd w:val="clear" w:color="auto" w:fill="auto"/>
          </w:tcPr>
          <w:p w14:paraId="695698AF" w14:textId="77777777" w:rsidR="00DD2B40" w:rsidRPr="00D2405E" w:rsidRDefault="00DD2B40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анонимность голосования</w:t>
            </w:r>
          </w:p>
        </w:tc>
      </w:tr>
    </w:tbl>
    <w:p w14:paraId="53BFCBDD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FFCC3DC" w14:textId="77777777" w:rsidR="00DD2B40" w:rsidRPr="00D2405E" w:rsidRDefault="00DD2B40" w:rsidP="00DD2B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EF2C250" w14:textId="77777777" w:rsidR="00DD2B40" w:rsidRPr="00D2405E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опроса пользователь может задать анонимность голосования. В открытом опросе – опросе, в котором не задан режим голосования, – присутствует возможность не только просмотреть количество пользователей, проголосовавших за каждый вариант ответа, но и их список. В анонимном опросе присутствует возможность просмотреть общий список проголосовавших, но отсутствует возможность просмотра списка пользователей, проголосовавших за каждый вариант. </w:t>
      </w:r>
    </w:p>
    <w:p w14:paraId="62154669" w14:textId="77777777" w:rsidR="00DD2B40" w:rsidRPr="00D2405E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анонимном опросе отсутствует возможность отменить голос.</w:t>
      </w:r>
    </w:p>
    <w:p w14:paraId="7F632599" w14:textId="2622B48E" w:rsidR="00DD2B40" w:rsidRPr="00DD2B40" w:rsidRDefault="00DD2B40" w:rsidP="00DD2B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опросе, а также отменить свой голос. </w:t>
      </w:r>
    </w:p>
    <w:p w14:paraId="1B4F99CA" w14:textId="2451422A" w:rsidR="00D14696" w:rsidRPr="00D2405E" w:rsidRDefault="00D14696" w:rsidP="00D14696">
      <w:pPr>
        <w:pStyle w:val="2"/>
        <w:spacing w:before="240"/>
        <w:rPr>
          <w:lang w:val="ru-RU"/>
        </w:rPr>
      </w:pPr>
      <w:bookmarkStart w:id="98" w:name="_Toc146820794"/>
      <w:bookmarkStart w:id="99" w:name="_Toc158083684"/>
      <w:r w:rsidRPr="00D2405E">
        <w:rPr>
          <w:lang w:val="ru-RU"/>
        </w:rPr>
        <w:t>E-2.</w:t>
      </w:r>
      <w:r w:rsidR="00DD2B40">
        <w:rPr>
          <w:lang w:val="ru-RU"/>
        </w:rPr>
        <w:t>2</w:t>
      </w:r>
      <w:r w:rsidRPr="00D2405E">
        <w:rPr>
          <w:lang w:val="ru-RU"/>
        </w:rPr>
        <w:t>. Собрать результаты опроса</w:t>
      </w:r>
      <w:bookmarkEnd w:id="98"/>
      <w:bookmarkEnd w:id="9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14696" w:rsidRPr="001A3A0C" w14:paraId="204ADC25" w14:textId="77777777" w:rsidTr="0056764A">
        <w:tc>
          <w:tcPr>
            <w:tcW w:w="704" w:type="dxa"/>
            <w:shd w:val="clear" w:color="auto" w:fill="auto"/>
          </w:tcPr>
          <w:p w14:paraId="57CB8CCF" w14:textId="07129EE1" w:rsidR="00D14696" w:rsidRPr="00DD2B40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  <w:r w:rsidRPr="00D2405E">
              <w:t>.</w:t>
            </w:r>
            <w:r w:rsidR="00DD2B40">
              <w:rPr>
                <w:lang w:val="ru-RU"/>
              </w:rPr>
              <w:t>2</w:t>
            </w:r>
          </w:p>
        </w:tc>
        <w:tc>
          <w:tcPr>
            <w:tcW w:w="1670" w:type="dxa"/>
            <w:shd w:val="clear" w:color="auto" w:fill="auto"/>
          </w:tcPr>
          <w:p w14:paraId="36E5C468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7AC9024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результаты опроса</w:t>
            </w:r>
          </w:p>
        </w:tc>
        <w:tc>
          <w:tcPr>
            <w:tcW w:w="5064" w:type="dxa"/>
            <w:shd w:val="clear" w:color="auto" w:fill="auto"/>
          </w:tcPr>
          <w:p w14:paraId="22227E0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собрать результаты любого опроса, автором которого является</w:t>
            </w:r>
          </w:p>
        </w:tc>
      </w:tr>
    </w:tbl>
    <w:p w14:paraId="72EC30FC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202091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D8E3F9A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собрать статистику каждого из созданных им опросов.</w:t>
      </w:r>
    </w:p>
    <w:p w14:paraId="052AEA7D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статистику открытых опросов входят: </w:t>
      </w:r>
    </w:p>
    <w:p w14:paraId="5A72747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общее количество проголосовавших пользователей;</w:t>
      </w:r>
    </w:p>
    <w:p w14:paraId="73EB7FED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процент и количество проголосовавших за каждый вариант ответа пользователей;</w:t>
      </w:r>
    </w:p>
    <w:p w14:paraId="2C97A0DC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список и количество проголосовавших за каждый вариант ответа пользователей.</w:t>
      </w:r>
    </w:p>
    <w:p w14:paraId="5002D1D7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 xml:space="preserve">В статистику анонимных опросов входят: </w:t>
      </w:r>
    </w:p>
    <w:p w14:paraId="17390E9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общее количество проголосовавших пользователей;</w:t>
      </w:r>
    </w:p>
    <w:p w14:paraId="02F22090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процент и количество проголосовавших за каждый вариант ответа пользователей.</w:t>
      </w:r>
    </w:p>
    <w:p w14:paraId="1DD7D608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Процент проголосовавших за каждый вариант ответа открытого опроса вычисляется из общего количества проголосовавших в опросе.</w:t>
      </w:r>
    </w:p>
    <w:p w14:paraId="7C3AC0B4" w14:textId="0E656DA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00" w:name="_Toc146820795"/>
      <w:bookmarkStart w:id="101" w:name="_Toc158083685"/>
      <w:r w:rsidRPr="00D2405E">
        <w:rPr>
          <w:lang w:val="ru-RU"/>
        </w:rPr>
        <w:t>E-2.</w:t>
      </w:r>
      <w:r w:rsidR="00DD2B40">
        <w:rPr>
          <w:lang w:val="ru-RU"/>
        </w:rPr>
        <w:t>2</w:t>
      </w:r>
      <w:r w:rsidRPr="00D2405E">
        <w:rPr>
          <w:lang w:val="ru-RU"/>
        </w:rPr>
        <w:t>.1. Выгрузить результаты опроса</w:t>
      </w:r>
      <w:bookmarkEnd w:id="100"/>
      <w:bookmarkEnd w:id="10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D14696" w:rsidRPr="001A3A0C" w14:paraId="586DE6BD" w14:textId="77777777" w:rsidTr="0056764A">
        <w:tc>
          <w:tcPr>
            <w:tcW w:w="846" w:type="dxa"/>
            <w:shd w:val="clear" w:color="auto" w:fill="auto"/>
          </w:tcPr>
          <w:p w14:paraId="74FFBB63" w14:textId="168C60F1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E-2.</w:t>
            </w:r>
            <w:r w:rsidR="00DD2B40">
              <w:rPr>
                <w:lang w:val="ru-RU"/>
              </w:rPr>
              <w:t>2</w:t>
            </w:r>
            <w:r w:rsidRPr="00D2405E">
              <w:rPr>
                <w:lang w:val="ru-RU"/>
              </w:rPr>
              <w:t>.1</w:t>
            </w:r>
          </w:p>
        </w:tc>
        <w:tc>
          <w:tcPr>
            <w:tcW w:w="1585" w:type="dxa"/>
            <w:shd w:val="clear" w:color="auto" w:fill="auto"/>
          </w:tcPr>
          <w:p w14:paraId="11C4CADD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45A74A8A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Выгрузить результаты опроса</w:t>
            </w:r>
          </w:p>
        </w:tc>
        <w:tc>
          <w:tcPr>
            <w:tcW w:w="5016" w:type="dxa"/>
            <w:shd w:val="clear" w:color="auto" w:fill="auto"/>
          </w:tcPr>
          <w:p w14:paraId="3DE36A32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выгрузить результаты опроса в различных форматах</w:t>
            </w:r>
          </w:p>
        </w:tc>
      </w:tr>
    </w:tbl>
    <w:p w14:paraId="0B39D40E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488C612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322336B" w14:textId="34E6AEB6" w:rsidR="00D14696" w:rsidRPr="001F2E45" w:rsidRDefault="00D14696" w:rsidP="001F2E45">
      <w:pPr>
        <w:autoSpaceDE w:val="0"/>
        <w:autoSpaceDN w:val="0"/>
        <w:adjustRightInd w:val="0"/>
        <w:spacing w:before="120" w:after="60"/>
        <w:jc w:val="both"/>
        <w:rPr>
          <w:color w:val="000000" w:themeColor="text1"/>
          <w:lang w:val="ru-RU"/>
        </w:rPr>
      </w:pPr>
      <w:r w:rsidRPr="00D2405E">
        <w:rPr>
          <w:color w:val="000000" w:themeColor="text1"/>
          <w:lang w:val="ru-RU"/>
        </w:rPr>
        <w:t xml:space="preserve">Сотрудник может выгрузить результаты завершенного или закрытого опроса для последующего анализа </w:t>
      </w:r>
      <w:r w:rsidR="001F2E45">
        <w:rPr>
          <w:color w:val="000000" w:themeColor="text1"/>
          <w:lang w:val="ru-RU"/>
        </w:rPr>
        <w:t xml:space="preserve">в </w:t>
      </w:r>
      <w:r w:rsidRPr="00D2405E">
        <w:rPr>
          <w:color w:val="000000" w:themeColor="text1"/>
          <w:lang w:val="ru-RU"/>
        </w:rPr>
        <w:t>формат</w:t>
      </w:r>
      <w:r w:rsidR="001F2E45">
        <w:rPr>
          <w:color w:val="000000" w:themeColor="text1"/>
          <w:lang w:val="ru-RU"/>
        </w:rPr>
        <w:t xml:space="preserve">е </w:t>
      </w:r>
      <w:r w:rsidR="001F2E45">
        <w:rPr>
          <w:color w:val="000000" w:themeColor="text1"/>
        </w:rPr>
        <w:t>pdf</w:t>
      </w:r>
      <w:r w:rsidR="001F2E45" w:rsidRPr="001F2E45">
        <w:rPr>
          <w:color w:val="000000" w:themeColor="text1"/>
          <w:lang w:val="ru-RU"/>
        </w:rPr>
        <w:t>.</w:t>
      </w:r>
    </w:p>
    <w:p w14:paraId="521B50AF" w14:textId="3093FA7A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02" w:name="_Toc146820796"/>
      <w:bookmarkStart w:id="103" w:name="_Toc158083686"/>
      <w:r w:rsidRPr="00D2405E">
        <w:rPr>
          <w:lang w:val="ru-RU"/>
        </w:rPr>
        <w:t>E-2.</w:t>
      </w:r>
      <w:r w:rsidR="00DD2B40">
        <w:rPr>
          <w:lang w:val="ru-RU"/>
        </w:rPr>
        <w:t>3</w:t>
      </w:r>
      <w:r w:rsidRPr="00D2405E">
        <w:rPr>
          <w:lang w:val="ru-RU"/>
        </w:rPr>
        <w:t>. Закрыть опрос</w:t>
      </w:r>
      <w:bookmarkEnd w:id="102"/>
      <w:bookmarkEnd w:id="10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14696" w:rsidRPr="00D2405E" w14:paraId="6DB831C6" w14:textId="77777777" w:rsidTr="0056764A">
        <w:tc>
          <w:tcPr>
            <w:tcW w:w="704" w:type="dxa"/>
            <w:shd w:val="clear" w:color="auto" w:fill="auto"/>
          </w:tcPr>
          <w:p w14:paraId="7CF327FC" w14:textId="7C4130CF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E-2.</w:t>
            </w:r>
            <w:r w:rsidR="00DD2B40">
              <w:rPr>
                <w:lang w:val="ru-RU"/>
              </w:rPr>
              <w:t>3</w:t>
            </w:r>
          </w:p>
        </w:tc>
        <w:tc>
          <w:tcPr>
            <w:tcW w:w="1670" w:type="dxa"/>
            <w:shd w:val="clear" w:color="auto" w:fill="auto"/>
          </w:tcPr>
          <w:p w14:paraId="1751DA4C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3A3050E1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Закрыть опрос</w:t>
            </w:r>
          </w:p>
        </w:tc>
        <w:tc>
          <w:tcPr>
            <w:tcW w:w="5064" w:type="dxa"/>
            <w:shd w:val="clear" w:color="auto" w:fill="auto"/>
          </w:tcPr>
          <w:p w14:paraId="6A9B9536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закрыть опрос</w:t>
            </w:r>
          </w:p>
        </w:tc>
      </w:tr>
    </w:tbl>
    <w:p w14:paraId="4E5A6E1E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E3F5208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E3AF4A4" w14:textId="65A27D1D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закрыть свой опрос для голосования. Поведение опроса при закрытии соответствует поведению в прецеденте</w:t>
      </w:r>
      <w:r w:rsidR="002B0EDB">
        <w:rPr>
          <w:lang w:val="ru-RU"/>
        </w:rPr>
        <w:t>, описывающем задание ограничения времени голосования.</w:t>
      </w:r>
    </w:p>
    <w:p w14:paraId="4EFC909A" w14:textId="310C1050" w:rsidR="00797F9E" w:rsidRPr="00D2405E" w:rsidRDefault="00797F9E" w:rsidP="00CB6530">
      <w:pPr>
        <w:pStyle w:val="2"/>
        <w:spacing w:before="240"/>
        <w:rPr>
          <w:lang w:val="ru-RU"/>
        </w:rPr>
      </w:pPr>
      <w:bookmarkStart w:id="104" w:name="_Toc158083687"/>
      <w:r w:rsidRPr="00D2405E">
        <w:rPr>
          <w:lang w:val="ru-RU"/>
        </w:rPr>
        <w:t xml:space="preserve">G-1. Управление </w:t>
      </w:r>
      <w:r w:rsidR="00C6383C">
        <w:rPr>
          <w:lang w:val="ru-RU"/>
        </w:rPr>
        <w:t xml:space="preserve">администрируемыми </w:t>
      </w:r>
      <w:r w:rsidRPr="00D2405E">
        <w:rPr>
          <w:lang w:val="ru-RU"/>
        </w:rPr>
        <w:t>группами</w:t>
      </w:r>
      <w:bookmarkEnd w:id="87"/>
      <w:bookmarkEnd w:id="10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7"/>
        <w:gridCol w:w="1815"/>
        <w:gridCol w:w="2021"/>
        <w:gridCol w:w="4967"/>
      </w:tblGrid>
      <w:tr w:rsidR="00C6383C" w:rsidRPr="001A3A0C" w14:paraId="5BCE192E" w14:textId="77777777" w:rsidTr="00A47843">
        <w:tc>
          <w:tcPr>
            <w:tcW w:w="551" w:type="dxa"/>
            <w:shd w:val="clear" w:color="auto" w:fill="auto"/>
          </w:tcPr>
          <w:p w14:paraId="4A444700" w14:textId="232C7E52" w:rsidR="00C6383C" w:rsidRPr="00D2405E" w:rsidRDefault="00C6383C" w:rsidP="00C6383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G-1</w:t>
            </w:r>
          </w:p>
        </w:tc>
        <w:tc>
          <w:tcPr>
            <w:tcW w:w="1823" w:type="dxa"/>
            <w:shd w:val="clear" w:color="auto" w:fill="auto"/>
          </w:tcPr>
          <w:p w14:paraId="3864A9C9" w14:textId="262BA5A6" w:rsidR="00C6383C" w:rsidRPr="00D2405E" w:rsidRDefault="00C6383C" w:rsidP="00C638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08D2553F" w14:textId="31B37294" w:rsidR="00C6383C" w:rsidRPr="003F59F4" w:rsidRDefault="00C6383C" w:rsidP="00C638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Управление администрируемыми группами</w:t>
            </w:r>
          </w:p>
        </w:tc>
        <w:tc>
          <w:tcPr>
            <w:tcW w:w="5064" w:type="dxa"/>
            <w:shd w:val="clear" w:color="auto" w:fill="auto"/>
          </w:tcPr>
          <w:p w14:paraId="081D0178" w14:textId="3943B57D" w:rsidR="00C6383C" w:rsidRPr="003F59F4" w:rsidRDefault="00C6383C" w:rsidP="00C638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 xml:space="preserve">Администратор группы может управлять только сотрудниками, входящими в администрируемые им группы </w:t>
            </w:r>
          </w:p>
        </w:tc>
      </w:tr>
    </w:tbl>
    <w:p w14:paraId="0CA8E995" w14:textId="77777777" w:rsidR="00797F9E" w:rsidRPr="00D2405E" w:rsidRDefault="00797F9E" w:rsidP="00797F9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4715B3DF" w14:textId="6781B7C8" w:rsidR="00797F9E" w:rsidRPr="00D2405E" w:rsidRDefault="00797F9E" w:rsidP="00797F9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8828ED" w:rsidRPr="00D2405E">
        <w:rPr>
          <w:lang w:val="ru-RU"/>
        </w:rPr>
        <w:t>Администратор</w:t>
      </w:r>
      <w:r w:rsidRPr="00D2405E">
        <w:rPr>
          <w:lang w:val="ru-RU"/>
        </w:rPr>
        <w:t>.</w:t>
      </w:r>
    </w:p>
    <w:p w14:paraId="26A25B70" w14:textId="44BBE83A" w:rsidR="00797F9E" w:rsidRPr="00D2405E" w:rsidRDefault="004E138F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В системе информирования </w:t>
      </w:r>
      <w:r w:rsidR="00797F9E" w:rsidRPr="00D2405E">
        <w:rPr>
          <w:lang w:val="ru-RU"/>
        </w:rPr>
        <w:t>присутствуют группы, для которых публикуются объявлений, и к которым прикрепляются пользователи в зависимости от роли в образовательном процессе или управлении университетом.</w:t>
      </w:r>
    </w:p>
    <w:p w14:paraId="12B42BAE" w14:textId="05572AFD" w:rsidR="00C56E41" w:rsidRPr="00D2405E" w:rsidRDefault="00C56E41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Хоть пользователи в группы добавляются автоматически, может возникнуть потребность добавить пользователя в группу независимо от его реальной роли в университете. Для реализации такой </w:t>
      </w:r>
      <w:r w:rsidR="004E138F">
        <w:rPr>
          <w:lang w:val="ru-RU"/>
        </w:rPr>
        <w:t>возможности</w:t>
      </w:r>
      <w:r w:rsidRPr="00D2405E">
        <w:rPr>
          <w:lang w:val="ru-RU"/>
        </w:rPr>
        <w:t xml:space="preserve"> вводятся администраторы групп. </w:t>
      </w:r>
    </w:p>
    <w:p w14:paraId="5F0C601B" w14:textId="10F8A191" w:rsidR="00797F9E" w:rsidRPr="00D2405E" w:rsidRDefault="00797F9E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может управлять только теми сотрудниками, которые входят в управляемые этим администратором группы.</w:t>
      </w:r>
      <w:r w:rsidR="00C56E41" w:rsidRPr="00D2405E">
        <w:rPr>
          <w:lang w:val="ru-RU"/>
        </w:rPr>
        <w:t xml:space="preserve"> Администратор группы может управлять такими сотрудниками только в предела</w:t>
      </w:r>
      <w:r w:rsidR="001E7DEE">
        <w:rPr>
          <w:lang w:val="ru-RU"/>
        </w:rPr>
        <w:t>х</w:t>
      </w:r>
      <w:r w:rsidR="00C56E41" w:rsidRPr="00D2405E">
        <w:rPr>
          <w:lang w:val="ru-RU"/>
        </w:rPr>
        <w:t xml:space="preserve"> подконтрольных ему групп.</w:t>
      </w:r>
    </w:p>
    <w:p w14:paraId="3E93BCCC" w14:textId="77777777" w:rsidR="00C0287A" w:rsidRPr="00D2405E" w:rsidRDefault="00C0287A" w:rsidP="00C0287A">
      <w:pPr>
        <w:pStyle w:val="2"/>
        <w:spacing w:before="240"/>
        <w:rPr>
          <w:lang w:val="ru-RU"/>
        </w:rPr>
      </w:pPr>
      <w:bookmarkStart w:id="105" w:name="_Toc146820810"/>
      <w:bookmarkStart w:id="106" w:name="_Toc158083688"/>
      <w:bookmarkStart w:id="107" w:name="_Toc146820816"/>
      <w:bookmarkStart w:id="108" w:name="_Toc158083694"/>
      <w:r>
        <w:t>G</w:t>
      </w:r>
      <w:r w:rsidRPr="00D2405E">
        <w:rPr>
          <w:lang w:val="ru-RU"/>
        </w:rPr>
        <w:t>-1.</w:t>
      </w:r>
      <w:r>
        <w:t>1</w:t>
      </w:r>
      <w:r w:rsidRPr="00D2405E">
        <w:rPr>
          <w:lang w:val="ru-RU"/>
        </w:rPr>
        <w:t xml:space="preserve">. </w:t>
      </w:r>
      <w:bookmarkEnd w:id="107"/>
      <w:r>
        <w:rPr>
          <w:lang w:val="ru-RU"/>
        </w:rPr>
        <w:t>Создать группу пользователей</w:t>
      </w:r>
      <w:bookmarkEnd w:id="10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0287A" w:rsidRPr="001A3A0C" w14:paraId="0883BECC" w14:textId="77777777" w:rsidTr="002025BE">
        <w:tc>
          <w:tcPr>
            <w:tcW w:w="704" w:type="dxa"/>
            <w:shd w:val="clear" w:color="auto" w:fill="auto"/>
          </w:tcPr>
          <w:p w14:paraId="44BEB194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G-1.1</w:t>
            </w:r>
          </w:p>
        </w:tc>
        <w:tc>
          <w:tcPr>
            <w:tcW w:w="1670" w:type="dxa"/>
            <w:shd w:val="clear" w:color="auto" w:fill="auto"/>
          </w:tcPr>
          <w:p w14:paraId="62AF61F1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7D4D38F5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Создать группу пользователей</w:t>
            </w:r>
          </w:p>
        </w:tc>
        <w:tc>
          <w:tcPr>
            <w:tcW w:w="5064" w:type="dxa"/>
            <w:shd w:val="clear" w:color="auto" w:fill="auto"/>
          </w:tcPr>
          <w:p w14:paraId="168F0A1D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создать новую группу пользователей</w:t>
            </w:r>
          </w:p>
        </w:tc>
      </w:tr>
    </w:tbl>
    <w:p w14:paraId="413B5DCB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>
        <w:rPr>
          <w:lang w:val="ru-RU"/>
        </w:rPr>
        <w:t xml:space="preserve"> группы</w:t>
      </w:r>
      <w:r w:rsidRPr="00D2405E">
        <w:rPr>
          <w:lang w:val="ru-RU"/>
        </w:rPr>
        <w:t>.</w:t>
      </w:r>
    </w:p>
    <w:p w14:paraId="1D8A0BBE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53F12714" w14:textId="77777777" w:rsidR="00C0287A" w:rsidRPr="00803215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может создать новую группу пользователей.</w:t>
      </w:r>
      <w:r w:rsidRPr="00803215">
        <w:rPr>
          <w:lang w:val="ru-RU"/>
        </w:rPr>
        <w:t xml:space="preserve"> </w:t>
      </w:r>
      <w:r>
        <w:rPr>
          <w:lang w:val="ru-RU"/>
        </w:rPr>
        <w:t>Созданную группу необходимо можно встроить в иерархию групп пользователей университета.</w:t>
      </w:r>
    </w:p>
    <w:p w14:paraId="657506CD" w14:textId="77777777" w:rsidR="00C0287A" w:rsidRPr="00D2405E" w:rsidRDefault="00C0287A" w:rsidP="00C0287A">
      <w:pPr>
        <w:pStyle w:val="2"/>
        <w:spacing w:before="240"/>
        <w:rPr>
          <w:lang w:val="ru-RU"/>
        </w:rPr>
      </w:pPr>
      <w:bookmarkStart w:id="109" w:name="_Toc158083695"/>
      <w:r>
        <w:lastRenderedPageBreak/>
        <w:t>G</w:t>
      </w:r>
      <w:r w:rsidRPr="00D2405E">
        <w:rPr>
          <w:lang w:val="ru-RU"/>
        </w:rPr>
        <w:t>-1.</w:t>
      </w:r>
      <w:r>
        <w:t>1</w:t>
      </w:r>
      <w:r w:rsidRPr="00D2405E">
        <w:rPr>
          <w:lang w:val="ru-RU"/>
        </w:rPr>
        <w:t>.</w:t>
      </w:r>
      <w:r>
        <w:t>1.</w:t>
      </w:r>
      <w:r w:rsidRPr="00D2405E">
        <w:rPr>
          <w:lang w:val="ru-RU"/>
        </w:rPr>
        <w:t xml:space="preserve"> </w:t>
      </w:r>
      <w:r>
        <w:rPr>
          <w:lang w:val="ru-RU"/>
        </w:rPr>
        <w:t>Указать название</w:t>
      </w:r>
      <w:bookmarkEnd w:id="10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C0287A" w:rsidRPr="001A3A0C" w14:paraId="0D6FFEA3" w14:textId="77777777" w:rsidTr="002025BE">
        <w:tc>
          <w:tcPr>
            <w:tcW w:w="844" w:type="dxa"/>
            <w:shd w:val="clear" w:color="auto" w:fill="auto"/>
          </w:tcPr>
          <w:p w14:paraId="5592CCD3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G-1.1.1</w:t>
            </w:r>
          </w:p>
        </w:tc>
        <w:tc>
          <w:tcPr>
            <w:tcW w:w="1563" w:type="dxa"/>
            <w:shd w:val="clear" w:color="auto" w:fill="auto"/>
          </w:tcPr>
          <w:p w14:paraId="7BC89922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59A7AF6D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Указать название</w:t>
            </w:r>
          </w:p>
        </w:tc>
        <w:tc>
          <w:tcPr>
            <w:tcW w:w="5038" w:type="dxa"/>
            <w:shd w:val="clear" w:color="auto" w:fill="auto"/>
          </w:tcPr>
          <w:p w14:paraId="1101CF07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должен указать название</w:t>
            </w:r>
          </w:p>
        </w:tc>
      </w:tr>
    </w:tbl>
    <w:p w14:paraId="1C886472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 w:rsidRPr="00CE22DD">
        <w:rPr>
          <w:lang w:val="ru-RU"/>
        </w:rPr>
        <w:t xml:space="preserve"> </w:t>
      </w:r>
      <w:r>
        <w:rPr>
          <w:lang w:val="ru-RU"/>
        </w:rPr>
        <w:t>группы</w:t>
      </w:r>
      <w:r w:rsidRPr="00D2405E">
        <w:rPr>
          <w:lang w:val="ru-RU"/>
        </w:rPr>
        <w:t>.</w:t>
      </w:r>
    </w:p>
    <w:p w14:paraId="378229DA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178C7221" w14:textId="77777777" w:rsidR="00C0287A" w:rsidRPr="00A32A29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 xml:space="preserve">При создании группы пользователей администратор должен указать ее название. </w:t>
      </w:r>
    </w:p>
    <w:p w14:paraId="02031EFA" w14:textId="77777777" w:rsidR="00C0287A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Группа пользователей с названием, состоящим из нуля символов или содержащим только пробельные символы, не может быть создана.</w:t>
      </w:r>
    </w:p>
    <w:p w14:paraId="4CC81F22" w14:textId="77777777" w:rsidR="00C0287A" w:rsidRPr="00D2405E" w:rsidRDefault="00C0287A" w:rsidP="00C0287A">
      <w:pPr>
        <w:pStyle w:val="2"/>
        <w:spacing w:before="240"/>
        <w:rPr>
          <w:lang w:val="ru-RU"/>
        </w:rPr>
      </w:pPr>
      <w:bookmarkStart w:id="110" w:name="_Toc158083696"/>
      <w:r>
        <w:t>G</w:t>
      </w:r>
      <w:r w:rsidRPr="00D2405E">
        <w:rPr>
          <w:lang w:val="ru-RU"/>
        </w:rPr>
        <w:t>-1.</w:t>
      </w:r>
      <w:r>
        <w:t>1</w:t>
      </w:r>
      <w:r w:rsidRPr="00D2405E">
        <w:rPr>
          <w:lang w:val="ru-RU"/>
        </w:rPr>
        <w:t>.</w:t>
      </w:r>
      <w:r>
        <w:rPr>
          <w:lang w:val="ru-RU"/>
        </w:rPr>
        <w:t>2. Задать администратора</w:t>
      </w:r>
      <w:bookmarkEnd w:id="1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C0287A" w:rsidRPr="001A3A0C" w14:paraId="31CEC917" w14:textId="77777777" w:rsidTr="002025BE">
        <w:tc>
          <w:tcPr>
            <w:tcW w:w="844" w:type="dxa"/>
            <w:shd w:val="clear" w:color="auto" w:fill="auto"/>
          </w:tcPr>
          <w:p w14:paraId="345F2BAE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G-1.1.2</w:t>
            </w:r>
          </w:p>
        </w:tc>
        <w:tc>
          <w:tcPr>
            <w:tcW w:w="1563" w:type="dxa"/>
            <w:shd w:val="clear" w:color="auto" w:fill="auto"/>
          </w:tcPr>
          <w:p w14:paraId="421B71E6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31ED6D88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администратора</w:t>
            </w:r>
          </w:p>
        </w:tc>
        <w:tc>
          <w:tcPr>
            <w:tcW w:w="5038" w:type="dxa"/>
            <w:shd w:val="clear" w:color="auto" w:fill="auto"/>
          </w:tcPr>
          <w:p w14:paraId="7C8FC03C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ее администратора</w:t>
            </w:r>
          </w:p>
        </w:tc>
      </w:tr>
    </w:tbl>
    <w:p w14:paraId="6505449B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>
        <w:rPr>
          <w:lang w:val="ru-RU"/>
        </w:rPr>
        <w:t xml:space="preserve"> группы</w:t>
      </w:r>
      <w:r w:rsidRPr="00D2405E">
        <w:rPr>
          <w:lang w:val="ru-RU"/>
        </w:rPr>
        <w:t>.</w:t>
      </w:r>
    </w:p>
    <w:p w14:paraId="1625D291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440BB980" w14:textId="77777777" w:rsidR="00C0287A" w:rsidRPr="00A32A29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При создании группы пользователей администратор</w:t>
      </w:r>
      <w:r>
        <w:rPr>
          <w:lang w:val="ru-RU"/>
        </w:rPr>
        <w:t xml:space="preserve"> может задать ее администратора из числа пользователей</w:t>
      </w:r>
      <w:r w:rsidRPr="00CE22DD">
        <w:rPr>
          <w:lang w:val="ru-RU"/>
        </w:rPr>
        <w:t xml:space="preserve"> </w:t>
      </w:r>
      <w:r>
        <w:rPr>
          <w:lang w:val="ru-RU"/>
        </w:rPr>
        <w:t>системы информирования. Если администратор не будет задан, группа пользователя будет создана без администратора – его может назначить позже при редактировании группы.</w:t>
      </w:r>
      <w:r w:rsidRPr="00A32A29">
        <w:rPr>
          <w:lang w:val="ru-RU"/>
        </w:rPr>
        <w:t xml:space="preserve"> </w:t>
      </w:r>
    </w:p>
    <w:p w14:paraId="10D83F84" w14:textId="77777777" w:rsidR="00C0287A" w:rsidRPr="00D2405E" w:rsidRDefault="00C0287A" w:rsidP="00C0287A">
      <w:pPr>
        <w:pStyle w:val="2"/>
        <w:spacing w:before="240"/>
        <w:rPr>
          <w:lang w:val="ru-RU"/>
        </w:rPr>
      </w:pPr>
      <w:bookmarkStart w:id="111" w:name="_Toc158083697"/>
      <w:r>
        <w:t>G</w:t>
      </w:r>
      <w:r w:rsidRPr="00D2405E">
        <w:rPr>
          <w:lang w:val="ru-RU"/>
        </w:rPr>
        <w:t>-1.</w:t>
      </w:r>
      <w:r>
        <w:rPr>
          <w:lang w:val="ru-RU"/>
        </w:rPr>
        <w:t>1</w:t>
      </w:r>
      <w:r w:rsidRPr="00D2405E">
        <w:rPr>
          <w:lang w:val="ru-RU"/>
        </w:rPr>
        <w:t>.</w:t>
      </w:r>
      <w:r>
        <w:rPr>
          <w:lang w:val="ru-RU"/>
        </w:rPr>
        <w:t>3. Добавить участников</w:t>
      </w:r>
      <w:bookmarkEnd w:id="1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C0287A" w:rsidRPr="001A3A0C" w14:paraId="3E5036D6" w14:textId="77777777" w:rsidTr="002025BE">
        <w:tc>
          <w:tcPr>
            <w:tcW w:w="844" w:type="dxa"/>
            <w:shd w:val="clear" w:color="auto" w:fill="auto"/>
          </w:tcPr>
          <w:p w14:paraId="53096087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G-1.1.3</w:t>
            </w:r>
          </w:p>
        </w:tc>
        <w:tc>
          <w:tcPr>
            <w:tcW w:w="1563" w:type="dxa"/>
            <w:shd w:val="clear" w:color="auto" w:fill="auto"/>
          </w:tcPr>
          <w:p w14:paraId="29C8F003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1CAC7C2F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Добавить участников</w:t>
            </w:r>
          </w:p>
        </w:tc>
        <w:tc>
          <w:tcPr>
            <w:tcW w:w="5038" w:type="dxa"/>
            <w:shd w:val="clear" w:color="auto" w:fill="auto"/>
          </w:tcPr>
          <w:p w14:paraId="2024C96E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добавить участников</w:t>
            </w:r>
          </w:p>
        </w:tc>
      </w:tr>
    </w:tbl>
    <w:p w14:paraId="26547A39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 w:rsidRPr="00CE22DD">
        <w:rPr>
          <w:lang w:val="ru-RU"/>
        </w:rPr>
        <w:t xml:space="preserve"> </w:t>
      </w:r>
      <w:r>
        <w:rPr>
          <w:lang w:val="ru-RU"/>
        </w:rPr>
        <w:t>группы</w:t>
      </w:r>
      <w:r w:rsidRPr="00D2405E">
        <w:rPr>
          <w:lang w:val="ru-RU"/>
        </w:rPr>
        <w:t>.</w:t>
      </w:r>
    </w:p>
    <w:p w14:paraId="11E1A551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188FC847" w14:textId="77777777" w:rsidR="00C0287A" w:rsidRPr="00A32A29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При создании группы пользователей администратор</w:t>
      </w:r>
      <w:r>
        <w:rPr>
          <w:lang w:val="ru-RU"/>
        </w:rPr>
        <w:t xml:space="preserve"> может добавить участников из числа пользователей доски объявлений.</w:t>
      </w:r>
      <w:r w:rsidRPr="00A32A29">
        <w:rPr>
          <w:lang w:val="ru-RU"/>
        </w:rPr>
        <w:t xml:space="preserve"> </w:t>
      </w:r>
      <w:r>
        <w:rPr>
          <w:lang w:val="ru-RU"/>
        </w:rPr>
        <w:t>Если участники не будут добавлены, группа пользователей будет создана без участников – их можно добавить при редактировании.</w:t>
      </w:r>
    </w:p>
    <w:p w14:paraId="5F0319F1" w14:textId="77777777" w:rsidR="00C0287A" w:rsidRPr="00D2405E" w:rsidRDefault="00C0287A" w:rsidP="00C0287A">
      <w:pPr>
        <w:pStyle w:val="2"/>
        <w:spacing w:before="240"/>
        <w:rPr>
          <w:lang w:val="ru-RU"/>
        </w:rPr>
      </w:pPr>
      <w:bookmarkStart w:id="112" w:name="_Toc158083698"/>
      <w:r>
        <w:t>G</w:t>
      </w:r>
      <w:r w:rsidRPr="00D2405E">
        <w:rPr>
          <w:lang w:val="ru-RU"/>
        </w:rPr>
        <w:t>-1.</w:t>
      </w:r>
      <w:r>
        <w:rPr>
          <w:lang w:val="ru-RU"/>
        </w:rPr>
        <w:t>1</w:t>
      </w:r>
      <w:r w:rsidRPr="00D2405E">
        <w:rPr>
          <w:lang w:val="ru-RU"/>
        </w:rPr>
        <w:t>.</w:t>
      </w:r>
      <w:r>
        <w:rPr>
          <w:lang w:val="ru-RU"/>
        </w:rPr>
        <w:t>4. Задать родительские группы пользователей</w:t>
      </w:r>
      <w:bookmarkEnd w:id="1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C0287A" w:rsidRPr="001A3A0C" w14:paraId="3AB3FE94" w14:textId="77777777" w:rsidTr="002025BE">
        <w:tc>
          <w:tcPr>
            <w:tcW w:w="844" w:type="dxa"/>
            <w:shd w:val="clear" w:color="auto" w:fill="auto"/>
          </w:tcPr>
          <w:p w14:paraId="15071DB4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G-1.1.4</w:t>
            </w:r>
          </w:p>
        </w:tc>
        <w:tc>
          <w:tcPr>
            <w:tcW w:w="1563" w:type="dxa"/>
            <w:shd w:val="clear" w:color="auto" w:fill="auto"/>
          </w:tcPr>
          <w:p w14:paraId="4D0B2C20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40A8A822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родительские группы пользователей</w:t>
            </w:r>
          </w:p>
        </w:tc>
        <w:tc>
          <w:tcPr>
            <w:tcW w:w="5038" w:type="dxa"/>
            <w:shd w:val="clear" w:color="auto" w:fill="auto"/>
          </w:tcPr>
          <w:p w14:paraId="2146F865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родительскими по отношению к создаваемой</w:t>
            </w:r>
          </w:p>
        </w:tc>
      </w:tr>
    </w:tbl>
    <w:p w14:paraId="263A3CF9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>
        <w:rPr>
          <w:lang w:val="ru-RU"/>
        </w:rPr>
        <w:t xml:space="preserve"> группы</w:t>
      </w:r>
      <w:r w:rsidRPr="00D2405E">
        <w:rPr>
          <w:lang w:val="ru-RU"/>
        </w:rPr>
        <w:t>.</w:t>
      </w:r>
    </w:p>
    <w:p w14:paraId="2341E1B1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317C16D9" w14:textId="77777777" w:rsidR="00C0287A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создании группы пользователей администратор может задать группы пользователей, являющиеся родительскими по отношению к создаваемой.</w:t>
      </w:r>
    </w:p>
    <w:p w14:paraId="00854A9E" w14:textId="77777777" w:rsidR="00C0287A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Группа пользователей не может быть создана, если новая группа создает цикл на графе групп пользователей.</w:t>
      </w:r>
    </w:p>
    <w:p w14:paraId="148C4354" w14:textId="77777777" w:rsidR="00C0287A" w:rsidRPr="00D2405E" w:rsidRDefault="00C0287A" w:rsidP="00C0287A">
      <w:pPr>
        <w:pStyle w:val="2"/>
        <w:spacing w:before="240"/>
        <w:rPr>
          <w:lang w:val="ru-RU"/>
        </w:rPr>
      </w:pPr>
      <w:bookmarkStart w:id="113" w:name="_Toc158083699"/>
      <w:r>
        <w:t>G</w:t>
      </w:r>
      <w:r w:rsidRPr="00D2405E">
        <w:rPr>
          <w:lang w:val="ru-RU"/>
        </w:rPr>
        <w:t>-1.</w:t>
      </w:r>
      <w:r>
        <w:t>1</w:t>
      </w:r>
      <w:r w:rsidRPr="00D2405E">
        <w:rPr>
          <w:lang w:val="ru-RU"/>
        </w:rPr>
        <w:t>.</w:t>
      </w:r>
      <w:r>
        <w:rPr>
          <w:lang w:val="ru-RU"/>
        </w:rPr>
        <w:t>5. Задать дочерние группы пользователей</w:t>
      </w:r>
      <w:bookmarkEnd w:id="1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C0287A" w:rsidRPr="001A3A0C" w14:paraId="5C5D3BE3" w14:textId="77777777" w:rsidTr="002025BE">
        <w:tc>
          <w:tcPr>
            <w:tcW w:w="844" w:type="dxa"/>
            <w:shd w:val="clear" w:color="auto" w:fill="auto"/>
          </w:tcPr>
          <w:p w14:paraId="63FF9C45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G-1.1.5</w:t>
            </w:r>
          </w:p>
        </w:tc>
        <w:tc>
          <w:tcPr>
            <w:tcW w:w="1563" w:type="dxa"/>
            <w:shd w:val="clear" w:color="auto" w:fill="auto"/>
          </w:tcPr>
          <w:p w14:paraId="601AF598" w14:textId="77777777" w:rsidR="00C0287A" w:rsidRPr="003F59F4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054CA762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дочерние группы пользователей</w:t>
            </w:r>
          </w:p>
        </w:tc>
        <w:tc>
          <w:tcPr>
            <w:tcW w:w="5038" w:type="dxa"/>
            <w:shd w:val="clear" w:color="auto" w:fill="auto"/>
          </w:tcPr>
          <w:p w14:paraId="68BE01F0" w14:textId="77777777" w:rsidR="00C0287A" w:rsidRPr="00382A9B" w:rsidRDefault="00C0287A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дочерними по отношению к создаваемой</w:t>
            </w:r>
          </w:p>
        </w:tc>
      </w:tr>
    </w:tbl>
    <w:p w14:paraId="7FCF5C49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 w:rsidRPr="008614E6">
        <w:rPr>
          <w:lang w:val="ru-RU"/>
        </w:rPr>
        <w:t xml:space="preserve"> </w:t>
      </w:r>
      <w:r>
        <w:rPr>
          <w:lang w:val="ru-RU"/>
        </w:rPr>
        <w:t>группы</w:t>
      </w:r>
      <w:r w:rsidRPr="00D2405E">
        <w:rPr>
          <w:lang w:val="ru-RU"/>
        </w:rPr>
        <w:t>.</w:t>
      </w:r>
    </w:p>
    <w:p w14:paraId="51146124" w14:textId="77777777" w:rsidR="00C0287A" w:rsidRPr="00D2405E" w:rsidRDefault="00C0287A" w:rsidP="00C028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15DF8F67" w14:textId="77777777" w:rsidR="00C0287A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lastRenderedPageBreak/>
        <w:t>При создании группы пользователей администратор может задать группы пользователей, являющиеся дочерними по отношению к создаваемой.</w:t>
      </w:r>
    </w:p>
    <w:p w14:paraId="3C8D166B" w14:textId="77777777" w:rsidR="00C0287A" w:rsidRDefault="00C0287A" w:rsidP="00C0287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Группа пользователей не может быть создана, если будет обнаружен цикл на графе групп пользователей.</w:t>
      </w:r>
    </w:p>
    <w:p w14:paraId="1E7F2B17" w14:textId="77777777" w:rsidR="003F59F4" w:rsidRPr="00D2405E" w:rsidRDefault="003F59F4" w:rsidP="003F59F4">
      <w:pPr>
        <w:pStyle w:val="2"/>
        <w:spacing w:before="240"/>
        <w:rPr>
          <w:lang w:val="ru-RU"/>
        </w:rPr>
      </w:pPr>
      <w:bookmarkStart w:id="114" w:name="_Toc146820814"/>
      <w:bookmarkStart w:id="115" w:name="_Toc158083692"/>
      <w:r>
        <w:t>G</w:t>
      </w:r>
      <w:r w:rsidRPr="00D2405E">
        <w:rPr>
          <w:lang w:val="ru-RU"/>
        </w:rPr>
        <w:t>-</w:t>
      </w:r>
      <w:r>
        <w:t>1.</w:t>
      </w:r>
      <w:r w:rsidRPr="008E3980">
        <w:rPr>
          <w:lang w:val="ru-RU"/>
        </w:rPr>
        <w:t>2</w:t>
      </w:r>
      <w:r w:rsidRPr="00D2405E">
        <w:rPr>
          <w:lang w:val="ru-RU"/>
        </w:rPr>
        <w:t xml:space="preserve">. </w:t>
      </w:r>
      <w:bookmarkEnd w:id="114"/>
      <w:r>
        <w:rPr>
          <w:lang w:val="ru-RU"/>
        </w:rPr>
        <w:t xml:space="preserve">Просмотреть список администрируемых групп </w:t>
      </w:r>
      <w:bookmarkEnd w:id="1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3F59F4" w:rsidRPr="001A3A0C" w14:paraId="231CFDDD" w14:textId="77777777" w:rsidTr="002025BE">
        <w:tc>
          <w:tcPr>
            <w:tcW w:w="704" w:type="dxa"/>
            <w:shd w:val="clear" w:color="auto" w:fill="auto"/>
          </w:tcPr>
          <w:p w14:paraId="0FA4DA6A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</w:t>
            </w:r>
            <w:r w:rsidRPr="003F59F4">
              <w:rPr>
                <w:lang w:val="ru-RU"/>
              </w:rPr>
              <w:t>1</w:t>
            </w:r>
            <w:r w:rsidRPr="003F59F4">
              <w:t>.2</w:t>
            </w:r>
          </w:p>
        </w:tc>
        <w:tc>
          <w:tcPr>
            <w:tcW w:w="1670" w:type="dxa"/>
            <w:shd w:val="clear" w:color="auto" w:fill="auto"/>
          </w:tcPr>
          <w:p w14:paraId="425BCBCE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56A6799F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Просмотреть список</w:t>
            </w:r>
            <w:r w:rsidRPr="003F59F4">
              <w:t xml:space="preserve"> </w:t>
            </w:r>
            <w:r w:rsidRPr="003F59F4">
              <w:rPr>
                <w:lang w:val="ru-RU"/>
              </w:rPr>
              <w:t xml:space="preserve">администрируемых групп </w:t>
            </w:r>
          </w:p>
        </w:tc>
        <w:tc>
          <w:tcPr>
            <w:tcW w:w="5064" w:type="dxa"/>
            <w:shd w:val="clear" w:color="auto" w:fill="auto"/>
          </w:tcPr>
          <w:p w14:paraId="4B94B628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доски объявлений может просмотреть список администрируемых им групп пользователей</w:t>
            </w:r>
          </w:p>
        </w:tc>
      </w:tr>
    </w:tbl>
    <w:p w14:paraId="2A43DF41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>
        <w:rPr>
          <w:lang w:val="ru-RU"/>
        </w:rPr>
        <w:t xml:space="preserve"> группы</w:t>
      </w:r>
      <w:r w:rsidRPr="00D2405E">
        <w:rPr>
          <w:lang w:val="ru-RU"/>
        </w:rPr>
        <w:t>.</w:t>
      </w:r>
    </w:p>
    <w:p w14:paraId="08D87D89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745497BB" w14:textId="77777777" w:rsidR="003F59F4" w:rsidRDefault="003F59F4" w:rsidP="003F59F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системы информирования может просматривать список всех администрируемых им групп пользователей.</w:t>
      </w:r>
    </w:p>
    <w:p w14:paraId="6C4DCC27" w14:textId="77777777" w:rsidR="003F59F4" w:rsidRPr="00D2405E" w:rsidRDefault="003F59F4" w:rsidP="003F59F4">
      <w:pPr>
        <w:pStyle w:val="2"/>
        <w:spacing w:before="240"/>
        <w:rPr>
          <w:lang w:val="ru-RU"/>
        </w:rPr>
      </w:pPr>
      <w:bookmarkStart w:id="116" w:name="_Toc158083700"/>
      <w:r>
        <w:t>G</w:t>
      </w:r>
      <w:r w:rsidRPr="00D2405E">
        <w:rPr>
          <w:lang w:val="ru-RU"/>
        </w:rPr>
        <w:t>-1.</w:t>
      </w:r>
      <w:r w:rsidRPr="00676D21">
        <w:rPr>
          <w:lang w:val="ru-RU"/>
        </w:rPr>
        <w:t>3</w:t>
      </w:r>
      <w:r>
        <w:rPr>
          <w:lang w:val="ru-RU"/>
        </w:rPr>
        <w:t>. Редактировать администрируемую группу пользователей</w:t>
      </w:r>
      <w:bookmarkEnd w:id="1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3"/>
        <w:gridCol w:w="1905"/>
        <w:gridCol w:w="5038"/>
      </w:tblGrid>
      <w:tr w:rsidR="003F59F4" w:rsidRPr="001A3A0C" w14:paraId="03EF7A12" w14:textId="77777777" w:rsidTr="002025BE">
        <w:tc>
          <w:tcPr>
            <w:tcW w:w="704" w:type="dxa"/>
            <w:shd w:val="clear" w:color="auto" w:fill="auto"/>
          </w:tcPr>
          <w:p w14:paraId="7F9DF1AB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G-1.3</w:t>
            </w:r>
          </w:p>
        </w:tc>
        <w:tc>
          <w:tcPr>
            <w:tcW w:w="1703" w:type="dxa"/>
            <w:shd w:val="clear" w:color="auto" w:fill="auto"/>
          </w:tcPr>
          <w:p w14:paraId="694D36E9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52408A58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Редактировать администрируемую группу пользователей</w:t>
            </w:r>
          </w:p>
        </w:tc>
        <w:tc>
          <w:tcPr>
            <w:tcW w:w="5038" w:type="dxa"/>
            <w:shd w:val="clear" w:color="auto" w:fill="auto"/>
          </w:tcPr>
          <w:p w14:paraId="11083BEC" w14:textId="77777777" w:rsidR="003F59F4" w:rsidRPr="00382A9B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редактировать выбранную группу пользователей</w:t>
            </w:r>
            <w:r>
              <w:rPr>
                <w:lang w:val="ru-RU"/>
              </w:rPr>
              <w:t xml:space="preserve"> из числа администрируемых им</w:t>
            </w:r>
          </w:p>
        </w:tc>
      </w:tr>
    </w:tbl>
    <w:p w14:paraId="152AB3E6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>
        <w:rPr>
          <w:lang w:val="ru-RU"/>
        </w:rPr>
        <w:t xml:space="preserve"> группы</w:t>
      </w:r>
      <w:r w:rsidRPr="00D2405E">
        <w:rPr>
          <w:lang w:val="ru-RU"/>
        </w:rPr>
        <w:t>.</w:t>
      </w:r>
    </w:p>
    <w:p w14:paraId="22442A3D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2C153C08" w14:textId="77777777" w:rsidR="003F59F4" w:rsidRDefault="003F59F4" w:rsidP="003F59F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может редактировать выбранную группу пользователей из числа администрируемых им.</w:t>
      </w:r>
    </w:p>
    <w:p w14:paraId="45ACB887" w14:textId="77777777" w:rsidR="003F59F4" w:rsidRPr="00D2405E" w:rsidRDefault="003F59F4" w:rsidP="003F59F4">
      <w:pPr>
        <w:pStyle w:val="2"/>
        <w:spacing w:before="240"/>
        <w:rPr>
          <w:lang w:val="ru-RU"/>
        </w:rPr>
      </w:pPr>
      <w:bookmarkStart w:id="117" w:name="_Toc158083701"/>
      <w:r>
        <w:t>G</w:t>
      </w:r>
      <w:r w:rsidRPr="00D2405E">
        <w:rPr>
          <w:lang w:val="ru-RU"/>
        </w:rPr>
        <w:t>-1.</w:t>
      </w:r>
      <w:r>
        <w:rPr>
          <w:lang w:val="ru-RU"/>
        </w:rPr>
        <w:t>3.1. Изменить название</w:t>
      </w:r>
      <w:bookmarkEnd w:id="1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3F59F4" w:rsidRPr="001A3A0C" w14:paraId="029A8010" w14:textId="77777777" w:rsidTr="002025BE">
        <w:tc>
          <w:tcPr>
            <w:tcW w:w="846" w:type="dxa"/>
            <w:shd w:val="clear" w:color="auto" w:fill="auto"/>
          </w:tcPr>
          <w:p w14:paraId="0E2FE0AC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G-1.3.1</w:t>
            </w:r>
          </w:p>
        </w:tc>
        <w:tc>
          <w:tcPr>
            <w:tcW w:w="1563" w:type="dxa"/>
            <w:shd w:val="clear" w:color="auto" w:fill="auto"/>
          </w:tcPr>
          <w:p w14:paraId="5DCAE0DA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4B20F824" w14:textId="77777777" w:rsidR="003F59F4" w:rsidRPr="00382A9B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Изменить название</w:t>
            </w:r>
          </w:p>
        </w:tc>
        <w:tc>
          <w:tcPr>
            <w:tcW w:w="5036" w:type="dxa"/>
            <w:shd w:val="clear" w:color="auto" w:fill="auto"/>
          </w:tcPr>
          <w:p w14:paraId="4ADC5AF7" w14:textId="77777777" w:rsidR="003F59F4" w:rsidRPr="00382A9B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изменить ее название</w:t>
            </w:r>
          </w:p>
        </w:tc>
      </w:tr>
    </w:tbl>
    <w:p w14:paraId="7C2FA07A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 w:rsidRPr="00676D21">
        <w:rPr>
          <w:lang w:val="ru-RU"/>
        </w:rPr>
        <w:t xml:space="preserve"> </w:t>
      </w:r>
      <w:r>
        <w:rPr>
          <w:lang w:val="ru-RU"/>
        </w:rPr>
        <w:t>группы</w:t>
      </w:r>
      <w:r w:rsidRPr="00D2405E">
        <w:rPr>
          <w:lang w:val="ru-RU"/>
        </w:rPr>
        <w:t>.</w:t>
      </w:r>
    </w:p>
    <w:p w14:paraId="4A2C7124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25FD568F" w14:textId="77777777" w:rsidR="003F59F4" w:rsidRPr="00C26F03" w:rsidRDefault="003F59F4" w:rsidP="003F59F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C26F03">
        <w:rPr>
          <w:lang w:val="ru-RU"/>
        </w:rPr>
        <w:t>При редактировании группы пользователей администратор может изменить ее название</w:t>
      </w:r>
    </w:p>
    <w:p w14:paraId="02EE75AF" w14:textId="77777777" w:rsidR="003F59F4" w:rsidRPr="00D2405E" w:rsidRDefault="003F59F4" w:rsidP="003F59F4">
      <w:pPr>
        <w:pStyle w:val="2"/>
        <w:spacing w:before="240"/>
        <w:rPr>
          <w:lang w:val="ru-RU"/>
        </w:rPr>
      </w:pPr>
      <w:bookmarkStart w:id="118" w:name="_Toc158083702"/>
      <w:r w:rsidRPr="00D2405E">
        <w:rPr>
          <w:lang w:val="ru-RU"/>
        </w:rPr>
        <w:t>A-1.</w:t>
      </w:r>
      <w:r w:rsidRPr="003F59F4">
        <w:rPr>
          <w:lang w:val="ru-RU"/>
        </w:rPr>
        <w:t>3</w:t>
      </w:r>
      <w:r>
        <w:rPr>
          <w:lang w:val="ru-RU"/>
        </w:rPr>
        <w:t>.2. Задать, изменить или удалить администратора</w:t>
      </w:r>
      <w:bookmarkEnd w:id="1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3F59F4" w:rsidRPr="001A3A0C" w14:paraId="6848F48F" w14:textId="77777777" w:rsidTr="002025BE">
        <w:tc>
          <w:tcPr>
            <w:tcW w:w="846" w:type="dxa"/>
            <w:shd w:val="clear" w:color="auto" w:fill="auto"/>
          </w:tcPr>
          <w:p w14:paraId="112563DD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G-1.3.2</w:t>
            </w:r>
          </w:p>
        </w:tc>
        <w:tc>
          <w:tcPr>
            <w:tcW w:w="1563" w:type="dxa"/>
            <w:shd w:val="clear" w:color="auto" w:fill="auto"/>
          </w:tcPr>
          <w:p w14:paraId="6274CBFC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35C263F4" w14:textId="77777777" w:rsidR="003F59F4" w:rsidRPr="000477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0477F4">
              <w:rPr>
                <w:lang w:val="ru-RU"/>
              </w:rPr>
              <w:t>Задать, изменить или удалить администратора</w:t>
            </w:r>
          </w:p>
        </w:tc>
        <w:tc>
          <w:tcPr>
            <w:tcW w:w="5036" w:type="dxa"/>
            <w:shd w:val="clear" w:color="auto" w:fill="auto"/>
          </w:tcPr>
          <w:p w14:paraId="7D816692" w14:textId="77777777" w:rsidR="003F59F4" w:rsidRPr="000477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0477F4">
              <w:rPr>
                <w:lang w:val="ru-RU"/>
              </w:rPr>
              <w:t>При редактировании группы пользователей администратор может задать, изменить или удалить ее администратора</w:t>
            </w:r>
          </w:p>
        </w:tc>
      </w:tr>
    </w:tbl>
    <w:p w14:paraId="51DB062A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 w:rsidRPr="00676D21">
        <w:rPr>
          <w:lang w:val="ru-RU"/>
        </w:rPr>
        <w:t xml:space="preserve"> </w:t>
      </w:r>
      <w:r>
        <w:rPr>
          <w:lang w:val="ru-RU"/>
        </w:rPr>
        <w:t>группы</w:t>
      </w:r>
      <w:r w:rsidRPr="00D2405E">
        <w:rPr>
          <w:lang w:val="ru-RU"/>
        </w:rPr>
        <w:t>.</w:t>
      </w:r>
    </w:p>
    <w:p w14:paraId="5A884888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395369FD" w14:textId="77777777" w:rsidR="003F59F4" w:rsidRDefault="003F59F4" w:rsidP="003F59F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При редактировании группы пользователей администратор системы информирования может задать, изменить или удалить администратора группы. Администратор системы может задать администратора группы из числа пользователей системы информирования. </w:t>
      </w:r>
    </w:p>
    <w:p w14:paraId="5015EDEB" w14:textId="77777777" w:rsidR="003F59F4" w:rsidRPr="00C26F03" w:rsidRDefault="003F59F4" w:rsidP="003F59F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Администратора группы пользователей можно задать в случае, если администратор не был задан ранее. Изменить или удалить администратора можно в случае, если он уже был задан.</w:t>
      </w:r>
    </w:p>
    <w:p w14:paraId="7455367F" w14:textId="77777777" w:rsidR="003F59F4" w:rsidRPr="00D2405E" w:rsidRDefault="003F59F4" w:rsidP="003F59F4">
      <w:pPr>
        <w:pStyle w:val="2"/>
        <w:spacing w:before="240"/>
        <w:rPr>
          <w:lang w:val="ru-RU"/>
        </w:rPr>
      </w:pPr>
      <w:bookmarkStart w:id="119" w:name="_Toc158083705"/>
      <w:r>
        <w:lastRenderedPageBreak/>
        <w:t>G</w:t>
      </w:r>
      <w:r w:rsidRPr="00D2405E">
        <w:rPr>
          <w:lang w:val="ru-RU"/>
        </w:rPr>
        <w:t>-1.</w:t>
      </w:r>
      <w:r>
        <w:rPr>
          <w:lang w:val="ru-RU"/>
        </w:rPr>
        <w:t>3.3. Изменить состав участников</w:t>
      </w:r>
      <w:bookmarkEnd w:id="1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3F59F4" w:rsidRPr="001A3A0C" w14:paraId="6A032E0E" w14:textId="77777777" w:rsidTr="002025BE">
        <w:tc>
          <w:tcPr>
            <w:tcW w:w="846" w:type="dxa"/>
            <w:shd w:val="clear" w:color="auto" w:fill="auto"/>
          </w:tcPr>
          <w:p w14:paraId="04189615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G-1.3.</w:t>
            </w:r>
            <w:r w:rsidRPr="003F59F4">
              <w:rPr>
                <w:lang w:val="ru-RU"/>
              </w:rPr>
              <w:t>3</w:t>
            </w:r>
          </w:p>
        </w:tc>
        <w:tc>
          <w:tcPr>
            <w:tcW w:w="1563" w:type="dxa"/>
            <w:shd w:val="clear" w:color="auto" w:fill="auto"/>
          </w:tcPr>
          <w:p w14:paraId="3E42657E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143C5FA7" w14:textId="77777777" w:rsidR="003F59F4" w:rsidRPr="00382A9B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Изменить состав участников</w:t>
            </w:r>
          </w:p>
        </w:tc>
        <w:tc>
          <w:tcPr>
            <w:tcW w:w="5036" w:type="dxa"/>
            <w:shd w:val="clear" w:color="auto" w:fill="auto"/>
          </w:tcPr>
          <w:p w14:paraId="6B2E4B14" w14:textId="77777777" w:rsidR="003F59F4" w:rsidRPr="00382A9B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изменить состав ее участников</w:t>
            </w:r>
          </w:p>
        </w:tc>
      </w:tr>
    </w:tbl>
    <w:p w14:paraId="170ACF97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 w:rsidRPr="00676D21">
        <w:rPr>
          <w:lang w:val="ru-RU"/>
        </w:rPr>
        <w:t xml:space="preserve"> </w:t>
      </w:r>
      <w:r>
        <w:rPr>
          <w:lang w:val="ru-RU"/>
        </w:rPr>
        <w:t>группы</w:t>
      </w:r>
      <w:r w:rsidRPr="00D2405E">
        <w:rPr>
          <w:lang w:val="ru-RU"/>
        </w:rPr>
        <w:t>.</w:t>
      </w:r>
    </w:p>
    <w:p w14:paraId="14CA9B0A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3BAA978A" w14:textId="77777777" w:rsidR="003F59F4" w:rsidRPr="00C26F03" w:rsidRDefault="003F59F4" w:rsidP="003F59F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редактировании группы пользователей администратор может как добавить новых участников в группу, так и удалить присутствующих.</w:t>
      </w:r>
    </w:p>
    <w:p w14:paraId="248646A5" w14:textId="77777777" w:rsidR="003F59F4" w:rsidRPr="00D2405E" w:rsidRDefault="003F59F4" w:rsidP="003F59F4">
      <w:pPr>
        <w:pStyle w:val="2"/>
        <w:spacing w:before="240"/>
        <w:rPr>
          <w:lang w:val="ru-RU"/>
        </w:rPr>
      </w:pPr>
      <w:bookmarkStart w:id="120" w:name="_Toc158083706"/>
      <w:r>
        <w:t>G</w:t>
      </w:r>
      <w:r w:rsidRPr="003F59F4">
        <w:rPr>
          <w:lang w:val="ru-RU"/>
        </w:rPr>
        <w:t>-1.4</w:t>
      </w:r>
      <w:r>
        <w:rPr>
          <w:lang w:val="ru-RU"/>
        </w:rPr>
        <w:t xml:space="preserve">. </w:t>
      </w:r>
      <w:bookmarkEnd w:id="120"/>
      <w:r>
        <w:rPr>
          <w:lang w:val="ru-RU"/>
        </w:rPr>
        <w:t>Удалить администрируемую группу пользователей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5"/>
        <w:gridCol w:w="1905"/>
        <w:gridCol w:w="5036"/>
      </w:tblGrid>
      <w:tr w:rsidR="003F59F4" w:rsidRPr="001A3A0C" w14:paraId="65147E5F" w14:textId="77777777" w:rsidTr="002025BE">
        <w:tc>
          <w:tcPr>
            <w:tcW w:w="704" w:type="dxa"/>
            <w:shd w:val="clear" w:color="auto" w:fill="auto"/>
          </w:tcPr>
          <w:p w14:paraId="4E50E023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</w:t>
            </w:r>
            <w:r w:rsidRPr="003F59F4">
              <w:rPr>
                <w:lang w:val="ru-RU"/>
              </w:rPr>
              <w:t>1</w:t>
            </w:r>
            <w:r w:rsidRPr="003F59F4">
              <w:t>.</w:t>
            </w:r>
            <w:r w:rsidRPr="003F59F4">
              <w:rPr>
                <w:lang w:val="ru-RU"/>
              </w:rPr>
              <w:t>4</w:t>
            </w:r>
          </w:p>
        </w:tc>
        <w:tc>
          <w:tcPr>
            <w:tcW w:w="1705" w:type="dxa"/>
            <w:shd w:val="clear" w:color="auto" w:fill="auto"/>
          </w:tcPr>
          <w:p w14:paraId="0FB38166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905" w:type="dxa"/>
            <w:shd w:val="clear" w:color="auto" w:fill="auto"/>
          </w:tcPr>
          <w:p w14:paraId="7477E1FF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Удалить администрируемую группу пользователей</w:t>
            </w:r>
          </w:p>
        </w:tc>
        <w:tc>
          <w:tcPr>
            <w:tcW w:w="5036" w:type="dxa"/>
            <w:shd w:val="clear" w:color="auto" w:fill="auto"/>
          </w:tcPr>
          <w:p w14:paraId="3625D977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может удалить администрируемую группу пользователей</w:t>
            </w:r>
          </w:p>
        </w:tc>
      </w:tr>
    </w:tbl>
    <w:p w14:paraId="5E41020A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>
        <w:rPr>
          <w:lang w:val="ru-RU"/>
        </w:rPr>
        <w:t xml:space="preserve"> группы</w:t>
      </w:r>
      <w:r w:rsidRPr="00D2405E">
        <w:rPr>
          <w:lang w:val="ru-RU"/>
        </w:rPr>
        <w:t>.</w:t>
      </w:r>
    </w:p>
    <w:p w14:paraId="7EF81950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0EF0108B" w14:textId="77777777" w:rsidR="003F59F4" w:rsidRDefault="003F59F4" w:rsidP="003F59F4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>
        <w:rPr>
          <w:lang w:val="ru-RU"/>
        </w:rPr>
        <w:t>Администратор может удалить группу пользователей из системы информирования.</w:t>
      </w:r>
    </w:p>
    <w:p w14:paraId="2AB76F5A" w14:textId="77777777" w:rsidR="003F59F4" w:rsidRPr="00D2405E" w:rsidRDefault="003F59F4" w:rsidP="003F59F4">
      <w:pPr>
        <w:pStyle w:val="2"/>
        <w:spacing w:before="240"/>
        <w:rPr>
          <w:lang w:val="ru-RU"/>
        </w:rPr>
      </w:pPr>
      <w:r>
        <w:t>G</w:t>
      </w:r>
      <w:r w:rsidRPr="00D2405E">
        <w:rPr>
          <w:lang w:val="ru-RU"/>
        </w:rPr>
        <w:t>-</w:t>
      </w:r>
      <w:r>
        <w:rPr>
          <w:lang w:val="ru-RU"/>
        </w:rPr>
        <w:t>1</w:t>
      </w:r>
      <w:r w:rsidRPr="008828ED">
        <w:rPr>
          <w:lang w:val="ru-RU"/>
        </w:rPr>
        <w:t>.5</w:t>
      </w:r>
      <w:r w:rsidRPr="00D2405E">
        <w:rPr>
          <w:lang w:val="ru-RU"/>
        </w:rPr>
        <w:t xml:space="preserve">. </w:t>
      </w:r>
      <w:r>
        <w:rPr>
          <w:lang w:val="ru-RU"/>
        </w:rPr>
        <w:t>Управление составом администрируемой группы пользователей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99"/>
        <w:gridCol w:w="1860"/>
        <w:gridCol w:w="5087"/>
      </w:tblGrid>
      <w:tr w:rsidR="003F59F4" w:rsidRPr="001A3A0C" w14:paraId="4E92CD55" w14:textId="77777777" w:rsidTr="002025BE">
        <w:tc>
          <w:tcPr>
            <w:tcW w:w="704" w:type="dxa"/>
            <w:shd w:val="clear" w:color="auto" w:fill="auto"/>
          </w:tcPr>
          <w:p w14:paraId="5A3794C7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F59F4">
              <w:t>G-</w:t>
            </w:r>
            <w:r w:rsidRPr="003F59F4">
              <w:rPr>
                <w:lang w:val="ru-RU"/>
              </w:rPr>
              <w:t>1</w:t>
            </w:r>
            <w:r w:rsidRPr="003F59F4">
              <w:t>.</w:t>
            </w:r>
            <w:r w:rsidRPr="003F59F4">
              <w:rPr>
                <w:lang w:val="ru-RU"/>
              </w:rPr>
              <w:t>5</w:t>
            </w:r>
          </w:p>
        </w:tc>
        <w:tc>
          <w:tcPr>
            <w:tcW w:w="1699" w:type="dxa"/>
            <w:shd w:val="clear" w:color="auto" w:fill="auto"/>
          </w:tcPr>
          <w:p w14:paraId="21538244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</w:t>
            </w:r>
          </w:p>
        </w:tc>
        <w:tc>
          <w:tcPr>
            <w:tcW w:w="1860" w:type="dxa"/>
            <w:shd w:val="clear" w:color="auto" w:fill="auto"/>
          </w:tcPr>
          <w:p w14:paraId="1BB93ABB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Управление участниками администрируемой группы пользователей</w:t>
            </w:r>
          </w:p>
        </w:tc>
        <w:tc>
          <w:tcPr>
            <w:tcW w:w="5087" w:type="dxa"/>
            <w:shd w:val="clear" w:color="auto" w:fill="auto"/>
          </w:tcPr>
          <w:p w14:paraId="2C0ECB1C" w14:textId="77777777" w:rsidR="003F59F4" w:rsidRPr="003F59F4" w:rsidRDefault="003F59F4" w:rsidP="002025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 пользователей может добавлять и удалять участников администрируемой группы</w:t>
            </w:r>
          </w:p>
        </w:tc>
      </w:tr>
    </w:tbl>
    <w:p w14:paraId="70DC1FC0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</w:t>
      </w:r>
      <w:r>
        <w:rPr>
          <w:lang w:val="ru-RU"/>
        </w:rPr>
        <w:t xml:space="preserve"> группы</w:t>
      </w:r>
      <w:r w:rsidRPr="00D2405E">
        <w:rPr>
          <w:lang w:val="ru-RU"/>
        </w:rPr>
        <w:t>.</w:t>
      </w:r>
    </w:p>
    <w:p w14:paraId="47BAFBD7" w14:textId="77777777" w:rsidR="003F59F4" w:rsidRPr="00D2405E" w:rsidRDefault="003F59F4" w:rsidP="003F59F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Администратор.</w:t>
      </w:r>
    </w:p>
    <w:p w14:paraId="6B5C40F1" w14:textId="77777777" w:rsidR="003F59F4" w:rsidRDefault="003F59F4" w:rsidP="003F59F4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>
        <w:rPr>
          <w:lang w:val="ru-RU"/>
        </w:rPr>
        <w:t xml:space="preserve">Администратор группы пользователей имеет возможность управлять участниками администрируемых им групп пользователей. </w:t>
      </w:r>
    </w:p>
    <w:p w14:paraId="70EA83E4" w14:textId="40844EB6" w:rsidR="00BB5830" w:rsidRPr="00D2405E" w:rsidRDefault="00517ED8" w:rsidP="00CB6530">
      <w:pPr>
        <w:pStyle w:val="2"/>
        <w:spacing w:before="240"/>
        <w:rPr>
          <w:lang w:val="ru-RU"/>
        </w:rPr>
      </w:pPr>
      <w:r w:rsidRPr="00D2405E">
        <w:rPr>
          <w:lang w:val="ru-RU"/>
        </w:rPr>
        <w:t>G</w:t>
      </w:r>
      <w:r w:rsidR="00C56E41" w:rsidRPr="00D2405E">
        <w:rPr>
          <w:lang w:val="ru-RU"/>
        </w:rPr>
        <w:t>-</w:t>
      </w:r>
      <w:r w:rsidRPr="00D2405E">
        <w:rPr>
          <w:lang w:val="ru-RU"/>
        </w:rPr>
        <w:t>1</w:t>
      </w:r>
      <w:r w:rsidR="00C56E41" w:rsidRPr="00D2405E">
        <w:rPr>
          <w:lang w:val="ru-RU"/>
        </w:rPr>
        <w:t>.</w:t>
      </w:r>
      <w:r w:rsidR="004E138F">
        <w:rPr>
          <w:lang w:val="ru-RU"/>
        </w:rPr>
        <w:t>5.</w:t>
      </w:r>
      <w:r w:rsidR="003F59F4">
        <w:rPr>
          <w:lang w:val="ru-RU"/>
        </w:rPr>
        <w:t>1</w:t>
      </w:r>
      <w:r w:rsidR="00BB5830" w:rsidRPr="00D2405E">
        <w:rPr>
          <w:lang w:val="ru-RU"/>
        </w:rPr>
        <w:t xml:space="preserve">. </w:t>
      </w:r>
      <w:r w:rsidR="005A1889" w:rsidRPr="00D2405E">
        <w:rPr>
          <w:lang w:val="ru-RU"/>
        </w:rPr>
        <w:t xml:space="preserve">Добавить </w:t>
      </w:r>
      <w:r w:rsidR="00C56E41" w:rsidRPr="00D2405E">
        <w:rPr>
          <w:lang w:val="ru-RU"/>
        </w:rPr>
        <w:t>сотрудника</w:t>
      </w:r>
      <w:r w:rsidR="005A1889" w:rsidRPr="00D2405E">
        <w:rPr>
          <w:lang w:val="ru-RU"/>
        </w:rPr>
        <w:t xml:space="preserve"> в </w:t>
      </w:r>
      <w:r w:rsidR="004E138F">
        <w:rPr>
          <w:lang w:val="ru-RU"/>
        </w:rPr>
        <w:t>администрируемую</w:t>
      </w:r>
      <w:r w:rsidR="005A1889" w:rsidRPr="00D2405E">
        <w:rPr>
          <w:lang w:val="ru-RU"/>
        </w:rPr>
        <w:t xml:space="preserve"> группу</w:t>
      </w:r>
      <w:bookmarkEnd w:id="105"/>
      <w:bookmarkEnd w:id="10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6"/>
        <w:gridCol w:w="1701"/>
        <w:gridCol w:w="2126"/>
        <w:gridCol w:w="4677"/>
      </w:tblGrid>
      <w:tr w:rsidR="004E138F" w:rsidRPr="001A3A0C" w14:paraId="1D59953C" w14:textId="77777777" w:rsidTr="002F1A49">
        <w:tc>
          <w:tcPr>
            <w:tcW w:w="846" w:type="dxa"/>
            <w:shd w:val="clear" w:color="auto" w:fill="auto"/>
          </w:tcPr>
          <w:p w14:paraId="6FD2AABA" w14:textId="1229ACB5" w:rsidR="004E138F" w:rsidRPr="004E138F" w:rsidRDefault="004E138F" w:rsidP="004E138F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</w:t>
            </w:r>
            <w:r w:rsidRPr="00D2405E">
              <w:rPr>
                <w:lang w:val="ru-RU"/>
              </w:rPr>
              <w:t>1</w:t>
            </w:r>
            <w:r w:rsidRPr="00D2405E">
              <w:t>.</w:t>
            </w:r>
            <w:r>
              <w:rPr>
                <w:lang w:val="ru-RU"/>
              </w:rPr>
              <w:t>5.</w:t>
            </w:r>
            <w:r w:rsidR="003F59F4">
              <w:rPr>
                <w:lang w:val="ru-RU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7FEC86CB" w14:textId="6ADA6D42" w:rsidR="004E138F" w:rsidRPr="00D2405E" w:rsidRDefault="004E138F" w:rsidP="004E138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2126" w:type="dxa"/>
            <w:shd w:val="clear" w:color="auto" w:fill="auto"/>
          </w:tcPr>
          <w:p w14:paraId="2FFC293C" w14:textId="3EA49E2F" w:rsidR="004E138F" w:rsidRPr="003F59F4" w:rsidRDefault="004E138F" w:rsidP="004E138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Добавить сотрудника в администрируемую группу</w:t>
            </w:r>
          </w:p>
        </w:tc>
        <w:tc>
          <w:tcPr>
            <w:tcW w:w="4677" w:type="dxa"/>
            <w:shd w:val="clear" w:color="auto" w:fill="auto"/>
          </w:tcPr>
          <w:p w14:paraId="77C6B6A3" w14:textId="7E4A6EA2" w:rsidR="004E138F" w:rsidRPr="003F59F4" w:rsidRDefault="004E138F" w:rsidP="004E138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 доски объявлений добавляет сотрудника в администрируемую группу</w:t>
            </w:r>
          </w:p>
        </w:tc>
      </w:tr>
    </w:tbl>
    <w:p w14:paraId="10BEE8C1" w14:textId="6C2E88FE" w:rsidR="00BB5830" w:rsidRPr="00D2405E" w:rsidRDefault="00BB5830" w:rsidP="00BB583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517ED8" w:rsidRPr="00D2405E">
        <w:rPr>
          <w:lang w:val="ru-RU"/>
        </w:rPr>
        <w:t>Администратор группы</w:t>
      </w:r>
      <w:r w:rsidRPr="00D2405E">
        <w:rPr>
          <w:lang w:val="ru-RU"/>
        </w:rPr>
        <w:t>.</w:t>
      </w:r>
    </w:p>
    <w:p w14:paraId="06F3F24F" w14:textId="2407F204" w:rsidR="00BB5830" w:rsidRPr="00D2405E" w:rsidRDefault="00BB5830" w:rsidP="00BB583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8828ED" w:rsidRPr="00D2405E">
        <w:rPr>
          <w:lang w:val="ru-RU"/>
        </w:rPr>
        <w:t>Администратор</w:t>
      </w:r>
      <w:r w:rsidRPr="00D2405E">
        <w:rPr>
          <w:lang w:val="ru-RU"/>
        </w:rPr>
        <w:t>.</w:t>
      </w:r>
    </w:p>
    <w:p w14:paraId="54FB2524" w14:textId="3A141E7F" w:rsidR="00C56E41" w:rsidRPr="00D2405E" w:rsidRDefault="00C56E41" w:rsidP="00BB583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Администратор группы доски имеет возможность добавить сотрудника в </w:t>
      </w:r>
      <w:r w:rsidR="004B4971">
        <w:rPr>
          <w:lang w:val="ru-RU"/>
        </w:rPr>
        <w:t>администрируемую им</w:t>
      </w:r>
      <w:r w:rsidRPr="00D2405E">
        <w:rPr>
          <w:lang w:val="ru-RU"/>
        </w:rPr>
        <w:t xml:space="preserve"> группу.</w:t>
      </w:r>
    </w:p>
    <w:p w14:paraId="485F9C26" w14:textId="09DF7CAC" w:rsidR="00D1637A" w:rsidRPr="00D2405E" w:rsidRDefault="00D1637A" w:rsidP="00CB6530">
      <w:pPr>
        <w:pStyle w:val="2"/>
        <w:spacing w:before="240"/>
        <w:rPr>
          <w:lang w:val="ru-RU"/>
        </w:rPr>
      </w:pPr>
      <w:bookmarkStart w:id="121" w:name="_Toc146820811"/>
      <w:bookmarkStart w:id="122" w:name="_Toc158083689"/>
      <w:r w:rsidRPr="00D2405E">
        <w:rPr>
          <w:lang w:val="ru-RU"/>
        </w:rPr>
        <w:t>G</w:t>
      </w:r>
      <w:r w:rsidR="00C56E41" w:rsidRPr="00D2405E">
        <w:rPr>
          <w:lang w:val="ru-RU"/>
        </w:rPr>
        <w:t>-1.</w:t>
      </w:r>
      <w:r w:rsidR="008E3980">
        <w:rPr>
          <w:lang w:val="ru-RU"/>
        </w:rPr>
        <w:t>5.</w:t>
      </w:r>
      <w:r w:rsidRPr="00D2405E">
        <w:rPr>
          <w:lang w:val="ru-RU"/>
        </w:rPr>
        <w:t xml:space="preserve">2. </w:t>
      </w:r>
      <w:r w:rsidR="00E567F1" w:rsidRPr="00D2405E">
        <w:rPr>
          <w:lang w:val="ru-RU"/>
        </w:rPr>
        <w:t xml:space="preserve">Удалить </w:t>
      </w:r>
      <w:r w:rsidR="00C56E41" w:rsidRPr="00D2405E">
        <w:rPr>
          <w:lang w:val="ru-RU"/>
        </w:rPr>
        <w:t>сотрудника</w:t>
      </w:r>
      <w:r w:rsidRPr="00D2405E">
        <w:rPr>
          <w:lang w:val="ru-RU"/>
        </w:rPr>
        <w:t xml:space="preserve"> из </w:t>
      </w:r>
      <w:r w:rsidR="00DD0B46">
        <w:rPr>
          <w:lang w:val="ru-RU"/>
        </w:rPr>
        <w:t>администрируемой</w:t>
      </w:r>
      <w:r w:rsidRPr="00D2405E">
        <w:rPr>
          <w:lang w:val="ru-RU"/>
        </w:rPr>
        <w:t xml:space="preserve"> группы</w:t>
      </w:r>
      <w:bookmarkEnd w:id="121"/>
      <w:bookmarkEnd w:id="1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6"/>
        <w:gridCol w:w="1701"/>
        <w:gridCol w:w="2126"/>
        <w:gridCol w:w="4677"/>
      </w:tblGrid>
      <w:tr w:rsidR="00DD0B46" w:rsidRPr="001A3A0C" w14:paraId="3FCEEA97" w14:textId="77777777" w:rsidTr="00DD0B46">
        <w:tc>
          <w:tcPr>
            <w:tcW w:w="846" w:type="dxa"/>
            <w:shd w:val="clear" w:color="auto" w:fill="auto"/>
          </w:tcPr>
          <w:p w14:paraId="16F6309A" w14:textId="2B36E057" w:rsidR="00DD0B46" w:rsidRPr="00D2405E" w:rsidRDefault="00DD0B46" w:rsidP="00DD0B4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</w:t>
            </w:r>
            <w:r>
              <w:rPr>
                <w:lang w:val="ru-RU"/>
              </w:rPr>
              <w:t>.5</w:t>
            </w:r>
            <w:r w:rsidRPr="00D2405E">
              <w:t>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7DB352C4" w14:textId="03626758" w:rsidR="00DD0B46" w:rsidRPr="00D2405E" w:rsidRDefault="00DD0B46" w:rsidP="00DD0B4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2126" w:type="dxa"/>
            <w:shd w:val="clear" w:color="auto" w:fill="auto"/>
          </w:tcPr>
          <w:p w14:paraId="637B2CB3" w14:textId="5F11AC5A" w:rsidR="00DD0B46" w:rsidRPr="003F59F4" w:rsidRDefault="00DD0B46" w:rsidP="00DD0B4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Удалить сотрудника из администрируемой группы</w:t>
            </w:r>
          </w:p>
        </w:tc>
        <w:tc>
          <w:tcPr>
            <w:tcW w:w="4677" w:type="dxa"/>
            <w:shd w:val="clear" w:color="auto" w:fill="auto"/>
          </w:tcPr>
          <w:p w14:paraId="076EC6D7" w14:textId="64D37B17" w:rsidR="00DD0B46" w:rsidRPr="003F59F4" w:rsidRDefault="00DD0B46" w:rsidP="00DD0B4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Администратор группы доски объявлений удаляет сотрудников из администрируемой группы</w:t>
            </w:r>
          </w:p>
        </w:tc>
      </w:tr>
    </w:tbl>
    <w:p w14:paraId="000A7D73" w14:textId="77777777" w:rsidR="00D1637A" w:rsidRPr="00D2405E" w:rsidRDefault="00D1637A" w:rsidP="00D163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2D7B490B" w14:textId="68CB141A" w:rsidR="00D1637A" w:rsidRPr="00D2405E" w:rsidRDefault="00D1637A" w:rsidP="00D163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8828ED" w:rsidRPr="00D2405E">
        <w:rPr>
          <w:lang w:val="ru-RU"/>
        </w:rPr>
        <w:t>Администратор</w:t>
      </w:r>
      <w:r w:rsidRPr="00D2405E">
        <w:rPr>
          <w:lang w:val="ru-RU"/>
        </w:rPr>
        <w:t>.</w:t>
      </w:r>
    </w:p>
    <w:p w14:paraId="0AE4FF41" w14:textId="281B738C" w:rsidR="00CB27D9" w:rsidRPr="00D2405E" w:rsidRDefault="005F257C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Администратор группы имеет возможность </w:t>
      </w:r>
      <w:r w:rsidR="00C56E41" w:rsidRPr="00D2405E">
        <w:rPr>
          <w:lang w:val="ru-RU"/>
        </w:rPr>
        <w:t>у</w:t>
      </w:r>
      <w:r w:rsidR="00E567F1" w:rsidRPr="00D2405E">
        <w:rPr>
          <w:lang w:val="ru-RU"/>
        </w:rPr>
        <w:t xml:space="preserve">далить </w:t>
      </w:r>
      <w:r w:rsidR="00C56E41" w:rsidRPr="00D2405E">
        <w:rPr>
          <w:lang w:val="ru-RU"/>
        </w:rPr>
        <w:t xml:space="preserve">сотрудника </w:t>
      </w:r>
      <w:r w:rsidRPr="00D2405E">
        <w:rPr>
          <w:lang w:val="ru-RU"/>
        </w:rPr>
        <w:t xml:space="preserve">из </w:t>
      </w:r>
      <w:r w:rsidR="004B4971">
        <w:rPr>
          <w:lang w:val="ru-RU"/>
        </w:rPr>
        <w:t>администрируемой им</w:t>
      </w:r>
      <w:r w:rsidRPr="00D2405E">
        <w:rPr>
          <w:lang w:val="ru-RU"/>
        </w:rPr>
        <w:t xml:space="preserve"> группы.</w:t>
      </w:r>
    </w:p>
    <w:p w14:paraId="7B4AA788" w14:textId="7054297A" w:rsidR="007D1996" w:rsidRPr="00D2405E" w:rsidRDefault="007D1996" w:rsidP="00CB6530">
      <w:pPr>
        <w:pStyle w:val="2"/>
        <w:spacing w:before="240"/>
        <w:rPr>
          <w:lang w:val="ru-RU"/>
        </w:rPr>
      </w:pPr>
      <w:bookmarkStart w:id="123" w:name="_Toc146820812"/>
      <w:bookmarkStart w:id="124" w:name="_Toc158083690"/>
      <w:r w:rsidRPr="00D2405E">
        <w:rPr>
          <w:lang w:val="ru-RU"/>
        </w:rPr>
        <w:lastRenderedPageBreak/>
        <w:t>G</w:t>
      </w:r>
      <w:r w:rsidR="00C56E41" w:rsidRPr="00D2405E">
        <w:rPr>
          <w:lang w:val="ru-RU"/>
        </w:rPr>
        <w:t>-1.</w:t>
      </w:r>
      <w:r w:rsidR="008E3980">
        <w:rPr>
          <w:lang w:val="ru-RU"/>
        </w:rPr>
        <w:t>5.</w:t>
      </w:r>
      <w:r w:rsidRPr="00D2405E">
        <w:rPr>
          <w:lang w:val="ru-RU"/>
        </w:rPr>
        <w:t xml:space="preserve">3. Редактировать права сотрудника в </w:t>
      </w:r>
      <w:r w:rsidR="00204134">
        <w:rPr>
          <w:lang w:val="ru-RU"/>
        </w:rPr>
        <w:t>администрируемой</w:t>
      </w:r>
      <w:r w:rsidRPr="00D2405E">
        <w:rPr>
          <w:lang w:val="ru-RU"/>
        </w:rPr>
        <w:t xml:space="preserve"> группе</w:t>
      </w:r>
      <w:bookmarkEnd w:id="123"/>
      <w:bookmarkEnd w:id="1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6"/>
        <w:gridCol w:w="1701"/>
        <w:gridCol w:w="2126"/>
        <w:gridCol w:w="4677"/>
      </w:tblGrid>
      <w:tr w:rsidR="00204134" w:rsidRPr="001A3A0C" w14:paraId="2B192356" w14:textId="77777777" w:rsidTr="008E3980">
        <w:tc>
          <w:tcPr>
            <w:tcW w:w="846" w:type="dxa"/>
            <w:shd w:val="clear" w:color="auto" w:fill="auto"/>
          </w:tcPr>
          <w:p w14:paraId="7A0A0689" w14:textId="57B277A9" w:rsidR="00204134" w:rsidRPr="00D2405E" w:rsidRDefault="00204134" w:rsidP="0020413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="008E3980">
              <w:rPr>
                <w:lang w:val="ru-RU"/>
              </w:rPr>
              <w:t>5.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6DA9B8F7" w14:textId="24FC588C" w:rsidR="00204134" w:rsidRPr="00D2405E" w:rsidRDefault="00204134" w:rsidP="0020413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2126" w:type="dxa"/>
            <w:shd w:val="clear" w:color="auto" w:fill="auto"/>
          </w:tcPr>
          <w:p w14:paraId="2329DE08" w14:textId="2D44F30A" w:rsidR="00204134" w:rsidRPr="003F59F4" w:rsidRDefault="00204134" w:rsidP="0020413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>Редактировать права сотрудника в администрируемой группе</w:t>
            </w:r>
          </w:p>
        </w:tc>
        <w:tc>
          <w:tcPr>
            <w:tcW w:w="4677" w:type="dxa"/>
            <w:shd w:val="clear" w:color="auto" w:fill="auto"/>
          </w:tcPr>
          <w:p w14:paraId="1837ADF4" w14:textId="2272F945" w:rsidR="00204134" w:rsidRPr="003F59F4" w:rsidRDefault="00204134" w:rsidP="0020413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F59F4">
              <w:rPr>
                <w:lang w:val="ru-RU"/>
              </w:rPr>
              <w:t xml:space="preserve">Администратор группы </w:t>
            </w:r>
            <w:r w:rsidRPr="003F59F4">
              <w:rPr>
                <w:lang w:val="ru-RU"/>
              </w:rPr>
              <w:t xml:space="preserve">пользователей </w:t>
            </w:r>
            <w:r w:rsidRPr="003F59F4">
              <w:rPr>
                <w:lang w:val="ru-RU"/>
              </w:rPr>
              <w:t>редактирует права сотрудников, находящихся в его администрируемой группе</w:t>
            </w:r>
          </w:p>
        </w:tc>
      </w:tr>
    </w:tbl>
    <w:p w14:paraId="7E6D6ED5" w14:textId="77777777" w:rsidR="007D1996" w:rsidRPr="00D2405E" w:rsidRDefault="007D1996" w:rsidP="007D19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4741E45A" w14:textId="16FD0A07" w:rsidR="007D1996" w:rsidRPr="00D2405E" w:rsidRDefault="007D1996" w:rsidP="007D19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8828ED" w:rsidRPr="00D2405E">
        <w:rPr>
          <w:lang w:val="ru-RU"/>
        </w:rPr>
        <w:t>Администратор</w:t>
      </w:r>
      <w:r w:rsidRPr="00D2405E">
        <w:rPr>
          <w:lang w:val="ru-RU"/>
        </w:rPr>
        <w:t>.</w:t>
      </w:r>
    </w:p>
    <w:p w14:paraId="1371F9D2" w14:textId="01265DAE" w:rsidR="007D1996" w:rsidRPr="00D2405E" w:rsidRDefault="007D1996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Администратор группы имеет возможность редактировать права пользователя в </w:t>
      </w:r>
      <w:r w:rsidR="00204134">
        <w:rPr>
          <w:lang w:val="ru-RU"/>
        </w:rPr>
        <w:t>администрируемой им</w:t>
      </w:r>
      <w:r w:rsidRPr="00D2405E">
        <w:rPr>
          <w:lang w:val="ru-RU"/>
        </w:rPr>
        <w:t xml:space="preserve"> группе.</w:t>
      </w:r>
      <w:r w:rsidR="00AA6102" w:rsidRPr="00D2405E">
        <w:rPr>
          <w:lang w:val="ru-RU"/>
        </w:rPr>
        <w:t xml:space="preserve"> </w:t>
      </w:r>
    </w:p>
    <w:p w14:paraId="6AC1C2D4" w14:textId="1B2A9AFD" w:rsidR="00AA6102" w:rsidRPr="00D2405E" w:rsidRDefault="00AA6102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может редактировать следующие права:</w:t>
      </w:r>
    </w:p>
    <w:p w14:paraId="4C889754" w14:textId="260548BD" w:rsidR="00AA6102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публикация объявлений;</w:t>
      </w:r>
    </w:p>
    <w:p w14:paraId="259F6B24" w14:textId="034F5F52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прикрепление к объявлению опросов;</w:t>
      </w:r>
    </w:p>
    <w:p w14:paraId="644FABD8" w14:textId="48483BED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прикрепление к объявлению файлов;</w:t>
      </w:r>
    </w:p>
    <w:p w14:paraId="162FD555" w14:textId="1DBE9DC3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редактирование объявлений;</w:t>
      </w:r>
    </w:p>
    <w:p w14:paraId="34B7141D" w14:textId="33E39E01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сокрытие объявлений;</w:t>
      </w:r>
    </w:p>
    <w:p w14:paraId="3E3149CE" w14:textId="33B41FF6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сбор статистики опросов;</w:t>
      </w:r>
    </w:p>
    <w:p w14:paraId="203AE7C7" w14:textId="272C186D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сбор статистики просмотра объявлений.</w:t>
      </w:r>
    </w:p>
    <w:p w14:paraId="0E8275D9" w14:textId="58266C2F" w:rsidR="00AA6102" w:rsidRPr="00D2405E" w:rsidRDefault="00AA6102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Отредактированные права имеют силу только в </w:t>
      </w:r>
      <w:r w:rsidR="00C56E41" w:rsidRPr="00D2405E">
        <w:rPr>
          <w:lang w:val="ru-RU"/>
        </w:rPr>
        <w:t>подконтрольной администратору группе.</w:t>
      </w:r>
    </w:p>
    <w:p w14:paraId="2E1A661C" w14:textId="51B68602" w:rsidR="00AF3CC2" w:rsidRPr="00D2405E" w:rsidRDefault="00AF3CC2" w:rsidP="00AF3CC2">
      <w:pPr>
        <w:pStyle w:val="2"/>
        <w:spacing w:before="240"/>
        <w:rPr>
          <w:lang w:val="ru-RU"/>
        </w:rPr>
      </w:pPr>
      <w:bookmarkStart w:id="125" w:name="_Toc158083707"/>
      <w:r w:rsidRPr="00D2405E">
        <w:rPr>
          <w:lang w:val="ru-RU"/>
        </w:rPr>
        <w:t>A-</w:t>
      </w:r>
      <w:r w:rsidR="002D287C">
        <w:rPr>
          <w:lang w:val="ru-RU"/>
        </w:rPr>
        <w:t>1</w:t>
      </w:r>
      <w:r w:rsidRPr="00D2405E">
        <w:rPr>
          <w:lang w:val="ru-RU"/>
        </w:rPr>
        <w:t xml:space="preserve">. </w:t>
      </w:r>
      <w:r w:rsidR="006D00F5" w:rsidRPr="00D2405E">
        <w:rPr>
          <w:lang w:val="ru-RU"/>
        </w:rPr>
        <w:t>Управление категориями объявлений</w:t>
      </w:r>
      <w:bookmarkEnd w:id="1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2"/>
        <w:gridCol w:w="1843"/>
        <w:gridCol w:w="1843"/>
        <w:gridCol w:w="5102"/>
      </w:tblGrid>
      <w:tr w:rsidR="00AF3CC2" w:rsidRPr="001A3A0C" w14:paraId="0600696C" w14:textId="77777777" w:rsidTr="00AF3CC2">
        <w:tc>
          <w:tcPr>
            <w:tcW w:w="562" w:type="dxa"/>
            <w:shd w:val="clear" w:color="auto" w:fill="auto"/>
          </w:tcPr>
          <w:p w14:paraId="45CBFF43" w14:textId="581F5375" w:rsidR="00AF3CC2" w:rsidRPr="002D287C" w:rsidRDefault="00AF3CC2" w:rsidP="00AF3CC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D287C">
              <w:rPr>
                <w:lang w:val="ru-RU"/>
              </w:rPr>
              <w:t>1</w:t>
            </w:r>
          </w:p>
        </w:tc>
        <w:tc>
          <w:tcPr>
            <w:tcW w:w="1843" w:type="dxa"/>
            <w:shd w:val="clear" w:color="auto" w:fill="auto"/>
          </w:tcPr>
          <w:p w14:paraId="3E0C84EE" w14:textId="57C9EFCA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1548544" w14:textId="376A0313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категориями объявлений</w:t>
            </w:r>
          </w:p>
        </w:tc>
        <w:tc>
          <w:tcPr>
            <w:tcW w:w="5102" w:type="dxa"/>
            <w:shd w:val="clear" w:color="auto" w:fill="auto"/>
          </w:tcPr>
          <w:p w14:paraId="22893D46" w14:textId="45CDE5F0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управлять категориями объявлений</w:t>
            </w:r>
          </w:p>
        </w:tc>
      </w:tr>
    </w:tbl>
    <w:p w14:paraId="58D8FBAF" w14:textId="77777777" w:rsidR="00AF3CC2" w:rsidRPr="00D2405E" w:rsidRDefault="00AF3CC2" w:rsidP="00AF3CC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73C478C" w14:textId="77777777" w:rsidR="00AF3CC2" w:rsidRPr="00D2405E" w:rsidRDefault="00AF3CC2" w:rsidP="00AF3CC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5126787" w14:textId="15F76F68" w:rsidR="00AF3CC2" w:rsidRPr="00D2405E" w:rsidRDefault="006D00F5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управлять категориями объявлений, существующими на доске объявлений.</w:t>
      </w:r>
    </w:p>
    <w:p w14:paraId="3E25324F" w14:textId="39155E08" w:rsidR="00A31C12" w:rsidRPr="00D2405E" w:rsidRDefault="00A31C12" w:rsidP="00A31C12">
      <w:pPr>
        <w:pStyle w:val="2"/>
        <w:spacing w:before="240"/>
        <w:rPr>
          <w:lang w:val="ru-RU"/>
        </w:rPr>
      </w:pPr>
      <w:bookmarkStart w:id="126" w:name="_Toc158083708"/>
      <w:r w:rsidRPr="00D2405E">
        <w:rPr>
          <w:lang w:val="ru-RU"/>
        </w:rPr>
        <w:t>A-</w:t>
      </w:r>
      <w:r w:rsidR="002D287C">
        <w:rPr>
          <w:lang w:val="ru-RU"/>
        </w:rPr>
        <w:t>1</w:t>
      </w:r>
      <w:r w:rsidRPr="00D2405E">
        <w:rPr>
          <w:lang w:val="ru-RU"/>
        </w:rPr>
        <w:t xml:space="preserve">.1. </w:t>
      </w:r>
      <w:r w:rsidR="008F5668">
        <w:rPr>
          <w:lang w:val="ru-RU"/>
        </w:rPr>
        <w:t>Создать категорию</w:t>
      </w:r>
      <w:bookmarkEnd w:id="1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A31C12" w:rsidRPr="001A3A0C" w14:paraId="21B567C0" w14:textId="77777777" w:rsidTr="00A31C12">
        <w:tc>
          <w:tcPr>
            <w:tcW w:w="704" w:type="dxa"/>
            <w:shd w:val="clear" w:color="auto" w:fill="auto"/>
          </w:tcPr>
          <w:p w14:paraId="3407D5BE" w14:textId="40B409FD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D287C">
              <w:rPr>
                <w:lang w:val="ru-RU"/>
              </w:rPr>
              <w:t>1</w:t>
            </w:r>
            <w:r w:rsidRPr="00D2405E">
              <w:t>.1</w:t>
            </w:r>
          </w:p>
        </w:tc>
        <w:tc>
          <w:tcPr>
            <w:tcW w:w="1701" w:type="dxa"/>
            <w:shd w:val="clear" w:color="auto" w:fill="auto"/>
          </w:tcPr>
          <w:p w14:paraId="2B9FBA15" w14:textId="7FF82596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29B28C3A" w14:textId="00EE58A1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категорию</w:t>
            </w:r>
          </w:p>
        </w:tc>
        <w:tc>
          <w:tcPr>
            <w:tcW w:w="5102" w:type="dxa"/>
            <w:shd w:val="clear" w:color="auto" w:fill="auto"/>
          </w:tcPr>
          <w:p w14:paraId="41BA4352" w14:textId="4705AB2A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создавать новые категории объявлений</w:t>
            </w:r>
          </w:p>
        </w:tc>
      </w:tr>
    </w:tbl>
    <w:p w14:paraId="4759E4C0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EA975D6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61A75A6" w14:textId="3750B093" w:rsidR="00A31C12" w:rsidRPr="00D2405E" w:rsidRDefault="00A31C12" w:rsidP="00A31C12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создавать новые категории объявлений.</w:t>
      </w:r>
    </w:p>
    <w:p w14:paraId="5BEF986C" w14:textId="7372CC18" w:rsidR="00A31C12" w:rsidRPr="00D2405E" w:rsidRDefault="00A31C12" w:rsidP="00A31C12">
      <w:pPr>
        <w:pStyle w:val="2"/>
        <w:spacing w:before="240"/>
        <w:rPr>
          <w:lang w:val="ru-RU"/>
        </w:rPr>
      </w:pPr>
      <w:bookmarkStart w:id="127" w:name="_Toc158083709"/>
      <w:r w:rsidRPr="00D2405E">
        <w:rPr>
          <w:lang w:val="ru-RU"/>
        </w:rPr>
        <w:t>A-</w:t>
      </w:r>
      <w:r w:rsidR="002D287C">
        <w:rPr>
          <w:lang w:val="ru-RU"/>
        </w:rPr>
        <w:t>1</w:t>
      </w:r>
      <w:r w:rsidRPr="00D2405E">
        <w:rPr>
          <w:lang w:val="ru-RU"/>
        </w:rPr>
        <w:t xml:space="preserve">.1.1. </w:t>
      </w:r>
      <w:r w:rsidR="000B5F3B" w:rsidRPr="00D2405E">
        <w:rPr>
          <w:lang w:val="ru-RU"/>
        </w:rPr>
        <w:t>Указать название</w:t>
      </w:r>
      <w:bookmarkEnd w:id="1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31C12" w:rsidRPr="001A3A0C" w14:paraId="7B05CF29" w14:textId="77777777" w:rsidTr="00A31C12">
        <w:tc>
          <w:tcPr>
            <w:tcW w:w="834" w:type="dxa"/>
            <w:shd w:val="clear" w:color="auto" w:fill="auto"/>
          </w:tcPr>
          <w:p w14:paraId="11B741AD" w14:textId="7DBCB38D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D287C">
              <w:rPr>
                <w:lang w:val="ru-RU"/>
              </w:rPr>
              <w:t>1</w:t>
            </w:r>
            <w:r w:rsidRPr="00D2405E">
              <w:t>.1.1</w:t>
            </w:r>
          </w:p>
        </w:tc>
        <w:tc>
          <w:tcPr>
            <w:tcW w:w="1571" w:type="dxa"/>
            <w:shd w:val="clear" w:color="auto" w:fill="auto"/>
          </w:tcPr>
          <w:p w14:paraId="3E5F468A" w14:textId="378C411A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6821FAEA" w14:textId="1407F52E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название</w:t>
            </w:r>
          </w:p>
        </w:tc>
        <w:tc>
          <w:tcPr>
            <w:tcW w:w="5102" w:type="dxa"/>
            <w:shd w:val="clear" w:color="auto" w:fill="auto"/>
          </w:tcPr>
          <w:p w14:paraId="7AA3DA97" w14:textId="3DAC2614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название категории</w:t>
            </w:r>
          </w:p>
        </w:tc>
      </w:tr>
    </w:tbl>
    <w:p w14:paraId="28E93EEC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71FB449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3654121D" w14:textId="5CFEAD78" w:rsidR="00A31C12" w:rsidRPr="00D2405E" w:rsidRDefault="00A31C12" w:rsidP="00A31C12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При создании новой категории объявлений требуется указать название создаваемой категории.</w:t>
      </w:r>
    </w:p>
    <w:p w14:paraId="19A4EE1E" w14:textId="1CA1DBF7" w:rsidR="007265D5" w:rsidRPr="00D2405E" w:rsidRDefault="007265D5" w:rsidP="007265D5">
      <w:pPr>
        <w:pStyle w:val="2"/>
        <w:spacing w:before="240"/>
        <w:rPr>
          <w:lang w:val="ru-RU"/>
        </w:rPr>
      </w:pPr>
      <w:bookmarkStart w:id="128" w:name="_Toc158083710"/>
      <w:r w:rsidRPr="00D2405E">
        <w:rPr>
          <w:lang w:val="ru-RU"/>
        </w:rPr>
        <w:lastRenderedPageBreak/>
        <w:t>A-</w:t>
      </w:r>
      <w:r w:rsidR="002D287C">
        <w:rPr>
          <w:lang w:val="ru-RU"/>
        </w:rPr>
        <w:t>1</w:t>
      </w:r>
      <w:r w:rsidRPr="00D2405E">
        <w:rPr>
          <w:lang w:val="ru-RU"/>
        </w:rPr>
        <w:t>.1.2. Указать цвет</w:t>
      </w:r>
      <w:bookmarkEnd w:id="1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7265D5" w:rsidRPr="001A3A0C" w14:paraId="23CD41B2" w14:textId="77777777" w:rsidTr="004C067C">
        <w:tc>
          <w:tcPr>
            <w:tcW w:w="834" w:type="dxa"/>
            <w:shd w:val="clear" w:color="auto" w:fill="auto"/>
          </w:tcPr>
          <w:p w14:paraId="674FB7F5" w14:textId="40819DD8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D287C">
              <w:rPr>
                <w:lang w:val="ru-RU"/>
              </w:rPr>
              <w:t>1</w:t>
            </w:r>
            <w:r w:rsidRPr="00D2405E">
              <w:t>.1.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71" w:type="dxa"/>
            <w:shd w:val="clear" w:color="auto" w:fill="auto"/>
          </w:tcPr>
          <w:p w14:paraId="785121A5" w14:textId="77777777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5B84A981" w14:textId="5EB40EA9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цвет</w:t>
            </w:r>
          </w:p>
        </w:tc>
        <w:tc>
          <w:tcPr>
            <w:tcW w:w="5102" w:type="dxa"/>
            <w:shd w:val="clear" w:color="auto" w:fill="auto"/>
          </w:tcPr>
          <w:p w14:paraId="0B67AFBB" w14:textId="24E2FC04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цвет категории</w:t>
            </w:r>
          </w:p>
        </w:tc>
      </w:tr>
    </w:tbl>
    <w:p w14:paraId="145E1C50" w14:textId="77777777" w:rsidR="007265D5" w:rsidRPr="00D2405E" w:rsidRDefault="007265D5" w:rsidP="007265D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7970E9F2" w14:textId="77777777" w:rsidR="007265D5" w:rsidRPr="00D2405E" w:rsidRDefault="007265D5" w:rsidP="007265D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7BCBF4A7" w14:textId="3CA0368B" w:rsidR="007265D5" w:rsidRPr="00D2405E" w:rsidRDefault="007265D5" w:rsidP="007265D5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При создании новой категории объявлений требуется указать цвет создаваемой категории. Указанным цветом на пользовательском интерфейсе будет выделена категория.</w:t>
      </w:r>
    </w:p>
    <w:p w14:paraId="1E8536F0" w14:textId="27F6C2BB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29" w:name="_Toc158083711"/>
      <w:r w:rsidRPr="00D2405E">
        <w:rPr>
          <w:lang w:val="ru-RU"/>
        </w:rPr>
        <w:t>A-</w:t>
      </w:r>
      <w:r w:rsidR="002D287C">
        <w:rPr>
          <w:lang w:val="ru-RU"/>
        </w:rPr>
        <w:t>1</w:t>
      </w:r>
      <w:r w:rsidRPr="00D2405E">
        <w:rPr>
          <w:lang w:val="ru-RU"/>
        </w:rPr>
        <w:t>.2. Редактировать категорию</w:t>
      </w:r>
      <w:bookmarkEnd w:id="12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AE6C2D" w:rsidRPr="001A3A0C" w14:paraId="36F78304" w14:textId="77777777" w:rsidTr="00AE6C2D">
        <w:tc>
          <w:tcPr>
            <w:tcW w:w="704" w:type="dxa"/>
            <w:shd w:val="clear" w:color="auto" w:fill="auto"/>
          </w:tcPr>
          <w:p w14:paraId="77995E8A" w14:textId="527B1C1D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D287C">
              <w:rPr>
                <w:lang w:val="ru-RU"/>
              </w:rPr>
              <w:t>1</w:t>
            </w:r>
            <w:r w:rsidRPr="00D2405E">
              <w:t>.2</w:t>
            </w:r>
          </w:p>
        </w:tc>
        <w:tc>
          <w:tcPr>
            <w:tcW w:w="1701" w:type="dxa"/>
            <w:shd w:val="clear" w:color="auto" w:fill="auto"/>
          </w:tcPr>
          <w:p w14:paraId="51CCCDAA" w14:textId="717450AA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38FAE493" w14:textId="50FD5A1E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категорию</w:t>
            </w:r>
          </w:p>
        </w:tc>
        <w:tc>
          <w:tcPr>
            <w:tcW w:w="5102" w:type="dxa"/>
            <w:shd w:val="clear" w:color="auto" w:fill="auto"/>
          </w:tcPr>
          <w:p w14:paraId="0C1FB1E0" w14:textId="4C1A63E0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редактировать существующие категории объявлений</w:t>
            </w:r>
          </w:p>
        </w:tc>
      </w:tr>
    </w:tbl>
    <w:p w14:paraId="506A0379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E141CB1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959364E" w14:textId="74CD3D36" w:rsidR="00AE6C2D" w:rsidRPr="00D2405E" w:rsidRDefault="00AE6C2D" w:rsidP="007265D5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редактировать одну из существующих категорий объявлений.</w:t>
      </w:r>
    </w:p>
    <w:p w14:paraId="54532350" w14:textId="0AD01B62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30" w:name="_Toc158083712"/>
      <w:r w:rsidRPr="00D2405E">
        <w:rPr>
          <w:lang w:val="ru-RU"/>
        </w:rPr>
        <w:t>A-</w:t>
      </w:r>
      <w:r w:rsidR="002D287C">
        <w:rPr>
          <w:lang w:val="ru-RU"/>
        </w:rPr>
        <w:t>1</w:t>
      </w:r>
      <w:r w:rsidRPr="00D2405E">
        <w:rPr>
          <w:lang w:val="ru-RU"/>
        </w:rPr>
        <w:t>.2.1. Редактировать название</w:t>
      </w:r>
      <w:bookmarkEnd w:id="1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E6C2D" w:rsidRPr="001A3A0C" w14:paraId="46725A1A" w14:textId="77777777" w:rsidTr="00AE6C2D">
        <w:tc>
          <w:tcPr>
            <w:tcW w:w="834" w:type="dxa"/>
            <w:shd w:val="clear" w:color="auto" w:fill="auto"/>
          </w:tcPr>
          <w:p w14:paraId="147E8A02" w14:textId="4B9B9457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D287C">
              <w:rPr>
                <w:lang w:val="ru-RU"/>
              </w:rPr>
              <w:t>1</w:t>
            </w:r>
            <w:r w:rsidRPr="00D2405E">
              <w:t>.2.1</w:t>
            </w:r>
          </w:p>
        </w:tc>
        <w:tc>
          <w:tcPr>
            <w:tcW w:w="1571" w:type="dxa"/>
            <w:shd w:val="clear" w:color="auto" w:fill="auto"/>
          </w:tcPr>
          <w:p w14:paraId="55812F50" w14:textId="7A4B9391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5800FFEE" w14:textId="1BD56B75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название</w:t>
            </w:r>
          </w:p>
        </w:tc>
        <w:tc>
          <w:tcPr>
            <w:tcW w:w="5102" w:type="dxa"/>
            <w:shd w:val="clear" w:color="auto" w:fill="auto"/>
          </w:tcPr>
          <w:p w14:paraId="39672E92" w14:textId="32857517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название категории</w:t>
            </w:r>
          </w:p>
        </w:tc>
      </w:tr>
    </w:tbl>
    <w:p w14:paraId="2BF760BA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4C468BC6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150F4B1" w14:textId="0AAAC454" w:rsidR="00AE6C2D" w:rsidRPr="00D2405E" w:rsidRDefault="00AE6C2D" w:rsidP="00AE6C2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существующей категории объявлений присутствует возможность изменить ее название. </w:t>
      </w:r>
    </w:p>
    <w:p w14:paraId="75D97357" w14:textId="7393B033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31" w:name="_Toc158083713"/>
      <w:r w:rsidRPr="00D2405E">
        <w:rPr>
          <w:lang w:val="ru-RU"/>
        </w:rPr>
        <w:t>A-</w:t>
      </w:r>
      <w:r w:rsidR="002D287C">
        <w:rPr>
          <w:lang w:val="ru-RU"/>
        </w:rPr>
        <w:t>1</w:t>
      </w:r>
      <w:r w:rsidRPr="00D2405E">
        <w:rPr>
          <w:lang w:val="ru-RU"/>
        </w:rPr>
        <w:t>.2.2. Редактировать цвет</w:t>
      </w:r>
      <w:bookmarkEnd w:id="13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E6C2D" w:rsidRPr="001A3A0C" w14:paraId="34F49D28" w14:textId="77777777" w:rsidTr="004C067C">
        <w:tc>
          <w:tcPr>
            <w:tcW w:w="834" w:type="dxa"/>
            <w:shd w:val="clear" w:color="auto" w:fill="auto"/>
          </w:tcPr>
          <w:p w14:paraId="322AD7ED" w14:textId="18FFA607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D287C">
              <w:rPr>
                <w:lang w:val="ru-RU"/>
              </w:rPr>
              <w:t>1</w:t>
            </w:r>
            <w:r w:rsidRPr="00D2405E">
              <w:t>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71" w:type="dxa"/>
            <w:shd w:val="clear" w:color="auto" w:fill="auto"/>
          </w:tcPr>
          <w:p w14:paraId="30AA7ABC" w14:textId="74765B5A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17335DC2" w14:textId="17F9D7D3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цвет</w:t>
            </w:r>
          </w:p>
        </w:tc>
        <w:tc>
          <w:tcPr>
            <w:tcW w:w="5102" w:type="dxa"/>
            <w:shd w:val="clear" w:color="auto" w:fill="auto"/>
          </w:tcPr>
          <w:p w14:paraId="28A09EB0" w14:textId="3E985886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цвет категории</w:t>
            </w:r>
          </w:p>
        </w:tc>
      </w:tr>
    </w:tbl>
    <w:p w14:paraId="273DCB7E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8B470F3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D5DDB65" w14:textId="40768569" w:rsidR="00AE6C2D" w:rsidRPr="00D2405E" w:rsidRDefault="00AE6C2D" w:rsidP="00AE6C2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существующей категории объявлений присутствует возможность изменить ее цвет. </w:t>
      </w:r>
    </w:p>
    <w:p w14:paraId="1896715C" w14:textId="363794EC" w:rsidR="00676DE0" w:rsidRPr="00D2405E" w:rsidRDefault="00676DE0" w:rsidP="00676DE0">
      <w:pPr>
        <w:pStyle w:val="2"/>
        <w:spacing w:before="240"/>
        <w:rPr>
          <w:lang w:val="ru-RU"/>
        </w:rPr>
      </w:pPr>
      <w:bookmarkStart w:id="132" w:name="_Toc158083714"/>
      <w:r w:rsidRPr="00D2405E">
        <w:rPr>
          <w:lang w:val="ru-RU"/>
        </w:rPr>
        <w:t>A-</w:t>
      </w:r>
      <w:r w:rsidR="002D287C">
        <w:rPr>
          <w:lang w:val="ru-RU"/>
        </w:rPr>
        <w:t>1</w:t>
      </w:r>
      <w:r w:rsidRPr="00D2405E">
        <w:rPr>
          <w:lang w:val="ru-RU"/>
        </w:rPr>
        <w:t>.</w:t>
      </w:r>
      <w:r w:rsidR="00FD1BAC" w:rsidRPr="00D2405E">
        <w:t>3</w:t>
      </w:r>
      <w:r w:rsidR="007A103A" w:rsidRPr="00D2405E">
        <w:rPr>
          <w:lang w:val="ru-RU"/>
        </w:rPr>
        <w:t>. Удалить категорию</w:t>
      </w:r>
      <w:bookmarkEnd w:id="1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676DE0" w:rsidRPr="001A3A0C" w14:paraId="432C85A7" w14:textId="77777777" w:rsidTr="00676DE0">
        <w:tc>
          <w:tcPr>
            <w:tcW w:w="704" w:type="dxa"/>
            <w:shd w:val="clear" w:color="auto" w:fill="auto"/>
          </w:tcPr>
          <w:p w14:paraId="5E878613" w14:textId="29A3E8FB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D287C">
              <w:rPr>
                <w:lang w:val="ru-RU"/>
              </w:rPr>
              <w:t>1</w:t>
            </w:r>
            <w:r w:rsidRPr="00D2405E">
              <w:t>.3</w:t>
            </w:r>
          </w:p>
        </w:tc>
        <w:tc>
          <w:tcPr>
            <w:tcW w:w="1701" w:type="dxa"/>
            <w:shd w:val="clear" w:color="auto" w:fill="auto"/>
          </w:tcPr>
          <w:p w14:paraId="102F74D3" w14:textId="79F311B0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7A1880A" w14:textId="315C02F7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категорию</w:t>
            </w:r>
          </w:p>
        </w:tc>
        <w:tc>
          <w:tcPr>
            <w:tcW w:w="5102" w:type="dxa"/>
            <w:shd w:val="clear" w:color="auto" w:fill="auto"/>
          </w:tcPr>
          <w:p w14:paraId="5AECA2C0" w14:textId="102D090F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удалять существующие категории объявлений</w:t>
            </w:r>
          </w:p>
        </w:tc>
      </w:tr>
    </w:tbl>
    <w:p w14:paraId="1E1032B5" w14:textId="77777777" w:rsidR="00676DE0" w:rsidRPr="00D2405E" w:rsidRDefault="00676DE0" w:rsidP="00676DE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E7617D4" w14:textId="77777777" w:rsidR="00676DE0" w:rsidRPr="00D2405E" w:rsidRDefault="00676DE0" w:rsidP="00676DE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437D0432" w14:textId="77777777" w:rsidR="00676DE0" w:rsidRDefault="00676DE0" w:rsidP="00676DE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Если во время редактирования категории объявления потребность в редактировании отпала, администратор может прекратить процесс изменений и отменить все внесенные изменения. После отмены измененные данные ни в каком виде не сохраняются.</w:t>
      </w:r>
    </w:p>
    <w:p w14:paraId="18FB40D7" w14:textId="77777777" w:rsidR="00EB62AD" w:rsidRDefault="00EB62AD" w:rsidP="00EB62A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50799B5B" w14:textId="077DC87E" w:rsidR="00A31C12" w:rsidRDefault="00A31C12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7F812CE9" w14:textId="77777777" w:rsidR="007265D5" w:rsidRDefault="007265D5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019E0003" w14:textId="77777777" w:rsidR="00A31C12" w:rsidRPr="005924F1" w:rsidRDefault="00A31C12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 w:eastAsia="en-US"/>
        </w:rPr>
      </w:pPr>
    </w:p>
    <w:sectPr w:rsidR="00A31C12" w:rsidRPr="005924F1">
      <w:headerReference w:type="default" r:id="rId22"/>
      <w:footerReference w:type="default" r:id="rId23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B8793" w14:textId="77777777" w:rsidR="001A0621" w:rsidRDefault="001A0621">
      <w:r>
        <w:separator/>
      </w:r>
    </w:p>
  </w:endnote>
  <w:endnote w:type="continuationSeparator" w:id="0">
    <w:p w14:paraId="7828103B" w14:textId="77777777" w:rsidR="001A0621" w:rsidRDefault="001A06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5129"/>
      <w:gridCol w:w="5129"/>
    </w:tblGrid>
    <w:tr w:rsidR="00272328" w14:paraId="346D0305" w14:textId="77777777" w:rsidTr="00272328">
      <w:trPr>
        <w:trHeight w:val="247"/>
      </w:trPr>
      <w:tc>
        <w:tcPr>
          <w:tcW w:w="5129" w:type="dxa"/>
          <w:tcBorders>
            <w:top w:val="nil"/>
            <w:left w:val="nil"/>
            <w:bottom w:val="nil"/>
            <w:right w:val="nil"/>
          </w:tcBorders>
        </w:tcPr>
        <w:p w14:paraId="2E014B93" w14:textId="7102077C" w:rsidR="00272328" w:rsidRDefault="00272328">
          <w:pPr>
            <w:ind w:right="360"/>
            <w:rPr>
              <w:lang w:val="ru-RU"/>
            </w:rPr>
          </w:pPr>
        </w:p>
      </w:tc>
      <w:tc>
        <w:tcPr>
          <w:tcW w:w="5129" w:type="dxa"/>
          <w:tcBorders>
            <w:top w:val="nil"/>
            <w:left w:val="nil"/>
            <w:bottom w:val="nil"/>
            <w:right w:val="nil"/>
          </w:tcBorders>
        </w:tcPr>
        <w:p w14:paraId="2A8B1338" w14:textId="77777777" w:rsidR="00272328" w:rsidRDefault="00272328">
          <w:pPr>
            <w:jc w:val="right"/>
          </w:pPr>
          <w:r>
            <w:rPr>
              <w:lang w:val="ru-RU"/>
            </w:rPr>
            <w:t>Страница</w:t>
          </w:r>
          <w:r>
            <w:t xml:space="preserve">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10</w:t>
          </w:r>
          <w:r>
            <w:fldChar w:fldCharType="end"/>
          </w:r>
        </w:p>
      </w:tc>
    </w:tr>
  </w:tbl>
  <w:p w14:paraId="55199FB8" w14:textId="77777777" w:rsidR="00BD348B" w:rsidRDefault="00BD348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AF636" w14:textId="77777777" w:rsidR="001A0621" w:rsidRDefault="001A0621">
      <w:r>
        <w:separator/>
      </w:r>
    </w:p>
  </w:footnote>
  <w:footnote w:type="continuationSeparator" w:id="0">
    <w:p w14:paraId="0587E8E9" w14:textId="77777777" w:rsidR="001A0621" w:rsidRDefault="001A06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CD08B" w14:textId="77777777" w:rsidR="00BD348B" w:rsidRDefault="00BD348B">
    <w:pPr>
      <w:rPr>
        <w:sz w:val="24"/>
      </w:rPr>
    </w:pPr>
  </w:p>
  <w:p w14:paraId="1259319A" w14:textId="77777777" w:rsidR="00BD348B" w:rsidRDefault="00BD348B">
    <w:pPr>
      <w:pBdr>
        <w:top w:val="single" w:sz="6" w:space="1" w:color="auto"/>
      </w:pBdr>
      <w:rPr>
        <w:sz w:val="24"/>
      </w:rPr>
    </w:pPr>
  </w:p>
  <w:p w14:paraId="02D090E7" w14:textId="3EDDE2D3" w:rsidR="00BD348B" w:rsidRPr="00E96AFA" w:rsidRDefault="00BD348B">
    <w:pPr>
      <w:pBdr>
        <w:bottom w:val="single" w:sz="6" w:space="1" w:color="auto"/>
      </w:pBdr>
      <w:jc w:val="right"/>
      <w:rPr>
        <w:sz w:val="28"/>
        <w:szCs w:val="28"/>
        <w:lang w:val="ru-RU"/>
      </w:rPr>
    </w:pPr>
    <w:r w:rsidRPr="00C8349F">
      <w:rPr>
        <w:sz w:val="28"/>
        <w:szCs w:val="28"/>
      </w:rPr>
      <w:fldChar w:fldCharType="begin"/>
    </w:r>
    <w:r w:rsidRPr="00E96AFA">
      <w:rPr>
        <w:sz w:val="28"/>
        <w:szCs w:val="28"/>
        <w:lang w:val="ru-RU"/>
      </w:rPr>
      <w:instrText xml:space="preserve"> </w:instrText>
    </w:r>
    <w:r w:rsidRPr="00C8349F">
      <w:rPr>
        <w:sz w:val="28"/>
        <w:szCs w:val="28"/>
      </w:rPr>
      <w:instrText>FILENAME</w:instrText>
    </w:r>
    <w:r w:rsidRPr="00E96AFA">
      <w:rPr>
        <w:sz w:val="28"/>
        <w:szCs w:val="28"/>
        <w:lang w:val="ru-RU"/>
      </w:rPr>
      <w:instrText xml:space="preserve"> </w:instrText>
    </w:r>
    <w:r w:rsidRPr="00C8349F">
      <w:rPr>
        <w:sz w:val="28"/>
        <w:szCs w:val="28"/>
      </w:rPr>
      <w:fldChar w:fldCharType="separate"/>
    </w:r>
    <w:r w:rsidR="00B12992" w:rsidRPr="00B12992">
      <w:rPr>
        <w:noProof/>
        <w:sz w:val="28"/>
        <w:szCs w:val="28"/>
        <w:lang w:val="ru-RU"/>
      </w:rPr>
      <w:t xml:space="preserve">Доска объявлений - </w:t>
    </w:r>
    <w:r w:rsidR="0012552E">
      <w:rPr>
        <w:noProof/>
        <w:sz w:val="28"/>
        <w:szCs w:val="28"/>
        <w:lang w:val="ru-RU"/>
      </w:rPr>
      <w:t>О</w:t>
    </w:r>
    <w:r w:rsidR="00B12992" w:rsidRPr="00B12992">
      <w:rPr>
        <w:noProof/>
        <w:sz w:val="28"/>
        <w:szCs w:val="28"/>
        <w:lang w:val="ru-RU"/>
      </w:rPr>
      <w:t>писание вариантов использования.</w:t>
    </w:r>
    <w:r w:rsidR="00B12992">
      <w:rPr>
        <w:noProof/>
        <w:sz w:val="28"/>
        <w:szCs w:val="28"/>
      </w:rPr>
      <w:t>docx</w:t>
    </w:r>
    <w:r w:rsidRPr="00C8349F">
      <w:rPr>
        <w:sz w:val="28"/>
        <w:szCs w:val="28"/>
      </w:rPr>
      <w:fldChar w:fldCharType="end"/>
    </w:r>
  </w:p>
  <w:p w14:paraId="1653AAFD" w14:textId="77777777" w:rsidR="00BD348B" w:rsidRPr="00E96AFA" w:rsidRDefault="00BD348B">
    <w:pPr>
      <w:pStyle w:val="30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F70FB" w14:textId="77777777" w:rsidR="00BD348B" w:rsidRPr="00272328" w:rsidRDefault="00BD348B" w:rsidP="00272328">
    <w:pPr>
      <w:pStyle w:val="3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44C4986"/>
    <w:multiLevelType w:val="hybridMultilevel"/>
    <w:tmpl w:val="7C3A610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BA29EC"/>
    <w:multiLevelType w:val="singleLevel"/>
    <w:tmpl w:val="397A4902"/>
    <w:lvl w:ilvl="0">
      <w:numFmt w:val="bullet"/>
      <w:pStyle w:val="a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</w:abstractNum>
  <w:abstractNum w:abstractNumId="3" w15:restartNumberingAfterBreak="0">
    <w:nsid w:val="75382989"/>
    <w:multiLevelType w:val="hybridMultilevel"/>
    <w:tmpl w:val="375C306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49F"/>
    <w:rsid w:val="00002AAB"/>
    <w:rsid w:val="000078BC"/>
    <w:rsid w:val="00011952"/>
    <w:rsid w:val="00014FF8"/>
    <w:rsid w:val="000161C7"/>
    <w:rsid w:val="0001732F"/>
    <w:rsid w:val="00021636"/>
    <w:rsid w:val="00022070"/>
    <w:rsid w:val="0002270D"/>
    <w:rsid w:val="00024437"/>
    <w:rsid w:val="0002728B"/>
    <w:rsid w:val="00034BCE"/>
    <w:rsid w:val="0004109E"/>
    <w:rsid w:val="000477F4"/>
    <w:rsid w:val="0004783B"/>
    <w:rsid w:val="00056889"/>
    <w:rsid w:val="00060A64"/>
    <w:rsid w:val="000620F4"/>
    <w:rsid w:val="00063B3F"/>
    <w:rsid w:val="00073955"/>
    <w:rsid w:val="000802DC"/>
    <w:rsid w:val="0008161C"/>
    <w:rsid w:val="00084716"/>
    <w:rsid w:val="0009072D"/>
    <w:rsid w:val="000910B1"/>
    <w:rsid w:val="00091487"/>
    <w:rsid w:val="00094AAC"/>
    <w:rsid w:val="00094EB4"/>
    <w:rsid w:val="00095348"/>
    <w:rsid w:val="000B3712"/>
    <w:rsid w:val="000B5F3B"/>
    <w:rsid w:val="000C137C"/>
    <w:rsid w:val="000C4252"/>
    <w:rsid w:val="000C44FF"/>
    <w:rsid w:val="000C6351"/>
    <w:rsid w:val="000D35BE"/>
    <w:rsid w:val="000D3C51"/>
    <w:rsid w:val="000D4A2B"/>
    <w:rsid w:val="000D4B76"/>
    <w:rsid w:val="000D6B6A"/>
    <w:rsid w:val="000E1D7A"/>
    <w:rsid w:val="000E5FDA"/>
    <w:rsid w:val="000E65F4"/>
    <w:rsid w:val="000F075C"/>
    <w:rsid w:val="000F0D97"/>
    <w:rsid w:val="000F186A"/>
    <w:rsid w:val="000F4312"/>
    <w:rsid w:val="000F7B11"/>
    <w:rsid w:val="00101A04"/>
    <w:rsid w:val="00110A68"/>
    <w:rsid w:val="00113E65"/>
    <w:rsid w:val="001218EC"/>
    <w:rsid w:val="0012552E"/>
    <w:rsid w:val="00135159"/>
    <w:rsid w:val="00142D23"/>
    <w:rsid w:val="001442C9"/>
    <w:rsid w:val="0014673C"/>
    <w:rsid w:val="00153829"/>
    <w:rsid w:val="001657C3"/>
    <w:rsid w:val="0017048C"/>
    <w:rsid w:val="00170794"/>
    <w:rsid w:val="0017192C"/>
    <w:rsid w:val="001729B3"/>
    <w:rsid w:val="00174846"/>
    <w:rsid w:val="001852C7"/>
    <w:rsid w:val="00186E7C"/>
    <w:rsid w:val="001872A1"/>
    <w:rsid w:val="00194100"/>
    <w:rsid w:val="001A0621"/>
    <w:rsid w:val="001A1994"/>
    <w:rsid w:val="001A3A0C"/>
    <w:rsid w:val="001A5858"/>
    <w:rsid w:val="001B2978"/>
    <w:rsid w:val="001D245F"/>
    <w:rsid w:val="001E03E7"/>
    <w:rsid w:val="001E0CE8"/>
    <w:rsid w:val="001E2F1D"/>
    <w:rsid w:val="001E45A3"/>
    <w:rsid w:val="001E7DEE"/>
    <w:rsid w:val="001F0D4D"/>
    <w:rsid w:val="001F22A4"/>
    <w:rsid w:val="001F2B66"/>
    <w:rsid w:val="001F2E45"/>
    <w:rsid w:val="001F2F9D"/>
    <w:rsid w:val="002015F6"/>
    <w:rsid w:val="00201930"/>
    <w:rsid w:val="00204134"/>
    <w:rsid w:val="00204734"/>
    <w:rsid w:val="00204EA8"/>
    <w:rsid w:val="002140FE"/>
    <w:rsid w:val="00225FFD"/>
    <w:rsid w:val="0023030C"/>
    <w:rsid w:val="0023054A"/>
    <w:rsid w:val="00232FF1"/>
    <w:rsid w:val="0023320D"/>
    <w:rsid w:val="002356A4"/>
    <w:rsid w:val="00244F12"/>
    <w:rsid w:val="00245920"/>
    <w:rsid w:val="00245D55"/>
    <w:rsid w:val="0025085C"/>
    <w:rsid w:val="00250B12"/>
    <w:rsid w:val="00257ACE"/>
    <w:rsid w:val="0026080E"/>
    <w:rsid w:val="00262B7D"/>
    <w:rsid w:val="00265BE3"/>
    <w:rsid w:val="00265C79"/>
    <w:rsid w:val="00271D19"/>
    <w:rsid w:val="00272328"/>
    <w:rsid w:val="00281F14"/>
    <w:rsid w:val="002836E7"/>
    <w:rsid w:val="00284252"/>
    <w:rsid w:val="0028431E"/>
    <w:rsid w:val="00286894"/>
    <w:rsid w:val="00286B45"/>
    <w:rsid w:val="002A2768"/>
    <w:rsid w:val="002A3988"/>
    <w:rsid w:val="002B0E4F"/>
    <w:rsid w:val="002B0EDB"/>
    <w:rsid w:val="002B382B"/>
    <w:rsid w:val="002C0A98"/>
    <w:rsid w:val="002C3BE1"/>
    <w:rsid w:val="002C55C7"/>
    <w:rsid w:val="002D0F0C"/>
    <w:rsid w:val="002D1CDD"/>
    <w:rsid w:val="002D287C"/>
    <w:rsid w:val="002D45C5"/>
    <w:rsid w:val="002E0CFE"/>
    <w:rsid w:val="002E0E27"/>
    <w:rsid w:val="002E435C"/>
    <w:rsid w:val="002E57C8"/>
    <w:rsid w:val="002F1A49"/>
    <w:rsid w:val="002F6148"/>
    <w:rsid w:val="002F6ABD"/>
    <w:rsid w:val="00300ECC"/>
    <w:rsid w:val="00301A72"/>
    <w:rsid w:val="00311658"/>
    <w:rsid w:val="0031283E"/>
    <w:rsid w:val="00327CA0"/>
    <w:rsid w:val="00330211"/>
    <w:rsid w:val="003318A5"/>
    <w:rsid w:val="00336D5E"/>
    <w:rsid w:val="003478C6"/>
    <w:rsid w:val="003507A9"/>
    <w:rsid w:val="003530B9"/>
    <w:rsid w:val="00362F74"/>
    <w:rsid w:val="00364655"/>
    <w:rsid w:val="003673EE"/>
    <w:rsid w:val="00367463"/>
    <w:rsid w:val="003815E3"/>
    <w:rsid w:val="0038179C"/>
    <w:rsid w:val="00382A9B"/>
    <w:rsid w:val="00387B2F"/>
    <w:rsid w:val="0039639A"/>
    <w:rsid w:val="003B0A43"/>
    <w:rsid w:val="003B0DF1"/>
    <w:rsid w:val="003C06DF"/>
    <w:rsid w:val="003C12D1"/>
    <w:rsid w:val="003C2853"/>
    <w:rsid w:val="003C3F80"/>
    <w:rsid w:val="003D01EE"/>
    <w:rsid w:val="003D1D86"/>
    <w:rsid w:val="003D5975"/>
    <w:rsid w:val="003E25C6"/>
    <w:rsid w:val="003E5199"/>
    <w:rsid w:val="003E5E41"/>
    <w:rsid w:val="003F01B1"/>
    <w:rsid w:val="003F1F08"/>
    <w:rsid w:val="003F59F4"/>
    <w:rsid w:val="00403040"/>
    <w:rsid w:val="00416D86"/>
    <w:rsid w:val="00416EED"/>
    <w:rsid w:val="00422FC4"/>
    <w:rsid w:val="00434BA6"/>
    <w:rsid w:val="00437116"/>
    <w:rsid w:val="00437C28"/>
    <w:rsid w:val="0044619E"/>
    <w:rsid w:val="00450EFD"/>
    <w:rsid w:val="00451BE2"/>
    <w:rsid w:val="00452EDE"/>
    <w:rsid w:val="00470A2F"/>
    <w:rsid w:val="004710BF"/>
    <w:rsid w:val="00472980"/>
    <w:rsid w:val="00474CC6"/>
    <w:rsid w:val="00475986"/>
    <w:rsid w:val="00477A24"/>
    <w:rsid w:val="00480E4B"/>
    <w:rsid w:val="00484C3B"/>
    <w:rsid w:val="00484FC6"/>
    <w:rsid w:val="0049305C"/>
    <w:rsid w:val="004B0324"/>
    <w:rsid w:val="004B2405"/>
    <w:rsid w:val="004B4971"/>
    <w:rsid w:val="004B7B18"/>
    <w:rsid w:val="004C141F"/>
    <w:rsid w:val="004D1125"/>
    <w:rsid w:val="004D38CD"/>
    <w:rsid w:val="004E138F"/>
    <w:rsid w:val="004E23F0"/>
    <w:rsid w:val="004E3510"/>
    <w:rsid w:val="004E5866"/>
    <w:rsid w:val="004E6BD8"/>
    <w:rsid w:val="004F0B65"/>
    <w:rsid w:val="004F416B"/>
    <w:rsid w:val="004F49F6"/>
    <w:rsid w:val="005003C0"/>
    <w:rsid w:val="005016DF"/>
    <w:rsid w:val="00502BCD"/>
    <w:rsid w:val="005036BB"/>
    <w:rsid w:val="00504134"/>
    <w:rsid w:val="00506C19"/>
    <w:rsid w:val="0051078E"/>
    <w:rsid w:val="00517ED8"/>
    <w:rsid w:val="00522DCE"/>
    <w:rsid w:val="00526B86"/>
    <w:rsid w:val="00532F42"/>
    <w:rsid w:val="00535057"/>
    <w:rsid w:val="005353C8"/>
    <w:rsid w:val="00536AE6"/>
    <w:rsid w:val="0053713A"/>
    <w:rsid w:val="00537628"/>
    <w:rsid w:val="005419D7"/>
    <w:rsid w:val="005504BB"/>
    <w:rsid w:val="00552AD3"/>
    <w:rsid w:val="00555545"/>
    <w:rsid w:val="005557F0"/>
    <w:rsid w:val="00557DB7"/>
    <w:rsid w:val="0056365F"/>
    <w:rsid w:val="00574E1A"/>
    <w:rsid w:val="00576EBB"/>
    <w:rsid w:val="005775CA"/>
    <w:rsid w:val="00590374"/>
    <w:rsid w:val="005924F1"/>
    <w:rsid w:val="0059480C"/>
    <w:rsid w:val="005A0ACB"/>
    <w:rsid w:val="005A1889"/>
    <w:rsid w:val="005B1D06"/>
    <w:rsid w:val="005B3E13"/>
    <w:rsid w:val="005B5FA1"/>
    <w:rsid w:val="005B7326"/>
    <w:rsid w:val="005C4284"/>
    <w:rsid w:val="005C58A5"/>
    <w:rsid w:val="005C7A6C"/>
    <w:rsid w:val="005D11E2"/>
    <w:rsid w:val="005D7557"/>
    <w:rsid w:val="005E4B2D"/>
    <w:rsid w:val="005E7ACF"/>
    <w:rsid w:val="005F257C"/>
    <w:rsid w:val="005F2872"/>
    <w:rsid w:val="005F6C25"/>
    <w:rsid w:val="00602374"/>
    <w:rsid w:val="00610407"/>
    <w:rsid w:val="00611F21"/>
    <w:rsid w:val="00615EC6"/>
    <w:rsid w:val="00617F2F"/>
    <w:rsid w:val="0062266E"/>
    <w:rsid w:val="00627E68"/>
    <w:rsid w:val="00653A09"/>
    <w:rsid w:val="00654904"/>
    <w:rsid w:val="006607D5"/>
    <w:rsid w:val="00662FBD"/>
    <w:rsid w:val="00665BD0"/>
    <w:rsid w:val="006666BC"/>
    <w:rsid w:val="00670B8E"/>
    <w:rsid w:val="00676D21"/>
    <w:rsid w:val="00676DE0"/>
    <w:rsid w:val="0068194B"/>
    <w:rsid w:val="00682ABB"/>
    <w:rsid w:val="00683EBB"/>
    <w:rsid w:val="006873BF"/>
    <w:rsid w:val="00690931"/>
    <w:rsid w:val="00690BA1"/>
    <w:rsid w:val="00695971"/>
    <w:rsid w:val="006A1A55"/>
    <w:rsid w:val="006B16B0"/>
    <w:rsid w:val="006B2777"/>
    <w:rsid w:val="006B3A68"/>
    <w:rsid w:val="006B4FCA"/>
    <w:rsid w:val="006C2EFC"/>
    <w:rsid w:val="006C60FE"/>
    <w:rsid w:val="006C6B56"/>
    <w:rsid w:val="006D00F5"/>
    <w:rsid w:val="006D1A4A"/>
    <w:rsid w:val="006D1ADE"/>
    <w:rsid w:val="006D55B8"/>
    <w:rsid w:val="006D72D1"/>
    <w:rsid w:val="006D7909"/>
    <w:rsid w:val="006E15F2"/>
    <w:rsid w:val="006E653E"/>
    <w:rsid w:val="006F10C1"/>
    <w:rsid w:val="006F24F0"/>
    <w:rsid w:val="006F50EE"/>
    <w:rsid w:val="006F53FE"/>
    <w:rsid w:val="006F7CD5"/>
    <w:rsid w:val="00701397"/>
    <w:rsid w:val="0070346C"/>
    <w:rsid w:val="00710E54"/>
    <w:rsid w:val="0071250F"/>
    <w:rsid w:val="00714F16"/>
    <w:rsid w:val="0071551F"/>
    <w:rsid w:val="00715697"/>
    <w:rsid w:val="00715854"/>
    <w:rsid w:val="007222F6"/>
    <w:rsid w:val="00722369"/>
    <w:rsid w:val="00722739"/>
    <w:rsid w:val="007265D5"/>
    <w:rsid w:val="00726BA2"/>
    <w:rsid w:val="00733F33"/>
    <w:rsid w:val="00737190"/>
    <w:rsid w:val="00750861"/>
    <w:rsid w:val="007532C1"/>
    <w:rsid w:val="0075614A"/>
    <w:rsid w:val="0076428F"/>
    <w:rsid w:val="0076525D"/>
    <w:rsid w:val="00774D50"/>
    <w:rsid w:val="00774DE1"/>
    <w:rsid w:val="00783767"/>
    <w:rsid w:val="0078724A"/>
    <w:rsid w:val="007906F0"/>
    <w:rsid w:val="00790C37"/>
    <w:rsid w:val="00794935"/>
    <w:rsid w:val="00797F9E"/>
    <w:rsid w:val="007A040C"/>
    <w:rsid w:val="007A0EA2"/>
    <w:rsid w:val="007A103A"/>
    <w:rsid w:val="007A7400"/>
    <w:rsid w:val="007B5955"/>
    <w:rsid w:val="007B6E4A"/>
    <w:rsid w:val="007C0CD7"/>
    <w:rsid w:val="007C68E3"/>
    <w:rsid w:val="007D0815"/>
    <w:rsid w:val="007D1996"/>
    <w:rsid w:val="007D29A6"/>
    <w:rsid w:val="007D37C5"/>
    <w:rsid w:val="007D54B9"/>
    <w:rsid w:val="007E2AF4"/>
    <w:rsid w:val="007E6334"/>
    <w:rsid w:val="007F1D71"/>
    <w:rsid w:val="007F4088"/>
    <w:rsid w:val="007F7C19"/>
    <w:rsid w:val="00803215"/>
    <w:rsid w:val="00805499"/>
    <w:rsid w:val="0080796C"/>
    <w:rsid w:val="008126F8"/>
    <w:rsid w:val="00823057"/>
    <w:rsid w:val="00831BB3"/>
    <w:rsid w:val="00832CAA"/>
    <w:rsid w:val="00836CD9"/>
    <w:rsid w:val="008459C6"/>
    <w:rsid w:val="008465FD"/>
    <w:rsid w:val="00847218"/>
    <w:rsid w:val="00852F97"/>
    <w:rsid w:val="00855A4A"/>
    <w:rsid w:val="00856802"/>
    <w:rsid w:val="00857EFF"/>
    <w:rsid w:val="008614E6"/>
    <w:rsid w:val="00873E03"/>
    <w:rsid w:val="00876373"/>
    <w:rsid w:val="0087641C"/>
    <w:rsid w:val="0088059A"/>
    <w:rsid w:val="00880D3F"/>
    <w:rsid w:val="008828ED"/>
    <w:rsid w:val="00886C70"/>
    <w:rsid w:val="00893859"/>
    <w:rsid w:val="00894EC5"/>
    <w:rsid w:val="008A0527"/>
    <w:rsid w:val="008B3ACC"/>
    <w:rsid w:val="008B4266"/>
    <w:rsid w:val="008B4594"/>
    <w:rsid w:val="008B5018"/>
    <w:rsid w:val="008B6F62"/>
    <w:rsid w:val="008B7C1B"/>
    <w:rsid w:val="008C1271"/>
    <w:rsid w:val="008C44FB"/>
    <w:rsid w:val="008D13C8"/>
    <w:rsid w:val="008D26C6"/>
    <w:rsid w:val="008D2967"/>
    <w:rsid w:val="008D2B0F"/>
    <w:rsid w:val="008D548B"/>
    <w:rsid w:val="008E3980"/>
    <w:rsid w:val="008E4F4D"/>
    <w:rsid w:val="008F2402"/>
    <w:rsid w:val="008F3056"/>
    <w:rsid w:val="008F5668"/>
    <w:rsid w:val="0090394D"/>
    <w:rsid w:val="009063B2"/>
    <w:rsid w:val="00925400"/>
    <w:rsid w:val="009339CC"/>
    <w:rsid w:val="00933DAC"/>
    <w:rsid w:val="00934143"/>
    <w:rsid w:val="00940C2C"/>
    <w:rsid w:val="00942CEE"/>
    <w:rsid w:val="00946862"/>
    <w:rsid w:val="0096027E"/>
    <w:rsid w:val="0096320F"/>
    <w:rsid w:val="00965662"/>
    <w:rsid w:val="009662C0"/>
    <w:rsid w:val="00966964"/>
    <w:rsid w:val="00966D78"/>
    <w:rsid w:val="0096740F"/>
    <w:rsid w:val="00974D8D"/>
    <w:rsid w:val="00977F31"/>
    <w:rsid w:val="009900F4"/>
    <w:rsid w:val="009904A9"/>
    <w:rsid w:val="0099264D"/>
    <w:rsid w:val="00993609"/>
    <w:rsid w:val="009941E0"/>
    <w:rsid w:val="009A4094"/>
    <w:rsid w:val="009A5B48"/>
    <w:rsid w:val="009A6544"/>
    <w:rsid w:val="009A791F"/>
    <w:rsid w:val="009B667A"/>
    <w:rsid w:val="009C1F6A"/>
    <w:rsid w:val="009D00C0"/>
    <w:rsid w:val="009D2338"/>
    <w:rsid w:val="009D429A"/>
    <w:rsid w:val="009E6965"/>
    <w:rsid w:val="009F2356"/>
    <w:rsid w:val="009F484F"/>
    <w:rsid w:val="009F67BE"/>
    <w:rsid w:val="00A07EE1"/>
    <w:rsid w:val="00A12A9D"/>
    <w:rsid w:val="00A207F4"/>
    <w:rsid w:val="00A22D3C"/>
    <w:rsid w:val="00A238DF"/>
    <w:rsid w:val="00A31C12"/>
    <w:rsid w:val="00A32783"/>
    <w:rsid w:val="00A32A29"/>
    <w:rsid w:val="00A336A7"/>
    <w:rsid w:val="00A336E9"/>
    <w:rsid w:val="00A359FA"/>
    <w:rsid w:val="00A42CFF"/>
    <w:rsid w:val="00A46534"/>
    <w:rsid w:val="00A50EE3"/>
    <w:rsid w:val="00A52A98"/>
    <w:rsid w:val="00A548B4"/>
    <w:rsid w:val="00A60496"/>
    <w:rsid w:val="00A61A9B"/>
    <w:rsid w:val="00A62873"/>
    <w:rsid w:val="00A6327A"/>
    <w:rsid w:val="00A64C1B"/>
    <w:rsid w:val="00A66956"/>
    <w:rsid w:val="00A6741D"/>
    <w:rsid w:val="00A706EA"/>
    <w:rsid w:val="00A73145"/>
    <w:rsid w:val="00A7337E"/>
    <w:rsid w:val="00A755AB"/>
    <w:rsid w:val="00A9091E"/>
    <w:rsid w:val="00A90EE1"/>
    <w:rsid w:val="00AA6102"/>
    <w:rsid w:val="00AA69FD"/>
    <w:rsid w:val="00AA6F15"/>
    <w:rsid w:val="00AB1743"/>
    <w:rsid w:val="00AB7993"/>
    <w:rsid w:val="00AB7EB8"/>
    <w:rsid w:val="00AC4180"/>
    <w:rsid w:val="00AC6902"/>
    <w:rsid w:val="00AC7236"/>
    <w:rsid w:val="00AD0AE0"/>
    <w:rsid w:val="00AD0CB3"/>
    <w:rsid w:val="00AD28C6"/>
    <w:rsid w:val="00AD2A86"/>
    <w:rsid w:val="00AD5384"/>
    <w:rsid w:val="00AD7385"/>
    <w:rsid w:val="00AE178A"/>
    <w:rsid w:val="00AE5150"/>
    <w:rsid w:val="00AE6C2D"/>
    <w:rsid w:val="00AE72A0"/>
    <w:rsid w:val="00AF2D00"/>
    <w:rsid w:val="00AF2F33"/>
    <w:rsid w:val="00AF3CC2"/>
    <w:rsid w:val="00B00528"/>
    <w:rsid w:val="00B01B52"/>
    <w:rsid w:val="00B02D80"/>
    <w:rsid w:val="00B0727A"/>
    <w:rsid w:val="00B10A23"/>
    <w:rsid w:val="00B12992"/>
    <w:rsid w:val="00B14019"/>
    <w:rsid w:val="00B34030"/>
    <w:rsid w:val="00B3594D"/>
    <w:rsid w:val="00B4092D"/>
    <w:rsid w:val="00B441FA"/>
    <w:rsid w:val="00B45819"/>
    <w:rsid w:val="00B46C11"/>
    <w:rsid w:val="00B64071"/>
    <w:rsid w:val="00B76933"/>
    <w:rsid w:val="00B86972"/>
    <w:rsid w:val="00B967E5"/>
    <w:rsid w:val="00B97378"/>
    <w:rsid w:val="00BA1F94"/>
    <w:rsid w:val="00BA41B9"/>
    <w:rsid w:val="00BA69A3"/>
    <w:rsid w:val="00BA7E7C"/>
    <w:rsid w:val="00BB239B"/>
    <w:rsid w:val="00BB3196"/>
    <w:rsid w:val="00BB4009"/>
    <w:rsid w:val="00BB4F82"/>
    <w:rsid w:val="00BB5830"/>
    <w:rsid w:val="00BB5E84"/>
    <w:rsid w:val="00BB6BD4"/>
    <w:rsid w:val="00BB79EE"/>
    <w:rsid w:val="00BD0C93"/>
    <w:rsid w:val="00BD348B"/>
    <w:rsid w:val="00BD65BB"/>
    <w:rsid w:val="00BF52BF"/>
    <w:rsid w:val="00BF5F80"/>
    <w:rsid w:val="00BF642E"/>
    <w:rsid w:val="00BF6C9A"/>
    <w:rsid w:val="00BF7718"/>
    <w:rsid w:val="00C0155A"/>
    <w:rsid w:val="00C01DE8"/>
    <w:rsid w:val="00C0287A"/>
    <w:rsid w:val="00C02F9D"/>
    <w:rsid w:val="00C03B4E"/>
    <w:rsid w:val="00C0572A"/>
    <w:rsid w:val="00C06D01"/>
    <w:rsid w:val="00C2303C"/>
    <w:rsid w:val="00C26F03"/>
    <w:rsid w:val="00C27C67"/>
    <w:rsid w:val="00C372D1"/>
    <w:rsid w:val="00C5243D"/>
    <w:rsid w:val="00C536B1"/>
    <w:rsid w:val="00C5409B"/>
    <w:rsid w:val="00C55161"/>
    <w:rsid w:val="00C56E41"/>
    <w:rsid w:val="00C5769C"/>
    <w:rsid w:val="00C60135"/>
    <w:rsid w:val="00C6383C"/>
    <w:rsid w:val="00C646DC"/>
    <w:rsid w:val="00C66BB5"/>
    <w:rsid w:val="00C704BE"/>
    <w:rsid w:val="00C7774C"/>
    <w:rsid w:val="00C77FF5"/>
    <w:rsid w:val="00C83319"/>
    <w:rsid w:val="00C8349F"/>
    <w:rsid w:val="00C835E5"/>
    <w:rsid w:val="00C85449"/>
    <w:rsid w:val="00C85E14"/>
    <w:rsid w:val="00C87F4B"/>
    <w:rsid w:val="00C90B0E"/>
    <w:rsid w:val="00C9290E"/>
    <w:rsid w:val="00CA3495"/>
    <w:rsid w:val="00CA4564"/>
    <w:rsid w:val="00CA4B94"/>
    <w:rsid w:val="00CA4E1B"/>
    <w:rsid w:val="00CA605F"/>
    <w:rsid w:val="00CB27D9"/>
    <w:rsid w:val="00CB6530"/>
    <w:rsid w:val="00CC028A"/>
    <w:rsid w:val="00CC57B6"/>
    <w:rsid w:val="00CC57F8"/>
    <w:rsid w:val="00CC6AAB"/>
    <w:rsid w:val="00CD2396"/>
    <w:rsid w:val="00CE0B67"/>
    <w:rsid w:val="00CE22DD"/>
    <w:rsid w:val="00CE5364"/>
    <w:rsid w:val="00CF3C28"/>
    <w:rsid w:val="00D0629B"/>
    <w:rsid w:val="00D066FF"/>
    <w:rsid w:val="00D06EAD"/>
    <w:rsid w:val="00D1396F"/>
    <w:rsid w:val="00D14696"/>
    <w:rsid w:val="00D14B27"/>
    <w:rsid w:val="00D1637A"/>
    <w:rsid w:val="00D2405E"/>
    <w:rsid w:val="00D42EA8"/>
    <w:rsid w:val="00D45072"/>
    <w:rsid w:val="00D4653B"/>
    <w:rsid w:val="00D50844"/>
    <w:rsid w:val="00D51354"/>
    <w:rsid w:val="00D53F44"/>
    <w:rsid w:val="00D54750"/>
    <w:rsid w:val="00D57AA6"/>
    <w:rsid w:val="00D749D5"/>
    <w:rsid w:val="00D836EF"/>
    <w:rsid w:val="00D84AFD"/>
    <w:rsid w:val="00D856B3"/>
    <w:rsid w:val="00D86A4B"/>
    <w:rsid w:val="00DA3E37"/>
    <w:rsid w:val="00DA4A00"/>
    <w:rsid w:val="00DA75A6"/>
    <w:rsid w:val="00DB008E"/>
    <w:rsid w:val="00DB0857"/>
    <w:rsid w:val="00DB2E98"/>
    <w:rsid w:val="00DB4321"/>
    <w:rsid w:val="00DB60FA"/>
    <w:rsid w:val="00DB7619"/>
    <w:rsid w:val="00DC375F"/>
    <w:rsid w:val="00DC4724"/>
    <w:rsid w:val="00DC7CA6"/>
    <w:rsid w:val="00DD0B46"/>
    <w:rsid w:val="00DD2B40"/>
    <w:rsid w:val="00DD4090"/>
    <w:rsid w:val="00DD63DD"/>
    <w:rsid w:val="00DD7144"/>
    <w:rsid w:val="00DE6704"/>
    <w:rsid w:val="00DF0171"/>
    <w:rsid w:val="00DF2E1D"/>
    <w:rsid w:val="00DF36AA"/>
    <w:rsid w:val="00E02B00"/>
    <w:rsid w:val="00E11488"/>
    <w:rsid w:val="00E1791E"/>
    <w:rsid w:val="00E20F7E"/>
    <w:rsid w:val="00E21D04"/>
    <w:rsid w:val="00E258A7"/>
    <w:rsid w:val="00E265C8"/>
    <w:rsid w:val="00E3329E"/>
    <w:rsid w:val="00E35AE4"/>
    <w:rsid w:val="00E412E3"/>
    <w:rsid w:val="00E44643"/>
    <w:rsid w:val="00E46991"/>
    <w:rsid w:val="00E478F2"/>
    <w:rsid w:val="00E543F0"/>
    <w:rsid w:val="00E567F1"/>
    <w:rsid w:val="00E60D8D"/>
    <w:rsid w:val="00E62E1F"/>
    <w:rsid w:val="00E65992"/>
    <w:rsid w:val="00E66980"/>
    <w:rsid w:val="00E80056"/>
    <w:rsid w:val="00E902B1"/>
    <w:rsid w:val="00E92D3C"/>
    <w:rsid w:val="00E96AFA"/>
    <w:rsid w:val="00E97277"/>
    <w:rsid w:val="00EA1E20"/>
    <w:rsid w:val="00EA2901"/>
    <w:rsid w:val="00EA3EAC"/>
    <w:rsid w:val="00EA7FD0"/>
    <w:rsid w:val="00EB05D1"/>
    <w:rsid w:val="00EB203C"/>
    <w:rsid w:val="00EB25A1"/>
    <w:rsid w:val="00EB62AD"/>
    <w:rsid w:val="00EC0AB0"/>
    <w:rsid w:val="00EC15EB"/>
    <w:rsid w:val="00EC5A06"/>
    <w:rsid w:val="00EC717F"/>
    <w:rsid w:val="00ED5592"/>
    <w:rsid w:val="00EE202E"/>
    <w:rsid w:val="00EE3829"/>
    <w:rsid w:val="00EE47B3"/>
    <w:rsid w:val="00EE4E4E"/>
    <w:rsid w:val="00EF06FD"/>
    <w:rsid w:val="00EF5438"/>
    <w:rsid w:val="00F00346"/>
    <w:rsid w:val="00F027D3"/>
    <w:rsid w:val="00F05F0C"/>
    <w:rsid w:val="00F10925"/>
    <w:rsid w:val="00F132CF"/>
    <w:rsid w:val="00F16506"/>
    <w:rsid w:val="00F209B2"/>
    <w:rsid w:val="00F22418"/>
    <w:rsid w:val="00F23BFE"/>
    <w:rsid w:val="00F261F0"/>
    <w:rsid w:val="00F27729"/>
    <w:rsid w:val="00F377B5"/>
    <w:rsid w:val="00F46CD4"/>
    <w:rsid w:val="00F542E8"/>
    <w:rsid w:val="00F63AC2"/>
    <w:rsid w:val="00F655AC"/>
    <w:rsid w:val="00F66557"/>
    <w:rsid w:val="00F6692B"/>
    <w:rsid w:val="00F7299E"/>
    <w:rsid w:val="00F72D9B"/>
    <w:rsid w:val="00F81704"/>
    <w:rsid w:val="00F842E0"/>
    <w:rsid w:val="00F94B24"/>
    <w:rsid w:val="00F95D63"/>
    <w:rsid w:val="00FA35DB"/>
    <w:rsid w:val="00FA665A"/>
    <w:rsid w:val="00FB113B"/>
    <w:rsid w:val="00FB421C"/>
    <w:rsid w:val="00FC33AF"/>
    <w:rsid w:val="00FC6534"/>
    <w:rsid w:val="00FD1BAC"/>
    <w:rsid w:val="00FD4B18"/>
    <w:rsid w:val="00FD5058"/>
    <w:rsid w:val="00FD54DD"/>
    <w:rsid w:val="00FD575D"/>
    <w:rsid w:val="00FD635D"/>
    <w:rsid w:val="00FE42D6"/>
    <w:rsid w:val="00FE6D07"/>
    <w:rsid w:val="00FF278D"/>
    <w:rsid w:val="00FF3D96"/>
    <w:rsid w:val="00FF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AB8DA91"/>
  <w15:chartTrackingRefBased/>
  <w15:docId w15:val="{93FC49F2-6AF7-4B80-A79B-F391D0E60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7B6E4A"/>
    <w:pPr>
      <w:widowControl w:val="0"/>
      <w:spacing w:line="240" w:lineRule="atLeast"/>
    </w:pPr>
    <w:rPr>
      <w:lang w:val="en-US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0"/>
    <w:link w:val="20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0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0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0"/>
    <w:next w:val="a0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0"/>
    <w:next w:val="a0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0"/>
    <w:next w:val="a0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0"/>
    <w:next w:val="a0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0"/>
    <w:next w:val="a0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88059A"/>
    <w:rPr>
      <w:rFonts w:ascii="Arial" w:hAnsi="Arial"/>
      <w:b/>
      <w:lang w:val="en-US"/>
    </w:rPr>
  </w:style>
  <w:style w:type="paragraph" w:customStyle="1" w:styleId="Paragraph2">
    <w:name w:val="Paragraph2"/>
    <w:basedOn w:val="a0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0"/>
    <w:next w:val="a0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a5">
    <w:name w:val="Subtitle"/>
    <w:basedOn w:val="a0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6">
    <w:name w:val="Normal Indent"/>
    <w:basedOn w:val="a0"/>
    <w:pPr>
      <w:ind w:left="900" w:hanging="900"/>
    </w:pPr>
  </w:style>
  <w:style w:type="paragraph" w:styleId="10">
    <w:name w:val="toc 1"/>
    <w:basedOn w:val="a0"/>
    <w:next w:val="a0"/>
    <w:uiPriority w:val="39"/>
    <w:pPr>
      <w:tabs>
        <w:tab w:val="right" w:pos="9360"/>
      </w:tabs>
      <w:spacing w:before="240" w:after="60"/>
      <w:ind w:right="720"/>
    </w:pPr>
  </w:style>
  <w:style w:type="paragraph" w:styleId="21">
    <w:name w:val="toc 2"/>
    <w:basedOn w:val="a0"/>
    <w:next w:val="a0"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0"/>
    <w:next w:val="a0"/>
    <w:uiPriority w:val="39"/>
    <w:pPr>
      <w:tabs>
        <w:tab w:val="left" w:pos="1440"/>
        <w:tab w:val="right" w:pos="9360"/>
      </w:tabs>
      <w:ind w:left="864"/>
    </w:pPr>
  </w:style>
  <w:style w:type="paragraph" w:styleId="a7">
    <w:name w:val="header"/>
    <w:basedOn w:val="a0"/>
    <w:pPr>
      <w:tabs>
        <w:tab w:val="center" w:pos="4320"/>
        <w:tab w:val="right" w:pos="8640"/>
      </w:tabs>
    </w:pPr>
  </w:style>
  <w:style w:type="paragraph" w:styleId="a8">
    <w:name w:val="footer"/>
    <w:basedOn w:val="a0"/>
    <w:pPr>
      <w:tabs>
        <w:tab w:val="center" w:pos="4320"/>
        <w:tab w:val="right" w:pos="8640"/>
      </w:tabs>
    </w:pPr>
  </w:style>
  <w:style w:type="character" w:styleId="a9">
    <w:name w:val="page number"/>
    <w:basedOn w:val="a1"/>
  </w:style>
  <w:style w:type="paragraph" w:customStyle="1" w:styleId="Bullet2">
    <w:name w:val="Bullet2"/>
    <w:basedOn w:val="a0"/>
    <w:pPr>
      <w:ind w:left="1440" w:hanging="360"/>
    </w:pPr>
    <w:rPr>
      <w:color w:val="000080"/>
    </w:rPr>
  </w:style>
  <w:style w:type="paragraph" w:customStyle="1" w:styleId="Paragraph1">
    <w:name w:val="Paragraph1"/>
    <w:basedOn w:val="a0"/>
    <w:pPr>
      <w:spacing w:before="80" w:line="240" w:lineRule="auto"/>
      <w:jc w:val="both"/>
    </w:pPr>
  </w:style>
  <w:style w:type="paragraph" w:customStyle="1" w:styleId="Tabletext">
    <w:name w:val="Tabletext"/>
    <w:basedOn w:val="a0"/>
    <w:pPr>
      <w:keepLines/>
      <w:spacing w:after="120"/>
    </w:pPr>
  </w:style>
  <w:style w:type="paragraph" w:styleId="aa">
    <w:name w:val="Body Text"/>
    <w:basedOn w:val="a0"/>
    <w:link w:val="ab"/>
    <w:pPr>
      <w:keepLines/>
      <w:spacing w:after="120"/>
      <w:ind w:left="720"/>
    </w:pPr>
  </w:style>
  <w:style w:type="character" w:customStyle="1" w:styleId="ab">
    <w:name w:val="Основной текст Знак"/>
    <w:basedOn w:val="a1"/>
    <w:link w:val="aa"/>
    <w:rsid w:val="0088059A"/>
    <w:rPr>
      <w:lang w:val="en-US"/>
    </w:rPr>
  </w:style>
  <w:style w:type="paragraph" w:customStyle="1" w:styleId="Paragraph3">
    <w:name w:val="Paragraph3"/>
    <w:basedOn w:val="a0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a0"/>
    <w:pPr>
      <w:ind w:left="720" w:hanging="432"/>
    </w:pPr>
  </w:style>
  <w:style w:type="character" w:styleId="ac">
    <w:name w:val="footnote reference"/>
    <w:semiHidden/>
    <w:rPr>
      <w:sz w:val="20"/>
      <w:vertAlign w:val="superscript"/>
    </w:rPr>
  </w:style>
  <w:style w:type="paragraph" w:styleId="ad">
    <w:name w:val="footnote text"/>
    <w:basedOn w:val="a0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11">
    <w:name w:val="Схема документа1"/>
    <w:basedOn w:val="a0"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a0"/>
    <w:pPr>
      <w:spacing w:before="80" w:line="240" w:lineRule="auto"/>
      <w:ind w:left="2250"/>
      <w:jc w:val="both"/>
    </w:pPr>
  </w:style>
  <w:style w:type="paragraph" w:styleId="40">
    <w:name w:val="toc 4"/>
    <w:basedOn w:val="a0"/>
    <w:next w:val="a0"/>
    <w:uiPriority w:val="39"/>
    <w:pPr>
      <w:ind w:left="600"/>
    </w:pPr>
  </w:style>
  <w:style w:type="paragraph" w:styleId="50">
    <w:name w:val="toc 5"/>
    <w:basedOn w:val="a0"/>
    <w:next w:val="a0"/>
    <w:uiPriority w:val="39"/>
    <w:pPr>
      <w:ind w:left="800"/>
    </w:pPr>
  </w:style>
  <w:style w:type="paragraph" w:styleId="60">
    <w:name w:val="toc 6"/>
    <w:basedOn w:val="a0"/>
    <w:next w:val="a0"/>
    <w:uiPriority w:val="39"/>
    <w:pPr>
      <w:ind w:left="1000"/>
    </w:pPr>
  </w:style>
  <w:style w:type="paragraph" w:styleId="70">
    <w:name w:val="toc 7"/>
    <w:basedOn w:val="a0"/>
    <w:next w:val="a0"/>
    <w:uiPriority w:val="39"/>
    <w:pPr>
      <w:ind w:left="1200"/>
    </w:pPr>
  </w:style>
  <w:style w:type="paragraph" w:styleId="80">
    <w:name w:val="toc 8"/>
    <w:basedOn w:val="a0"/>
    <w:next w:val="a0"/>
    <w:uiPriority w:val="39"/>
    <w:pPr>
      <w:ind w:left="1400"/>
    </w:pPr>
  </w:style>
  <w:style w:type="paragraph" w:styleId="90">
    <w:name w:val="toc 9"/>
    <w:basedOn w:val="a0"/>
    <w:next w:val="a0"/>
    <w:uiPriority w:val="39"/>
    <w:pPr>
      <w:ind w:left="1600"/>
    </w:pPr>
  </w:style>
  <w:style w:type="paragraph" w:customStyle="1" w:styleId="MainTitle">
    <w:name w:val="Main Title"/>
    <w:basedOn w:val="a0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210">
    <w:name w:val="Основной текст 21"/>
    <w:basedOn w:val="a0"/>
    <w:rPr>
      <w:i/>
      <w:color w:val="0000FF"/>
    </w:rPr>
  </w:style>
  <w:style w:type="paragraph" w:customStyle="1" w:styleId="22">
    <w:name w:val="Основной текст 22"/>
    <w:basedOn w:val="a0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0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0"/>
    <w:pPr>
      <w:widowControl/>
      <w:tabs>
        <w:tab w:val="left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a0"/>
    <w:next w:val="aa"/>
    <w:pPr>
      <w:spacing w:after="120"/>
      <w:ind w:left="720"/>
    </w:pPr>
    <w:rPr>
      <w:i/>
      <w:color w:val="0000FF"/>
    </w:rPr>
  </w:style>
  <w:style w:type="character" w:customStyle="1" w:styleId="12">
    <w:name w:val="Гиперссылка1"/>
    <w:rPr>
      <w:color w:val="0000FF"/>
      <w:u w:val="single"/>
    </w:rPr>
  </w:style>
  <w:style w:type="paragraph" w:styleId="a">
    <w:name w:val="List"/>
    <w:basedOn w:val="a0"/>
    <w:pPr>
      <w:numPr>
        <w:numId w:val="2"/>
      </w:numPr>
    </w:pPr>
  </w:style>
  <w:style w:type="character" w:styleId="ae">
    <w:name w:val="Hyperlink"/>
    <w:uiPriority w:val="99"/>
    <w:rsid w:val="00F16506"/>
    <w:rPr>
      <w:color w:val="0000FF"/>
      <w:u w:val="single"/>
    </w:rPr>
  </w:style>
  <w:style w:type="character" w:styleId="af">
    <w:name w:val="FollowedHyperlink"/>
    <w:rsid w:val="00F16506"/>
    <w:rPr>
      <w:color w:val="800080"/>
      <w:u w:val="single"/>
    </w:rPr>
  </w:style>
  <w:style w:type="table" w:styleId="af0">
    <w:name w:val="Table Grid"/>
    <w:basedOn w:val="a2"/>
    <w:rsid w:val="009936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0"/>
    <w:uiPriority w:val="34"/>
    <w:qFormat/>
    <w:rsid w:val="00091487"/>
    <w:pPr>
      <w:ind w:left="720"/>
      <w:contextualSpacing/>
    </w:pPr>
  </w:style>
  <w:style w:type="paragraph" w:styleId="af2">
    <w:name w:val="TOC Heading"/>
    <w:basedOn w:val="1"/>
    <w:next w:val="a0"/>
    <w:uiPriority w:val="39"/>
    <w:unhideWhenUsed/>
    <w:qFormat/>
    <w:rsid w:val="00D84AFD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character" w:styleId="af3">
    <w:name w:val="Unresolved Mention"/>
    <w:basedOn w:val="a1"/>
    <w:uiPriority w:val="99"/>
    <w:semiHidden/>
    <w:unhideWhenUsed/>
    <w:rsid w:val="00FD1BAC"/>
    <w:rPr>
      <w:color w:val="605E5C"/>
      <w:shd w:val="clear" w:color="auto" w:fill="E1DFDD"/>
    </w:rPr>
  </w:style>
  <w:style w:type="character" w:styleId="af4">
    <w:name w:val="annotation reference"/>
    <w:basedOn w:val="a1"/>
    <w:rsid w:val="00022070"/>
    <w:rPr>
      <w:sz w:val="16"/>
      <w:szCs w:val="16"/>
    </w:rPr>
  </w:style>
  <w:style w:type="paragraph" w:styleId="af5">
    <w:name w:val="annotation text"/>
    <w:basedOn w:val="a0"/>
    <w:link w:val="af6"/>
    <w:rsid w:val="00022070"/>
    <w:pPr>
      <w:spacing w:line="240" w:lineRule="auto"/>
    </w:pPr>
  </w:style>
  <w:style w:type="character" w:customStyle="1" w:styleId="af6">
    <w:name w:val="Текст примечания Знак"/>
    <w:basedOn w:val="a1"/>
    <w:link w:val="af5"/>
    <w:rsid w:val="00022070"/>
    <w:rPr>
      <w:lang w:val="en-US"/>
    </w:rPr>
  </w:style>
  <w:style w:type="paragraph" w:styleId="af7">
    <w:name w:val="annotation subject"/>
    <w:basedOn w:val="af5"/>
    <w:next w:val="af5"/>
    <w:link w:val="af8"/>
    <w:rsid w:val="00022070"/>
    <w:rPr>
      <w:b/>
      <w:bCs/>
    </w:rPr>
  </w:style>
  <w:style w:type="character" w:customStyle="1" w:styleId="af8">
    <w:name w:val="Тема примечания Знак"/>
    <w:basedOn w:val="af6"/>
    <w:link w:val="af7"/>
    <w:rsid w:val="00022070"/>
    <w:rPr>
      <w:b/>
      <w:bCs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8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Library\&#1040;&#1085;&#1072;&#1083;&#1080;&#1079;%20&#1080;%20&#1087;&#1088;&#1086;&#1077;&#1082;&#1090;&#1080;&#1088;&#1086;&#1074;&#1072;&#1085;&#1080;&#1077;\RUP\RUP_&#1042;&#1080;&#1076;&#1077;&#1085;&#1080;&#1077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98F82-D0EE-4E6C-843A-7F4B7F2DC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RUP_Видение.dot</Template>
  <TotalTime>2127</TotalTime>
  <Pages>34</Pages>
  <Words>8915</Words>
  <Characters>50819</Characters>
  <Application>Microsoft Office Word</Application>
  <DocSecurity>0</DocSecurity>
  <Lines>423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Краткое описание вариантов использования</vt:lpstr>
    </vt:vector>
  </TitlesOfParts>
  <Company>КГТУ</Company>
  <LinksUpToDate>false</LinksUpToDate>
  <CharactersWithSpaces>59615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Краткое описание вариантов использования</dc:title>
  <dc:subject>Система диспетчеризации типографии</dc:subject>
  <dc:creator>Т.В. Подшивалова</dc:creator>
  <cp:keywords/>
  <dc:description/>
  <cp:lastModifiedBy>Иван Ермолаев</cp:lastModifiedBy>
  <cp:revision>404</cp:revision>
  <cp:lastPrinted>2023-09-27T20:44:00Z</cp:lastPrinted>
  <dcterms:created xsi:type="dcterms:W3CDTF">2023-04-07T16:06:00Z</dcterms:created>
  <dcterms:modified xsi:type="dcterms:W3CDTF">2024-02-06T21:42:00Z</dcterms:modified>
</cp:coreProperties>
</file>