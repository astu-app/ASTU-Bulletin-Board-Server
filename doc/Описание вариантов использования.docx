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F36CD06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C13E6" w:rsidRPr="005F6372">
        <w:rPr>
          <w:sz w:val="28"/>
          <w:lang w:val="ru-RU"/>
        </w:rPr>
        <w:t>7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B967E5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5B47B9F3" w14:textId="422C33AB" w:rsidR="005F6372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67204787" w:history="1">
            <w:r w:rsidR="005F6372" w:rsidRPr="002D070C">
              <w:rPr>
                <w:rStyle w:val="ae"/>
                <w:noProof/>
                <w:lang w:val="ru-RU" w:eastAsia="en-US"/>
              </w:rPr>
              <w:t>1.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9B58D6B" w14:textId="680FC8FD" w:rsidR="005F6372" w:rsidRDefault="00C10862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88" w:history="1">
            <w:r w:rsidR="005F6372" w:rsidRPr="002D070C">
              <w:rPr>
                <w:rStyle w:val="ae"/>
                <w:noProof/>
                <w:lang w:val="ru-RU" w:eastAsia="en-US"/>
              </w:rPr>
              <w:t>2.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4FF4285" w14:textId="134B1189" w:rsidR="005F6372" w:rsidRDefault="00C10862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89" w:history="1">
            <w:r w:rsidR="005F6372" w:rsidRPr="002D070C">
              <w:rPr>
                <w:rStyle w:val="ae"/>
                <w:noProof/>
                <w:lang w:val="ru-RU" w:eastAsia="en-US"/>
              </w:rPr>
              <w:t>3.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FA7E3CB" w14:textId="0B5371A0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0" w:history="1">
            <w:r w:rsidR="005F6372" w:rsidRPr="002D070C">
              <w:rPr>
                <w:rStyle w:val="ae"/>
                <w:noProof/>
                <w:lang w:val="ru-RU"/>
              </w:rPr>
              <w:t>3.1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6DAF022" w14:textId="6207EA70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1" w:history="1">
            <w:r w:rsidR="005F6372" w:rsidRPr="002D070C">
              <w:rPr>
                <w:rStyle w:val="ae"/>
                <w:noProof/>
                <w:lang w:val="ru-RU"/>
              </w:rPr>
              <w:t>3.2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</w:t>
            </w:r>
            <w:r w:rsidR="005F6372" w:rsidRPr="002D070C">
              <w:rPr>
                <w:rStyle w:val="ae"/>
                <w:noProof/>
              </w:rPr>
              <w:t>-1.1</w:t>
            </w:r>
            <w:r w:rsidR="005F6372" w:rsidRPr="002D070C">
              <w:rPr>
                <w:rStyle w:val="ae"/>
                <w:noProof/>
                <w:lang w:val="ru-RU"/>
              </w:rPr>
              <w:t>. Пройти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83B3F42" w14:textId="7C34432C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2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</w:t>
            </w:r>
            <w:r w:rsidR="005F6372" w:rsidRPr="002D070C">
              <w:rPr>
                <w:rStyle w:val="ae"/>
                <w:noProof/>
                <w:highlight w:val="red"/>
              </w:rPr>
              <w:t>-1.2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. Скачать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3F6D14C" w14:textId="3C7F8B10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3" w:history="1">
            <w:r w:rsidR="005F6372" w:rsidRPr="002D070C">
              <w:rPr>
                <w:rStyle w:val="ae"/>
                <w:noProof/>
                <w:lang w:val="ru-RU"/>
              </w:rPr>
              <w:t>3.4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S-2. Получить уведомление о новом объявлении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EC81012" w14:textId="71CCBCD7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4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 xml:space="preserve">S-2.1. Получить </w:t>
            </w:r>
            <w:r w:rsidR="005F6372" w:rsidRPr="002D070C">
              <w:rPr>
                <w:rStyle w:val="ae"/>
                <w:noProof/>
                <w:highlight w:val="red"/>
              </w:rPr>
              <w:t>push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-уведомление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C1D7CF8" w14:textId="4A409B83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S-2.2. Получить уведомление по электронной почте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2502ECD" w14:textId="10D2A4EA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 Управление подписками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9206038" w14:textId="2AA29493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S-3.1. Добавить категории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A17EDA1" w14:textId="78F489C7" w:rsidR="005F6372" w:rsidRDefault="00C10862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8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S-3.2. Удалить категории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304168D" w14:textId="26A32919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9" w:history="1">
            <w:r w:rsidR="005F6372" w:rsidRPr="002D070C">
              <w:rPr>
                <w:rStyle w:val="ae"/>
                <w:noProof/>
                <w:lang w:val="ru-RU"/>
              </w:rPr>
              <w:t>3.10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</w:rPr>
              <w:t>-</w:t>
            </w:r>
            <w:r w:rsidR="005F6372" w:rsidRPr="002D070C">
              <w:rPr>
                <w:rStyle w:val="ae"/>
                <w:noProof/>
                <w:lang w:val="ru-RU"/>
              </w:rPr>
              <w:t>1. Управление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EE1E9A1" w14:textId="30821B99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0" w:history="1">
            <w:r w:rsidR="005F6372" w:rsidRPr="002D070C">
              <w:rPr>
                <w:rStyle w:val="ae"/>
                <w:noProof/>
                <w:lang w:val="ru-RU"/>
              </w:rPr>
              <w:t>3.11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</w:t>
            </w:r>
            <w:r w:rsidR="005F6372" w:rsidRPr="002D070C">
              <w:rPr>
                <w:rStyle w:val="ae"/>
                <w:noProof/>
              </w:rPr>
              <w:t>.1</w:t>
            </w:r>
            <w:r w:rsidR="005F6372" w:rsidRPr="002D070C">
              <w:rPr>
                <w:rStyle w:val="ae"/>
                <w:noProof/>
                <w:lang w:val="ru-RU"/>
              </w:rPr>
              <w:t>. Создать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BCC8721" w14:textId="2AC973F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1" w:history="1">
            <w:r w:rsidR="005F6372" w:rsidRPr="002D070C">
              <w:rPr>
                <w:rStyle w:val="ae"/>
                <w:noProof/>
                <w:lang w:val="ru-RU"/>
              </w:rPr>
              <w:t>3.12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</w:rPr>
              <w:t>-1.1.1</w:t>
            </w:r>
            <w:r w:rsidR="005F6372" w:rsidRPr="002D070C">
              <w:rPr>
                <w:rStyle w:val="ae"/>
                <w:noProof/>
                <w:lang w:val="ru-RU"/>
              </w:rPr>
              <w:t>. Указать текст объявления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068B4F6" w14:textId="1D77BAB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2" w:history="1">
            <w:r w:rsidR="005F6372" w:rsidRPr="002D070C">
              <w:rPr>
                <w:rStyle w:val="ae"/>
                <w:noProof/>
                <w:lang w:val="ru-RU"/>
              </w:rPr>
              <w:t>3.13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E-1.1.2. Выбор получателей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BF30F25" w14:textId="264F1051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3" w:history="1">
            <w:r w:rsidR="005F6372" w:rsidRPr="002D070C">
              <w:rPr>
                <w:rStyle w:val="ae"/>
                <w:noProof/>
                <w:lang w:val="ru-RU"/>
              </w:rPr>
              <w:t>3.14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698C6C0" w14:textId="0C978BFF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4" w:history="1">
            <w:r w:rsidR="005F6372" w:rsidRPr="002D070C">
              <w:rPr>
                <w:rStyle w:val="ae"/>
                <w:noProof/>
                <w:lang w:val="ru-RU"/>
              </w:rPr>
              <w:t>3.15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E-1.1.4. Задать дату и время публикации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E0D7217" w14:textId="70E7F62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E-1.1.5. Прикрепить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4DEBAFD" w14:textId="7B95ED3D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E-1.1.5.1. Загрузить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FB8658E" w14:textId="71B356EE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E-1.1.6. Выбрать категории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01CFD22" w14:textId="2667C19D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8" w:history="1">
            <w:r w:rsidR="005F6372" w:rsidRPr="002D070C">
              <w:rPr>
                <w:rStyle w:val="ae"/>
                <w:noProof/>
                <w:lang w:val="ru-RU"/>
              </w:rPr>
              <w:t>3.19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E-1.1.7. Прикрепить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327E7A1" w14:textId="185F0122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9" w:history="1">
            <w:r w:rsidR="005F6372" w:rsidRPr="002D070C">
              <w:rPr>
                <w:rStyle w:val="ae"/>
                <w:noProof/>
                <w:lang w:val="ru-RU"/>
              </w:rPr>
              <w:t>3.20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E-2.1.3. Задать срок окончания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CEDE301" w14:textId="2EC2B82D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0" w:history="1">
            <w:r w:rsidR="005F6372" w:rsidRPr="002D070C">
              <w:rPr>
                <w:rStyle w:val="ae"/>
                <w:noProof/>
                <w:highlight w:val="green"/>
                <w:lang w:val="ru-RU"/>
              </w:rPr>
              <w:t>3.21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green"/>
                <w:lang w:val="ru-RU"/>
              </w:rPr>
              <w:t>E-2.1.4. Установить блокировку результатов до закрытия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D2A7D33" w14:textId="02E1C063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1" w:history="1">
            <w:r w:rsidR="005F6372" w:rsidRPr="002D070C">
              <w:rPr>
                <w:rStyle w:val="ae"/>
                <w:noProof/>
                <w:lang w:val="ru-RU"/>
              </w:rPr>
              <w:t>3.22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211CD38" w14:textId="7349314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2" w:history="1">
            <w:r w:rsidR="005F6372" w:rsidRPr="002D070C">
              <w:rPr>
                <w:rStyle w:val="ae"/>
                <w:noProof/>
                <w:lang w:val="ru-RU"/>
              </w:rPr>
              <w:t>3.23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FFA9FF4" w14:textId="006FE33A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3" w:history="1">
            <w:r w:rsidR="005F6372" w:rsidRPr="002D070C">
              <w:rPr>
                <w:rStyle w:val="ae"/>
                <w:noProof/>
                <w:lang w:val="ru-RU"/>
              </w:rPr>
              <w:t>3.24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</w:t>
            </w:r>
            <w:r w:rsidR="005F6372" w:rsidRPr="002D070C">
              <w:rPr>
                <w:rStyle w:val="ae"/>
                <w:noProof/>
              </w:rPr>
              <w:t>2</w:t>
            </w:r>
            <w:r w:rsidR="005F6372" w:rsidRPr="002D070C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CD73FD5" w14:textId="4A0C3AC3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4" w:history="1">
            <w:r w:rsidR="005F6372" w:rsidRPr="002D070C">
              <w:rPr>
                <w:rStyle w:val="ae"/>
                <w:noProof/>
                <w:lang w:val="ru-RU"/>
              </w:rPr>
              <w:t>3.25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8B8D9AB" w14:textId="5DA38C8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5" w:history="1">
            <w:r w:rsidR="005F6372" w:rsidRPr="002D070C">
              <w:rPr>
                <w:rStyle w:val="ae"/>
                <w:noProof/>
                <w:lang w:val="ru-RU"/>
              </w:rPr>
              <w:t>3.26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E-1.2.4. Изменить срок отложенной публикации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68368BD" w14:textId="1C84CA0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3.27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E-1.2.5. Прикрепить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A55D88D" w14:textId="5351541C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3.28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E-1.2.6. Открепить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A617469" w14:textId="340CBD4F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8" w:history="1">
            <w:r w:rsidR="005F6372" w:rsidRPr="002D070C">
              <w:rPr>
                <w:rStyle w:val="ae"/>
                <w:noProof/>
                <w:lang w:val="ru-RU"/>
              </w:rPr>
              <w:t>3.29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E-1.2.7. Прикрепить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7BBBC28" w14:textId="5856C192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3.30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E-1.2.8. Изменить категории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82E2678" w14:textId="3487E78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0" w:history="1">
            <w:r w:rsidR="005F6372" w:rsidRPr="002D070C">
              <w:rPr>
                <w:rStyle w:val="ae"/>
                <w:noProof/>
                <w:lang w:val="ru-RU"/>
              </w:rPr>
              <w:t>3.31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D869E91" w14:textId="7D50FD18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1" w:history="1">
            <w:r w:rsidR="005F6372" w:rsidRPr="002D070C">
              <w:rPr>
                <w:rStyle w:val="ae"/>
                <w:noProof/>
                <w:lang w:val="ru-RU"/>
              </w:rPr>
              <w:t>3.32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E-1.4. Удалить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07DD368" w14:textId="691F8271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2" w:history="1">
            <w:r w:rsidR="005F6372" w:rsidRPr="002D070C">
              <w:rPr>
                <w:rStyle w:val="ae"/>
                <w:noProof/>
                <w:lang w:val="ru-RU"/>
              </w:rPr>
              <w:t>3.33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E-1.5. Скрыть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623EF21" w14:textId="67B2C4C2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3" w:history="1">
            <w:r w:rsidR="005F6372" w:rsidRPr="002D070C">
              <w:rPr>
                <w:rStyle w:val="ae"/>
                <w:noProof/>
                <w:lang w:val="ru-RU"/>
              </w:rPr>
              <w:t>3.34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B99C797" w14:textId="290F520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4" w:history="1">
            <w:r w:rsidR="005F6372" w:rsidRPr="002D070C">
              <w:rPr>
                <w:rStyle w:val="ae"/>
                <w:noProof/>
                <w:lang w:val="ru-RU"/>
              </w:rPr>
              <w:t>3.35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58AC1F3" w14:textId="74B1BBB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5" w:history="1">
            <w:r w:rsidR="005F6372" w:rsidRPr="002D070C">
              <w:rPr>
                <w:rStyle w:val="ae"/>
                <w:noProof/>
                <w:lang w:val="ru-RU"/>
              </w:rPr>
              <w:t>3.36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73F55CE" w14:textId="72C1FD20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6" w:history="1">
            <w:r w:rsidR="005F6372" w:rsidRPr="002D070C">
              <w:rPr>
                <w:rStyle w:val="ae"/>
                <w:noProof/>
                <w:lang w:val="ru-RU"/>
              </w:rPr>
              <w:t>3.37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3CB8119" w14:textId="314A1E8C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7" w:history="1">
            <w:r w:rsidR="005F6372" w:rsidRPr="002D070C">
              <w:rPr>
                <w:rStyle w:val="ae"/>
                <w:noProof/>
                <w:lang w:val="ru-RU"/>
              </w:rPr>
              <w:t>3.38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1247DF0" w14:textId="66D6E83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8" w:history="1">
            <w:r w:rsidR="005F6372" w:rsidRPr="002D070C">
              <w:rPr>
                <w:rStyle w:val="ae"/>
                <w:noProof/>
                <w:lang w:val="ru-RU"/>
              </w:rPr>
              <w:t>3.39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0004292" w14:textId="7A6C7F0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9" w:history="1">
            <w:r w:rsidR="005F6372" w:rsidRPr="002D070C">
              <w:rPr>
                <w:rStyle w:val="ae"/>
                <w:noProof/>
                <w:lang w:val="ru-RU"/>
              </w:rPr>
              <w:t>3.40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506A18C" w14:textId="5FDD0CBD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0" w:history="1">
            <w:r w:rsidR="005F6372" w:rsidRPr="002D070C">
              <w:rPr>
                <w:rStyle w:val="ae"/>
                <w:noProof/>
                <w:lang w:val="ru-RU"/>
              </w:rPr>
              <w:t>3.41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A704EC7" w14:textId="07E62C7D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1" w:history="1">
            <w:r w:rsidR="005F6372" w:rsidRPr="002D070C">
              <w:rPr>
                <w:rStyle w:val="ae"/>
                <w:noProof/>
                <w:lang w:val="ru-RU"/>
              </w:rPr>
              <w:t>3.42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18AF6BE" w14:textId="5F387618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2" w:history="1">
            <w:r w:rsidR="005F6372" w:rsidRPr="002D070C">
              <w:rPr>
                <w:rStyle w:val="ae"/>
                <w:noProof/>
                <w:lang w:val="ru-RU"/>
              </w:rPr>
              <w:t>3.43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 Управление опросами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B28B7AE" w14:textId="4DCBA0AE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3" w:history="1">
            <w:r w:rsidR="005F6372" w:rsidRPr="002D070C">
              <w:rPr>
                <w:rStyle w:val="ae"/>
                <w:noProof/>
                <w:lang w:val="ru-RU"/>
              </w:rPr>
              <w:t>3.44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 Создать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41B7431" w14:textId="3781B76B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4" w:history="1">
            <w:r w:rsidR="005F6372" w:rsidRPr="002D070C">
              <w:rPr>
                <w:rStyle w:val="ae"/>
                <w:noProof/>
                <w:lang w:val="ru-RU"/>
              </w:rPr>
              <w:t>3.45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 Указать вопросы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C453771" w14:textId="0826D19A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5" w:history="1">
            <w:r w:rsidR="005F6372" w:rsidRPr="002D070C">
              <w:rPr>
                <w:rStyle w:val="ae"/>
                <w:noProof/>
                <w:lang w:val="ru-RU"/>
              </w:rPr>
              <w:t>3.46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E-2.1.1.1. Задать варианты ответов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66CDA5F" w14:textId="71E1DB02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6" w:history="1">
            <w:r w:rsidR="005F6372" w:rsidRPr="002D070C">
              <w:rPr>
                <w:rStyle w:val="ae"/>
                <w:noProof/>
                <w:lang w:val="ru-RU"/>
              </w:rPr>
              <w:t>3.47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E-2.1.1.2. Задать возможность множественного выбора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9022CB3" w14:textId="420AD320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7" w:history="1">
            <w:r w:rsidR="005F6372" w:rsidRPr="002D070C">
              <w:rPr>
                <w:rStyle w:val="ae"/>
                <w:noProof/>
                <w:lang w:val="ru-RU"/>
              </w:rPr>
              <w:t>3.48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E-2.1.2. Задать анонимность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379C617" w14:textId="155B56D1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8" w:history="1">
            <w:r w:rsidR="005F6372" w:rsidRPr="002D070C">
              <w:rPr>
                <w:rStyle w:val="ae"/>
                <w:noProof/>
                <w:lang w:val="ru-RU"/>
              </w:rPr>
              <w:t>3.49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E-2.2. Собрать результаты опроса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1B12BE2" w14:textId="79D8D8AB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3.50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-2.2.1. Выгрузить результаты опроса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4ED5A8A" w14:textId="5E0C4011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0" w:history="1">
            <w:r w:rsidR="005F6372" w:rsidRPr="002D070C">
              <w:rPr>
                <w:rStyle w:val="ae"/>
                <w:noProof/>
                <w:lang w:val="ru-RU"/>
              </w:rPr>
              <w:t>3.51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E-2.3. Закрыть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0B72703" w14:textId="6985E69E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1" w:history="1">
            <w:r w:rsidR="005F6372" w:rsidRPr="002D070C">
              <w:rPr>
                <w:rStyle w:val="ae"/>
                <w:noProof/>
                <w:lang w:val="ru-RU"/>
              </w:rPr>
              <w:t>3.52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 Управление администрируемыми группами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D6097D9" w14:textId="667AAF1E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2" w:history="1">
            <w:r w:rsidR="005F6372" w:rsidRPr="002D070C">
              <w:rPr>
                <w:rStyle w:val="ae"/>
                <w:noProof/>
                <w:lang w:val="ru-RU"/>
              </w:rPr>
              <w:t>3.53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 Создать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DAE400B" w14:textId="473F4EDB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3" w:history="1">
            <w:r w:rsidR="005F6372" w:rsidRPr="002D070C">
              <w:rPr>
                <w:rStyle w:val="ae"/>
                <w:noProof/>
                <w:lang w:val="ru-RU"/>
              </w:rPr>
              <w:t>3.54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</w:t>
            </w:r>
            <w:r w:rsidR="005F6372" w:rsidRPr="002D070C">
              <w:rPr>
                <w:rStyle w:val="ae"/>
                <w:noProof/>
              </w:rPr>
              <w:t>1.</w:t>
            </w:r>
            <w:r w:rsidR="005F6372" w:rsidRPr="002D070C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0DBA22B" w14:textId="2E3D326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4" w:history="1">
            <w:r w:rsidR="005F6372" w:rsidRPr="002D070C">
              <w:rPr>
                <w:rStyle w:val="ae"/>
                <w:noProof/>
                <w:lang w:val="ru-RU"/>
              </w:rPr>
              <w:t>3.55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.2. Задать администратора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4E8F9A0" w14:textId="18467337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5" w:history="1">
            <w:r w:rsidR="005F6372" w:rsidRPr="002D070C">
              <w:rPr>
                <w:rStyle w:val="ae"/>
                <w:noProof/>
                <w:lang w:val="ru-RU"/>
              </w:rPr>
              <w:t>3.56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-1.1.3. Добавить участников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8BD5D33" w14:textId="0BF4F98B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6" w:history="1">
            <w:r w:rsidR="005F6372" w:rsidRPr="002D070C">
              <w:rPr>
                <w:rStyle w:val="ae"/>
                <w:noProof/>
                <w:lang w:val="ru-RU"/>
              </w:rPr>
              <w:t>3.57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-1.1.4. Задать родительские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3AD1A7C" w14:textId="130872AA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7" w:history="1">
            <w:r w:rsidR="005F6372" w:rsidRPr="002D070C">
              <w:rPr>
                <w:rStyle w:val="ae"/>
                <w:noProof/>
                <w:lang w:val="ru-RU"/>
              </w:rPr>
              <w:t>3.58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.5. Задать дочерние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2DDE04A" w14:textId="1EC78222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8" w:history="1">
            <w:r w:rsidR="005F6372" w:rsidRPr="002D070C">
              <w:rPr>
                <w:rStyle w:val="ae"/>
                <w:noProof/>
                <w:lang w:val="ru-RU"/>
              </w:rPr>
              <w:t>3.59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</w:t>
            </w:r>
            <w:r w:rsidR="005F6372" w:rsidRPr="002D070C">
              <w:rPr>
                <w:rStyle w:val="ae"/>
                <w:noProof/>
              </w:rPr>
              <w:t>1.</w:t>
            </w:r>
            <w:r w:rsidR="005F6372" w:rsidRPr="002D070C">
              <w:rPr>
                <w:rStyle w:val="ae"/>
                <w:noProof/>
                <w:lang w:val="ru-RU"/>
              </w:rPr>
              <w:t>2. Просмотреть список администрируемых групп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4F2372D" w14:textId="4E729DD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9" w:history="1">
            <w:r w:rsidR="005F6372" w:rsidRPr="002D070C">
              <w:rPr>
                <w:rStyle w:val="ae"/>
                <w:noProof/>
                <w:lang w:val="ru-RU"/>
              </w:rPr>
              <w:t>3.60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 Редактировать администрируемую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B3B66FC" w14:textId="13E16508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0" w:history="1">
            <w:r w:rsidR="005F6372" w:rsidRPr="002D070C">
              <w:rPr>
                <w:rStyle w:val="ae"/>
                <w:noProof/>
                <w:lang w:val="ru-RU"/>
              </w:rPr>
              <w:t>3.61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-1.3.1. Изменить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0EA8D6B" w14:textId="396E58EE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1" w:history="1">
            <w:r w:rsidR="005F6372" w:rsidRPr="002D070C">
              <w:rPr>
                <w:rStyle w:val="ae"/>
                <w:noProof/>
                <w:lang w:val="ru-RU"/>
              </w:rPr>
              <w:t>3.62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A-1.3.2. Задать, изменить или удалить администратора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13FFA5E" w14:textId="2EDDDC40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2" w:history="1">
            <w:r w:rsidR="005F6372" w:rsidRPr="002D070C">
              <w:rPr>
                <w:rStyle w:val="ae"/>
                <w:noProof/>
                <w:lang w:val="ru-RU"/>
              </w:rPr>
              <w:t>3.63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-1.3.3. Изменить состав участников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E74C056" w14:textId="1F7F185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3" w:history="1">
            <w:r w:rsidR="005F6372" w:rsidRPr="002D070C">
              <w:rPr>
                <w:rStyle w:val="ae"/>
                <w:noProof/>
                <w:lang w:val="ru-RU"/>
              </w:rPr>
              <w:t>3.64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-1.4. Удалить администрируемую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0039B6E" w14:textId="0255373C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4" w:history="1">
            <w:r w:rsidR="005F6372" w:rsidRPr="002D070C">
              <w:rPr>
                <w:rStyle w:val="ae"/>
                <w:noProof/>
                <w:lang w:val="ru-RU"/>
              </w:rPr>
              <w:t>3.65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-1.5. Управление составом администрируемой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56E8BEC" w14:textId="590BF1E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5" w:history="1">
            <w:r w:rsidR="005F6372" w:rsidRPr="002D070C">
              <w:rPr>
                <w:rStyle w:val="ae"/>
                <w:noProof/>
                <w:lang w:val="ru-RU"/>
              </w:rPr>
              <w:t>3.66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G-1.5.1. Добавить сотрудника в администрируемую группу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CFAC915" w14:textId="6C6180AC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6" w:history="1">
            <w:r w:rsidR="005F6372" w:rsidRPr="002D070C">
              <w:rPr>
                <w:rStyle w:val="ae"/>
                <w:noProof/>
                <w:lang w:val="ru-RU"/>
              </w:rPr>
              <w:t>3.67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G-1.5.2. Удалить сотрудника из администрируемой группы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C00F748" w14:textId="0407622F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7" w:history="1">
            <w:r w:rsidR="005F6372" w:rsidRPr="002D070C">
              <w:rPr>
                <w:rStyle w:val="ae"/>
                <w:noProof/>
                <w:lang w:val="ru-RU"/>
              </w:rPr>
              <w:t>3.68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G-1.5.3. Редактировать права сотрудника в администрируемой группе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C1B5807" w14:textId="0B51703F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8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3.69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 Управление категориями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00CDA57" w14:textId="30626A6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 Создать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820EE43" w14:textId="1C15013C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0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A-1.1.1. Указать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2612BB9" w14:textId="6BD2BC26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1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A-1.1.2. Указать цвет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4D74639" w14:textId="0DD53CB9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2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 Редактировать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1ADBD45" w14:textId="3530286F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3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A-1.2.1. Редактировать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142BB43" w14:textId="47307738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4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A-1.2.2. Редактировать цвет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816BFDA" w14:textId="46D07925" w:rsidR="005F6372" w:rsidRDefault="00C10862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</w:t>
            </w:r>
            <w:r w:rsidR="005F6372" w:rsidRPr="002D070C">
              <w:rPr>
                <w:rStyle w:val="ae"/>
                <w:noProof/>
                <w:highlight w:val="red"/>
              </w:rPr>
              <w:t>3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. Удалить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738C86B" w14:textId="3BCABEC0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67204787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3D300A5E" w:rsidR="00F05F0C" w:rsidRPr="00D2405E" w:rsidRDefault="00A207F4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70A9090" wp14:editId="772B96FF">
            <wp:extent cx="5943600" cy="6765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7DAF6B54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просмотре доски объявлений представлена </w:t>
      </w:r>
      <w:r w:rsidR="00A207F4">
        <w:rPr>
          <w:snapToGrid w:val="0"/>
          <w:color w:val="000000" w:themeColor="text1"/>
          <w:lang w:val="ru-RU"/>
        </w:rPr>
        <w:t>на</w:t>
      </w:r>
      <w:r w:rsidRPr="00D2405E">
        <w:rPr>
          <w:snapToGrid w:val="0"/>
          <w:color w:val="000000" w:themeColor="text1"/>
          <w:lang w:val="ru-RU"/>
        </w:rPr>
        <w:t xml:space="preserve">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25472062" w14:textId="3341051A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получении уведомления о публикации объявления представлена на рис. </w:t>
      </w:r>
      <w:r w:rsidR="00532F42"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CD9178" w14:textId="20394B03" w:rsidR="0053713A" w:rsidRPr="00D2405E" w:rsidRDefault="00532F42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50FF858F" wp14:editId="239ACBA4">
            <wp:extent cx="5943600" cy="1607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6450E8B1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532F42"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получении уведомления о публикации объявления</w:t>
      </w:r>
    </w:p>
    <w:p w14:paraId="2F689479" w14:textId="77777777" w:rsidR="00532F42" w:rsidRPr="00D2405E" w:rsidRDefault="00532F42" w:rsidP="00532F42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управлении подписками на получение уведомлений о публикации объявлений представлена на рис. </w:t>
      </w:r>
      <w:r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A14B933" w14:textId="0238275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F49D44D" wp14:editId="75BE1DEF">
            <wp:extent cx="5943600" cy="1743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229" w14:textId="7777777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подписками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510AF91A">
            <wp:extent cx="6400800" cy="3818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2038" cy="38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создании объявления представлена на рис. 6.</w:t>
      </w:r>
    </w:p>
    <w:p w14:paraId="7C958965" w14:textId="1A910083" w:rsidR="00F6692B" w:rsidRPr="00D2405E" w:rsidRDefault="00EE3829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EE3829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7CD5165" wp14:editId="5A075F92">
            <wp:extent cx="5943600" cy="3462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lastRenderedPageBreak/>
        <w:t>Рис. 6. Диаграмма прецедентов при создании объявления</w:t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1EEDF603" w:rsidR="002E0E27" w:rsidRPr="00D2405E" w:rsidRDefault="00EE3829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2A039E91" wp14:editId="36C9D084">
            <wp:extent cx="5943600" cy="3852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4078A5C5" w:rsidR="009D2338" w:rsidRPr="00D2405E" w:rsidRDefault="00EE3829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6F7C4790" wp14:editId="5C6FB42E">
            <wp:extent cx="5943600" cy="1504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7F9CD4D0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EE3829" w:rsidRPr="00EE3829">
        <w:rPr>
          <w:noProof/>
          <w:lang w:val="ru-RU"/>
        </w:rPr>
        <w:drawing>
          <wp:inline distT="0" distB="0" distL="0" distR="0" wp14:anchorId="653883F9" wp14:editId="7962ACB3">
            <wp:extent cx="5943600" cy="1614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1637" w14:textId="77777777" w:rsidR="00475986" w:rsidRDefault="002E0E27" w:rsidP="00475986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</w:p>
    <w:p w14:paraId="4B8717FC" w14:textId="299D0317" w:rsidR="00750861" w:rsidRPr="00D2405E" w:rsidRDefault="00750861" w:rsidP="00475986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администраторами групп своими группами представлена на рис. 10.</w:t>
      </w:r>
    </w:p>
    <w:p w14:paraId="18B00773" w14:textId="1B924240" w:rsidR="00750861" w:rsidRPr="00D2405E" w:rsidRDefault="00A207F4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55044ED7" wp14:editId="2388D35E">
            <wp:extent cx="5943600" cy="2237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37ABB8EC" w:rsidR="00201930" w:rsidRPr="00D2405E" w:rsidRDefault="004F49F6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noProof/>
          <w:snapToGrid w:val="0"/>
          <w:color w:val="000000" w:themeColor="text1"/>
          <w:lang w:val="ru-RU"/>
        </w:rPr>
        <w:lastRenderedPageBreak/>
        <w:drawing>
          <wp:inline distT="0" distB="0" distL="0" distR="0" wp14:anchorId="51E1FD84" wp14:editId="349C6AC8">
            <wp:extent cx="5943600" cy="303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05DCC093" w:rsidR="00CA4E1B" w:rsidRPr="00D2405E" w:rsidRDefault="00A207F4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0D4872C" wp14:editId="70A4ABDB">
            <wp:extent cx="5943600" cy="1898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661ADFB1" w14:textId="77777777" w:rsidR="00475986" w:rsidRDefault="00475986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7D843DE9" w14:textId="71585DFE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6386BB9E" w:rsidR="00750861" w:rsidRPr="00D2405E" w:rsidRDefault="004F49F6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2D87DCE" wp14:editId="063459C5">
            <wp:extent cx="5943600" cy="18453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67204788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1A3A0C">
        <w:trPr>
          <w:tblHeader/>
        </w:trPr>
        <w:tc>
          <w:tcPr>
            <w:tcW w:w="562" w:type="dxa"/>
          </w:tcPr>
          <w:p w14:paraId="1F484728" w14:textId="26162E09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4014F2" w14:paraId="2FF8E654" w14:textId="77777777" w:rsidTr="001A3A0C">
        <w:tc>
          <w:tcPr>
            <w:tcW w:w="562" w:type="dxa"/>
          </w:tcPr>
          <w:p w14:paraId="1C1E0B06" w14:textId="6A40B62B" w:rsidR="00ED5592" w:rsidRPr="00DD4090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4014F2" w14:paraId="0E5D3AAA" w14:textId="77777777" w:rsidTr="001A3A0C">
        <w:tc>
          <w:tcPr>
            <w:tcW w:w="562" w:type="dxa"/>
          </w:tcPr>
          <w:p w14:paraId="6A7C76F6" w14:textId="4F998AE1" w:rsidR="00ED5592" w:rsidRPr="00DD4090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 w:rsidRPr="00DD4090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E1D7A" w:rsidRPr="004014F2" w14:paraId="4A52613E" w14:textId="77777777" w:rsidTr="001A3A0C">
        <w:tc>
          <w:tcPr>
            <w:tcW w:w="562" w:type="dxa"/>
          </w:tcPr>
          <w:p w14:paraId="674FD679" w14:textId="5071ABDC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6BC17210" w:rsidR="000E1D7A" w:rsidRPr="004014F2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</w:t>
            </w:r>
            <w:r w:rsidRPr="004014F2">
              <w:rPr>
                <w:color w:val="000000" w:themeColor="text1"/>
                <w:highlight w:val="red"/>
                <w:lang w:val="ru-RU"/>
              </w:rPr>
              <w:t>-</w:t>
            </w:r>
            <w:r w:rsidRPr="004014F2">
              <w:rPr>
                <w:color w:val="000000" w:themeColor="text1"/>
                <w:highlight w:val="red"/>
              </w:rPr>
              <w:t>1.2</w:t>
            </w:r>
          </w:p>
        </w:tc>
        <w:tc>
          <w:tcPr>
            <w:tcW w:w="1701" w:type="dxa"/>
            <w:shd w:val="clear" w:color="auto" w:fill="auto"/>
          </w:tcPr>
          <w:p w14:paraId="4E1E8B77" w14:textId="7741B3EA" w:rsidR="000E1D7A" w:rsidRPr="004014F2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4014F2">
              <w:rPr>
                <w:color w:val="000000" w:themeColor="text1"/>
                <w:highlight w:val="red"/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2EA00BA0" w:rsidR="000E1D7A" w:rsidRPr="004014F2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4014F2">
              <w:rPr>
                <w:color w:val="000000" w:themeColor="text1"/>
                <w:highlight w:val="red"/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1B955108" w14:textId="4CEAB717" w:rsidR="000E1D7A" w:rsidRPr="004014F2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4014F2">
              <w:rPr>
                <w:color w:val="000000" w:themeColor="text1"/>
                <w:highlight w:val="red"/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532F42" w:rsidRPr="004014F2" w14:paraId="7F7D19CB" w14:textId="77777777" w:rsidTr="001A3A0C">
        <w:tc>
          <w:tcPr>
            <w:tcW w:w="562" w:type="dxa"/>
          </w:tcPr>
          <w:p w14:paraId="492E8A6A" w14:textId="7B885A5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</w:t>
            </w:r>
          </w:p>
        </w:tc>
        <w:tc>
          <w:tcPr>
            <w:tcW w:w="1276" w:type="dxa"/>
            <w:shd w:val="clear" w:color="auto" w:fill="auto"/>
          </w:tcPr>
          <w:p w14:paraId="1980E3D2" w14:textId="5C2FC99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0B0A491" w14:textId="30556EF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3A607C6" w14:textId="588F9E2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6384FA24" w14:textId="18B3FC0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532F42" w:rsidRPr="004014F2" w14:paraId="2377A44F" w14:textId="77777777" w:rsidTr="001A3A0C">
        <w:tc>
          <w:tcPr>
            <w:tcW w:w="562" w:type="dxa"/>
          </w:tcPr>
          <w:p w14:paraId="3391412F" w14:textId="38FDE224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667E6D15" w14:textId="4BD7ECDC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S-2.1</w:t>
            </w:r>
          </w:p>
        </w:tc>
        <w:tc>
          <w:tcPr>
            <w:tcW w:w="1701" w:type="dxa"/>
            <w:shd w:val="clear" w:color="auto" w:fill="auto"/>
          </w:tcPr>
          <w:p w14:paraId="1B2BA3A3" w14:textId="35A691BC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743151FE" w14:textId="52319CA8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Получить push-уведомление</w:t>
            </w:r>
          </w:p>
        </w:tc>
        <w:tc>
          <w:tcPr>
            <w:tcW w:w="3827" w:type="dxa"/>
            <w:shd w:val="clear" w:color="auto" w:fill="auto"/>
          </w:tcPr>
          <w:p w14:paraId="23237CCE" w14:textId="5453BE2F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 в обязательном порядке получает push-уведомление о публикации нового объявления</w:t>
            </w:r>
          </w:p>
        </w:tc>
      </w:tr>
      <w:tr w:rsidR="00532F42" w:rsidRPr="004014F2" w14:paraId="118937C6" w14:textId="77777777" w:rsidTr="001A3A0C">
        <w:tc>
          <w:tcPr>
            <w:tcW w:w="562" w:type="dxa"/>
          </w:tcPr>
          <w:p w14:paraId="7F1F0C59" w14:textId="7ED95DB6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6</w:t>
            </w:r>
          </w:p>
        </w:tc>
        <w:tc>
          <w:tcPr>
            <w:tcW w:w="1276" w:type="dxa"/>
            <w:shd w:val="clear" w:color="auto" w:fill="auto"/>
          </w:tcPr>
          <w:p w14:paraId="6529B468" w14:textId="2BB3F328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S-2.2</w:t>
            </w:r>
          </w:p>
        </w:tc>
        <w:tc>
          <w:tcPr>
            <w:tcW w:w="1701" w:type="dxa"/>
            <w:shd w:val="clear" w:color="auto" w:fill="auto"/>
          </w:tcPr>
          <w:p w14:paraId="0BFAE036" w14:textId="31841674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327836B5" w14:textId="335E4093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8D79558" w14:textId="41E0187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532F42" w:rsidRPr="004014F2" w14:paraId="10545B76" w14:textId="77777777" w:rsidTr="001A3A0C">
        <w:tc>
          <w:tcPr>
            <w:tcW w:w="562" w:type="dxa"/>
          </w:tcPr>
          <w:p w14:paraId="4C0D22B9" w14:textId="5EFCE19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7</w:t>
            </w:r>
          </w:p>
        </w:tc>
        <w:tc>
          <w:tcPr>
            <w:tcW w:w="1276" w:type="dxa"/>
            <w:shd w:val="clear" w:color="auto" w:fill="auto"/>
          </w:tcPr>
          <w:p w14:paraId="10DA6F55" w14:textId="1BDE07F5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S-3</w:t>
            </w:r>
          </w:p>
        </w:tc>
        <w:tc>
          <w:tcPr>
            <w:tcW w:w="1701" w:type="dxa"/>
            <w:shd w:val="clear" w:color="auto" w:fill="auto"/>
          </w:tcPr>
          <w:p w14:paraId="26EDC00F" w14:textId="12EBAC7C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7644C6FE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0387EB23" w14:textId="4792F615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 может управлять подписками на категории объявлений</w:t>
            </w:r>
          </w:p>
        </w:tc>
      </w:tr>
      <w:tr w:rsidR="00532F42" w:rsidRPr="004014F2" w14:paraId="0063AE63" w14:textId="77777777" w:rsidTr="001A3A0C">
        <w:tc>
          <w:tcPr>
            <w:tcW w:w="562" w:type="dxa"/>
          </w:tcPr>
          <w:p w14:paraId="748BBA06" w14:textId="2667649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8</w:t>
            </w:r>
          </w:p>
        </w:tc>
        <w:tc>
          <w:tcPr>
            <w:tcW w:w="1276" w:type="dxa"/>
            <w:shd w:val="clear" w:color="auto" w:fill="auto"/>
          </w:tcPr>
          <w:p w14:paraId="2F6C7FCD" w14:textId="56D1A6E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S-3.1</w:t>
            </w:r>
          </w:p>
        </w:tc>
        <w:tc>
          <w:tcPr>
            <w:tcW w:w="1701" w:type="dxa"/>
            <w:shd w:val="clear" w:color="auto" w:fill="auto"/>
          </w:tcPr>
          <w:p w14:paraId="706FAC9E" w14:textId="0E58F8C8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064CD751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752DFD84" w14:textId="4CECFCE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532F42" w:rsidRPr="004014F2" w14:paraId="4424164D" w14:textId="77777777" w:rsidTr="001A3A0C">
        <w:tc>
          <w:tcPr>
            <w:tcW w:w="562" w:type="dxa"/>
          </w:tcPr>
          <w:p w14:paraId="6F36EA15" w14:textId="678A4BD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9</w:t>
            </w:r>
          </w:p>
        </w:tc>
        <w:tc>
          <w:tcPr>
            <w:tcW w:w="1276" w:type="dxa"/>
            <w:shd w:val="clear" w:color="auto" w:fill="auto"/>
          </w:tcPr>
          <w:p w14:paraId="28BF1F5E" w14:textId="67F8A648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S-3.2</w:t>
            </w:r>
          </w:p>
        </w:tc>
        <w:tc>
          <w:tcPr>
            <w:tcW w:w="1701" w:type="dxa"/>
            <w:shd w:val="clear" w:color="auto" w:fill="auto"/>
          </w:tcPr>
          <w:p w14:paraId="472316D0" w14:textId="7B3DD42B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0E017AEC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9D5689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532F42" w:rsidRPr="004014F2" w14:paraId="6487F11A" w14:textId="77777777" w:rsidTr="001A3A0C">
        <w:tc>
          <w:tcPr>
            <w:tcW w:w="562" w:type="dxa"/>
          </w:tcPr>
          <w:p w14:paraId="45863157" w14:textId="19E543C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249C7EA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706E6954" w14:textId="22B323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6CBB19A" w14:textId="4D7567D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5F6944F9" w14:textId="2C1C87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532F42" w:rsidRPr="004014F2" w14:paraId="0DFF98EE" w14:textId="77777777" w:rsidTr="001A3A0C">
        <w:tc>
          <w:tcPr>
            <w:tcW w:w="562" w:type="dxa"/>
          </w:tcPr>
          <w:p w14:paraId="593CB3DF" w14:textId="0B663CD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D8D78E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</w:t>
            </w:r>
            <w:r w:rsidRPr="00DD4090">
              <w:t>1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8C0E666" w14:textId="1763D7D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B53B6E4" w14:textId="6C5CF7A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459493C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532F42" w:rsidRPr="004014F2" w14:paraId="3C2F0430" w14:textId="77777777" w:rsidTr="001A3A0C">
        <w:tc>
          <w:tcPr>
            <w:tcW w:w="562" w:type="dxa"/>
          </w:tcPr>
          <w:p w14:paraId="7DD9D78F" w14:textId="6C385D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6FF5633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212E9D96" w14:textId="33EB80A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6CB475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E9EC66C" w14:textId="620A4E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532F42" w:rsidRPr="004014F2" w14:paraId="5D0DD887" w14:textId="77777777" w:rsidTr="001A3A0C">
        <w:tc>
          <w:tcPr>
            <w:tcW w:w="562" w:type="dxa"/>
          </w:tcPr>
          <w:p w14:paraId="044205C3" w14:textId="49659C6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08218F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331E5364" w14:textId="5A055B4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1A8C9E6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Выбрать </w:t>
            </w:r>
            <w:r w:rsidRPr="00DD4090">
              <w:rPr>
                <w:lang w:val="ru-RU"/>
              </w:rPr>
              <w:lastRenderedPageBreak/>
              <w:t>получателей</w:t>
            </w:r>
          </w:p>
        </w:tc>
        <w:tc>
          <w:tcPr>
            <w:tcW w:w="3827" w:type="dxa"/>
            <w:shd w:val="clear" w:color="auto" w:fill="auto"/>
          </w:tcPr>
          <w:p w14:paraId="058F1463" w14:textId="1FA65BF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lastRenderedPageBreak/>
              <w:t xml:space="preserve">При создании объявления сотрудник </w:t>
            </w:r>
            <w:r w:rsidRPr="00DD4090">
              <w:rPr>
                <w:lang w:val="ru-RU"/>
              </w:rPr>
              <w:lastRenderedPageBreak/>
              <w:t>определяет получателей объявления</w:t>
            </w:r>
          </w:p>
        </w:tc>
      </w:tr>
      <w:tr w:rsidR="00532F42" w:rsidRPr="004014F2" w14:paraId="03A382E4" w14:textId="77777777" w:rsidTr="001A3A0C">
        <w:tc>
          <w:tcPr>
            <w:tcW w:w="562" w:type="dxa"/>
          </w:tcPr>
          <w:p w14:paraId="008CB900" w14:textId="5A2D177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4C22FE8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04DBB492" w14:textId="758C4F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22D95B4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68B50591" w14:textId="078F1B3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532F42" w:rsidRPr="004014F2" w14:paraId="1A7C61FF" w14:textId="77777777" w:rsidTr="001A3A0C">
        <w:tc>
          <w:tcPr>
            <w:tcW w:w="562" w:type="dxa"/>
          </w:tcPr>
          <w:p w14:paraId="2D4ECBC0" w14:textId="0EEA357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640D94E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05FDAA9" w14:textId="781633A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06C8E11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5C141C" w14:textId="63710627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532F42" w:rsidRPr="004014F2" w14:paraId="321CF554" w14:textId="77777777" w:rsidTr="001A3A0C">
        <w:tc>
          <w:tcPr>
            <w:tcW w:w="562" w:type="dxa"/>
          </w:tcPr>
          <w:p w14:paraId="59833502" w14:textId="4A117B5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0205E03C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0BC1DBFE" w14:textId="36781E03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3924261F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4ACBEB5" w14:textId="3AD73340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532F42" w:rsidRPr="004014F2" w14:paraId="207E66B1" w14:textId="77777777" w:rsidTr="001A3A0C">
        <w:tc>
          <w:tcPr>
            <w:tcW w:w="562" w:type="dxa"/>
          </w:tcPr>
          <w:p w14:paraId="12DB610D" w14:textId="1BB53DB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6CD5FCBB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3E05C832" w14:textId="684D9402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0333F728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27C3E03E" w14:textId="7B9D789E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Перед прикреплением файлов или медиафайлов сотрудник должен загрузить их</w:t>
            </w:r>
          </w:p>
        </w:tc>
      </w:tr>
      <w:tr w:rsidR="00532F42" w:rsidRPr="004014F2" w14:paraId="5DC8E075" w14:textId="77777777" w:rsidTr="001A3A0C">
        <w:tc>
          <w:tcPr>
            <w:tcW w:w="562" w:type="dxa"/>
          </w:tcPr>
          <w:p w14:paraId="40290A3A" w14:textId="130CE35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4109D180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E-1.1.6</w:t>
            </w:r>
          </w:p>
        </w:tc>
        <w:tc>
          <w:tcPr>
            <w:tcW w:w="1701" w:type="dxa"/>
            <w:shd w:val="clear" w:color="auto" w:fill="auto"/>
          </w:tcPr>
          <w:p w14:paraId="06B7EE26" w14:textId="75C97DF5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DF2089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4C6BC748" w14:textId="5940EBAA" w:rsidR="00532F42" w:rsidRPr="004014F2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532F42" w:rsidRPr="004014F2" w14:paraId="756EA1FA" w14:textId="77777777" w:rsidTr="001A3A0C">
        <w:tc>
          <w:tcPr>
            <w:tcW w:w="562" w:type="dxa"/>
          </w:tcPr>
          <w:p w14:paraId="4453B843" w14:textId="707AE00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2A9DABE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0818DB54" w14:textId="7DD994C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F2CEBB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FE3E901" w14:textId="195C5E8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AB7993" w:rsidRPr="004014F2" w14:paraId="71B74C26" w14:textId="77777777" w:rsidTr="001A3A0C">
        <w:tc>
          <w:tcPr>
            <w:tcW w:w="562" w:type="dxa"/>
          </w:tcPr>
          <w:p w14:paraId="120FCD89" w14:textId="34F1D28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15EF46FE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E</w:t>
            </w:r>
            <w:r w:rsidRPr="00DD4090">
              <w:t>-1.2</w:t>
            </w:r>
          </w:p>
        </w:tc>
        <w:tc>
          <w:tcPr>
            <w:tcW w:w="1701" w:type="dxa"/>
            <w:shd w:val="clear" w:color="auto" w:fill="auto"/>
          </w:tcPr>
          <w:p w14:paraId="3E5A5631" w14:textId="1783430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21B06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032A380" w14:textId="075AE95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AB7993" w:rsidRPr="004014F2" w14:paraId="2E23AEF5" w14:textId="77777777" w:rsidTr="001A3A0C">
        <w:tc>
          <w:tcPr>
            <w:tcW w:w="562" w:type="dxa"/>
          </w:tcPr>
          <w:p w14:paraId="69DF4391" w14:textId="66DEE6B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21</w:t>
            </w:r>
          </w:p>
        </w:tc>
        <w:tc>
          <w:tcPr>
            <w:tcW w:w="1276" w:type="dxa"/>
            <w:shd w:val="clear" w:color="auto" w:fill="auto"/>
          </w:tcPr>
          <w:p w14:paraId="35300943" w14:textId="45B79330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</w:rPr>
            </w:pPr>
            <w:r w:rsidRPr="00DD4090">
              <w:t>E-1.2.1</w:t>
            </w:r>
          </w:p>
        </w:tc>
        <w:tc>
          <w:tcPr>
            <w:tcW w:w="1701" w:type="dxa"/>
            <w:shd w:val="clear" w:color="auto" w:fill="auto"/>
          </w:tcPr>
          <w:p w14:paraId="0EE02549" w14:textId="2E9682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803221C" w14:textId="5F206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3B4055AD" w14:textId="788847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AB7993" w:rsidRPr="004014F2" w14:paraId="75312B1B" w14:textId="77777777" w:rsidTr="001A3A0C">
        <w:tc>
          <w:tcPr>
            <w:tcW w:w="562" w:type="dxa"/>
          </w:tcPr>
          <w:p w14:paraId="78A8741F" w14:textId="7BB5893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1F328B6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3514EA2B" w14:textId="711A69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1D50011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0087CF87" w14:textId="2147AD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AB7993" w:rsidRPr="004014F2" w14:paraId="063D345F" w14:textId="77777777" w:rsidTr="001A3A0C">
        <w:tc>
          <w:tcPr>
            <w:tcW w:w="562" w:type="dxa"/>
          </w:tcPr>
          <w:p w14:paraId="7C52B9F8" w14:textId="7E5E709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5C6745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0E2FD4D" w14:textId="3969CBF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2AC218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3827" w:type="dxa"/>
            <w:shd w:val="clear" w:color="auto" w:fill="auto"/>
          </w:tcPr>
          <w:p w14:paraId="5A122C60" w14:textId="733D223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задать, изменить срок или полностью отменить отложенное сокрытие объявления</w:t>
            </w:r>
          </w:p>
        </w:tc>
      </w:tr>
      <w:tr w:rsidR="00AB7993" w:rsidRPr="004014F2" w14:paraId="000EFEE0" w14:textId="77777777" w:rsidTr="001A3A0C">
        <w:tc>
          <w:tcPr>
            <w:tcW w:w="562" w:type="dxa"/>
          </w:tcPr>
          <w:p w14:paraId="23F92516" w14:textId="3F35D7F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0B55AFD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B1264F9" w14:textId="714745E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5652C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срок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6ADB7471" w14:textId="41A53B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AB7993" w:rsidRPr="004014F2" w14:paraId="548D5913" w14:textId="77777777" w:rsidTr="001A3A0C">
        <w:tc>
          <w:tcPr>
            <w:tcW w:w="562" w:type="dxa"/>
          </w:tcPr>
          <w:p w14:paraId="1D4C7403" w14:textId="0FABC9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7AEF02F5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E-1.2.5</w:t>
            </w:r>
          </w:p>
        </w:tc>
        <w:tc>
          <w:tcPr>
            <w:tcW w:w="1701" w:type="dxa"/>
            <w:shd w:val="clear" w:color="auto" w:fill="auto"/>
          </w:tcPr>
          <w:p w14:paraId="39136989" w14:textId="3E516A2A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54629C28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660B24BD" w14:textId="660D8EA2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 редактировании объявления сотрудник может прикрепить новые файлы</w:t>
            </w:r>
          </w:p>
        </w:tc>
      </w:tr>
      <w:tr w:rsidR="00AB7993" w:rsidRPr="004014F2" w14:paraId="20DCFF67" w14:textId="77777777" w:rsidTr="001A3A0C">
        <w:tc>
          <w:tcPr>
            <w:tcW w:w="562" w:type="dxa"/>
          </w:tcPr>
          <w:p w14:paraId="6EFAFF42" w14:textId="3DCC99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26</w:t>
            </w:r>
          </w:p>
        </w:tc>
        <w:tc>
          <w:tcPr>
            <w:tcW w:w="1276" w:type="dxa"/>
            <w:shd w:val="clear" w:color="auto" w:fill="auto"/>
          </w:tcPr>
          <w:p w14:paraId="2E1F7114" w14:textId="3125D078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E-1.2.6</w:t>
            </w:r>
          </w:p>
        </w:tc>
        <w:tc>
          <w:tcPr>
            <w:tcW w:w="1701" w:type="dxa"/>
            <w:shd w:val="clear" w:color="auto" w:fill="auto"/>
          </w:tcPr>
          <w:p w14:paraId="0741C78A" w14:textId="12BB497D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90A040" w14:textId="35FEF53C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246063AF" w14:textId="1112DAD0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AB7993" w:rsidRPr="004014F2" w14:paraId="5AC73900" w14:textId="77777777" w:rsidTr="001A3A0C">
        <w:tc>
          <w:tcPr>
            <w:tcW w:w="562" w:type="dxa"/>
          </w:tcPr>
          <w:p w14:paraId="655D1EA0" w14:textId="572A7F4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2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798464D0" w14:textId="1B611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671C8768" w14:textId="7627FAA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76C8E4A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6CD5A27B" w14:textId="13F92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При редактировании объявления </w:t>
            </w:r>
            <w:r w:rsidRPr="00DD4090">
              <w:rPr>
                <w:lang w:val="ru-RU"/>
              </w:rPr>
              <w:lastRenderedPageBreak/>
              <w:t>сотрудник может прикрепить опрос</w:t>
            </w:r>
          </w:p>
        </w:tc>
      </w:tr>
      <w:tr w:rsidR="00AB7993" w:rsidRPr="004014F2" w14:paraId="194DBC6B" w14:textId="77777777" w:rsidTr="001A3A0C">
        <w:tc>
          <w:tcPr>
            <w:tcW w:w="562" w:type="dxa"/>
          </w:tcPr>
          <w:p w14:paraId="3286E9B8" w14:textId="538CFB5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5848AC23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E-1.2.8</w:t>
            </w:r>
          </w:p>
        </w:tc>
        <w:tc>
          <w:tcPr>
            <w:tcW w:w="1701" w:type="dxa"/>
            <w:shd w:val="clear" w:color="auto" w:fill="auto"/>
          </w:tcPr>
          <w:p w14:paraId="560021CC" w14:textId="7700AE67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02F90A3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29220605" w14:textId="6BCCBAB8" w:rsidR="00AB7993" w:rsidRPr="004014F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При редактировании объявления сотрудник может изменить список категорий объявления</w:t>
            </w:r>
          </w:p>
        </w:tc>
      </w:tr>
      <w:tr w:rsidR="00AB7993" w:rsidRPr="004014F2" w14:paraId="6F12C265" w14:textId="77777777" w:rsidTr="001A3A0C">
        <w:tc>
          <w:tcPr>
            <w:tcW w:w="562" w:type="dxa"/>
          </w:tcPr>
          <w:p w14:paraId="16F84AEE" w14:textId="6293CDE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282408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52C3707C" w14:textId="095E40C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7FE7892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73646F67" w14:textId="708570D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AB7993" w:rsidRPr="004014F2" w14:paraId="2F07E32E" w14:textId="77777777" w:rsidTr="001A3A0C">
        <w:tc>
          <w:tcPr>
            <w:tcW w:w="562" w:type="dxa"/>
          </w:tcPr>
          <w:p w14:paraId="36B770C6" w14:textId="5B4F6D8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4A47A4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E-1.4</w:t>
            </w:r>
          </w:p>
        </w:tc>
        <w:tc>
          <w:tcPr>
            <w:tcW w:w="1701" w:type="dxa"/>
            <w:shd w:val="clear" w:color="auto" w:fill="auto"/>
          </w:tcPr>
          <w:p w14:paraId="28C9B08D" w14:textId="396E6C5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5C3FB7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3C9EB162" w14:textId="137A032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AB7993" w:rsidRPr="004014F2" w14:paraId="54449B4B" w14:textId="77777777" w:rsidTr="001A3A0C">
        <w:tc>
          <w:tcPr>
            <w:tcW w:w="562" w:type="dxa"/>
          </w:tcPr>
          <w:p w14:paraId="29BCEC66" w14:textId="11291CD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4AD853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E-1.5</w:t>
            </w:r>
          </w:p>
        </w:tc>
        <w:tc>
          <w:tcPr>
            <w:tcW w:w="1701" w:type="dxa"/>
            <w:shd w:val="clear" w:color="auto" w:fill="auto"/>
          </w:tcPr>
          <w:p w14:paraId="7394D96A" w14:textId="67F8D5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50122D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47C46432" w14:textId="64791E5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AB7993" w:rsidRPr="004014F2" w14:paraId="1EEA7E5A" w14:textId="77777777" w:rsidTr="001A3A0C">
        <w:tc>
          <w:tcPr>
            <w:tcW w:w="562" w:type="dxa"/>
          </w:tcPr>
          <w:p w14:paraId="698B1DF7" w14:textId="7143832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158DB46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E-1.6</w:t>
            </w:r>
          </w:p>
        </w:tc>
        <w:tc>
          <w:tcPr>
            <w:tcW w:w="1701" w:type="dxa"/>
            <w:shd w:val="clear" w:color="auto" w:fill="auto"/>
          </w:tcPr>
          <w:p w14:paraId="1D7389E1" w14:textId="784E306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6AA4A61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0439226E" w14:textId="498531D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AB7993" w:rsidRPr="004014F2" w14:paraId="47DFF418" w14:textId="77777777" w:rsidTr="001A3A0C">
        <w:tc>
          <w:tcPr>
            <w:tcW w:w="562" w:type="dxa"/>
          </w:tcPr>
          <w:p w14:paraId="4F58D79A" w14:textId="460B20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15D63C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E-1.6.1</w:t>
            </w:r>
          </w:p>
        </w:tc>
        <w:tc>
          <w:tcPr>
            <w:tcW w:w="1701" w:type="dxa"/>
            <w:shd w:val="clear" w:color="auto" w:fill="auto"/>
          </w:tcPr>
          <w:p w14:paraId="188E7C72" w14:textId="56CBBA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60CB68F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5EB459A5" w14:textId="7687125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AB7993" w:rsidRPr="004F416B" w14:paraId="5CD59069" w14:textId="77777777" w:rsidTr="001A3A0C">
        <w:tc>
          <w:tcPr>
            <w:tcW w:w="562" w:type="dxa"/>
          </w:tcPr>
          <w:p w14:paraId="5DC98C71" w14:textId="789B8A9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6D867E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429120D" w14:textId="2717EF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5C5B2D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67EBD19E" w14:textId="30F198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AB7993" w:rsidRPr="004014F2" w14:paraId="385CD1D0" w14:textId="77777777" w:rsidTr="001A3A0C">
        <w:tc>
          <w:tcPr>
            <w:tcW w:w="562" w:type="dxa"/>
          </w:tcPr>
          <w:p w14:paraId="01BA7159" w14:textId="02207D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3F7291B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0F1F2F0" w14:textId="294D628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18C922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408E90FB" w14:textId="773EF7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AB7993" w:rsidRPr="004014F2" w14:paraId="61A2707C" w14:textId="77777777" w:rsidTr="001A3A0C">
        <w:tc>
          <w:tcPr>
            <w:tcW w:w="562" w:type="dxa"/>
          </w:tcPr>
          <w:p w14:paraId="3D791395" w14:textId="338ABF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45BCF91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</w:t>
            </w:r>
          </w:p>
        </w:tc>
        <w:tc>
          <w:tcPr>
            <w:tcW w:w="1701" w:type="dxa"/>
            <w:shd w:val="clear" w:color="auto" w:fill="auto"/>
          </w:tcPr>
          <w:p w14:paraId="2EDC3752" w14:textId="7DAD6A3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00D149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62341DD" w14:textId="77ED509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AB7993" w:rsidRPr="004014F2" w14:paraId="363BF040" w14:textId="77777777" w:rsidTr="001A3A0C">
        <w:tc>
          <w:tcPr>
            <w:tcW w:w="562" w:type="dxa"/>
          </w:tcPr>
          <w:p w14:paraId="4C47BF32" w14:textId="6CE0F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663A9AC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E-1.7.1</w:t>
            </w:r>
          </w:p>
        </w:tc>
        <w:tc>
          <w:tcPr>
            <w:tcW w:w="1701" w:type="dxa"/>
            <w:shd w:val="clear" w:color="auto" w:fill="auto"/>
          </w:tcPr>
          <w:p w14:paraId="53EFE600" w14:textId="714FF64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23A871B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75FAEBFB" w14:textId="101F44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AB7993" w:rsidRPr="004014F2" w14:paraId="4976F045" w14:textId="77777777" w:rsidTr="001A3A0C">
        <w:tc>
          <w:tcPr>
            <w:tcW w:w="562" w:type="dxa"/>
          </w:tcPr>
          <w:p w14:paraId="272A4D47" w14:textId="0E6CAEB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1A98DBD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E-1.7.2</w:t>
            </w:r>
          </w:p>
        </w:tc>
        <w:tc>
          <w:tcPr>
            <w:tcW w:w="1701" w:type="dxa"/>
            <w:shd w:val="clear" w:color="auto" w:fill="auto"/>
          </w:tcPr>
          <w:p w14:paraId="5A233ADD" w14:textId="75356FA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1E0A847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C0F13C9" w14:textId="14886E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AB7993" w:rsidRPr="004014F2" w14:paraId="69F825D5" w14:textId="77777777" w:rsidTr="001A3A0C">
        <w:tc>
          <w:tcPr>
            <w:tcW w:w="562" w:type="dxa"/>
          </w:tcPr>
          <w:p w14:paraId="477D044C" w14:textId="7A788DA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50FD164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184BACF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2A37EC3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4313CEFA" w14:textId="3E6D6A9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AB7993" w:rsidRPr="004014F2" w14:paraId="0237A622" w14:textId="77777777" w:rsidTr="001A3A0C">
        <w:tc>
          <w:tcPr>
            <w:tcW w:w="562" w:type="dxa"/>
          </w:tcPr>
          <w:p w14:paraId="57E2E942" w14:textId="7DDF4FA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06A0268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48F328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335C920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0989B028" w14:textId="015A91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AB7993" w:rsidRPr="004014F2" w14:paraId="2729531A" w14:textId="77777777" w:rsidTr="001A3A0C">
        <w:tc>
          <w:tcPr>
            <w:tcW w:w="562" w:type="dxa"/>
          </w:tcPr>
          <w:p w14:paraId="2BE9B4DF" w14:textId="7B00A4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0A7C55C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2565F3AF" w14:textId="5EF37EE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3E5807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32DB6E75" w14:textId="52151B7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AB7993" w:rsidRPr="004014F2" w14:paraId="0F723184" w14:textId="77777777" w:rsidTr="001A3A0C">
        <w:tc>
          <w:tcPr>
            <w:tcW w:w="562" w:type="dxa"/>
          </w:tcPr>
          <w:p w14:paraId="26668C7D" w14:textId="62B55CB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0ECB1506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E-2.1</w:t>
            </w:r>
          </w:p>
        </w:tc>
        <w:tc>
          <w:tcPr>
            <w:tcW w:w="1701" w:type="dxa"/>
            <w:shd w:val="clear" w:color="auto" w:fill="auto"/>
          </w:tcPr>
          <w:p w14:paraId="700A156B" w14:textId="1FF23F8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2B7BE84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56D39E71" w14:textId="4B8B85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AB7993" w:rsidRPr="004014F2" w14:paraId="4CCB6D3F" w14:textId="77777777" w:rsidTr="001A3A0C">
        <w:tc>
          <w:tcPr>
            <w:tcW w:w="562" w:type="dxa"/>
          </w:tcPr>
          <w:p w14:paraId="06322C6F" w14:textId="62B2817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4293FE10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.1.1</w:t>
            </w:r>
          </w:p>
        </w:tc>
        <w:tc>
          <w:tcPr>
            <w:tcW w:w="1701" w:type="dxa"/>
            <w:shd w:val="clear" w:color="auto" w:fill="auto"/>
          </w:tcPr>
          <w:p w14:paraId="0A6921A0" w14:textId="428678D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3BD69F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50439C2E" w14:textId="33B00CB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AB7993" w:rsidRPr="004014F2" w14:paraId="122ACEAB" w14:textId="77777777" w:rsidTr="001A3A0C">
        <w:tc>
          <w:tcPr>
            <w:tcW w:w="562" w:type="dxa"/>
          </w:tcPr>
          <w:p w14:paraId="756C5C07" w14:textId="751D99C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03E3BD3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2.1.1.1</w:t>
            </w:r>
          </w:p>
        </w:tc>
        <w:tc>
          <w:tcPr>
            <w:tcW w:w="1701" w:type="dxa"/>
            <w:shd w:val="clear" w:color="auto" w:fill="auto"/>
          </w:tcPr>
          <w:p w14:paraId="572695EF" w14:textId="52DDC0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203FA3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4AE018F8" w14:textId="44746B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AB7993" w:rsidRPr="004014F2" w14:paraId="42797AF6" w14:textId="77777777" w:rsidTr="001A3A0C">
        <w:tc>
          <w:tcPr>
            <w:tcW w:w="562" w:type="dxa"/>
          </w:tcPr>
          <w:p w14:paraId="0FA01A5F" w14:textId="0BA168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13F2B4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</w:t>
            </w:r>
            <w:r w:rsidRPr="00880D3F">
              <w:t>.</w:t>
            </w:r>
            <w:r w:rsidRPr="00880D3F">
              <w:rPr>
                <w:lang w:val="ru-RU"/>
              </w:rPr>
              <w:t>1.2</w:t>
            </w:r>
          </w:p>
        </w:tc>
        <w:tc>
          <w:tcPr>
            <w:tcW w:w="1701" w:type="dxa"/>
            <w:shd w:val="clear" w:color="auto" w:fill="auto"/>
          </w:tcPr>
          <w:p w14:paraId="51E5F260" w14:textId="2F6B3B0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3FC429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возможность множественного</w:t>
            </w:r>
          </w:p>
        </w:tc>
        <w:tc>
          <w:tcPr>
            <w:tcW w:w="3827" w:type="dxa"/>
            <w:shd w:val="clear" w:color="auto" w:fill="auto"/>
          </w:tcPr>
          <w:p w14:paraId="1D32D747" w14:textId="63892D4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возможность выбора нескольких вариантов ответов каждого из его вопросов</w:t>
            </w:r>
          </w:p>
        </w:tc>
      </w:tr>
      <w:tr w:rsidR="00AB7993" w:rsidRPr="004014F2" w14:paraId="128CB2B0" w14:textId="77777777" w:rsidTr="001A3A0C">
        <w:tc>
          <w:tcPr>
            <w:tcW w:w="562" w:type="dxa"/>
          </w:tcPr>
          <w:p w14:paraId="13F8A2CE" w14:textId="4A34831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209B083D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2.1.2</w:t>
            </w:r>
          </w:p>
        </w:tc>
        <w:tc>
          <w:tcPr>
            <w:tcW w:w="1701" w:type="dxa"/>
            <w:shd w:val="clear" w:color="auto" w:fill="auto"/>
          </w:tcPr>
          <w:p w14:paraId="0C281939" w14:textId="7697C0E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36D07F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60CC273" w14:textId="77BF631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AB7993" w:rsidRPr="004014F2" w14:paraId="61B0EF3B" w14:textId="77777777" w:rsidTr="001A3A0C">
        <w:tc>
          <w:tcPr>
            <w:tcW w:w="562" w:type="dxa"/>
          </w:tcPr>
          <w:p w14:paraId="14025C45" w14:textId="5B953C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0448851B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2.1.3</w:t>
            </w:r>
          </w:p>
        </w:tc>
        <w:tc>
          <w:tcPr>
            <w:tcW w:w="1701" w:type="dxa"/>
            <w:shd w:val="clear" w:color="auto" w:fill="auto"/>
          </w:tcPr>
          <w:p w14:paraId="76D397E1" w14:textId="6D270F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0E7A94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3827" w:type="dxa"/>
            <w:shd w:val="clear" w:color="auto" w:fill="auto"/>
          </w:tcPr>
          <w:p w14:paraId="14B0E795" w14:textId="0F969D1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193585" w:rsidRPr="004014F2" w14:paraId="7FF0562E" w14:textId="77777777" w:rsidTr="001A3A0C">
        <w:tc>
          <w:tcPr>
            <w:tcW w:w="562" w:type="dxa"/>
          </w:tcPr>
          <w:p w14:paraId="2654943F" w14:textId="2D5E73D0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48</w:t>
            </w:r>
          </w:p>
        </w:tc>
        <w:tc>
          <w:tcPr>
            <w:tcW w:w="1276" w:type="dxa"/>
            <w:shd w:val="clear" w:color="auto" w:fill="auto"/>
          </w:tcPr>
          <w:p w14:paraId="15C7FA59" w14:textId="1E1F1455" w:rsidR="00193585" w:rsidRPr="005F637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green"/>
                <w:lang w:val="ru-RU"/>
              </w:rPr>
            </w:pPr>
            <w:r w:rsidRPr="005F6372">
              <w:rPr>
                <w:highlight w:val="green"/>
                <w:lang w:val="ru-RU"/>
              </w:rPr>
              <w:t>E</w:t>
            </w:r>
            <w:r w:rsidRPr="005F6372">
              <w:rPr>
                <w:highlight w:val="green"/>
              </w:rPr>
              <w:t>-</w:t>
            </w:r>
            <w:r w:rsidRPr="005F6372">
              <w:rPr>
                <w:highlight w:val="green"/>
                <w:lang w:val="ru-RU"/>
              </w:rPr>
              <w:t>2</w:t>
            </w:r>
            <w:r w:rsidRPr="005F6372">
              <w:rPr>
                <w:highlight w:val="green"/>
              </w:rPr>
              <w:t>.1.</w:t>
            </w:r>
            <w:r w:rsidRPr="005F6372">
              <w:rPr>
                <w:highlight w:val="green"/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3DBEA6B" w14:textId="295BD3FA" w:rsidR="00193585" w:rsidRPr="005F637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5F6372">
              <w:rPr>
                <w:highlight w:val="green"/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6BCECA8" w14:textId="42DFE228" w:rsidR="00193585" w:rsidRPr="005F637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5F6372">
              <w:rPr>
                <w:highlight w:val="green"/>
                <w:lang w:val="ru-RU"/>
              </w:rPr>
              <w:t>Установить блокировку результатов до закрытия голосования</w:t>
            </w:r>
          </w:p>
        </w:tc>
        <w:tc>
          <w:tcPr>
            <w:tcW w:w="3827" w:type="dxa"/>
            <w:shd w:val="clear" w:color="auto" w:fill="auto"/>
          </w:tcPr>
          <w:p w14:paraId="68CF9E14" w14:textId="21F3E52F" w:rsidR="00193585" w:rsidRPr="005F637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5F6372">
              <w:rPr>
                <w:highlight w:val="green"/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193585" w:rsidRPr="004014F2" w14:paraId="2A05FD08" w14:textId="77777777" w:rsidTr="001A3A0C">
        <w:tc>
          <w:tcPr>
            <w:tcW w:w="562" w:type="dxa"/>
          </w:tcPr>
          <w:p w14:paraId="047E1F1F" w14:textId="1B8DB9BF" w:rsidR="00193585" w:rsidRPr="00AB7993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757C9A16" w14:textId="20155186" w:rsidR="00193585" w:rsidRPr="00880D3F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830362D" w14:textId="6CE5572C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C9B43AC" w14:textId="354E167D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B8009D4" w14:textId="0FC19BA5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193585" w:rsidRPr="004014F2" w14:paraId="4A822FAA" w14:textId="77777777" w:rsidTr="001A3A0C">
        <w:tc>
          <w:tcPr>
            <w:tcW w:w="562" w:type="dxa"/>
          </w:tcPr>
          <w:p w14:paraId="40B9329E" w14:textId="271B9D4B" w:rsidR="00193585" w:rsidRPr="00AB7993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1BD7BA62" w14:textId="117CC171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E-2.2.1</w:t>
            </w:r>
          </w:p>
        </w:tc>
        <w:tc>
          <w:tcPr>
            <w:tcW w:w="1701" w:type="dxa"/>
            <w:shd w:val="clear" w:color="auto" w:fill="auto"/>
          </w:tcPr>
          <w:p w14:paraId="3E15F30E" w14:textId="7A15BDE0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B1A356D" w14:textId="2F223290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7809287" w14:textId="4DFA7F4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4014F2">
              <w:rPr>
                <w:color w:val="000000" w:themeColor="text1"/>
                <w:highlight w:val="red"/>
              </w:rPr>
              <w:t>Сотрудник может выгрузить результаты опроса в различных форматах</w:t>
            </w:r>
          </w:p>
        </w:tc>
      </w:tr>
      <w:tr w:rsidR="00193585" w:rsidRPr="004014F2" w14:paraId="237D609F" w14:textId="77777777" w:rsidTr="001A3A0C">
        <w:tc>
          <w:tcPr>
            <w:tcW w:w="562" w:type="dxa"/>
          </w:tcPr>
          <w:p w14:paraId="39FC8B89" w14:textId="696E15F8" w:rsidR="00193585" w:rsidRPr="00AB7993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2881C9FB" w14:textId="1DF18CC7" w:rsidR="00193585" w:rsidRPr="00880D3F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62E7967" w14:textId="56B27ACB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FF42862" w14:textId="181DA90C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24BDE16A" w14:textId="44EAE908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193585" w:rsidRPr="004014F2" w14:paraId="7735B8A4" w14:textId="77777777" w:rsidTr="001A3A0C">
        <w:tc>
          <w:tcPr>
            <w:tcW w:w="562" w:type="dxa"/>
          </w:tcPr>
          <w:p w14:paraId="3196AE93" w14:textId="3F4DAF20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7CB41990" w14:textId="02FAB02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</w:t>
            </w:r>
          </w:p>
        </w:tc>
        <w:tc>
          <w:tcPr>
            <w:tcW w:w="1701" w:type="dxa"/>
            <w:shd w:val="clear" w:color="auto" w:fill="auto"/>
          </w:tcPr>
          <w:p w14:paraId="24459330" w14:textId="664560C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C2C653E" w14:textId="5EF38E5B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Управление администрируемыми группами</w:t>
            </w:r>
          </w:p>
        </w:tc>
        <w:tc>
          <w:tcPr>
            <w:tcW w:w="3827" w:type="dxa"/>
            <w:shd w:val="clear" w:color="auto" w:fill="auto"/>
          </w:tcPr>
          <w:p w14:paraId="6E34B5F7" w14:textId="7B4767C7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Администратор группы может управлять только сотрудниками, входящими в администрируемые им группы </w:t>
            </w:r>
          </w:p>
        </w:tc>
      </w:tr>
      <w:tr w:rsidR="00193585" w:rsidRPr="004014F2" w14:paraId="44116D8E" w14:textId="77777777" w:rsidTr="001A3A0C">
        <w:tc>
          <w:tcPr>
            <w:tcW w:w="562" w:type="dxa"/>
          </w:tcPr>
          <w:p w14:paraId="574EF5BE" w14:textId="224424E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0B3670CA" w14:textId="34CF790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</w:t>
            </w:r>
          </w:p>
        </w:tc>
        <w:tc>
          <w:tcPr>
            <w:tcW w:w="1701" w:type="dxa"/>
            <w:shd w:val="clear" w:color="auto" w:fill="auto"/>
          </w:tcPr>
          <w:p w14:paraId="4291A50A" w14:textId="1662BC5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8753830" w14:textId="64E105D0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3F9752E" w14:textId="27A8E81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193585" w:rsidRPr="004014F2" w14:paraId="0FD82EFC" w14:textId="77777777" w:rsidTr="001A3A0C">
        <w:tc>
          <w:tcPr>
            <w:tcW w:w="562" w:type="dxa"/>
          </w:tcPr>
          <w:p w14:paraId="32603371" w14:textId="2B48C0A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5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2FA24421" w14:textId="15DC609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G-1.1.1</w:t>
            </w:r>
          </w:p>
        </w:tc>
        <w:tc>
          <w:tcPr>
            <w:tcW w:w="1701" w:type="dxa"/>
            <w:shd w:val="clear" w:color="auto" w:fill="auto"/>
          </w:tcPr>
          <w:p w14:paraId="7F1C63CD" w14:textId="42718CF1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F2DAA0D" w14:textId="1938D37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15E1BB39" w14:textId="341554DF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193585" w:rsidRPr="004014F2" w14:paraId="034904E3" w14:textId="77777777" w:rsidTr="001A3A0C">
        <w:tc>
          <w:tcPr>
            <w:tcW w:w="562" w:type="dxa"/>
          </w:tcPr>
          <w:p w14:paraId="56ABB6BE" w14:textId="2113C7D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55</w:t>
            </w:r>
          </w:p>
        </w:tc>
        <w:tc>
          <w:tcPr>
            <w:tcW w:w="1276" w:type="dxa"/>
            <w:shd w:val="clear" w:color="auto" w:fill="auto"/>
          </w:tcPr>
          <w:p w14:paraId="148E73DD" w14:textId="3165C44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G-1.1.2</w:t>
            </w:r>
          </w:p>
        </w:tc>
        <w:tc>
          <w:tcPr>
            <w:tcW w:w="1701" w:type="dxa"/>
            <w:shd w:val="clear" w:color="auto" w:fill="auto"/>
          </w:tcPr>
          <w:p w14:paraId="37FF9AC9" w14:textId="2827CCC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Администратор </w:t>
            </w:r>
            <w:r w:rsidRPr="00611F21">
              <w:rPr>
                <w:lang w:val="ru-RU"/>
              </w:rPr>
              <w:lastRenderedPageBreak/>
              <w:t>группы</w:t>
            </w:r>
          </w:p>
        </w:tc>
        <w:tc>
          <w:tcPr>
            <w:tcW w:w="1985" w:type="dxa"/>
            <w:shd w:val="clear" w:color="auto" w:fill="auto"/>
          </w:tcPr>
          <w:p w14:paraId="63E1DF05" w14:textId="19E6F6B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 xml:space="preserve">Задать </w:t>
            </w:r>
            <w:r w:rsidRPr="00611F21">
              <w:rPr>
                <w:lang w:val="ru-RU"/>
              </w:rPr>
              <w:lastRenderedPageBreak/>
              <w:t>администратора</w:t>
            </w:r>
          </w:p>
        </w:tc>
        <w:tc>
          <w:tcPr>
            <w:tcW w:w="3827" w:type="dxa"/>
            <w:shd w:val="clear" w:color="auto" w:fill="auto"/>
          </w:tcPr>
          <w:p w14:paraId="6B35A006" w14:textId="4C935B7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 xml:space="preserve">При создании группы пользователей </w:t>
            </w:r>
            <w:r w:rsidRPr="00611F21">
              <w:rPr>
                <w:lang w:val="ru-RU"/>
              </w:rPr>
              <w:lastRenderedPageBreak/>
              <w:t>администратор может задать ее администратора</w:t>
            </w:r>
          </w:p>
        </w:tc>
      </w:tr>
      <w:tr w:rsidR="00193585" w:rsidRPr="004014F2" w14:paraId="015327D4" w14:textId="77777777" w:rsidTr="001A3A0C">
        <w:tc>
          <w:tcPr>
            <w:tcW w:w="562" w:type="dxa"/>
          </w:tcPr>
          <w:p w14:paraId="2AC0F502" w14:textId="0EE68901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>56</w:t>
            </w:r>
          </w:p>
        </w:tc>
        <w:tc>
          <w:tcPr>
            <w:tcW w:w="1276" w:type="dxa"/>
            <w:shd w:val="clear" w:color="auto" w:fill="auto"/>
          </w:tcPr>
          <w:p w14:paraId="47842338" w14:textId="4C29AD2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lang w:val="ru-RU"/>
              </w:rPr>
            </w:pPr>
            <w:r w:rsidRPr="00611F21">
              <w:t>G-1.1.3</w:t>
            </w:r>
          </w:p>
        </w:tc>
        <w:tc>
          <w:tcPr>
            <w:tcW w:w="1701" w:type="dxa"/>
            <w:shd w:val="clear" w:color="auto" w:fill="auto"/>
          </w:tcPr>
          <w:p w14:paraId="3347FEDA" w14:textId="75E50D87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C08AD10" w14:textId="6F44FC1C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23E41DAC" w14:textId="4488B8FB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193585" w:rsidRPr="004014F2" w14:paraId="5483D027" w14:textId="77777777" w:rsidTr="001A3A0C">
        <w:tc>
          <w:tcPr>
            <w:tcW w:w="562" w:type="dxa"/>
          </w:tcPr>
          <w:p w14:paraId="5ABFB505" w14:textId="3D22B58B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57</w:t>
            </w:r>
          </w:p>
        </w:tc>
        <w:tc>
          <w:tcPr>
            <w:tcW w:w="1276" w:type="dxa"/>
            <w:shd w:val="clear" w:color="auto" w:fill="auto"/>
          </w:tcPr>
          <w:p w14:paraId="2BC8B304" w14:textId="4C2D43EF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G-1.1.4</w:t>
            </w:r>
          </w:p>
        </w:tc>
        <w:tc>
          <w:tcPr>
            <w:tcW w:w="1701" w:type="dxa"/>
            <w:shd w:val="clear" w:color="auto" w:fill="auto"/>
          </w:tcPr>
          <w:p w14:paraId="4D8871D3" w14:textId="7F93FDF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06838F89" w14:textId="6B83CEC4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0026331F" w14:textId="3AA018C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193585" w:rsidRPr="004014F2" w14:paraId="10CA2F21" w14:textId="77777777" w:rsidTr="001A3A0C">
        <w:tc>
          <w:tcPr>
            <w:tcW w:w="562" w:type="dxa"/>
          </w:tcPr>
          <w:p w14:paraId="7EAE503E" w14:textId="779B6897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00494C58" w14:textId="2AE399EF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G-1.1.5</w:t>
            </w:r>
          </w:p>
        </w:tc>
        <w:tc>
          <w:tcPr>
            <w:tcW w:w="1701" w:type="dxa"/>
            <w:shd w:val="clear" w:color="auto" w:fill="auto"/>
          </w:tcPr>
          <w:p w14:paraId="17027C27" w14:textId="7895212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5618FC7" w14:textId="0C26431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1AD5A290" w14:textId="32E7B1E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193585" w:rsidRPr="004014F2" w14:paraId="24606E6B" w14:textId="77777777" w:rsidTr="001A3A0C">
        <w:tc>
          <w:tcPr>
            <w:tcW w:w="562" w:type="dxa"/>
          </w:tcPr>
          <w:p w14:paraId="5876DCBA" w14:textId="2008538E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62FEBB4A" w14:textId="546C1B9C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.2</w:t>
            </w:r>
          </w:p>
        </w:tc>
        <w:tc>
          <w:tcPr>
            <w:tcW w:w="1701" w:type="dxa"/>
            <w:shd w:val="clear" w:color="auto" w:fill="auto"/>
          </w:tcPr>
          <w:p w14:paraId="6163F00E" w14:textId="526C0A0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1FD31AF" w14:textId="15C9D75C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Просмотреть список</w:t>
            </w:r>
            <w:r w:rsidRPr="00611F21">
              <w:t xml:space="preserve"> </w:t>
            </w:r>
            <w:r w:rsidRPr="00611F21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3827" w:type="dxa"/>
            <w:shd w:val="clear" w:color="auto" w:fill="auto"/>
          </w:tcPr>
          <w:p w14:paraId="7967F64A" w14:textId="7B57A0F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  <w:tr w:rsidR="00193585" w:rsidRPr="004014F2" w14:paraId="38E1A61C" w14:textId="77777777" w:rsidTr="001A3A0C">
        <w:tc>
          <w:tcPr>
            <w:tcW w:w="562" w:type="dxa"/>
          </w:tcPr>
          <w:p w14:paraId="174032A3" w14:textId="7A7A3B3C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60</w:t>
            </w:r>
          </w:p>
        </w:tc>
        <w:tc>
          <w:tcPr>
            <w:tcW w:w="1276" w:type="dxa"/>
            <w:shd w:val="clear" w:color="auto" w:fill="auto"/>
          </w:tcPr>
          <w:p w14:paraId="14E35CFA" w14:textId="6BC6F493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</w:t>
            </w:r>
          </w:p>
        </w:tc>
        <w:tc>
          <w:tcPr>
            <w:tcW w:w="1701" w:type="dxa"/>
            <w:shd w:val="clear" w:color="auto" w:fill="auto"/>
          </w:tcPr>
          <w:p w14:paraId="71729A6A" w14:textId="4AA1AB4E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49ACC2B" w14:textId="3735AB93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51976A9B" w14:textId="2103F0E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редактировать выбранную группу пользователей из числа администрируемых им</w:t>
            </w:r>
          </w:p>
        </w:tc>
      </w:tr>
      <w:tr w:rsidR="00193585" w:rsidRPr="004014F2" w14:paraId="147F2F2A" w14:textId="77777777" w:rsidTr="001A3A0C">
        <w:tc>
          <w:tcPr>
            <w:tcW w:w="562" w:type="dxa"/>
          </w:tcPr>
          <w:p w14:paraId="6DB15B3B" w14:textId="3E3F660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4805C930" w14:textId="2F3CD6B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G-1.3.1</w:t>
            </w:r>
          </w:p>
        </w:tc>
        <w:tc>
          <w:tcPr>
            <w:tcW w:w="1701" w:type="dxa"/>
            <w:shd w:val="clear" w:color="auto" w:fill="auto"/>
          </w:tcPr>
          <w:p w14:paraId="21041FDD" w14:textId="4C05B7F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6472A91" w14:textId="126F733F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338C8E0" w14:textId="58A4FCAB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193585" w:rsidRPr="004014F2" w14:paraId="47C93FDF" w14:textId="77777777" w:rsidTr="001A3A0C">
        <w:tc>
          <w:tcPr>
            <w:tcW w:w="562" w:type="dxa"/>
          </w:tcPr>
          <w:p w14:paraId="09B08307" w14:textId="213A16D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539F4E1A" w14:textId="4C7E229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G-1.3.2</w:t>
            </w:r>
          </w:p>
        </w:tc>
        <w:tc>
          <w:tcPr>
            <w:tcW w:w="1701" w:type="dxa"/>
            <w:shd w:val="clear" w:color="auto" w:fill="auto"/>
          </w:tcPr>
          <w:p w14:paraId="21841BE1" w14:textId="1E018EA4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42E57CF" w14:textId="3CC9DB4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0EB8E91" w14:textId="26ED36D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  <w:tr w:rsidR="00193585" w:rsidRPr="004014F2" w14:paraId="196810BC" w14:textId="77777777" w:rsidTr="001A3A0C">
        <w:tc>
          <w:tcPr>
            <w:tcW w:w="562" w:type="dxa"/>
          </w:tcPr>
          <w:p w14:paraId="293461AB" w14:textId="4C8B69C8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5993AE44" w14:textId="755E857D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</w:t>
            </w:r>
            <w:r w:rsidRPr="00611F21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1915C0B" w14:textId="4633F80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084D6B5" w14:textId="52BE384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532DA6E2" w14:textId="66819D3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193585" w:rsidRPr="004014F2" w14:paraId="70FE8D94" w14:textId="77777777" w:rsidTr="001A3A0C">
        <w:tc>
          <w:tcPr>
            <w:tcW w:w="562" w:type="dxa"/>
          </w:tcPr>
          <w:p w14:paraId="0D23E433" w14:textId="1B660D87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34F6203E" w14:textId="1578FAE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13FA856" w14:textId="5D3E6B66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229E5D3" w14:textId="3EAB0F1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C62AFC8" w14:textId="436E691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  <w:tr w:rsidR="00193585" w:rsidRPr="004014F2" w14:paraId="2A7ADCAE" w14:textId="77777777" w:rsidTr="001A3A0C">
        <w:tc>
          <w:tcPr>
            <w:tcW w:w="562" w:type="dxa"/>
          </w:tcPr>
          <w:p w14:paraId="70FABCC3" w14:textId="3521AEC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5E2872AF" w14:textId="7DC2E76E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50C48880" w14:textId="393550C3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EB58A0B" w14:textId="4D680E99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357D7EEB" w14:textId="2C04E18B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  <w:tr w:rsidR="00193585" w:rsidRPr="004014F2" w14:paraId="2B9042E5" w14:textId="77777777" w:rsidTr="001A3A0C">
        <w:tc>
          <w:tcPr>
            <w:tcW w:w="562" w:type="dxa"/>
          </w:tcPr>
          <w:p w14:paraId="4E6702DE" w14:textId="683B3E71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66</w:t>
            </w:r>
          </w:p>
        </w:tc>
        <w:tc>
          <w:tcPr>
            <w:tcW w:w="1276" w:type="dxa"/>
            <w:shd w:val="clear" w:color="auto" w:fill="auto"/>
          </w:tcPr>
          <w:p w14:paraId="60E5CCB9" w14:textId="0E1AD71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G</w:t>
            </w:r>
            <w:r w:rsidRPr="00611F21">
              <w:t>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5.1</w:t>
            </w:r>
          </w:p>
        </w:tc>
        <w:tc>
          <w:tcPr>
            <w:tcW w:w="1701" w:type="dxa"/>
            <w:shd w:val="clear" w:color="auto" w:fill="auto"/>
          </w:tcPr>
          <w:p w14:paraId="6AEBB962" w14:textId="36BA09C3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Администратор </w:t>
            </w:r>
            <w:r w:rsidRPr="00611F21">
              <w:rPr>
                <w:lang w:val="ru-RU"/>
              </w:rPr>
              <w:lastRenderedPageBreak/>
              <w:t>группы</w:t>
            </w:r>
          </w:p>
        </w:tc>
        <w:tc>
          <w:tcPr>
            <w:tcW w:w="1985" w:type="dxa"/>
            <w:shd w:val="clear" w:color="auto" w:fill="auto"/>
          </w:tcPr>
          <w:p w14:paraId="7033DF2E" w14:textId="1A153C1C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 xml:space="preserve">Добавить сотрудника в </w:t>
            </w:r>
            <w:r w:rsidRPr="00611F21">
              <w:rPr>
                <w:lang w:val="ru-RU"/>
              </w:rPr>
              <w:lastRenderedPageBreak/>
              <w:t>администрируемую группу</w:t>
            </w:r>
          </w:p>
        </w:tc>
        <w:tc>
          <w:tcPr>
            <w:tcW w:w="3827" w:type="dxa"/>
            <w:shd w:val="clear" w:color="auto" w:fill="auto"/>
          </w:tcPr>
          <w:p w14:paraId="1105EE36" w14:textId="3BAFAF7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 xml:space="preserve">Администратор группы доски объявлений добавляет сотрудника в </w:t>
            </w:r>
            <w:r w:rsidRPr="00611F21">
              <w:rPr>
                <w:lang w:val="ru-RU"/>
              </w:rPr>
              <w:lastRenderedPageBreak/>
              <w:t>администрируемую группу</w:t>
            </w:r>
          </w:p>
        </w:tc>
      </w:tr>
      <w:tr w:rsidR="00193585" w:rsidRPr="004014F2" w14:paraId="28BD37F1" w14:textId="77777777" w:rsidTr="001A3A0C">
        <w:tc>
          <w:tcPr>
            <w:tcW w:w="562" w:type="dxa"/>
          </w:tcPr>
          <w:p w14:paraId="0B6F438C" w14:textId="43D764B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lastRenderedPageBreak/>
              <w:t>67</w:t>
            </w:r>
          </w:p>
        </w:tc>
        <w:tc>
          <w:tcPr>
            <w:tcW w:w="1276" w:type="dxa"/>
            <w:shd w:val="clear" w:color="auto" w:fill="auto"/>
          </w:tcPr>
          <w:p w14:paraId="467F099B" w14:textId="5DEBA2B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5.2</w:t>
            </w:r>
          </w:p>
        </w:tc>
        <w:tc>
          <w:tcPr>
            <w:tcW w:w="1701" w:type="dxa"/>
            <w:shd w:val="clear" w:color="auto" w:fill="auto"/>
          </w:tcPr>
          <w:p w14:paraId="12A05E8C" w14:textId="33CE9762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2D57CF2B" w14:textId="17924DF7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Удалить сотрудника из администрируемой группы</w:t>
            </w:r>
          </w:p>
        </w:tc>
        <w:tc>
          <w:tcPr>
            <w:tcW w:w="3827" w:type="dxa"/>
            <w:shd w:val="clear" w:color="auto" w:fill="auto"/>
          </w:tcPr>
          <w:p w14:paraId="1CB361D7" w14:textId="62C5BB8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доски объявлений удаляет сотрудников из администрируемой группы</w:t>
            </w:r>
          </w:p>
        </w:tc>
      </w:tr>
      <w:tr w:rsidR="00193585" w:rsidRPr="004014F2" w14:paraId="4367D741" w14:textId="77777777" w:rsidTr="001A3A0C">
        <w:tc>
          <w:tcPr>
            <w:tcW w:w="562" w:type="dxa"/>
          </w:tcPr>
          <w:p w14:paraId="404C16FA" w14:textId="393ECCDE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421A533B" w14:textId="56B7BF65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5.3</w:t>
            </w:r>
          </w:p>
        </w:tc>
        <w:tc>
          <w:tcPr>
            <w:tcW w:w="1701" w:type="dxa"/>
            <w:shd w:val="clear" w:color="auto" w:fill="auto"/>
          </w:tcPr>
          <w:p w14:paraId="06F7D32E" w14:textId="62367CFA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C6D4FE5" w14:textId="5F656340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3827" w:type="dxa"/>
            <w:shd w:val="clear" w:color="auto" w:fill="auto"/>
          </w:tcPr>
          <w:p w14:paraId="389EE945" w14:textId="4F9D85AF" w:rsidR="00193585" w:rsidRPr="00611F21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редактирует права сотрудников, находящихся в его администрируемой группе</w:t>
            </w:r>
          </w:p>
        </w:tc>
      </w:tr>
      <w:tr w:rsidR="00193585" w:rsidRPr="004014F2" w14:paraId="6AA4D60C" w14:textId="77777777" w:rsidTr="001A3A0C">
        <w:tc>
          <w:tcPr>
            <w:tcW w:w="562" w:type="dxa"/>
          </w:tcPr>
          <w:p w14:paraId="7DA9E4F3" w14:textId="39463013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79C13629" w14:textId="34E90D44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0447B4B7" w14:textId="6BAEC61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C80A9" w14:textId="2AF238C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2978C44B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193585" w:rsidRPr="004014F2" w14:paraId="4B427796" w14:textId="77777777" w:rsidTr="001A3A0C">
        <w:tc>
          <w:tcPr>
            <w:tcW w:w="562" w:type="dxa"/>
          </w:tcPr>
          <w:p w14:paraId="0132D941" w14:textId="54AF110F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16C547E4" w14:textId="190F4C3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2963AEED" w14:textId="7AEB7AB9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3A88CF" w14:textId="36CFF382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109F5311" w14:textId="62BD9612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193585" w:rsidRPr="004014F2" w14:paraId="5EE1E4BF" w14:textId="77777777" w:rsidTr="001A3A0C">
        <w:tc>
          <w:tcPr>
            <w:tcW w:w="562" w:type="dxa"/>
          </w:tcPr>
          <w:p w14:paraId="594455BA" w14:textId="5B2E4337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2D99B6F5" w14:textId="1E331432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.1.1</w:t>
            </w:r>
          </w:p>
        </w:tc>
        <w:tc>
          <w:tcPr>
            <w:tcW w:w="1701" w:type="dxa"/>
            <w:shd w:val="clear" w:color="auto" w:fill="auto"/>
          </w:tcPr>
          <w:p w14:paraId="7D0CAE8A" w14:textId="289A8BF8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A90E6A8" w14:textId="4BF87FB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53EDA50E" w14:textId="1748420F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193585" w:rsidRPr="004014F2" w14:paraId="57683C3A" w14:textId="77777777" w:rsidTr="001A3A0C">
        <w:tc>
          <w:tcPr>
            <w:tcW w:w="562" w:type="dxa"/>
          </w:tcPr>
          <w:p w14:paraId="22809716" w14:textId="18D57BDC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72</w:t>
            </w:r>
          </w:p>
        </w:tc>
        <w:tc>
          <w:tcPr>
            <w:tcW w:w="1276" w:type="dxa"/>
            <w:shd w:val="clear" w:color="auto" w:fill="auto"/>
          </w:tcPr>
          <w:p w14:paraId="3A30DB38" w14:textId="4A1B043A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.1.</w:t>
            </w:r>
            <w:r w:rsidRPr="004014F2">
              <w:rPr>
                <w:highlight w:val="red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F56BDF8" w14:textId="097E098E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DC2D000" w14:textId="43412FF4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5B2620B" w14:textId="36D9734A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193585" w:rsidRPr="004014F2" w14:paraId="60AE8668" w14:textId="77777777" w:rsidTr="001A3A0C">
        <w:tc>
          <w:tcPr>
            <w:tcW w:w="562" w:type="dxa"/>
          </w:tcPr>
          <w:p w14:paraId="5EAEC0FA" w14:textId="50FD6975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73</w:t>
            </w:r>
          </w:p>
        </w:tc>
        <w:tc>
          <w:tcPr>
            <w:tcW w:w="1276" w:type="dxa"/>
            <w:shd w:val="clear" w:color="auto" w:fill="auto"/>
          </w:tcPr>
          <w:p w14:paraId="712E1108" w14:textId="4F28BAF1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0F50546C" w14:textId="6898A051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7C37819" w14:textId="424B2B6D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40E307C9" w14:textId="58CDD2EE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193585" w:rsidRPr="004014F2" w14:paraId="764448B4" w14:textId="77777777" w:rsidTr="001A3A0C">
        <w:tc>
          <w:tcPr>
            <w:tcW w:w="562" w:type="dxa"/>
          </w:tcPr>
          <w:p w14:paraId="75D6E08E" w14:textId="24C392BC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74</w:t>
            </w:r>
          </w:p>
        </w:tc>
        <w:tc>
          <w:tcPr>
            <w:tcW w:w="1276" w:type="dxa"/>
            <w:shd w:val="clear" w:color="auto" w:fill="auto"/>
          </w:tcPr>
          <w:p w14:paraId="4F719A86" w14:textId="6B21E899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.2.1</w:t>
            </w:r>
          </w:p>
        </w:tc>
        <w:tc>
          <w:tcPr>
            <w:tcW w:w="1701" w:type="dxa"/>
            <w:shd w:val="clear" w:color="auto" w:fill="auto"/>
          </w:tcPr>
          <w:p w14:paraId="5441F918" w14:textId="0EE52441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1FDF593" w14:textId="07AC9008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06C2B271" w14:textId="021E4226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193585" w:rsidRPr="004014F2" w14:paraId="2C4F2DCB" w14:textId="77777777" w:rsidTr="001A3A0C">
        <w:tc>
          <w:tcPr>
            <w:tcW w:w="562" w:type="dxa"/>
          </w:tcPr>
          <w:p w14:paraId="5D957CAF" w14:textId="7DE0F8FB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75</w:t>
            </w:r>
          </w:p>
        </w:tc>
        <w:tc>
          <w:tcPr>
            <w:tcW w:w="1276" w:type="dxa"/>
            <w:shd w:val="clear" w:color="auto" w:fill="auto"/>
          </w:tcPr>
          <w:p w14:paraId="4ADD37B1" w14:textId="5DDC6AF8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.2.</w:t>
            </w:r>
            <w:r w:rsidRPr="004014F2">
              <w:rPr>
                <w:highlight w:val="red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3AE4D48" w14:textId="6C008AA7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D77DAC" w14:textId="6BD42259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15FD2A5F" w14:textId="4436AFEF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193585" w:rsidRPr="004014F2" w14:paraId="211D3223" w14:textId="77777777" w:rsidTr="001A3A0C">
        <w:tc>
          <w:tcPr>
            <w:tcW w:w="562" w:type="dxa"/>
          </w:tcPr>
          <w:p w14:paraId="47EFD0D5" w14:textId="72933F36" w:rsidR="00193585" w:rsidRPr="00DD4090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76</w:t>
            </w:r>
          </w:p>
        </w:tc>
        <w:tc>
          <w:tcPr>
            <w:tcW w:w="1276" w:type="dxa"/>
            <w:shd w:val="clear" w:color="auto" w:fill="auto"/>
          </w:tcPr>
          <w:p w14:paraId="13E86D69" w14:textId="01084A8E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</w:rPr>
            </w:pPr>
            <w:r w:rsidRPr="004014F2">
              <w:rPr>
                <w:highlight w:val="red"/>
              </w:rPr>
              <w:t>A-</w:t>
            </w:r>
            <w:r w:rsidRPr="004014F2">
              <w:rPr>
                <w:highlight w:val="red"/>
                <w:lang w:val="ru-RU"/>
              </w:rPr>
              <w:t>1</w:t>
            </w:r>
            <w:r w:rsidRPr="004014F2">
              <w:rPr>
                <w:highlight w:val="red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56BA03F9" w14:textId="3620DE30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9375574" w14:textId="25F89E8C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1AD60F7F" w14:textId="4DE72E43" w:rsidR="00193585" w:rsidRPr="004014F2" w:rsidRDefault="00193585" w:rsidP="00193585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4014F2">
              <w:rPr>
                <w:highlight w:val="red"/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67204789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67204790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4014F2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67204791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4014F2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14730364" w14:textId="46488454" w:rsidR="00965662" w:rsidRDefault="00965662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Опрос содержит минимум один вопрос, каждый из которых содержит минимум два варианта ответов.</w:t>
      </w:r>
    </w:p>
    <w:p w14:paraId="5F2EC17D" w14:textId="637A846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</w:t>
      </w:r>
      <w:r w:rsidR="00965662">
        <w:rPr>
          <w:lang w:val="ru-RU"/>
        </w:rPr>
        <w:t>каждом из вопросов опроса</w:t>
      </w:r>
      <w:r w:rsidRPr="00D2405E">
        <w:rPr>
          <w:lang w:val="ru-RU"/>
        </w:rPr>
        <w:t xml:space="preserve">, в зависимости от типа, можно выбрать либо один вариант ответа, либо несколько. </w:t>
      </w:r>
    </w:p>
    <w:p w14:paraId="1FC1D013" w14:textId="3964EA74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 может быть как анонимным, так и открытым. </w:t>
      </w:r>
      <w:r w:rsidR="00965662">
        <w:rPr>
          <w:lang w:val="ru-RU"/>
        </w:rPr>
        <w:t xml:space="preserve">Анонимность опроса распространяется на все прикрепленные вопросы. </w:t>
      </w:r>
      <w:r w:rsidRPr="00D2405E">
        <w:rPr>
          <w:lang w:val="ru-RU"/>
        </w:rPr>
        <w:t xml:space="preserve">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открыт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 xml:space="preserve">а </w:t>
      </w:r>
      <w:r w:rsidRPr="00D2405E">
        <w:rPr>
          <w:lang w:val="ru-RU"/>
        </w:rPr>
        <w:t xml:space="preserve">доступна информация о том, сколько пользователей проголосовали за каждый вариант ответа, а также их список для каждого варианта ответа. 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анонимн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>а</w:t>
      </w:r>
      <w:r w:rsidRPr="00D2405E">
        <w:rPr>
          <w:lang w:val="ru-RU"/>
        </w:rPr>
        <w:t xml:space="preserve">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31BE5139" w14:textId="7C07CF03" w:rsidR="00AD7385" w:rsidRDefault="00AD7385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Возможность отмены голоса в опросе отсутствует.</w:t>
      </w:r>
    </w:p>
    <w:p w14:paraId="174CE399" w14:textId="0AD87FCC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случае, если время голосования в опросе ограничено, пройти опрос можно до истечения времени, отведенного на голосование. </w:t>
      </w:r>
    </w:p>
    <w:p w14:paraId="7CC888A9" w14:textId="1ABE6F73" w:rsidR="0062266E" w:rsidRPr="003C13E6" w:rsidRDefault="0062266E" w:rsidP="0062266E">
      <w:pPr>
        <w:pStyle w:val="2"/>
        <w:rPr>
          <w:highlight w:val="red"/>
          <w:lang w:val="ru-RU"/>
        </w:rPr>
      </w:pPr>
      <w:bookmarkStart w:id="14" w:name="_Toc146820763"/>
      <w:bookmarkStart w:id="15" w:name="_Toc167204792"/>
      <w:r w:rsidRPr="003C13E6">
        <w:rPr>
          <w:highlight w:val="red"/>
          <w:lang w:val="ru-RU"/>
        </w:rPr>
        <w:t>S</w:t>
      </w:r>
      <w:r w:rsidRPr="003C13E6">
        <w:rPr>
          <w:highlight w:val="red"/>
        </w:rPr>
        <w:t>-1.2</w:t>
      </w:r>
      <w:r w:rsidRPr="003C13E6">
        <w:rPr>
          <w:highlight w:val="red"/>
          <w:lang w:val="ru-RU"/>
        </w:rPr>
        <w:t>. Скачать файлы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4014F2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3C13E6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</w:t>
            </w:r>
            <w:r w:rsidRPr="003C13E6">
              <w:rPr>
                <w:highlight w:val="red"/>
                <w:lang w:val="ru-RU"/>
              </w:rPr>
              <w:t>-</w:t>
            </w:r>
            <w:r w:rsidRPr="003C13E6">
              <w:rPr>
                <w:highlight w:val="red"/>
              </w:rPr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3C13E6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3C13E6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3C13E6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3C13E6" w:rsidRDefault="0062266E" w:rsidP="0062266E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4BCB7899" w14:textId="77777777" w:rsidR="0062266E" w:rsidRPr="003C13E6" w:rsidRDefault="0062266E" w:rsidP="0062266E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C13E6">
        <w:rPr>
          <w:highlight w:val="red"/>
          <w:lang w:val="ru-RU"/>
        </w:rPr>
        <w:t xml:space="preserve">Данный вариант использования позволяет студенту </w:t>
      </w:r>
      <w:r w:rsidR="00AB1743" w:rsidRPr="003C13E6">
        <w:rPr>
          <w:highlight w:val="red"/>
          <w:lang w:val="ru-RU"/>
        </w:rPr>
        <w:t>скачать файлы и медиафайлы, прикрепленные к объявлению. Скачивание начинается по нажатии соответствующей кнопки.</w:t>
      </w:r>
    </w:p>
    <w:p w14:paraId="13FAA4C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6" w:name="_Toc167204793"/>
      <w:bookmarkStart w:id="17" w:name="_Toc14682076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>. Получить уведомление о новом объявлении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966964" w:rsidRPr="004014F2" w14:paraId="374F49D1" w14:textId="77777777" w:rsidTr="00D869AD">
        <w:tc>
          <w:tcPr>
            <w:tcW w:w="553" w:type="dxa"/>
            <w:shd w:val="clear" w:color="auto" w:fill="auto"/>
          </w:tcPr>
          <w:p w14:paraId="118FC38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881" w:type="dxa"/>
            <w:shd w:val="clear" w:color="auto" w:fill="auto"/>
          </w:tcPr>
          <w:p w14:paraId="534CE11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47642165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уведомление о </w:t>
            </w:r>
            <w:r w:rsidRPr="00D2405E">
              <w:rPr>
                <w:lang w:val="ru-RU"/>
              </w:rPr>
              <w:lastRenderedPageBreak/>
              <w:t>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67620B10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Студент получает уведомление о публикации нового </w:t>
            </w:r>
            <w:r w:rsidRPr="00D2405E">
              <w:rPr>
                <w:lang w:val="ru-RU"/>
              </w:rPr>
              <w:lastRenderedPageBreak/>
              <w:t xml:space="preserve">объявления </w:t>
            </w:r>
          </w:p>
        </w:tc>
      </w:tr>
    </w:tbl>
    <w:p w14:paraId="77CFAB11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Студент.</w:t>
      </w:r>
    </w:p>
    <w:p w14:paraId="74E2AAB3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36BB9B3A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</w:p>
    <w:p w14:paraId="563EBFD5" w14:textId="77777777" w:rsidR="00966964" w:rsidRPr="003C13E6" w:rsidRDefault="00966964" w:rsidP="00966964">
      <w:pPr>
        <w:pStyle w:val="2"/>
        <w:spacing w:before="240"/>
        <w:rPr>
          <w:highlight w:val="red"/>
          <w:lang w:val="ru-RU"/>
        </w:rPr>
      </w:pPr>
      <w:bookmarkStart w:id="18" w:name="_Toc167204794"/>
      <w:r w:rsidRPr="003C13E6">
        <w:rPr>
          <w:highlight w:val="red"/>
          <w:lang w:val="ru-RU"/>
        </w:rPr>
        <w:t xml:space="preserve">S-2.1. Получить </w:t>
      </w:r>
      <w:r w:rsidRPr="003C13E6">
        <w:rPr>
          <w:highlight w:val="red"/>
        </w:rPr>
        <w:t>push</w:t>
      </w:r>
      <w:r w:rsidRPr="003C13E6">
        <w:rPr>
          <w:highlight w:val="red"/>
          <w:lang w:val="ru-RU"/>
        </w:rPr>
        <w:t>-уведомление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4014F2" w14:paraId="37EDDA45" w14:textId="77777777" w:rsidTr="00D869AD">
        <w:tc>
          <w:tcPr>
            <w:tcW w:w="704" w:type="dxa"/>
            <w:shd w:val="clear" w:color="auto" w:fill="auto"/>
          </w:tcPr>
          <w:p w14:paraId="40523E52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S-</w:t>
            </w:r>
            <w:r w:rsidRPr="003C13E6">
              <w:rPr>
                <w:highlight w:val="red"/>
                <w:lang w:val="ru-RU"/>
              </w:rPr>
              <w:t>2</w:t>
            </w:r>
            <w:r w:rsidRPr="003C13E6">
              <w:rPr>
                <w:highlight w:val="red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2E2DB7DE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F37E97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 xml:space="preserve">Получить </w:t>
            </w:r>
            <w:r w:rsidRPr="003C13E6">
              <w:rPr>
                <w:highlight w:val="red"/>
              </w:rPr>
              <w:t>push-</w:t>
            </w:r>
            <w:r w:rsidRPr="003C13E6">
              <w:rPr>
                <w:highlight w:val="red"/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5A4C3082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 xml:space="preserve">Студент в обязательном порядке получает </w:t>
            </w:r>
            <w:r w:rsidRPr="003C13E6">
              <w:rPr>
                <w:highlight w:val="red"/>
              </w:rPr>
              <w:t>push</w:t>
            </w:r>
            <w:r w:rsidRPr="003C13E6">
              <w:rPr>
                <w:highlight w:val="red"/>
                <w:lang w:val="ru-RU"/>
              </w:rPr>
              <w:t>-уведомление о публикации нового объявления</w:t>
            </w:r>
          </w:p>
        </w:tc>
      </w:tr>
    </w:tbl>
    <w:p w14:paraId="3ADB6A40" w14:textId="77777777" w:rsidR="00966964" w:rsidRPr="003C13E6" w:rsidRDefault="00966964" w:rsidP="00966964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0E87E348" w14:textId="77777777" w:rsidR="00966964" w:rsidRPr="003C13E6" w:rsidRDefault="00966964" w:rsidP="00966964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0E270652" w14:textId="77777777" w:rsidR="00966964" w:rsidRPr="003C13E6" w:rsidRDefault="00966964" w:rsidP="0096696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  <w:lang w:val="ru-RU"/>
        </w:rPr>
        <w:t xml:space="preserve">При публикации объявления на доске студент в обязательном порядке получает </w:t>
      </w:r>
      <w:r w:rsidRPr="003C13E6">
        <w:rPr>
          <w:highlight w:val="red"/>
        </w:rPr>
        <w:t>push</w:t>
      </w:r>
      <w:r w:rsidRPr="003C13E6">
        <w:rPr>
          <w:highlight w:val="red"/>
          <w:lang w:val="ru-RU"/>
        </w:rPr>
        <w:t>-уведомление на мобильное устройство.</w:t>
      </w:r>
    </w:p>
    <w:p w14:paraId="0A2A1E02" w14:textId="77777777" w:rsidR="00966964" w:rsidRPr="003C13E6" w:rsidRDefault="00966964" w:rsidP="0096696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</w:rPr>
        <w:t>Push</w:t>
      </w:r>
      <w:r w:rsidRPr="003C13E6">
        <w:rPr>
          <w:highlight w:val="red"/>
          <w:lang w:val="ru-RU"/>
        </w:rPr>
        <w:t>-уведомление на мобильно устройство доставляется только в том случае, если пользователь был авторизован с мобильного устройства.</w:t>
      </w:r>
    </w:p>
    <w:p w14:paraId="0CCDD845" w14:textId="77777777" w:rsidR="00966964" w:rsidRPr="003C13E6" w:rsidRDefault="00966964" w:rsidP="0096696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FEE829E" w14:textId="77777777" w:rsidR="00966964" w:rsidRPr="003C13E6" w:rsidRDefault="00966964" w:rsidP="0096696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</w:rPr>
        <w:t>Push</w:t>
      </w:r>
      <w:r w:rsidRPr="003C13E6">
        <w:rPr>
          <w:highlight w:val="red"/>
          <w:lang w:val="ru-RU"/>
        </w:rPr>
        <w:t>-уведомления на мобильное устройство перестают приходить по окончании срока действия сессии аутентификации пользователя.</w:t>
      </w:r>
    </w:p>
    <w:p w14:paraId="0C15C00B" w14:textId="77777777" w:rsidR="00966964" w:rsidRPr="003C13E6" w:rsidRDefault="00966964" w:rsidP="00966964">
      <w:pPr>
        <w:pStyle w:val="2"/>
        <w:spacing w:before="240"/>
        <w:rPr>
          <w:highlight w:val="red"/>
          <w:lang w:val="ru-RU"/>
        </w:rPr>
      </w:pPr>
      <w:bookmarkStart w:id="19" w:name="_Toc167204795"/>
      <w:r w:rsidRPr="003C13E6">
        <w:rPr>
          <w:highlight w:val="red"/>
          <w:lang w:val="ru-RU"/>
        </w:rPr>
        <w:t>S-2.2. Получить уведомление по электронной почте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4014F2" w14:paraId="557A780C" w14:textId="77777777" w:rsidTr="00D869AD">
        <w:tc>
          <w:tcPr>
            <w:tcW w:w="704" w:type="dxa"/>
            <w:shd w:val="clear" w:color="auto" w:fill="auto"/>
          </w:tcPr>
          <w:p w14:paraId="397514E7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S-</w:t>
            </w:r>
            <w:r w:rsidRPr="003C13E6">
              <w:rPr>
                <w:highlight w:val="red"/>
                <w:lang w:val="ru-RU"/>
              </w:rPr>
              <w:t>2</w:t>
            </w:r>
            <w:r w:rsidRPr="003C13E6">
              <w:rPr>
                <w:highlight w:val="red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5BAFB084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13A68B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52E92698" w14:textId="77777777" w:rsidR="00966964" w:rsidRPr="003C13E6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565C549A" w14:textId="77777777" w:rsidR="00966964" w:rsidRPr="003C13E6" w:rsidRDefault="00966964" w:rsidP="00966964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2F267588" w14:textId="77777777" w:rsidR="00966964" w:rsidRPr="003C13E6" w:rsidRDefault="00966964" w:rsidP="00966964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7177B739" w14:textId="77777777" w:rsidR="00966964" w:rsidRPr="003C13E6" w:rsidRDefault="00966964" w:rsidP="0096696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3C1BDD04" w14:textId="246526BE" w:rsidR="00966964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C13E6">
        <w:rPr>
          <w:highlight w:val="red"/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09B05DCB" w14:textId="5212F3B2" w:rsidR="005D11E2" w:rsidRPr="003C13E6" w:rsidRDefault="005D11E2" w:rsidP="005D11E2">
      <w:pPr>
        <w:pStyle w:val="2"/>
        <w:spacing w:before="240"/>
        <w:rPr>
          <w:highlight w:val="red"/>
          <w:lang w:val="ru-RU"/>
        </w:rPr>
      </w:pPr>
      <w:bookmarkStart w:id="20" w:name="_Toc167204796"/>
      <w:r w:rsidRPr="003C13E6">
        <w:rPr>
          <w:highlight w:val="red"/>
          <w:lang w:val="ru-RU"/>
        </w:rPr>
        <w:t>S-</w:t>
      </w:r>
      <w:r w:rsidR="00966964" w:rsidRPr="003C13E6">
        <w:rPr>
          <w:highlight w:val="red"/>
          <w:lang w:val="ru-RU"/>
        </w:rPr>
        <w:t>3</w:t>
      </w:r>
      <w:r w:rsidRPr="003C13E6">
        <w:rPr>
          <w:highlight w:val="red"/>
          <w:lang w:val="ru-RU"/>
        </w:rPr>
        <w:t>. Управление подписками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4014F2" w14:paraId="39894569" w14:textId="77777777" w:rsidTr="004C067C">
        <w:tc>
          <w:tcPr>
            <w:tcW w:w="553" w:type="dxa"/>
            <w:shd w:val="clear" w:color="auto" w:fill="auto"/>
          </w:tcPr>
          <w:p w14:paraId="4E0ADCAF" w14:textId="0F693495" w:rsidR="005D11E2" w:rsidRPr="003C13E6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S-</w:t>
            </w:r>
            <w:r w:rsidR="00966964" w:rsidRPr="003C13E6">
              <w:rPr>
                <w:highlight w:val="red"/>
                <w:lang w:val="ru-RU"/>
              </w:rPr>
              <w:t>3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3C13E6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3C13E6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3C13E6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3C13E6" w:rsidRDefault="005D11E2" w:rsidP="005D11E2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2EB64DE6" w14:textId="77777777" w:rsidR="005D11E2" w:rsidRPr="003C13E6" w:rsidRDefault="005D11E2" w:rsidP="005D11E2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C13E6">
        <w:rPr>
          <w:highlight w:val="red"/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3C8958AE" w:rsidR="00847218" w:rsidRPr="003C13E6" w:rsidRDefault="00847218" w:rsidP="00847218">
      <w:pPr>
        <w:pStyle w:val="2"/>
        <w:spacing w:before="240"/>
        <w:rPr>
          <w:highlight w:val="red"/>
          <w:lang w:val="ru-RU"/>
        </w:rPr>
      </w:pPr>
      <w:bookmarkStart w:id="21" w:name="_Toc167204797"/>
      <w:r w:rsidRPr="003C13E6">
        <w:rPr>
          <w:highlight w:val="red"/>
          <w:lang w:val="ru-RU"/>
        </w:rPr>
        <w:lastRenderedPageBreak/>
        <w:t>S-</w:t>
      </w:r>
      <w:r w:rsidR="00966964" w:rsidRPr="003C13E6">
        <w:rPr>
          <w:highlight w:val="red"/>
          <w:lang w:val="ru-RU"/>
        </w:rPr>
        <w:t>3</w:t>
      </w:r>
      <w:r w:rsidRPr="003C13E6">
        <w:rPr>
          <w:highlight w:val="red"/>
          <w:lang w:val="ru-RU"/>
        </w:rPr>
        <w:t>.1. Добавить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4014F2" w14:paraId="78DE0FD5" w14:textId="77777777" w:rsidTr="00847218">
        <w:tc>
          <w:tcPr>
            <w:tcW w:w="704" w:type="dxa"/>
            <w:shd w:val="clear" w:color="auto" w:fill="auto"/>
          </w:tcPr>
          <w:p w14:paraId="123F3890" w14:textId="6B6CC138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S-</w:t>
            </w:r>
            <w:r w:rsidR="00966964" w:rsidRPr="003C13E6">
              <w:rPr>
                <w:highlight w:val="red"/>
                <w:lang w:val="ru-RU"/>
              </w:rPr>
              <w:t>3</w:t>
            </w:r>
            <w:r w:rsidRPr="003C13E6">
              <w:rPr>
                <w:highlight w:val="red"/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3C13E6" w:rsidRDefault="00847218" w:rsidP="00847218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2DBAAC31" w14:textId="77777777" w:rsidR="00847218" w:rsidRPr="003C13E6" w:rsidRDefault="00847218" w:rsidP="00847218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14040D04" w14:textId="6F6E26A1" w:rsidR="00847218" w:rsidRPr="003C13E6" w:rsidRDefault="00847218" w:rsidP="00847218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C13E6">
        <w:rPr>
          <w:highlight w:val="red"/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1BA1A8C4" w:rsidR="00847218" w:rsidRPr="003C13E6" w:rsidRDefault="00847218" w:rsidP="00847218">
      <w:pPr>
        <w:pStyle w:val="2"/>
        <w:spacing w:before="240"/>
        <w:rPr>
          <w:highlight w:val="red"/>
          <w:lang w:val="ru-RU"/>
        </w:rPr>
      </w:pPr>
      <w:bookmarkStart w:id="22" w:name="_Toc167204798"/>
      <w:r w:rsidRPr="003C13E6">
        <w:rPr>
          <w:highlight w:val="red"/>
          <w:lang w:val="ru-RU"/>
        </w:rPr>
        <w:t>S-</w:t>
      </w:r>
      <w:r w:rsidR="00966964" w:rsidRPr="003C13E6">
        <w:rPr>
          <w:highlight w:val="red"/>
          <w:lang w:val="ru-RU"/>
        </w:rPr>
        <w:t>3</w:t>
      </w:r>
      <w:r w:rsidRPr="003C13E6">
        <w:rPr>
          <w:highlight w:val="red"/>
          <w:lang w:val="ru-RU"/>
        </w:rPr>
        <w:t>.2. Удалить категории объявлений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4014F2" w14:paraId="010C9BBD" w14:textId="77777777" w:rsidTr="004C067C">
        <w:tc>
          <w:tcPr>
            <w:tcW w:w="704" w:type="dxa"/>
            <w:shd w:val="clear" w:color="auto" w:fill="auto"/>
          </w:tcPr>
          <w:p w14:paraId="051EA549" w14:textId="1BF64C8A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C13E6">
              <w:rPr>
                <w:highlight w:val="red"/>
              </w:rPr>
              <w:t>S-</w:t>
            </w:r>
            <w:r w:rsidR="00966964" w:rsidRPr="003C13E6">
              <w:rPr>
                <w:highlight w:val="red"/>
                <w:lang w:val="ru-RU"/>
              </w:rPr>
              <w:t>3</w:t>
            </w:r>
            <w:r w:rsidRPr="003C13E6">
              <w:rPr>
                <w:highlight w:val="red"/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3C13E6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C13E6">
              <w:rPr>
                <w:highlight w:val="red"/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3C13E6" w:rsidRDefault="00847218" w:rsidP="00847218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Основное действующее лицо</w:t>
      </w:r>
      <w:r w:rsidRPr="003C13E6">
        <w:rPr>
          <w:highlight w:val="red"/>
          <w:lang w:val="ru-RU"/>
        </w:rPr>
        <w:t>: Студент.</w:t>
      </w:r>
    </w:p>
    <w:p w14:paraId="5357D23C" w14:textId="77777777" w:rsidR="00847218" w:rsidRPr="003C13E6" w:rsidRDefault="00847218" w:rsidP="00847218">
      <w:pPr>
        <w:rPr>
          <w:highlight w:val="red"/>
          <w:lang w:val="ru-RU"/>
        </w:rPr>
      </w:pPr>
      <w:r w:rsidRPr="003C13E6">
        <w:rPr>
          <w:i/>
          <w:highlight w:val="red"/>
          <w:lang w:val="ru-RU"/>
        </w:rPr>
        <w:t>Другие участники прецедента</w:t>
      </w:r>
      <w:r w:rsidRPr="003C13E6">
        <w:rPr>
          <w:highlight w:val="red"/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C13E6">
        <w:rPr>
          <w:highlight w:val="red"/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3" w:name="_Toc146820765"/>
      <w:bookmarkStart w:id="24" w:name="_Toc167204799"/>
      <w:bookmarkEnd w:id="17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3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4014F2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5" w:name="_Toc146820766"/>
      <w:bookmarkStart w:id="26" w:name="_Toc167204800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5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4014F2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202F8E2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</w:t>
      </w:r>
      <w:r w:rsidR="003C13E6">
        <w:rPr>
          <w:lang w:val="ru-RU"/>
        </w:rPr>
        <w:t>е</w:t>
      </w:r>
      <w:r w:rsidRPr="00D2405E">
        <w:rPr>
          <w:lang w:val="ru-RU"/>
        </w:rPr>
        <w:t>тся один опрос.</w:t>
      </w:r>
      <w:r w:rsidR="00EF77C4">
        <w:rPr>
          <w:lang w:val="ru-RU"/>
        </w:rPr>
        <w:t xml:space="preserve"> Прикрепляемый опрос требует предварительного создания</w:t>
      </w:r>
      <w:r w:rsidRPr="00D2405E">
        <w:rPr>
          <w:lang w:val="ru-RU"/>
        </w:rPr>
        <w:t xml:space="preserve"> </w:t>
      </w:r>
      <w:r w:rsidRPr="00C3540B">
        <w:rPr>
          <w:highlight w:val="red"/>
          <w:lang w:val="ru-RU"/>
        </w:rPr>
        <w:t>Прикрепляемые файлы и медиафайлы требуется предварительно загрузить, прикрепляемый опрос – создать.</w:t>
      </w:r>
    </w:p>
    <w:p w14:paraId="220E5B00" w14:textId="6C2A75ED" w:rsidR="00715697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33FAE72E" w14:textId="3B41CF34" w:rsidR="00A9091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Также п</w:t>
      </w:r>
      <w:r w:rsidRPr="00D2405E">
        <w:rPr>
          <w:lang w:val="ru-RU"/>
        </w:rPr>
        <w:t xml:space="preserve">рисутствует необязательная возможность установить срок </w:t>
      </w:r>
      <w:r>
        <w:rPr>
          <w:lang w:val="ru-RU"/>
        </w:rPr>
        <w:t xml:space="preserve">отложенной публикации </w:t>
      </w:r>
      <w:r w:rsidRPr="00D2405E">
        <w:rPr>
          <w:lang w:val="ru-RU"/>
        </w:rPr>
        <w:t xml:space="preserve">объявления, по истечении которого объявление </w:t>
      </w:r>
      <w:r>
        <w:rPr>
          <w:lang w:val="ru-RU"/>
        </w:rPr>
        <w:t>будет опубликовано на доске</w:t>
      </w:r>
      <w:r w:rsidRPr="00D2405E">
        <w:rPr>
          <w:lang w:val="ru-RU"/>
        </w:rPr>
        <w:t xml:space="preserve"> объявлений. Если срок не был указан, </w:t>
      </w:r>
      <w:r w:rsidRPr="00D2405E">
        <w:rPr>
          <w:lang w:val="ru-RU"/>
        </w:rPr>
        <w:lastRenderedPageBreak/>
        <w:t>объявление</w:t>
      </w:r>
      <w:r>
        <w:rPr>
          <w:lang w:val="ru-RU"/>
        </w:rPr>
        <w:t xml:space="preserve"> публикуется сразу</w:t>
      </w:r>
      <w:r w:rsidRPr="00D2405E">
        <w:rPr>
          <w:lang w:val="ru-RU"/>
        </w:rPr>
        <w:t>.</w:t>
      </w:r>
    </w:p>
    <w:p w14:paraId="66B6C3F2" w14:textId="10BE2DAC" w:rsidR="00A9091E" w:rsidRPr="00D2405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Если момент автоматического сокрытия наступит раньше момента автоматической публикации, объявление сначала будет скрыто, а после – восстановлено.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7" w:name="_Toc146820767"/>
      <w:bookmarkStart w:id="28" w:name="_Toc167204801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4014F2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29" w:name="_Toc146820768"/>
      <w:bookmarkStart w:id="30" w:name="_Toc167204802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4014F2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1" w:name="_Toc146820769"/>
      <w:bookmarkStart w:id="32" w:name="_Toc167204803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4014F2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0944D9AE" w14:textId="56B06175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3" w:name="_Toc146820771"/>
      <w:bookmarkStart w:id="34" w:name="_Toc167204804"/>
      <w:r w:rsidRPr="00D2405E">
        <w:rPr>
          <w:lang w:val="ru-RU"/>
        </w:rPr>
        <w:t>E</w:t>
      </w:r>
      <w:r w:rsidR="005E4B2D" w:rsidRPr="00D2405E">
        <w:rPr>
          <w:lang w:val="ru-RU"/>
        </w:rPr>
        <w:t>-1.1.4.</w:t>
      </w:r>
      <w:r w:rsidRPr="00D2405E">
        <w:rPr>
          <w:lang w:val="ru-RU"/>
        </w:rPr>
        <w:t xml:space="preserve"> </w:t>
      </w:r>
      <w:r w:rsidR="00021636" w:rsidRPr="00D2405E">
        <w:rPr>
          <w:lang w:val="ru-RU"/>
        </w:rPr>
        <w:t>Задать дату и время публикации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4014F2" w14:paraId="1D03AB4D" w14:textId="77777777" w:rsidTr="005E4B2D">
        <w:tc>
          <w:tcPr>
            <w:tcW w:w="988" w:type="dxa"/>
            <w:shd w:val="clear" w:color="auto" w:fill="auto"/>
          </w:tcPr>
          <w:p w14:paraId="315F9E4F" w14:textId="2548C0E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C3540B" w:rsidRDefault="00472980" w:rsidP="00CB6530">
      <w:pPr>
        <w:pStyle w:val="2"/>
        <w:spacing w:before="240"/>
        <w:rPr>
          <w:highlight w:val="red"/>
          <w:lang w:val="ru-RU"/>
        </w:rPr>
      </w:pPr>
      <w:bookmarkStart w:id="35" w:name="_Toc146820772"/>
      <w:bookmarkStart w:id="36" w:name="_Toc167204805"/>
      <w:r w:rsidRPr="00C3540B">
        <w:rPr>
          <w:highlight w:val="red"/>
          <w:lang w:val="ru-RU"/>
        </w:rPr>
        <w:lastRenderedPageBreak/>
        <w:t>E</w:t>
      </w:r>
      <w:r w:rsidR="005E4B2D" w:rsidRPr="00C3540B">
        <w:rPr>
          <w:highlight w:val="red"/>
          <w:lang w:val="ru-RU"/>
        </w:rPr>
        <w:t>-1.1.5</w:t>
      </w:r>
      <w:r w:rsidR="00225FFD" w:rsidRPr="00C3540B">
        <w:rPr>
          <w:highlight w:val="red"/>
          <w:lang w:val="ru-RU"/>
        </w:rPr>
        <w:t xml:space="preserve">. </w:t>
      </w:r>
      <w:r w:rsidR="00A755AB" w:rsidRPr="00C3540B">
        <w:rPr>
          <w:highlight w:val="red"/>
          <w:lang w:val="ru-RU"/>
        </w:rPr>
        <w:t>Прикрепить файлы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4014F2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C3540B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C3540B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C3540B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C3540B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C3540B" w:rsidRDefault="00DB60FA" w:rsidP="00DB60FA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Основное действующее лицо</w:t>
      </w:r>
      <w:r w:rsidRPr="00C3540B">
        <w:rPr>
          <w:highlight w:val="red"/>
          <w:lang w:val="ru-RU"/>
        </w:rPr>
        <w:t xml:space="preserve">: </w:t>
      </w:r>
      <w:r w:rsidR="00A755AB" w:rsidRPr="00C3540B">
        <w:rPr>
          <w:highlight w:val="red"/>
          <w:lang w:val="ru-RU"/>
        </w:rPr>
        <w:t>Сотрудник.</w:t>
      </w:r>
    </w:p>
    <w:p w14:paraId="2F2ABF08" w14:textId="62EE6867" w:rsidR="00DB60FA" w:rsidRPr="00C3540B" w:rsidRDefault="00DB60FA" w:rsidP="00DB60FA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Другие участники прецедента</w:t>
      </w:r>
      <w:r w:rsidRPr="00C3540B">
        <w:rPr>
          <w:highlight w:val="red"/>
          <w:lang w:val="ru-RU"/>
        </w:rPr>
        <w:t xml:space="preserve">: </w:t>
      </w:r>
      <w:r w:rsidR="00A755AB" w:rsidRPr="00C3540B">
        <w:rPr>
          <w:highlight w:val="red"/>
          <w:lang w:val="ru-RU"/>
        </w:rPr>
        <w:t>Администратор группы, Администратор.</w:t>
      </w:r>
    </w:p>
    <w:p w14:paraId="4C173EB9" w14:textId="2D88FB7B" w:rsidR="008F2402" w:rsidRPr="00C3540B" w:rsidRDefault="008F2402" w:rsidP="00DB60FA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C3540B">
        <w:rPr>
          <w:highlight w:val="red"/>
          <w:lang w:val="ru-RU"/>
        </w:rPr>
        <w:t xml:space="preserve"> У аудитории объявления присутствует возможность </w:t>
      </w:r>
      <w:r w:rsidR="00C66BB5" w:rsidRPr="00C3540B">
        <w:rPr>
          <w:highlight w:val="red"/>
          <w:lang w:val="ru-RU"/>
        </w:rPr>
        <w:t>скачать</w:t>
      </w:r>
      <w:r w:rsidR="008B3ACC" w:rsidRPr="00C3540B">
        <w:rPr>
          <w:highlight w:val="red"/>
          <w:lang w:val="ru-RU"/>
        </w:rPr>
        <w:t xml:space="preserve"> </w:t>
      </w:r>
      <w:r w:rsidR="00472980" w:rsidRPr="00C3540B">
        <w:rPr>
          <w:highlight w:val="red"/>
          <w:lang w:val="ru-RU"/>
        </w:rPr>
        <w:t xml:space="preserve">прикрепленные файлы. </w:t>
      </w:r>
    </w:p>
    <w:p w14:paraId="7B2465E9" w14:textId="32C9857E" w:rsidR="00C66BB5" w:rsidRPr="00C3540B" w:rsidRDefault="00C66BB5" w:rsidP="00DB60FA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C3540B" w:rsidRDefault="0088059A" w:rsidP="00CB6530">
      <w:pPr>
        <w:pStyle w:val="2"/>
        <w:spacing w:before="240"/>
        <w:rPr>
          <w:highlight w:val="red"/>
          <w:lang w:val="ru-RU"/>
        </w:rPr>
      </w:pPr>
      <w:bookmarkStart w:id="37" w:name="_Toc146820773"/>
      <w:bookmarkStart w:id="38" w:name="_Toc167204806"/>
      <w:r w:rsidRPr="00C3540B">
        <w:rPr>
          <w:highlight w:val="red"/>
          <w:lang w:val="ru-RU"/>
        </w:rPr>
        <w:t>E</w:t>
      </w:r>
      <w:r w:rsidR="00A7337E" w:rsidRPr="00C3540B">
        <w:rPr>
          <w:highlight w:val="red"/>
          <w:lang w:val="ru-RU"/>
        </w:rPr>
        <w:t>-1.1.5.1</w:t>
      </w:r>
      <w:r w:rsidRPr="00C3540B">
        <w:rPr>
          <w:highlight w:val="red"/>
          <w:lang w:val="ru-RU"/>
        </w:rPr>
        <w:t>. Загрузить файлы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4014F2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C3540B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E</w:t>
            </w:r>
            <w:r w:rsidR="00A7337E" w:rsidRPr="00C3540B">
              <w:rPr>
                <w:highlight w:val="red"/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C3540B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C3540B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Загрузить</w:t>
            </w:r>
            <w:r w:rsidR="0088059A" w:rsidRPr="00C3540B">
              <w:rPr>
                <w:highlight w:val="red"/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C3540B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C3540B" w:rsidRDefault="0088059A" w:rsidP="0088059A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Основное действующее лицо</w:t>
      </w:r>
      <w:r w:rsidRPr="00C3540B">
        <w:rPr>
          <w:highlight w:val="red"/>
          <w:lang w:val="ru-RU"/>
        </w:rPr>
        <w:t>: Сотрудник.</w:t>
      </w:r>
    </w:p>
    <w:p w14:paraId="4B38FD5D" w14:textId="77777777" w:rsidR="0088059A" w:rsidRPr="00C3540B" w:rsidRDefault="0088059A" w:rsidP="0088059A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Другие участники прецедента</w:t>
      </w:r>
      <w:r w:rsidRPr="00C3540B">
        <w:rPr>
          <w:highlight w:val="red"/>
          <w:lang w:val="ru-RU"/>
        </w:rPr>
        <w:t>: Администратор группы, Администратор.</w:t>
      </w:r>
    </w:p>
    <w:p w14:paraId="3CDC60DF" w14:textId="3D142445" w:rsidR="0088059A" w:rsidRPr="00C3540B" w:rsidRDefault="0088059A" w:rsidP="0088059A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C3540B">
        <w:rPr>
          <w:highlight w:val="red"/>
          <w:lang w:val="ru-RU"/>
        </w:rPr>
        <w:t>Загрузка файлов происходит на экране создания объявления</w:t>
      </w:r>
      <w:r w:rsidR="003E25C6" w:rsidRPr="00C3540B">
        <w:rPr>
          <w:highlight w:val="red"/>
          <w:lang w:val="ru-RU"/>
        </w:rPr>
        <w:t xml:space="preserve"> и начинается сразу после</w:t>
      </w:r>
      <w:r w:rsidR="00805499" w:rsidRPr="00C3540B">
        <w:rPr>
          <w:highlight w:val="red"/>
          <w:lang w:val="ru-RU"/>
        </w:rPr>
        <w:t xml:space="preserve"> нажатия кнопки создания объявления и до перехода на экран доски объявлений.</w:t>
      </w:r>
    </w:p>
    <w:p w14:paraId="15A72AA3" w14:textId="383D7BCA" w:rsidR="00C77FF5" w:rsidRPr="00C3540B" w:rsidRDefault="00C77FF5" w:rsidP="0088059A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 xml:space="preserve">Загрузить можно файл размером не более </w:t>
      </w:r>
      <w:r w:rsidR="00F00346" w:rsidRPr="00C3540B">
        <w:rPr>
          <w:highlight w:val="red"/>
          <w:lang w:val="ru-RU"/>
        </w:rPr>
        <w:t>заданного в конфигурации размера</w:t>
      </w:r>
      <w:r w:rsidRPr="00C3540B">
        <w:rPr>
          <w:highlight w:val="red"/>
          <w:lang w:val="ru-RU"/>
        </w:rPr>
        <w:t>.</w:t>
      </w:r>
      <w:r w:rsidR="00F00346" w:rsidRPr="00C3540B">
        <w:rPr>
          <w:highlight w:val="red"/>
          <w:lang w:val="ru-RU"/>
        </w:rPr>
        <w:t xml:space="preserve"> </w:t>
      </w:r>
    </w:p>
    <w:p w14:paraId="2BF9B5D1" w14:textId="1720DD66" w:rsidR="0088059A" w:rsidRPr="00C3540B" w:rsidRDefault="00C66BB5" w:rsidP="00DB60FA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44BF62C3" w14:textId="77777777" w:rsidR="00244F12" w:rsidRPr="00C3540B" w:rsidRDefault="00244F12" w:rsidP="00244F12">
      <w:pPr>
        <w:pStyle w:val="2"/>
        <w:spacing w:before="240"/>
        <w:rPr>
          <w:highlight w:val="red"/>
          <w:lang w:val="ru-RU"/>
        </w:rPr>
      </w:pPr>
      <w:bookmarkStart w:id="39" w:name="_Toc167204807"/>
      <w:r w:rsidRPr="00C3540B">
        <w:rPr>
          <w:highlight w:val="red"/>
          <w:lang w:val="ru-RU"/>
        </w:rPr>
        <w:t>E-1.1.6. Выбрать категории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244F12" w:rsidRPr="004014F2" w14:paraId="05EDD88C" w14:textId="77777777" w:rsidTr="00D869AD">
        <w:tc>
          <w:tcPr>
            <w:tcW w:w="846" w:type="dxa"/>
            <w:shd w:val="clear" w:color="auto" w:fill="auto"/>
          </w:tcPr>
          <w:p w14:paraId="7D3C9FDD" w14:textId="222FF865" w:rsidR="00244F12" w:rsidRPr="00C3540B" w:rsidRDefault="00244F12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C3540B">
              <w:rPr>
                <w:highlight w:val="red"/>
              </w:rPr>
              <w:t>E-1.1.</w:t>
            </w:r>
            <w:r w:rsidR="00617F2F" w:rsidRPr="00C3540B">
              <w:rPr>
                <w:highlight w:val="red"/>
              </w:rPr>
              <w:t>6</w:t>
            </w:r>
          </w:p>
        </w:tc>
        <w:tc>
          <w:tcPr>
            <w:tcW w:w="1528" w:type="dxa"/>
            <w:shd w:val="clear" w:color="auto" w:fill="auto"/>
          </w:tcPr>
          <w:p w14:paraId="19CDD700" w14:textId="77777777" w:rsidR="00244F12" w:rsidRPr="00C3540B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8BDDC44" w14:textId="77777777" w:rsidR="00244F12" w:rsidRPr="00C3540B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6B7D831" w14:textId="77777777" w:rsidR="00244F12" w:rsidRPr="00C3540B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C3540B">
              <w:rPr>
                <w:highlight w:val="red"/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1099395F" w14:textId="77777777" w:rsidR="00244F12" w:rsidRPr="00C3540B" w:rsidRDefault="00244F12" w:rsidP="00244F12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Основное действующее лицо</w:t>
      </w:r>
      <w:r w:rsidRPr="00C3540B">
        <w:rPr>
          <w:highlight w:val="red"/>
          <w:lang w:val="ru-RU"/>
        </w:rPr>
        <w:t>: Сотрудник.</w:t>
      </w:r>
    </w:p>
    <w:p w14:paraId="613AA210" w14:textId="77777777" w:rsidR="00244F12" w:rsidRPr="00C3540B" w:rsidRDefault="00244F12" w:rsidP="00244F12">
      <w:pPr>
        <w:rPr>
          <w:highlight w:val="red"/>
          <w:lang w:val="ru-RU"/>
        </w:rPr>
      </w:pPr>
      <w:r w:rsidRPr="00C3540B">
        <w:rPr>
          <w:i/>
          <w:highlight w:val="red"/>
          <w:lang w:val="ru-RU"/>
        </w:rPr>
        <w:t>Другие участники прецедента</w:t>
      </w:r>
      <w:r w:rsidRPr="00C3540B">
        <w:rPr>
          <w:highlight w:val="red"/>
          <w:lang w:val="ru-RU"/>
        </w:rPr>
        <w:t>: Администратор группы, Администратор.</w:t>
      </w:r>
    </w:p>
    <w:p w14:paraId="62DA6167" w14:textId="35B7BEC9" w:rsidR="00244F12" w:rsidRPr="00D2405E" w:rsidRDefault="00244F1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3540B">
        <w:rPr>
          <w:highlight w:val="red"/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0" w:name="_Toc146820775"/>
      <w:bookmarkStart w:id="41" w:name="_Toc167204808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4014F2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733FBE04" w14:textId="0E5971D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42" w:name="_Toc146820782"/>
      <w:bookmarkStart w:id="43" w:name="_Toc167204809"/>
      <w:r w:rsidRPr="00D2405E">
        <w:rPr>
          <w:lang w:val="ru-RU"/>
        </w:rPr>
        <w:t>E</w:t>
      </w:r>
      <w:r w:rsidR="00BD65BB" w:rsidRPr="00D2405E">
        <w:rPr>
          <w:lang w:val="ru-RU"/>
        </w:rPr>
        <w:t>-</w:t>
      </w:r>
      <w:r w:rsidR="00FD4B18">
        <w:rPr>
          <w:lang w:val="ru-RU"/>
        </w:rPr>
        <w:t>2</w:t>
      </w:r>
      <w:r w:rsidR="00BD65BB" w:rsidRPr="00D2405E">
        <w:rPr>
          <w:lang w:val="ru-RU"/>
        </w:rPr>
        <w:t>.1.</w:t>
      </w:r>
      <w:r w:rsidR="008B4266">
        <w:rPr>
          <w:lang w:val="ru-RU"/>
        </w:rPr>
        <w:t>3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42"/>
      <w:r w:rsidR="006F53FE">
        <w:rPr>
          <w:lang w:val="ru-RU"/>
        </w:rPr>
        <w:t>срок окончания голосования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4014F2" w14:paraId="2B5D99FE" w14:textId="77777777" w:rsidTr="00BD65BB">
        <w:tc>
          <w:tcPr>
            <w:tcW w:w="1271" w:type="dxa"/>
            <w:shd w:val="clear" w:color="auto" w:fill="auto"/>
          </w:tcPr>
          <w:p w14:paraId="6F698308" w14:textId="46852E74" w:rsidR="00BD65BB" w:rsidRPr="008B4266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 w:rsidR="00FD4B18">
              <w:rPr>
                <w:lang w:val="ru-RU"/>
              </w:rPr>
              <w:t>2</w:t>
            </w:r>
            <w:r w:rsidRPr="00D2405E">
              <w:t>.1.</w:t>
            </w:r>
            <w:r w:rsidR="008B4266">
              <w:rPr>
                <w:lang w:val="ru-RU"/>
              </w:rPr>
              <w:t>3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1A063102" w14:textId="0FD3F8D0" w:rsidR="002079A6" w:rsidRPr="005F6372" w:rsidRDefault="002079A6" w:rsidP="002079A6">
      <w:pPr>
        <w:pStyle w:val="2"/>
        <w:spacing w:before="240"/>
        <w:rPr>
          <w:highlight w:val="green"/>
          <w:lang w:val="ru-RU"/>
        </w:rPr>
      </w:pPr>
      <w:bookmarkStart w:id="44" w:name="_Toc167204810"/>
      <w:bookmarkStart w:id="45" w:name="_Toc146820783"/>
      <w:r w:rsidRPr="005F6372">
        <w:rPr>
          <w:highlight w:val="green"/>
          <w:lang w:val="ru-RU"/>
        </w:rPr>
        <w:t>E-2.1.4. Установить блокировку результатов до закрытия голосования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2079A6" w:rsidRPr="004014F2" w14:paraId="72E821C8" w14:textId="77777777" w:rsidTr="009B591E">
        <w:tc>
          <w:tcPr>
            <w:tcW w:w="1271" w:type="dxa"/>
            <w:shd w:val="clear" w:color="auto" w:fill="auto"/>
          </w:tcPr>
          <w:p w14:paraId="7A92E660" w14:textId="05B6C623" w:rsidR="002079A6" w:rsidRPr="00193585" w:rsidRDefault="002079A6" w:rsidP="009B591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 w:rsidR="00193585">
              <w:rPr>
                <w:lang w:val="ru-RU"/>
              </w:rPr>
              <w:t>4</w:t>
            </w:r>
          </w:p>
        </w:tc>
        <w:tc>
          <w:tcPr>
            <w:tcW w:w="1527" w:type="dxa"/>
            <w:shd w:val="clear" w:color="auto" w:fill="auto"/>
          </w:tcPr>
          <w:p w14:paraId="709CEA1B" w14:textId="77777777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ECE0A1D" w14:textId="10405646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2079A6">
              <w:rPr>
                <w:lang w:val="ru-RU"/>
              </w:rPr>
              <w:t>Установить блокировку результатов до закрытия голосования</w:t>
            </w:r>
          </w:p>
        </w:tc>
        <w:tc>
          <w:tcPr>
            <w:tcW w:w="4640" w:type="dxa"/>
            <w:shd w:val="clear" w:color="auto" w:fill="auto"/>
          </w:tcPr>
          <w:p w14:paraId="5166E190" w14:textId="77777777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E64F901" w14:textId="77777777" w:rsidR="002079A6" w:rsidRPr="00D2405E" w:rsidRDefault="002079A6" w:rsidP="002079A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2B1853D" w14:textId="77777777" w:rsidR="002079A6" w:rsidRPr="00D2405E" w:rsidRDefault="002079A6" w:rsidP="002079A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F5141E3" w14:textId="77777777" w:rsidR="002079A6" w:rsidRPr="00D2405E" w:rsidRDefault="002079A6" w:rsidP="002079A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46" w:name="_Toc167204811"/>
      <w:r w:rsidRPr="00D2405E">
        <w:rPr>
          <w:lang w:val="ru-RU"/>
        </w:rPr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4014F2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C3540B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C3540B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прикрепить новые файлы;</w:t>
      </w:r>
    </w:p>
    <w:p w14:paraId="302CEF8C" w14:textId="14C593A3" w:rsidR="00091487" w:rsidRPr="00C3540B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highlight w:val="red"/>
          <w:lang w:val="ru-RU"/>
        </w:rPr>
      </w:pPr>
      <w:r w:rsidRPr="00C3540B">
        <w:rPr>
          <w:highlight w:val="red"/>
          <w:lang w:val="ru-RU"/>
        </w:rPr>
        <w:t>у</w:t>
      </w:r>
      <w:r w:rsidR="00E567F1" w:rsidRPr="00C3540B">
        <w:rPr>
          <w:highlight w:val="red"/>
          <w:lang w:val="ru-RU"/>
        </w:rPr>
        <w:t xml:space="preserve">далить </w:t>
      </w:r>
      <w:r w:rsidR="00091487" w:rsidRPr="00C3540B">
        <w:rPr>
          <w:highlight w:val="red"/>
          <w:lang w:val="ru-RU"/>
        </w:rPr>
        <w:t>прикрепленные файлы</w:t>
      </w:r>
      <w:r w:rsidRPr="00C3540B">
        <w:rPr>
          <w:highlight w:val="red"/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3540B">
        <w:rPr>
          <w:highlight w:val="red"/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</w:t>
      </w:r>
      <w:r w:rsidR="007C68E3" w:rsidRPr="009C4915">
        <w:rPr>
          <w:highlight w:val="red"/>
          <w:lang w:val="ru-RU"/>
        </w:rPr>
        <w:t>Скрытое объявление редактировать нельзя.</w:t>
      </w:r>
      <w:r w:rsidR="00D0629B" w:rsidRPr="009C4915">
        <w:rPr>
          <w:highlight w:val="red"/>
          <w:lang w:val="ru-RU"/>
        </w:rPr>
        <w:t xml:space="preserve"> </w:t>
      </w:r>
      <w:r w:rsidRPr="009C4915">
        <w:rPr>
          <w:highlight w:val="red"/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47" w:name="_Toc146820784"/>
      <w:bookmarkStart w:id="48" w:name="_Toc167204812"/>
      <w:r w:rsidRPr="00D2405E">
        <w:rPr>
          <w:lang w:val="ru-RU"/>
        </w:rPr>
        <w:t>E-1.2.1. Изменить текст объявления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4014F2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49" w:name="_Toc146820785"/>
      <w:bookmarkStart w:id="50" w:name="_Toc167204813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4014F2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51" w:name="_Toc146820786"/>
      <w:bookmarkStart w:id="52" w:name="_Toc167204814"/>
      <w:r w:rsidRPr="00D2405E">
        <w:rPr>
          <w:lang w:val="ru-RU"/>
        </w:rPr>
        <w:t>E-1.2.3. Задать срок автоматического сокрытия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B4266" w:rsidRPr="004014F2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7A8CB94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8B4266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15BD351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5F6C25" w:rsidRPr="00D2405E">
        <w:rPr>
          <w:lang w:val="ru-RU"/>
        </w:rPr>
        <w:t xml:space="preserve"> задать срок </w:t>
      </w:r>
      <w:r w:rsidR="008B4266">
        <w:rPr>
          <w:lang w:val="ru-RU"/>
        </w:rPr>
        <w:t>отложенного</w:t>
      </w:r>
      <w:r w:rsidR="005F6C25" w:rsidRPr="00D2405E">
        <w:rPr>
          <w:lang w:val="ru-RU"/>
        </w:rPr>
        <w:t xml:space="preserve"> сокрытия объявления, если таковой не был задан ранее</w:t>
      </w:r>
      <w:r w:rsidR="008B4266">
        <w:rPr>
          <w:lang w:val="ru-RU"/>
        </w:rPr>
        <w:t>, или изменить срок, если он был задан ранее. Также пользователь может отменить отложенное сокрытие объявления</w:t>
      </w:r>
      <w:r w:rsidR="005F6C25" w:rsidRPr="00D2405E">
        <w:rPr>
          <w:lang w:val="ru-RU"/>
        </w:rPr>
        <w:t>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160A7005" w14:textId="1BA92641" w:rsidR="00774D50" w:rsidRPr="00D2405E" w:rsidRDefault="00774D50" w:rsidP="00774D50">
      <w:pPr>
        <w:pStyle w:val="2"/>
        <w:spacing w:before="240"/>
        <w:rPr>
          <w:lang w:val="ru-RU"/>
        </w:rPr>
      </w:pPr>
      <w:bookmarkStart w:id="53" w:name="_Toc146820789"/>
      <w:bookmarkStart w:id="54" w:name="_Toc167204815"/>
      <w:r w:rsidRPr="00D2405E">
        <w:rPr>
          <w:lang w:val="ru-RU"/>
        </w:rPr>
        <w:t>E-1.2.</w:t>
      </w:r>
      <w:r w:rsidR="001F2E45">
        <w:rPr>
          <w:lang w:val="ru-RU"/>
        </w:rPr>
        <w:t>4</w:t>
      </w:r>
      <w:r w:rsidRPr="00D2405E">
        <w:rPr>
          <w:lang w:val="ru-RU"/>
        </w:rPr>
        <w:t xml:space="preserve">. Изменить </w:t>
      </w:r>
      <w:r w:rsidR="001F2E45">
        <w:rPr>
          <w:lang w:val="ru-RU"/>
        </w:rPr>
        <w:t xml:space="preserve">срок </w:t>
      </w:r>
      <w:r w:rsidRPr="00D2405E">
        <w:rPr>
          <w:lang w:val="ru-RU"/>
        </w:rPr>
        <w:t>отложенной публикации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4014F2" w14:paraId="769FA878" w14:textId="77777777" w:rsidTr="00595B7C">
        <w:tc>
          <w:tcPr>
            <w:tcW w:w="846" w:type="dxa"/>
            <w:shd w:val="clear" w:color="auto" w:fill="auto"/>
          </w:tcPr>
          <w:p w14:paraId="29782C23" w14:textId="3B4CF658" w:rsidR="00774D50" w:rsidRPr="001F2E45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4111ED8B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Изменить </w:t>
            </w:r>
            <w:r w:rsidR="001F2E45">
              <w:rPr>
                <w:lang w:val="ru-RU"/>
              </w:rPr>
              <w:t xml:space="preserve">срок </w:t>
            </w:r>
            <w:r w:rsidRPr="00D2405E">
              <w:rPr>
                <w:lang w:val="ru-RU"/>
              </w:rPr>
              <w:t>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3CC2D935" w:rsidR="00362F74" w:rsidRPr="003643A3" w:rsidRDefault="00362F74" w:rsidP="00362F74">
      <w:pPr>
        <w:pStyle w:val="2"/>
        <w:spacing w:before="240"/>
        <w:rPr>
          <w:highlight w:val="red"/>
          <w:lang w:val="ru-RU"/>
        </w:rPr>
      </w:pPr>
      <w:bookmarkStart w:id="55" w:name="_Toc146820790"/>
      <w:bookmarkStart w:id="56" w:name="_Toc167204816"/>
      <w:r w:rsidRPr="003643A3">
        <w:rPr>
          <w:highlight w:val="red"/>
          <w:lang w:val="ru-RU"/>
        </w:rPr>
        <w:t>E-1.2.</w:t>
      </w:r>
      <w:r w:rsidR="001F2E45" w:rsidRPr="003643A3">
        <w:rPr>
          <w:highlight w:val="red"/>
          <w:lang w:val="ru-RU"/>
        </w:rPr>
        <w:t>5</w:t>
      </w:r>
      <w:r w:rsidRPr="003643A3">
        <w:rPr>
          <w:highlight w:val="red"/>
          <w:lang w:val="ru-RU"/>
        </w:rPr>
        <w:t>. Прикрепить файлы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4014F2" w14:paraId="4F7A5FA7" w14:textId="77777777" w:rsidTr="00595B7C">
        <w:tc>
          <w:tcPr>
            <w:tcW w:w="846" w:type="dxa"/>
            <w:shd w:val="clear" w:color="auto" w:fill="auto"/>
          </w:tcPr>
          <w:p w14:paraId="246863B3" w14:textId="7CBDF83A" w:rsidR="00362F74" w:rsidRPr="003643A3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643A3">
              <w:rPr>
                <w:highlight w:val="red"/>
              </w:rPr>
              <w:t>E-1.2.</w:t>
            </w:r>
            <w:r w:rsidR="001F2E45" w:rsidRPr="003643A3">
              <w:rPr>
                <w:highlight w:val="red"/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3643A3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3643A3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3643A3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3643A3" w:rsidRDefault="00362F74" w:rsidP="00362F74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t>Основное действующее лицо</w:t>
      </w:r>
      <w:r w:rsidRPr="003643A3">
        <w:rPr>
          <w:highlight w:val="red"/>
          <w:lang w:val="ru-RU"/>
        </w:rPr>
        <w:t>: Сотрудник.</w:t>
      </w:r>
    </w:p>
    <w:p w14:paraId="3A5F811C" w14:textId="77777777" w:rsidR="00362F74" w:rsidRPr="003643A3" w:rsidRDefault="00362F74" w:rsidP="00362F74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t>Другие участники прецедента</w:t>
      </w:r>
      <w:r w:rsidRPr="003643A3">
        <w:rPr>
          <w:highlight w:val="red"/>
          <w:lang w:val="ru-RU"/>
        </w:rPr>
        <w:t>: Администратор группы, Администратор.</w:t>
      </w:r>
    </w:p>
    <w:p w14:paraId="7CE8EC87" w14:textId="531BC0DF" w:rsidR="00362F74" w:rsidRPr="003643A3" w:rsidRDefault="00362F74" w:rsidP="00362F74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643A3">
        <w:rPr>
          <w:highlight w:val="red"/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60849685" w:rsidR="00823057" w:rsidRPr="003643A3" w:rsidRDefault="00823057" w:rsidP="00823057">
      <w:pPr>
        <w:pStyle w:val="2"/>
        <w:spacing w:before="240"/>
        <w:rPr>
          <w:highlight w:val="red"/>
          <w:lang w:val="ru-RU"/>
        </w:rPr>
      </w:pPr>
      <w:bookmarkStart w:id="57" w:name="_Toc146820791"/>
      <w:bookmarkStart w:id="58" w:name="_Toc167204817"/>
      <w:r w:rsidRPr="003643A3">
        <w:rPr>
          <w:highlight w:val="red"/>
          <w:lang w:val="ru-RU"/>
        </w:rPr>
        <w:t>E-1.2.</w:t>
      </w:r>
      <w:r w:rsidR="001F2E45" w:rsidRPr="003643A3">
        <w:rPr>
          <w:highlight w:val="red"/>
          <w:lang w:val="ru-RU"/>
        </w:rPr>
        <w:t>6</w:t>
      </w:r>
      <w:r w:rsidRPr="003643A3">
        <w:rPr>
          <w:highlight w:val="red"/>
          <w:lang w:val="ru-RU"/>
        </w:rPr>
        <w:t xml:space="preserve">. </w:t>
      </w:r>
      <w:r w:rsidR="00265C79" w:rsidRPr="003643A3">
        <w:rPr>
          <w:highlight w:val="red"/>
          <w:lang w:val="ru-RU"/>
        </w:rPr>
        <w:t>От</w:t>
      </w:r>
      <w:r w:rsidRPr="003643A3">
        <w:rPr>
          <w:highlight w:val="red"/>
          <w:lang w:val="ru-RU"/>
        </w:rPr>
        <w:t>крепить файлы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4014F2" w14:paraId="65D4518C" w14:textId="77777777" w:rsidTr="00595B7C">
        <w:tc>
          <w:tcPr>
            <w:tcW w:w="846" w:type="dxa"/>
            <w:shd w:val="clear" w:color="auto" w:fill="auto"/>
          </w:tcPr>
          <w:p w14:paraId="4D24FE03" w14:textId="6D37A803" w:rsidR="00823057" w:rsidRPr="003643A3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643A3">
              <w:rPr>
                <w:highlight w:val="red"/>
              </w:rPr>
              <w:t>E-1.2.</w:t>
            </w:r>
            <w:r w:rsidR="001F2E45" w:rsidRPr="003643A3">
              <w:rPr>
                <w:highlight w:val="red"/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3643A3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3643A3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3643A3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3643A3" w:rsidRDefault="00823057" w:rsidP="00823057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lastRenderedPageBreak/>
        <w:t>Основное действующее лицо</w:t>
      </w:r>
      <w:r w:rsidRPr="003643A3">
        <w:rPr>
          <w:highlight w:val="red"/>
          <w:lang w:val="ru-RU"/>
        </w:rPr>
        <w:t>: Сотрудник.</w:t>
      </w:r>
    </w:p>
    <w:p w14:paraId="204D2BFA" w14:textId="77777777" w:rsidR="00823057" w:rsidRPr="003643A3" w:rsidRDefault="00823057" w:rsidP="00823057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t>Другие участники прецедента</w:t>
      </w:r>
      <w:r w:rsidRPr="003643A3">
        <w:rPr>
          <w:highlight w:val="red"/>
          <w:lang w:val="ru-RU"/>
        </w:rPr>
        <w:t>: Администратор группы, Администратор.</w:t>
      </w:r>
    </w:p>
    <w:p w14:paraId="270909EE" w14:textId="6E9902E7" w:rsidR="00823057" w:rsidRPr="003643A3" w:rsidRDefault="00823057" w:rsidP="00823057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643A3">
        <w:rPr>
          <w:highlight w:val="red"/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643A3">
        <w:rPr>
          <w:highlight w:val="red"/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DA81F58" w:rsidR="00265C79" w:rsidRPr="00D2405E" w:rsidRDefault="00265C79" w:rsidP="00265C79">
      <w:pPr>
        <w:pStyle w:val="2"/>
        <w:spacing w:before="240"/>
        <w:rPr>
          <w:lang w:val="ru-RU"/>
        </w:rPr>
      </w:pPr>
      <w:bookmarkStart w:id="59" w:name="_Toc146820792"/>
      <w:bookmarkStart w:id="60" w:name="_Toc167204818"/>
      <w:r w:rsidRPr="00D2405E">
        <w:rPr>
          <w:lang w:val="ru-RU"/>
        </w:rPr>
        <w:t>E-1.2.</w:t>
      </w:r>
      <w:r w:rsidR="001F2E45">
        <w:rPr>
          <w:lang w:val="ru-RU"/>
        </w:rPr>
        <w:t>7</w:t>
      </w:r>
      <w:r w:rsidRPr="00D2405E">
        <w:rPr>
          <w:lang w:val="ru-RU"/>
        </w:rPr>
        <w:t>. Прикрепить опрос</w:t>
      </w:r>
      <w:bookmarkEnd w:id="59"/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4014F2" w14:paraId="088E63B4" w14:textId="77777777" w:rsidTr="00595B7C">
        <w:tc>
          <w:tcPr>
            <w:tcW w:w="846" w:type="dxa"/>
            <w:shd w:val="clear" w:color="auto" w:fill="auto"/>
          </w:tcPr>
          <w:p w14:paraId="06703C3D" w14:textId="5514C9D5" w:rsidR="00265C79" w:rsidRPr="001F2E45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404BC0DF" w:rsidR="00C536B1" w:rsidRPr="003643A3" w:rsidRDefault="00C536B1" w:rsidP="00C536B1">
      <w:pPr>
        <w:pStyle w:val="2"/>
        <w:spacing w:before="240"/>
        <w:rPr>
          <w:highlight w:val="red"/>
          <w:lang w:val="ru-RU"/>
        </w:rPr>
      </w:pPr>
      <w:bookmarkStart w:id="61" w:name="_Toc167204819"/>
      <w:bookmarkStart w:id="62" w:name="_Toc146820793"/>
      <w:r w:rsidRPr="003643A3">
        <w:rPr>
          <w:highlight w:val="red"/>
          <w:lang w:val="ru-RU"/>
        </w:rPr>
        <w:t>E-1.2.</w:t>
      </w:r>
      <w:r w:rsidR="001F2E45" w:rsidRPr="003643A3">
        <w:rPr>
          <w:highlight w:val="red"/>
          <w:lang w:val="ru-RU"/>
        </w:rPr>
        <w:t>8</w:t>
      </w:r>
      <w:r w:rsidRPr="003643A3">
        <w:rPr>
          <w:highlight w:val="red"/>
          <w:lang w:val="ru-RU"/>
        </w:rPr>
        <w:t>. Изменить категории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4014F2" w14:paraId="0011A018" w14:textId="77777777" w:rsidTr="00C536B1">
        <w:tc>
          <w:tcPr>
            <w:tcW w:w="988" w:type="dxa"/>
            <w:shd w:val="clear" w:color="auto" w:fill="auto"/>
          </w:tcPr>
          <w:p w14:paraId="3372CDB3" w14:textId="55774711" w:rsidR="00C536B1" w:rsidRPr="003643A3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3643A3">
              <w:rPr>
                <w:highlight w:val="red"/>
              </w:rPr>
              <w:t>E-1.2.</w:t>
            </w:r>
            <w:r w:rsidR="001F2E45" w:rsidRPr="003643A3">
              <w:rPr>
                <w:highlight w:val="red"/>
                <w:lang w:val="ru-RU"/>
              </w:rPr>
              <w:t>8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3643A3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3643A3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3643A3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3643A3">
              <w:rPr>
                <w:highlight w:val="red"/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3643A3" w:rsidRDefault="00C536B1" w:rsidP="00C536B1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t>Основное действующее лицо</w:t>
      </w:r>
      <w:r w:rsidRPr="003643A3">
        <w:rPr>
          <w:highlight w:val="red"/>
          <w:lang w:val="ru-RU"/>
        </w:rPr>
        <w:t>: Сотрудник.</w:t>
      </w:r>
    </w:p>
    <w:p w14:paraId="4B69D568" w14:textId="77777777" w:rsidR="00C536B1" w:rsidRPr="003643A3" w:rsidRDefault="00C536B1" w:rsidP="00C536B1">
      <w:pPr>
        <w:rPr>
          <w:highlight w:val="red"/>
          <w:lang w:val="ru-RU"/>
        </w:rPr>
      </w:pPr>
      <w:r w:rsidRPr="003643A3">
        <w:rPr>
          <w:i/>
          <w:highlight w:val="red"/>
          <w:lang w:val="ru-RU"/>
        </w:rPr>
        <w:t>Другие участники прецедента</w:t>
      </w:r>
      <w:r w:rsidRPr="003643A3">
        <w:rPr>
          <w:highlight w:val="red"/>
          <w:lang w:val="ru-RU"/>
        </w:rPr>
        <w:t>: Администратор группы, Администратор.</w:t>
      </w:r>
    </w:p>
    <w:p w14:paraId="7C9BA36A" w14:textId="17FA05CB" w:rsidR="00C536B1" w:rsidRPr="003643A3" w:rsidRDefault="00C536B1" w:rsidP="00C536B1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643A3">
        <w:rPr>
          <w:highlight w:val="red"/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3643A3" w:rsidRDefault="00C536B1" w:rsidP="00C536B1">
      <w:pPr>
        <w:autoSpaceDE w:val="0"/>
        <w:autoSpaceDN w:val="0"/>
        <w:adjustRightInd w:val="0"/>
        <w:spacing w:before="120" w:after="60"/>
        <w:jc w:val="both"/>
        <w:rPr>
          <w:highlight w:val="red"/>
          <w:lang w:val="ru-RU"/>
        </w:rPr>
      </w:pPr>
      <w:r w:rsidRPr="003643A3">
        <w:rPr>
          <w:highlight w:val="red"/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3643A3">
        <w:rPr>
          <w:highlight w:val="red"/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63" w:name="_Toc146820797"/>
      <w:bookmarkStart w:id="64" w:name="_Toc167204820"/>
      <w:bookmarkEnd w:id="62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63"/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4014F2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65" w:name="_Toc146820798"/>
      <w:bookmarkStart w:id="66" w:name="_Toc167204821"/>
      <w:r w:rsidRPr="00D2405E">
        <w:rPr>
          <w:lang w:val="ru-RU"/>
        </w:rPr>
        <w:t>E-1.4. Удалить объявление</w:t>
      </w:r>
      <w:bookmarkEnd w:id="65"/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4014F2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67" w:name="_Toc146820799"/>
      <w:bookmarkStart w:id="68" w:name="_Toc167204822"/>
      <w:r w:rsidRPr="00D2405E">
        <w:rPr>
          <w:lang w:val="ru-RU"/>
        </w:rPr>
        <w:t>E-1.5. Скрыть объявление</w:t>
      </w:r>
      <w:bookmarkEnd w:id="67"/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4014F2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69" w:name="_Toc146820800"/>
      <w:bookmarkStart w:id="70" w:name="_Toc167204823"/>
      <w:r w:rsidRPr="00D2405E">
        <w:rPr>
          <w:lang w:val="ru-RU"/>
        </w:rPr>
        <w:t>E-1.6. Управление скрытыми объявлениями</w:t>
      </w:r>
      <w:bookmarkEnd w:id="69"/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4014F2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A4176C2" w:rsidR="00654904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скрытых объявлений;</w:t>
      </w:r>
    </w:p>
    <w:p w14:paraId="0C759BDD" w14:textId="1842A44F" w:rsidR="003643A3" w:rsidRPr="00D2405E" w:rsidRDefault="003643A3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>
        <w:rPr>
          <w:lang w:val="ru-RU"/>
        </w:rPr>
        <w:t>редактировать скрытое объявление</w:t>
      </w:r>
      <w:r w:rsidR="009B53E9">
        <w:rPr>
          <w:lang w:val="ru-RU"/>
        </w:rPr>
        <w:t>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71" w:name="_Toc146820801"/>
      <w:bookmarkStart w:id="72" w:name="_Toc167204824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71"/>
      <w:bookmarkEnd w:id="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4014F2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73" w:name="_Toc146820802"/>
      <w:bookmarkStart w:id="74" w:name="_Toc167204825"/>
      <w:r w:rsidRPr="00D2405E">
        <w:rPr>
          <w:lang w:val="ru-RU"/>
        </w:rPr>
        <w:t>E-1.6.2. Восстановить скрытое объявление</w:t>
      </w:r>
      <w:bookmarkEnd w:id="73"/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восстановить любое свое скрытое объявление, если оно еще не было удалено. Аудитория объявления при восстановлении объявления не </w:t>
            </w:r>
            <w:r w:rsidRPr="00D2405E">
              <w:rPr>
                <w:lang w:val="ru-RU"/>
              </w:rPr>
              <w:lastRenderedPageBreak/>
              <w:t>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75" w:name="_Toc146820803"/>
      <w:bookmarkStart w:id="76" w:name="_Toc167204826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75"/>
      <w:bookmarkEnd w:id="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4014F2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77" w:name="_Toc146820804"/>
      <w:bookmarkStart w:id="78" w:name="_Toc167204827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77"/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4014F2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79" w:name="_Toc146820805"/>
      <w:bookmarkStart w:id="80" w:name="_Toc167204828"/>
      <w:r w:rsidRPr="00D2405E">
        <w:rPr>
          <w:lang w:val="ru-RU"/>
        </w:rPr>
        <w:t>E-1.7.1. Просмотреть список отложенных объявлений</w:t>
      </w:r>
      <w:bookmarkEnd w:id="79"/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4014F2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81" w:name="_Toc146820806"/>
      <w:bookmarkStart w:id="82" w:name="_Toc167204829"/>
      <w:r w:rsidRPr="00D2405E">
        <w:rPr>
          <w:lang w:val="ru-RU"/>
        </w:rPr>
        <w:t>E-1.7.2. Сразу опубликовать отложенное объявление</w:t>
      </w:r>
      <w:bookmarkEnd w:id="81"/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4014F2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Сразу опубликовать </w:t>
            </w:r>
            <w:r w:rsidRPr="00D2405E">
              <w:rPr>
                <w:lang w:val="ru-RU"/>
              </w:rPr>
              <w:lastRenderedPageBreak/>
              <w:t>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Сотрудник имеет возможность сразу опубликовать </w:t>
            </w:r>
            <w:r w:rsidRPr="00D2405E">
              <w:rPr>
                <w:lang w:val="ru-RU"/>
              </w:rPr>
              <w:lastRenderedPageBreak/>
              <w:t>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83" w:name="_Toc146820807"/>
      <w:bookmarkStart w:id="84" w:name="_Toc167204830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4014F2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85" w:name="_Toc146820808"/>
      <w:bookmarkStart w:id="86" w:name="_Toc167204831"/>
      <w:r w:rsidRPr="00D2405E">
        <w:rPr>
          <w:lang w:val="ru-RU"/>
        </w:rPr>
        <w:t>E-1.7.4. Редактировать отложенное объявление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4014F2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87" w:name="_Toc167204832"/>
      <w:bookmarkStart w:id="88" w:name="_Toc146820809"/>
      <w:r w:rsidRPr="00D2405E">
        <w:rPr>
          <w:lang w:val="ru-RU"/>
        </w:rPr>
        <w:t>E-2. Управление опросами</w:t>
      </w:r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6F7FE415" w14:textId="16BD8A8B" w:rsidR="00DD2B40" w:rsidRDefault="00DD2B40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>
        <w:rPr>
          <w:lang w:val="ru-RU"/>
        </w:rPr>
        <w:t>создать опрос;</w:t>
      </w:r>
    </w:p>
    <w:p w14:paraId="248ED041" w14:textId="1E9905CA" w:rsidR="00D14696" w:rsidRPr="00B20977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highlight w:val="red"/>
          <w:lang w:val="ru-RU"/>
        </w:rPr>
      </w:pPr>
      <w:r w:rsidRPr="00D2405E">
        <w:rPr>
          <w:lang w:val="ru-RU"/>
        </w:rPr>
        <w:t>закрыть свой опрос</w:t>
      </w:r>
      <w:r w:rsidRPr="00B20977">
        <w:rPr>
          <w:highlight w:val="red"/>
          <w:lang w:val="ru-RU"/>
        </w:rPr>
        <w:t>;</w:t>
      </w:r>
    </w:p>
    <w:p w14:paraId="15D8054A" w14:textId="6BFA60DE" w:rsidR="00D14696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B20977">
        <w:rPr>
          <w:highlight w:val="red"/>
          <w:lang w:val="ru-RU"/>
        </w:rPr>
        <w:t>выгрузить результаты опроса</w:t>
      </w:r>
      <w:r w:rsidRPr="00D2405E">
        <w:rPr>
          <w:lang w:val="ru-RU"/>
        </w:rPr>
        <w:t>.</w:t>
      </w:r>
    </w:p>
    <w:p w14:paraId="0078B42B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89" w:name="_Toc146820776"/>
      <w:bookmarkStart w:id="90" w:name="_Toc167204833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 Создать опрос</w:t>
      </w:r>
      <w:bookmarkEnd w:id="89"/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DD2B40" w:rsidRPr="004014F2" w14:paraId="3FAE3604" w14:textId="77777777" w:rsidTr="002025BE">
        <w:tc>
          <w:tcPr>
            <w:tcW w:w="988" w:type="dxa"/>
            <w:shd w:val="clear" w:color="auto" w:fill="auto"/>
          </w:tcPr>
          <w:p w14:paraId="31A475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2.1</w:t>
            </w:r>
          </w:p>
        </w:tc>
        <w:tc>
          <w:tcPr>
            <w:tcW w:w="1623" w:type="dxa"/>
            <w:shd w:val="clear" w:color="auto" w:fill="auto"/>
          </w:tcPr>
          <w:p w14:paraId="0D3E178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2218BC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2A05E851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195B1DB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8EF68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295649A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При создании объявления в целях сбора обратной связи сотрудник может прикрепить опрос.</w:t>
      </w:r>
    </w:p>
    <w:p w14:paraId="5841389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1" w:name="_Toc146820777"/>
      <w:bookmarkStart w:id="92" w:name="_Toc167204834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.1. Указать вопросы</w:t>
      </w:r>
      <w:bookmarkEnd w:id="91"/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D2B40" w:rsidRPr="004014F2" w14:paraId="74915297" w14:textId="77777777" w:rsidTr="002025BE">
        <w:tc>
          <w:tcPr>
            <w:tcW w:w="1129" w:type="dxa"/>
            <w:shd w:val="clear" w:color="auto" w:fill="auto"/>
          </w:tcPr>
          <w:p w14:paraId="5923FD9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</w:t>
            </w:r>
            <w:r w:rsidRPr="00D2405E">
              <w:t>1.1</w:t>
            </w:r>
          </w:p>
        </w:tc>
        <w:tc>
          <w:tcPr>
            <w:tcW w:w="1615" w:type="dxa"/>
            <w:shd w:val="clear" w:color="auto" w:fill="auto"/>
          </w:tcPr>
          <w:p w14:paraId="54C4B82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19D9039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356B686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061A71E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F8F848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DB127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вопросы. Количество вопросов в одном опросе не ограничено.</w:t>
      </w:r>
    </w:p>
    <w:p w14:paraId="125F612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3" w:name="_Toc146820778"/>
      <w:bookmarkStart w:id="94" w:name="_Toc167204835"/>
      <w:r w:rsidRPr="00D2405E">
        <w:rPr>
          <w:lang w:val="ru-RU"/>
        </w:rPr>
        <w:t>E-</w:t>
      </w:r>
      <w:r>
        <w:rPr>
          <w:lang w:val="ru-RU"/>
        </w:rPr>
        <w:t>2.1.1.1</w:t>
      </w:r>
      <w:r w:rsidRPr="00D2405E">
        <w:rPr>
          <w:lang w:val="ru-RU"/>
        </w:rPr>
        <w:t>. Задать варианты ответов</w:t>
      </w:r>
      <w:bookmarkEnd w:id="93"/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72"/>
        <w:gridCol w:w="1575"/>
        <w:gridCol w:w="5032"/>
      </w:tblGrid>
      <w:tr w:rsidR="00DD2B40" w:rsidRPr="004014F2" w14:paraId="5DF9A1AD" w14:textId="77777777" w:rsidTr="002025BE">
        <w:tc>
          <w:tcPr>
            <w:tcW w:w="1271" w:type="dxa"/>
            <w:shd w:val="clear" w:color="auto" w:fill="auto"/>
          </w:tcPr>
          <w:p w14:paraId="701DEE00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2.1.1.1</w:t>
            </w:r>
          </w:p>
        </w:tc>
        <w:tc>
          <w:tcPr>
            <w:tcW w:w="1472" w:type="dxa"/>
            <w:shd w:val="clear" w:color="auto" w:fill="auto"/>
          </w:tcPr>
          <w:p w14:paraId="47406CFC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DA1EA7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17ACDF2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4CBC40C4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0D6DA7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7348054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задать варианты ответов. Количество вариантов ответов не может быть меньше 2. Максимальное количества вариантов ответов – 10.</w:t>
      </w:r>
    </w:p>
    <w:p w14:paraId="742BD647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5" w:name="_Toc146820780"/>
      <w:bookmarkStart w:id="96" w:name="_Toc167204836"/>
      <w:r w:rsidRPr="00D2405E">
        <w:rPr>
          <w:lang w:val="ru-RU"/>
        </w:rPr>
        <w:t>E-</w:t>
      </w:r>
      <w:r>
        <w:rPr>
          <w:lang w:val="ru-RU"/>
        </w:rPr>
        <w:t>2.1.1.2</w:t>
      </w:r>
      <w:r w:rsidRPr="00D2405E">
        <w:rPr>
          <w:lang w:val="ru-RU"/>
        </w:rPr>
        <w:t>. Задать возможность</w:t>
      </w:r>
      <w:r>
        <w:rPr>
          <w:lang w:val="ru-RU"/>
        </w:rPr>
        <w:t xml:space="preserve"> множественного</w:t>
      </w:r>
      <w:r w:rsidRPr="00D2405E">
        <w:rPr>
          <w:lang w:val="ru-RU"/>
        </w:rPr>
        <w:t xml:space="preserve"> выбора</w:t>
      </w:r>
      <w:bookmarkEnd w:id="95"/>
      <w:bookmarkEnd w:id="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62"/>
        <w:gridCol w:w="1633"/>
        <w:gridCol w:w="4984"/>
      </w:tblGrid>
      <w:tr w:rsidR="00DD2B40" w:rsidRPr="004014F2" w14:paraId="42FBFA37" w14:textId="77777777" w:rsidTr="002025BE">
        <w:tc>
          <w:tcPr>
            <w:tcW w:w="1271" w:type="dxa"/>
            <w:shd w:val="clear" w:color="auto" w:fill="auto"/>
          </w:tcPr>
          <w:p w14:paraId="50C851BC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2.1.1.2</w:t>
            </w:r>
          </w:p>
        </w:tc>
        <w:tc>
          <w:tcPr>
            <w:tcW w:w="1462" w:type="dxa"/>
            <w:shd w:val="clear" w:color="auto" w:fill="auto"/>
          </w:tcPr>
          <w:p w14:paraId="2FF48186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33" w:type="dxa"/>
            <w:shd w:val="clear" w:color="auto" w:fill="auto"/>
          </w:tcPr>
          <w:p w14:paraId="5219BE8E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возможность </w:t>
            </w:r>
            <w:r>
              <w:rPr>
                <w:lang w:val="ru-RU"/>
              </w:rPr>
              <w:t xml:space="preserve">множественного </w:t>
            </w:r>
            <w:r w:rsidRPr="00D2405E">
              <w:rPr>
                <w:lang w:val="ru-RU"/>
              </w:rPr>
              <w:t xml:space="preserve">выбора </w:t>
            </w:r>
          </w:p>
        </w:tc>
        <w:tc>
          <w:tcPr>
            <w:tcW w:w="4984" w:type="dxa"/>
            <w:shd w:val="clear" w:color="auto" w:fill="auto"/>
          </w:tcPr>
          <w:p w14:paraId="40B0355D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>
              <w:rPr>
                <w:lang w:val="ru-RU"/>
              </w:rPr>
              <w:t xml:space="preserve"> каждого из его вопросов</w:t>
            </w:r>
          </w:p>
        </w:tc>
      </w:tr>
    </w:tbl>
    <w:p w14:paraId="57BAEA1E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8B46E7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FDD451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</w:t>
      </w:r>
      <w:r>
        <w:rPr>
          <w:lang w:val="ru-RU"/>
        </w:rPr>
        <w:t xml:space="preserve"> для каждого из его вопросов.</w:t>
      </w:r>
      <w:r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30C71D84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По умолчанию возможность выбора нескольких вариантов ответа отключена.</w:t>
      </w:r>
    </w:p>
    <w:p w14:paraId="61C40E9E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7" w:name="_Toc146820779"/>
      <w:bookmarkStart w:id="98" w:name="_Toc167204837"/>
      <w:r w:rsidRPr="00D2405E">
        <w:rPr>
          <w:lang w:val="ru-RU"/>
        </w:rPr>
        <w:t>E-</w:t>
      </w:r>
      <w:r>
        <w:rPr>
          <w:lang w:val="ru-RU"/>
        </w:rPr>
        <w:t>2</w:t>
      </w:r>
      <w:r w:rsidRPr="00D2405E">
        <w:rPr>
          <w:lang w:val="ru-RU"/>
        </w:rPr>
        <w:t>.1.</w:t>
      </w:r>
      <w:r>
        <w:rPr>
          <w:lang w:val="ru-RU"/>
        </w:rPr>
        <w:t>2</w:t>
      </w:r>
      <w:r w:rsidRPr="00D2405E">
        <w:rPr>
          <w:lang w:val="ru-RU"/>
        </w:rPr>
        <w:t>. Задать анонимность голосования</w:t>
      </w:r>
      <w:bookmarkEnd w:id="97"/>
      <w:bookmarkEnd w:id="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DD2B40" w:rsidRPr="004014F2" w14:paraId="3A2C6231" w14:textId="77777777" w:rsidTr="002025BE">
        <w:tc>
          <w:tcPr>
            <w:tcW w:w="1129" w:type="dxa"/>
            <w:shd w:val="clear" w:color="auto" w:fill="auto"/>
          </w:tcPr>
          <w:p w14:paraId="3971B00C" w14:textId="77777777" w:rsidR="00DD2B40" w:rsidRPr="0076428F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>
              <w:rPr>
                <w:lang w:val="ru-RU"/>
              </w:rPr>
              <w:t>2</w:t>
            </w:r>
          </w:p>
        </w:tc>
        <w:tc>
          <w:tcPr>
            <w:tcW w:w="1609" w:type="dxa"/>
            <w:shd w:val="clear" w:color="auto" w:fill="auto"/>
          </w:tcPr>
          <w:p w14:paraId="597B7E5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71ABDD52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695698A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53BFCBD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FFCC3DC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2C25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задать анонимность голосования. В открытом опросе – опросе, в котором не задан режим голосования, – присутствует возможность не только просмотреть количество пользователей, проголосовавших за каждый вариант ответа, но и их список. В анонимном опросе присутствует возможность просмотреть общий список проголосовавших, но отсутствует возможность просмотра списка пользователей, проголосовавших за каждый вариант. </w:t>
      </w:r>
    </w:p>
    <w:p w14:paraId="62154669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7F632599" w14:textId="2622B48E" w:rsidR="00DD2B40" w:rsidRP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опросе, а также отменить свой голос. </w:t>
      </w:r>
    </w:p>
    <w:p w14:paraId="1B4F99CA" w14:textId="2451422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99" w:name="_Toc146820794"/>
      <w:bookmarkStart w:id="100" w:name="_Toc167204838"/>
      <w:r w:rsidRPr="00D2405E">
        <w:rPr>
          <w:lang w:val="ru-RU"/>
        </w:rPr>
        <w:lastRenderedPageBreak/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 Собрать результаты опроса</w:t>
      </w:r>
      <w:bookmarkEnd w:id="99"/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4014F2" w14:paraId="204ADC25" w14:textId="77777777" w:rsidTr="0056764A">
        <w:tc>
          <w:tcPr>
            <w:tcW w:w="704" w:type="dxa"/>
            <w:shd w:val="clear" w:color="auto" w:fill="auto"/>
          </w:tcPr>
          <w:p w14:paraId="57CB8CCF" w14:textId="07129EE1" w:rsidR="00D14696" w:rsidRPr="00DD2B40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</w:t>
            </w:r>
            <w:r w:rsidR="00DD2B40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0B881719" w:rsidR="00D14696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EEAC503" w14:textId="6B0C55B4" w:rsidR="00E84321" w:rsidRPr="00D2405E" w:rsidRDefault="00E84321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5F6372">
        <w:rPr>
          <w:highlight w:val="green"/>
          <w:lang w:val="ru-RU"/>
        </w:rPr>
        <w:t xml:space="preserve">Сбор результатов опроса </w:t>
      </w:r>
      <w:proofErr w:type="gramStart"/>
      <w:r w:rsidRPr="005F6372">
        <w:rPr>
          <w:highlight w:val="green"/>
          <w:lang w:val="ru-RU"/>
        </w:rPr>
        <w:t>недоступен в случае если</w:t>
      </w:r>
      <w:proofErr w:type="gramEnd"/>
      <w:r w:rsidRPr="005F6372">
        <w:rPr>
          <w:highlight w:val="green"/>
          <w:lang w:val="ru-RU"/>
        </w:rPr>
        <w:t xml:space="preserve"> опрос является открытым и установлена блокировка сбора результатов голосования.</w:t>
      </w:r>
    </w:p>
    <w:p w14:paraId="7C3AC0B4" w14:textId="0E656DA7" w:rsidR="00D14696" w:rsidRPr="00E84321" w:rsidRDefault="00D14696" w:rsidP="00D14696">
      <w:pPr>
        <w:pStyle w:val="2"/>
        <w:spacing w:before="240"/>
        <w:rPr>
          <w:highlight w:val="red"/>
          <w:lang w:val="ru-RU"/>
        </w:rPr>
      </w:pPr>
      <w:bookmarkStart w:id="101" w:name="_Toc146820795"/>
      <w:bookmarkStart w:id="102" w:name="_Toc167204839"/>
      <w:r w:rsidRPr="00D2405E">
        <w:rPr>
          <w:lang w:val="ru-RU"/>
        </w:rPr>
        <w:t>E</w:t>
      </w:r>
      <w:r w:rsidRPr="00E84321">
        <w:rPr>
          <w:highlight w:val="red"/>
          <w:lang w:val="ru-RU"/>
        </w:rPr>
        <w:t>-2.</w:t>
      </w:r>
      <w:r w:rsidR="00DD2B40" w:rsidRPr="00E84321">
        <w:rPr>
          <w:highlight w:val="red"/>
          <w:lang w:val="ru-RU"/>
        </w:rPr>
        <w:t>2</w:t>
      </w:r>
      <w:r w:rsidRPr="00E84321">
        <w:rPr>
          <w:highlight w:val="red"/>
          <w:lang w:val="ru-RU"/>
        </w:rPr>
        <w:t>.1. Выгрузить результаты опроса</w:t>
      </w:r>
      <w:bookmarkEnd w:id="101"/>
      <w:bookmarkEnd w:id="1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4014F2" w14:paraId="586DE6BD" w14:textId="77777777" w:rsidTr="0056764A">
        <w:tc>
          <w:tcPr>
            <w:tcW w:w="846" w:type="dxa"/>
            <w:shd w:val="clear" w:color="auto" w:fill="auto"/>
          </w:tcPr>
          <w:p w14:paraId="74FFBB63" w14:textId="168C60F1" w:rsidR="00D14696" w:rsidRPr="00E84321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E84321">
              <w:rPr>
                <w:highlight w:val="red"/>
                <w:lang w:val="ru-RU"/>
              </w:rPr>
              <w:t>E-2.</w:t>
            </w:r>
            <w:r w:rsidR="00DD2B40" w:rsidRPr="00E84321">
              <w:rPr>
                <w:highlight w:val="red"/>
                <w:lang w:val="ru-RU"/>
              </w:rPr>
              <w:t>2</w:t>
            </w:r>
            <w:r w:rsidRPr="00E84321">
              <w:rPr>
                <w:highlight w:val="red"/>
                <w:lang w:val="ru-RU"/>
              </w:rPr>
              <w:t>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E84321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E84321">
              <w:rPr>
                <w:highlight w:val="red"/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E84321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E84321">
              <w:rPr>
                <w:highlight w:val="red"/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E84321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E84321">
              <w:rPr>
                <w:highlight w:val="red"/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E84321" w:rsidRDefault="00D14696" w:rsidP="00D14696">
      <w:pPr>
        <w:rPr>
          <w:highlight w:val="red"/>
          <w:lang w:val="ru-RU"/>
        </w:rPr>
      </w:pPr>
      <w:r w:rsidRPr="00E84321">
        <w:rPr>
          <w:i/>
          <w:highlight w:val="red"/>
          <w:lang w:val="ru-RU"/>
        </w:rPr>
        <w:t>Основное действующее лицо</w:t>
      </w:r>
      <w:r w:rsidRPr="00E84321">
        <w:rPr>
          <w:highlight w:val="red"/>
          <w:lang w:val="ru-RU"/>
        </w:rPr>
        <w:t>: Сотрудник.</w:t>
      </w:r>
    </w:p>
    <w:p w14:paraId="4488C612" w14:textId="77777777" w:rsidR="00D14696" w:rsidRPr="00E84321" w:rsidRDefault="00D14696" w:rsidP="00D14696">
      <w:pPr>
        <w:rPr>
          <w:highlight w:val="red"/>
          <w:lang w:val="ru-RU"/>
        </w:rPr>
      </w:pPr>
      <w:r w:rsidRPr="00E84321">
        <w:rPr>
          <w:i/>
          <w:highlight w:val="red"/>
          <w:lang w:val="ru-RU"/>
        </w:rPr>
        <w:t>Другие участники прецедента</w:t>
      </w:r>
      <w:r w:rsidRPr="00E84321">
        <w:rPr>
          <w:highlight w:val="red"/>
          <w:lang w:val="ru-RU"/>
        </w:rPr>
        <w:t>: Администратор группы, Администратор.</w:t>
      </w:r>
    </w:p>
    <w:p w14:paraId="0322336B" w14:textId="34E6AEB6" w:rsidR="00D14696" w:rsidRPr="001F2E45" w:rsidRDefault="00D14696" w:rsidP="001F2E45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E84321">
        <w:rPr>
          <w:color w:val="000000" w:themeColor="text1"/>
          <w:highlight w:val="red"/>
          <w:lang w:val="ru-RU"/>
        </w:rPr>
        <w:t xml:space="preserve">Сотрудник может выгрузить результаты завершенного или закрытого опроса для последующего анализа </w:t>
      </w:r>
      <w:r w:rsidR="001F2E45" w:rsidRPr="00E84321">
        <w:rPr>
          <w:color w:val="000000" w:themeColor="text1"/>
          <w:highlight w:val="red"/>
          <w:lang w:val="ru-RU"/>
        </w:rPr>
        <w:t xml:space="preserve">в </w:t>
      </w:r>
      <w:r w:rsidRPr="00E84321">
        <w:rPr>
          <w:color w:val="000000" w:themeColor="text1"/>
          <w:highlight w:val="red"/>
          <w:lang w:val="ru-RU"/>
        </w:rPr>
        <w:t>формат</w:t>
      </w:r>
      <w:r w:rsidR="001F2E45" w:rsidRPr="00E84321">
        <w:rPr>
          <w:color w:val="000000" w:themeColor="text1"/>
          <w:highlight w:val="red"/>
          <w:lang w:val="ru-RU"/>
        </w:rPr>
        <w:t xml:space="preserve">е </w:t>
      </w:r>
      <w:r w:rsidR="001F2E45" w:rsidRPr="00E84321">
        <w:rPr>
          <w:color w:val="000000" w:themeColor="text1"/>
          <w:highlight w:val="red"/>
        </w:rPr>
        <w:t>pdf</w:t>
      </w:r>
      <w:r w:rsidR="001F2E45" w:rsidRPr="00E84321">
        <w:rPr>
          <w:color w:val="000000" w:themeColor="text1"/>
          <w:highlight w:val="red"/>
          <w:lang w:val="ru-RU"/>
        </w:rPr>
        <w:t>.</w:t>
      </w:r>
    </w:p>
    <w:p w14:paraId="521B50AF" w14:textId="3093FA7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03" w:name="_Toc146820796"/>
      <w:bookmarkStart w:id="104" w:name="_Toc167204840"/>
      <w:r w:rsidRPr="00D2405E">
        <w:rPr>
          <w:lang w:val="ru-RU"/>
        </w:rPr>
        <w:t>E-2.</w:t>
      </w:r>
      <w:r w:rsidR="00DD2B40">
        <w:rPr>
          <w:lang w:val="ru-RU"/>
        </w:rPr>
        <w:t>3</w:t>
      </w:r>
      <w:r w:rsidRPr="00D2405E">
        <w:rPr>
          <w:lang w:val="ru-RU"/>
        </w:rPr>
        <w:t>. Закрыть опрос</w:t>
      </w:r>
      <w:bookmarkEnd w:id="103"/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C4130CF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310C1050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05" w:name="_Toc167204841"/>
      <w:r w:rsidRPr="00D2405E">
        <w:rPr>
          <w:lang w:val="ru-RU"/>
        </w:rPr>
        <w:t xml:space="preserve">G-1. Управление </w:t>
      </w:r>
      <w:r w:rsidR="00C6383C">
        <w:rPr>
          <w:lang w:val="ru-RU"/>
        </w:rPr>
        <w:t xml:space="preserve">администрируемыми </w:t>
      </w:r>
      <w:r w:rsidRPr="00D2405E">
        <w:rPr>
          <w:lang w:val="ru-RU"/>
        </w:rPr>
        <w:t>группами</w:t>
      </w:r>
      <w:bookmarkEnd w:id="88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7"/>
        <w:gridCol w:w="1815"/>
        <w:gridCol w:w="2021"/>
        <w:gridCol w:w="4967"/>
      </w:tblGrid>
      <w:tr w:rsidR="00C6383C" w:rsidRPr="004014F2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31B37294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администрируемыми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3943B57D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 xml:space="preserve">Администратор группы может управлять только сотрудниками, входящими в администрируемые им группы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6781B7C8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26A25B70" w14:textId="44BBE83A" w:rsidR="00797F9E" w:rsidRPr="00D2405E" w:rsidRDefault="004E138F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В системе информирования </w:t>
      </w:r>
      <w:r w:rsidR="00797F9E" w:rsidRPr="00D2405E">
        <w:rPr>
          <w:lang w:val="ru-RU"/>
        </w:rPr>
        <w:t>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05572AFD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</w:t>
      </w:r>
      <w:r w:rsidR="004E138F">
        <w:rPr>
          <w:lang w:val="ru-RU"/>
        </w:rPr>
        <w:t>возможности</w:t>
      </w:r>
      <w:r w:rsidRPr="00D2405E">
        <w:rPr>
          <w:lang w:val="ru-RU"/>
        </w:rPr>
        <w:t xml:space="preserve">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3E93BCCC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06" w:name="_Toc146820816"/>
      <w:bookmarkStart w:id="107" w:name="_Toc167204842"/>
      <w:bookmarkStart w:id="108" w:name="_Toc146820810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 xml:space="preserve">. </w:t>
      </w:r>
      <w:bookmarkEnd w:id="106"/>
      <w:r>
        <w:rPr>
          <w:lang w:val="ru-RU"/>
        </w:rPr>
        <w:t>Создать группу пользователей</w:t>
      </w:r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0287A" w:rsidRPr="004014F2" w14:paraId="0883BECC" w14:textId="77777777" w:rsidTr="002025BE">
        <w:tc>
          <w:tcPr>
            <w:tcW w:w="704" w:type="dxa"/>
            <w:shd w:val="clear" w:color="auto" w:fill="auto"/>
          </w:tcPr>
          <w:p w14:paraId="44BEB19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</w:t>
            </w:r>
          </w:p>
        </w:tc>
        <w:tc>
          <w:tcPr>
            <w:tcW w:w="1670" w:type="dxa"/>
            <w:shd w:val="clear" w:color="auto" w:fill="auto"/>
          </w:tcPr>
          <w:p w14:paraId="62AF61F1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7D4D38F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68F0A1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413B5DC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D8A0BBE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53F12714" w14:textId="77777777" w:rsidR="00C0287A" w:rsidRPr="00803215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пользователей.</w:t>
      </w:r>
      <w:r w:rsidRPr="00803215">
        <w:rPr>
          <w:lang w:val="ru-RU"/>
        </w:rPr>
        <w:t xml:space="preserve"> </w:t>
      </w:r>
      <w:r>
        <w:rPr>
          <w:lang w:val="ru-RU"/>
        </w:rPr>
        <w:t>Созданную группу необходимо можно встроить в иерархию групп пользователей университета.</w:t>
      </w:r>
    </w:p>
    <w:p w14:paraId="657506CD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09" w:name="_Toc167204843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0D6FFEA3" w14:textId="77777777" w:rsidTr="002025BE">
        <w:tc>
          <w:tcPr>
            <w:tcW w:w="844" w:type="dxa"/>
            <w:shd w:val="clear" w:color="auto" w:fill="auto"/>
          </w:tcPr>
          <w:p w14:paraId="5592CCD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G-1.1.1</w:t>
            </w:r>
          </w:p>
        </w:tc>
        <w:tc>
          <w:tcPr>
            <w:tcW w:w="1563" w:type="dxa"/>
            <w:shd w:val="clear" w:color="auto" w:fill="auto"/>
          </w:tcPr>
          <w:p w14:paraId="7BC89922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9A7AF6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38" w:type="dxa"/>
            <w:shd w:val="clear" w:color="auto" w:fill="auto"/>
          </w:tcPr>
          <w:p w14:paraId="1101CF07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C886472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378229DA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78C7221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02031EFA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CC81F22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0" w:name="_Toc167204844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2. Задать администратора</w:t>
      </w:r>
      <w:bookmarkEnd w:id="1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1CEC917" w14:textId="77777777" w:rsidTr="002025BE">
        <w:tc>
          <w:tcPr>
            <w:tcW w:w="844" w:type="dxa"/>
            <w:shd w:val="clear" w:color="auto" w:fill="auto"/>
          </w:tcPr>
          <w:p w14:paraId="345F2BAE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G-1.1.2</w:t>
            </w:r>
          </w:p>
        </w:tc>
        <w:tc>
          <w:tcPr>
            <w:tcW w:w="1563" w:type="dxa"/>
            <w:shd w:val="clear" w:color="auto" w:fill="auto"/>
          </w:tcPr>
          <w:p w14:paraId="421B71E6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1ED6D88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7C8FC03C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6505449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625D29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440BB980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 из числа пользователей</w:t>
      </w:r>
      <w:r w:rsidRPr="00CE22DD">
        <w:rPr>
          <w:lang w:val="ru-RU"/>
        </w:rPr>
        <w:t xml:space="preserve"> </w:t>
      </w:r>
      <w:r>
        <w:rPr>
          <w:lang w:val="ru-RU"/>
        </w:rPr>
        <w:t>системы информирования.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10D83F8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1" w:name="_Toc167204845"/>
      <w:r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3. Добавить участников</w:t>
      </w:r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E5036D6" w14:textId="77777777" w:rsidTr="002025BE">
        <w:tc>
          <w:tcPr>
            <w:tcW w:w="844" w:type="dxa"/>
            <w:shd w:val="clear" w:color="auto" w:fill="auto"/>
          </w:tcPr>
          <w:p w14:paraId="53096087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G-1.1.3</w:t>
            </w:r>
          </w:p>
        </w:tc>
        <w:tc>
          <w:tcPr>
            <w:tcW w:w="1563" w:type="dxa"/>
            <w:shd w:val="clear" w:color="auto" w:fill="auto"/>
          </w:tcPr>
          <w:p w14:paraId="29C8F00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CAC7C2F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024C96E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26547A3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1E1A55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88FC847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5F0319F1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2" w:name="_Toc167204846"/>
      <w:r>
        <w:lastRenderedPageBreak/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4. Задать родительские группы пользователей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AB3FE94" w14:textId="77777777" w:rsidTr="002025BE">
        <w:tc>
          <w:tcPr>
            <w:tcW w:w="844" w:type="dxa"/>
            <w:shd w:val="clear" w:color="auto" w:fill="auto"/>
          </w:tcPr>
          <w:p w14:paraId="15071DB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G-1.1.4</w:t>
            </w:r>
          </w:p>
        </w:tc>
        <w:tc>
          <w:tcPr>
            <w:tcW w:w="1563" w:type="dxa"/>
            <w:shd w:val="clear" w:color="auto" w:fill="auto"/>
          </w:tcPr>
          <w:p w14:paraId="4D0B2C20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0A8A82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2146F86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263A3CF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341E1B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17C16D9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родительскими по отношению к создаваемой.</w:t>
      </w:r>
    </w:p>
    <w:p w14:paraId="00854A9E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новая группа создает цикл на графе групп пользователей.</w:t>
      </w:r>
    </w:p>
    <w:p w14:paraId="148C435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3" w:name="_Toc167204847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5. Задать дочерние группы пользователей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5C5D3BE3" w14:textId="77777777" w:rsidTr="002025BE">
        <w:tc>
          <w:tcPr>
            <w:tcW w:w="844" w:type="dxa"/>
            <w:shd w:val="clear" w:color="auto" w:fill="auto"/>
          </w:tcPr>
          <w:p w14:paraId="63FF9C45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G-1.1.5</w:t>
            </w:r>
          </w:p>
        </w:tc>
        <w:tc>
          <w:tcPr>
            <w:tcW w:w="1563" w:type="dxa"/>
            <w:shd w:val="clear" w:color="auto" w:fill="auto"/>
          </w:tcPr>
          <w:p w14:paraId="601AF598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054CA76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8BE01F0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7FCF5C4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8614E6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1146124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5DF8F67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3C8D166B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1E7F2B1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4" w:name="_Toc146820814"/>
      <w:bookmarkStart w:id="115" w:name="_Toc167204848"/>
      <w:r>
        <w:t>G</w:t>
      </w:r>
      <w:r w:rsidRPr="00D2405E">
        <w:rPr>
          <w:lang w:val="ru-RU"/>
        </w:rPr>
        <w:t>-</w:t>
      </w:r>
      <w:r>
        <w:t>1.</w:t>
      </w:r>
      <w:r w:rsidRPr="008E3980">
        <w:rPr>
          <w:lang w:val="ru-RU"/>
        </w:rPr>
        <w:t>2</w:t>
      </w:r>
      <w:r w:rsidRPr="00D2405E">
        <w:rPr>
          <w:lang w:val="ru-RU"/>
        </w:rPr>
        <w:t xml:space="preserve">. </w:t>
      </w:r>
      <w:bookmarkEnd w:id="114"/>
      <w:r>
        <w:rPr>
          <w:lang w:val="ru-RU"/>
        </w:rPr>
        <w:t>Просмотреть список администрируемых групп</w:t>
      </w:r>
      <w:bookmarkEnd w:id="115"/>
      <w:r>
        <w:rPr>
          <w:lang w:val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3F59F4" w:rsidRPr="004014F2" w14:paraId="231CFDDD" w14:textId="77777777" w:rsidTr="002025BE">
        <w:tc>
          <w:tcPr>
            <w:tcW w:w="704" w:type="dxa"/>
            <w:shd w:val="clear" w:color="auto" w:fill="auto"/>
          </w:tcPr>
          <w:p w14:paraId="0FA4DA6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.2</w:t>
            </w:r>
          </w:p>
        </w:tc>
        <w:tc>
          <w:tcPr>
            <w:tcW w:w="1670" w:type="dxa"/>
            <w:shd w:val="clear" w:color="auto" w:fill="auto"/>
          </w:tcPr>
          <w:p w14:paraId="425BCBC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56A6799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Просмотреть список</w:t>
            </w:r>
            <w:r w:rsidRPr="003F59F4">
              <w:t xml:space="preserve"> </w:t>
            </w:r>
            <w:r w:rsidRPr="003F59F4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5064" w:type="dxa"/>
            <w:shd w:val="clear" w:color="auto" w:fill="auto"/>
          </w:tcPr>
          <w:p w14:paraId="4B94B62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</w:tbl>
    <w:p w14:paraId="2A43DF41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08D87D89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745497BB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системы информирования может просматривать список всех администрируемых им групп пользователей.</w:t>
      </w:r>
    </w:p>
    <w:p w14:paraId="6C4DCC2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6" w:name="_Toc167204849"/>
      <w:r>
        <w:t>G</w:t>
      </w:r>
      <w:r w:rsidRPr="00D2405E">
        <w:rPr>
          <w:lang w:val="ru-RU"/>
        </w:rPr>
        <w:t>-1.</w:t>
      </w:r>
      <w:r w:rsidRPr="00676D21">
        <w:rPr>
          <w:lang w:val="ru-RU"/>
        </w:rPr>
        <w:t>3</w:t>
      </w:r>
      <w:r>
        <w:rPr>
          <w:lang w:val="ru-RU"/>
        </w:rPr>
        <w:t>. Редактировать администрируемую группу пользователей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3F59F4" w:rsidRPr="004014F2" w14:paraId="03EF7A12" w14:textId="77777777" w:rsidTr="002025BE">
        <w:tc>
          <w:tcPr>
            <w:tcW w:w="704" w:type="dxa"/>
            <w:shd w:val="clear" w:color="auto" w:fill="auto"/>
          </w:tcPr>
          <w:p w14:paraId="7F9DF1A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</w:t>
            </w:r>
          </w:p>
        </w:tc>
        <w:tc>
          <w:tcPr>
            <w:tcW w:w="1703" w:type="dxa"/>
            <w:shd w:val="clear" w:color="auto" w:fill="auto"/>
          </w:tcPr>
          <w:p w14:paraId="694D36E9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2408A5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11083BEC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  <w:r>
              <w:rPr>
                <w:lang w:val="ru-RU"/>
              </w:rPr>
              <w:t xml:space="preserve"> из числа администрируемых им</w:t>
            </w:r>
          </w:p>
        </w:tc>
      </w:tr>
    </w:tbl>
    <w:p w14:paraId="152AB3E6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2442A3D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C153C08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 из числа администрируемых им.</w:t>
      </w:r>
    </w:p>
    <w:p w14:paraId="45ACB88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7" w:name="_Toc167204850"/>
      <w:r>
        <w:t>G</w:t>
      </w:r>
      <w:r w:rsidRPr="00D2405E">
        <w:rPr>
          <w:lang w:val="ru-RU"/>
        </w:rPr>
        <w:t>-1.</w:t>
      </w:r>
      <w:r>
        <w:rPr>
          <w:lang w:val="ru-RU"/>
        </w:rPr>
        <w:t>3.1. Изменить название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029A8010" w14:textId="77777777" w:rsidTr="002025BE">
        <w:tc>
          <w:tcPr>
            <w:tcW w:w="846" w:type="dxa"/>
            <w:shd w:val="clear" w:color="auto" w:fill="auto"/>
          </w:tcPr>
          <w:p w14:paraId="0E2FE0A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G-1.3.1</w:t>
            </w:r>
          </w:p>
        </w:tc>
        <w:tc>
          <w:tcPr>
            <w:tcW w:w="1563" w:type="dxa"/>
            <w:shd w:val="clear" w:color="auto" w:fill="auto"/>
          </w:tcPr>
          <w:p w14:paraId="5DCAE0D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B20F82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6" w:type="dxa"/>
            <w:shd w:val="clear" w:color="auto" w:fill="auto"/>
          </w:tcPr>
          <w:p w14:paraId="4ADC5AF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7C2FA07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4A2C7124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5FD568F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02EE75A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8" w:name="_Toc167204851"/>
      <w:r w:rsidRPr="00D2405E">
        <w:rPr>
          <w:lang w:val="ru-RU"/>
        </w:rPr>
        <w:t>A-1.</w:t>
      </w:r>
      <w:r w:rsidRPr="003F59F4">
        <w:rPr>
          <w:lang w:val="ru-RU"/>
        </w:rPr>
        <w:t>3</w:t>
      </w:r>
      <w:r>
        <w:rPr>
          <w:lang w:val="ru-RU"/>
        </w:rPr>
        <w:t>.2. Задать, изменить или удалить администратора</w:t>
      </w:r>
      <w:bookmarkEnd w:id="1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6848F48F" w14:textId="77777777" w:rsidTr="002025BE">
        <w:tc>
          <w:tcPr>
            <w:tcW w:w="846" w:type="dxa"/>
            <w:shd w:val="clear" w:color="auto" w:fill="auto"/>
          </w:tcPr>
          <w:p w14:paraId="112563DD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G-1.3.2</w:t>
            </w:r>
          </w:p>
        </w:tc>
        <w:tc>
          <w:tcPr>
            <w:tcW w:w="1563" w:type="dxa"/>
            <w:shd w:val="clear" w:color="auto" w:fill="auto"/>
          </w:tcPr>
          <w:p w14:paraId="6274CBF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5C263F4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7D816692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</w:tbl>
    <w:p w14:paraId="51DB062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A884888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95369FD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администратор системы информирования может задать, изменить или удалить администратора группы. Администратор системы может задать администратора группы из числа пользователей системы информирования. </w:t>
      </w:r>
    </w:p>
    <w:p w14:paraId="5015EDEB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Администратора группы пользователей можно задать в случае, если администратор не был задан ранее. Изменить или удалить администратора можно в случае, если он уже был задан.</w:t>
      </w:r>
    </w:p>
    <w:p w14:paraId="7455367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9" w:name="_Toc167204852"/>
      <w:r>
        <w:t>G</w:t>
      </w:r>
      <w:r w:rsidRPr="00D2405E">
        <w:rPr>
          <w:lang w:val="ru-RU"/>
        </w:rPr>
        <w:t>-1.</w:t>
      </w:r>
      <w:r>
        <w:rPr>
          <w:lang w:val="ru-RU"/>
        </w:rPr>
        <w:t>3.3. Изменить состав участников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6A032E0E" w14:textId="77777777" w:rsidTr="002025BE">
        <w:tc>
          <w:tcPr>
            <w:tcW w:w="846" w:type="dxa"/>
            <w:shd w:val="clear" w:color="auto" w:fill="auto"/>
          </w:tcPr>
          <w:p w14:paraId="04189615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</w:t>
            </w:r>
            <w:r w:rsidRPr="003F59F4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3E42657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43C5FA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6B2E4B1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170ACF9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4CA9B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BAA978A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присутствующих.</w:t>
      </w:r>
    </w:p>
    <w:p w14:paraId="248646A5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20" w:name="_Toc167204853"/>
      <w:r>
        <w:t>G</w:t>
      </w:r>
      <w:r w:rsidRPr="003F59F4">
        <w:rPr>
          <w:lang w:val="ru-RU"/>
        </w:rPr>
        <w:t>-1.4</w:t>
      </w:r>
      <w:r>
        <w:rPr>
          <w:lang w:val="ru-RU"/>
        </w:rPr>
        <w:t>. Удалить администрируемую группу пользователей</w:t>
      </w:r>
      <w:bookmarkEnd w:id="1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3F59F4" w:rsidRPr="004014F2" w14:paraId="65147E5F" w14:textId="77777777" w:rsidTr="002025BE">
        <w:tc>
          <w:tcPr>
            <w:tcW w:w="704" w:type="dxa"/>
            <w:shd w:val="clear" w:color="auto" w:fill="auto"/>
          </w:tcPr>
          <w:p w14:paraId="4E50E023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4</w:t>
            </w:r>
          </w:p>
        </w:tc>
        <w:tc>
          <w:tcPr>
            <w:tcW w:w="1705" w:type="dxa"/>
            <w:shd w:val="clear" w:color="auto" w:fill="auto"/>
          </w:tcPr>
          <w:p w14:paraId="0FB38166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7477E1F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5036" w:type="dxa"/>
            <w:shd w:val="clear" w:color="auto" w:fill="auto"/>
          </w:tcPr>
          <w:p w14:paraId="3625D97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</w:tbl>
    <w:p w14:paraId="5E4102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7EF8195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0EF0108B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из системы информирования.</w:t>
      </w:r>
    </w:p>
    <w:p w14:paraId="2AB76F5A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21" w:name="_Toc167204854"/>
      <w:r>
        <w:t>G</w:t>
      </w:r>
      <w:r w:rsidRPr="00D2405E">
        <w:rPr>
          <w:lang w:val="ru-RU"/>
        </w:rPr>
        <w:t>-</w:t>
      </w:r>
      <w:r>
        <w:rPr>
          <w:lang w:val="ru-RU"/>
        </w:rPr>
        <w:t>1</w:t>
      </w:r>
      <w:r w:rsidRPr="008828ED">
        <w:rPr>
          <w:lang w:val="ru-RU"/>
        </w:rPr>
        <w:t>.5</w:t>
      </w:r>
      <w:r w:rsidRPr="00D2405E">
        <w:rPr>
          <w:lang w:val="ru-RU"/>
        </w:rPr>
        <w:t xml:space="preserve">. </w:t>
      </w:r>
      <w:r>
        <w:rPr>
          <w:lang w:val="ru-RU"/>
        </w:rPr>
        <w:t>Управление составом администрируемой группы пользователей</w:t>
      </w:r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99"/>
        <w:gridCol w:w="1860"/>
        <w:gridCol w:w="5087"/>
      </w:tblGrid>
      <w:tr w:rsidR="003F59F4" w:rsidRPr="004014F2" w14:paraId="4E92CD55" w14:textId="77777777" w:rsidTr="002025BE">
        <w:tc>
          <w:tcPr>
            <w:tcW w:w="704" w:type="dxa"/>
            <w:shd w:val="clear" w:color="auto" w:fill="auto"/>
          </w:tcPr>
          <w:p w14:paraId="5A3794C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5</w:t>
            </w:r>
          </w:p>
        </w:tc>
        <w:tc>
          <w:tcPr>
            <w:tcW w:w="1699" w:type="dxa"/>
            <w:shd w:val="clear" w:color="auto" w:fill="auto"/>
          </w:tcPr>
          <w:p w14:paraId="21538244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860" w:type="dxa"/>
            <w:shd w:val="clear" w:color="auto" w:fill="auto"/>
          </w:tcPr>
          <w:p w14:paraId="1BB93AB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5087" w:type="dxa"/>
            <w:shd w:val="clear" w:color="auto" w:fill="auto"/>
          </w:tcPr>
          <w:p w14:paraId="2C0ECB1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</w:tbl>
    <w:p w14:paraId="70DC1FC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47BAFBD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6B5C40F1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 xml:space="preserve">Администратор группы пользователей имеет возможность управлять участниками администрируемых им групп пользователей. </w:t>
      </w:r>
    </w:p>
    <w:p w14:paraId="70EA83E4" w14:textId="40844EB6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2" w:name="_Toc167204855"/>
      <w:r w:rsidRPr="00D2405E">
        <w:rPr>
          <w:lang w:val="ru-RU"/>
        </w:rPr>
        <w:lastRenderedPageBreak/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</w:t>
      </w:r>
      <w:r w:rsidR="004E138F">
        <w:rPr>
          <w:lang w:val="ru-RU"/>
        </w:rPr>
        <w:t>5.</w:t>
      </w:r>
      <w:r w:rsidR="003F59F4">
        <w:rPr>
          <w:lang w:val="ru-RU"/>
        </w:rPr>
        <w:t>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</w:t>
      </w:r>
      <w:r w:rsidR="004E138F">
        <w:rPr>
          <w:lang w:val="ru-RU"/>
        </w:rPr>
        <w:t>администрируемую</w:t>
      </w:r>
      <w:r w:rsidR="005A1889" w:rsidRPr="00D2405E">
        <w:rPr>
          <w:lang w:val="ru-RU"/>
        </w:rPr>
        <w:t xml:space="preserve"> группу</w:t>
      </w:r>
      <w:bookmarkEnd w:id="108"/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4E138F" w:rsidRPr="004014F2" w14:paraId="1D59953C" w14:textId="77777777" w:rsidTr="002F1A49">
        <w:tc>
          <w:tcPr>
            <w:tcW w:w="846" w:type="dxa"/>
            <w:shd w:val="clear" w:color="auto" w:fill="auto"/>
          </w:tcPr>
          <w:p w14:paraId="6FD2AABA" w14:textId="1229ACB5" w:rsidR="004E138F" w:rsidRPr="004E138F" w:rsidRDefault="004E138F" w:rsidP="004E138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</w:t>
            </w:r>
            <w:r>
              <w:rPr>
                <w:lang w:val="ru-RU"/>
              </w:rPr>
              <w:t>5.</w:t>
            </w:r>
            <w:r w:rsidR="003F59F4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FEC86CB" w14:textId="6ADA6D42" w:rsidR="004E138F" w:rsidRPr="00D2405E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FFC293C" w14:textId="3EA49E2F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Добавить сотрудника в администрируемую группу</w:t>
            </w:r>
          </w:p>
        </w:tc>
        <w:tc>
          <w:tcPr>
            <w:tcW w:w="4677" w:type="dxa"/>
            <w:shd w:val="clear" w:color="auto" w:fill="auto"/>
          </w:tcPr>
          <w:p w14:paraId="77C6B6A3" w14:textId="7E4A6EA2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добавляет сотрудника в администрируемую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2407F20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54FB2524" w14:textId="3A141E7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доски имеет возможность добавить сотрудника в </w:t>
      </w:r>
      <w:r w:rsidR="004B4971">
        <w:rPr>
          <w:lang w:val="ru-RU"/>
        </w:rPr>
        <w:t>администрируемую им</w:t>
      </w:r>
      <w:r w:rsidRPr="00D2405E">
        <w:rPr>
          <w:lang w:val="ru-RU"/>
        </w:rPr>
        <w:t xml:space="preserve"> группу.</w:t>
      </w:r>
    </w:p>
    <w:p w14:paraId="485F9C26" w14:textId="09DF7CAC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3" w:name="_Toc146820811"/>
      <w:bookmarkStart w:id="124" w:name="_Toc167204856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</w:t>
      </w:r>
      <w:r w:rsidR="00DD0B46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группы</w:t>
      </w:r>
      <w:bookmarkEnd w:id="123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DD0B46" w:rsidRPr="004014F2" w14:paraId="3FCEEA97" w14:textId="77777777" w:rsidTr="00DD0B46">
        <w:tc>
          <w:tcPr>
            <w:tcW w:w="846" w:type="dxa"/>
            <w:shd w:val="clear" w:color="auto" w:fill="auto"/>
          </w:tcPr>
          <w:p w14:paraId="16F6309A" w14:textId="2B36E057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</w:t>
            </w:r>
            <w:r>
              <w:rPr>
                <w:lang w:val="ru-RU"/>
              </w:rPr>
              <w:t>.5</w:t>
            </w:r>
            <w:r w:rsidRPr="00D2405E">
              <w:t>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DB352C4" w14:textId="03626758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637B2CB3" w14:textId="5F11AC5A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сотрудника из администрируемой группы</w:t>
            </w:r>
          </w:p>
        </w:tc>
        <w:tc>
          <w:tcPr>
            <w:tcW w:w="4677" w:type="dxa"/>
            <w:shd w:val="clear" w:color="auto" w:fill="auto"/>
          </w:tcPr>
          <w:p w14:paraId="076EC6D7" w14:textId="64D37B17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удаляет сотрудников из администрируемой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68CB141A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0AE4FF41" w14:textId="281B738C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 xml:space="preserve">из </w:t>
      </w:r>
      <w:r w:rsidR="004B4971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группы.</w:t>
      </w:r>
    </w:p>
    <w:p w14:paraId="7B4AA788" w14:textId="7054297A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5" w:name="_Toc146820812"/>
      <w:bookmarkStart w:id="126" w:name="_Toc167204857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3. Редактировать права сотрудника в </w:t>
      </w:r>
      <w:r w:rsidR="00204134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группе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204134" w:rsidRPr="004014F2" w14:paraId="2B192356" w14:textId="77777777" w:rsidTr="008E3980">
        <w:tc>
          <w:tcPr>
            <w:tcW w:w="846" w:type="dxa"/>
            <w:shd w:val="clear" w:color="auto" w:fill="auto"/>
          </w:tcPr>
          <w:p w14:paraId="7A0A0689" w14:textId="57B277A9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="008E3980">
              <w:rPr>
                <w:lang w:val="ru-RU"/>
              </w:rPr>
              <w:t>5.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DA9B8F7" w14:textId="24FC588C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329DE08" w14:textId="2D44F30A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4677" w:type="dxa"/>
            <w:shd w:val="clear" w:color="auto" w:fill="auto"/>
          </w:tcPr>
          <w:p w14:paraId="1837ADF4" w14:textId="2272F945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пользователей редактирует права сотрудников, находящихся в его администрируемой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6FD0A0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1371F9D2" w14:textId="01265DAE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редактировать права пользователя в </w:t>
      </w:r>
      <w:r w:rsidR="00204134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2E1A661C" w14:textId="51B68602" w:rsidR="00AF3CC2" w:rsidRPr="005F6372" w:rsidRDefault="00AF3CC2" w:rsidP="00AF3CC2">
      <w:pPr>
        <w:pStyle w:val="2"/>
        <w:spacing w:before="240"/>
        <w:rPr>
          <w:highlight w:val="red"/>
          <w:lang w:val="ru-RU"/>
        </w:rPr>
      </w:pPr>
      <w:bookmarkStart w:id="127" w:name="_Toc167204858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 xml:space="preserve">. </w:t>
      </w:r>
      <w:r w:rsidR="006D00F5" w:rsidRPr="005F6372">
        <w:rPr>
          <w:highlight w:val="red"/>
          <w:lang w:val="ru-RU"/>
        </w:rPr>
        <w:t>Управление категориями объявлений</w:t>
      </w:r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4014F2" w14:paraId="0600696C" w14:textId="77777777" w:rsidTr="00AF3CC2">
        <w:tc>
          <w:tcPr>
            <w:tcW w:w="562" w:type="dxa"/>
            <w:shd w:val="clear" w:color="auto" w:fill="auto"/>
          </w:tcPr>
          <w:p w14:paraId="45CBFF43" w14:textId="581F5375" w:rsidR="00AF3CC2" w:rsidRPr="005F6372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5F6372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5F6372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Управление категориями 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5F6372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 может управлять категориями объявлений</w:t>
            </w:r>
          </w:p>
        </w:tc>
      </w:tr>
    </w:tbl>
    <w:p w14:paraId="58D8FBAF" w14:textId="77777777" w:rsidR="00AF3CC2" w:rsidRPr="005F6372" w:rsidRDefault="00AF3CC2" w:rsidP="00AF3CC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173C478C" w14:textId="77777777" w:rsidR="00AF3CC2" w:rsidRPr="005F6372" w:rsidRDefault="00AF3CC2" w:rsidP="00AF3CC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05126787" w14:textId="15F76F68" w:rsidR="00AF3CC2" w:rsidRPr="005F6372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39155E08" w:rsidR="00A31C12" w:rsidRPr="005F6372" w:rsidRDefault="00A31C12" w:rsidP="00A31C12">
      <w:pPr>
        <w:pStyle w:val="2"/>
        <w:spacing w:before="240"/>
        <w:rPr>
          <w:highlight w:val="red"/>
          <w:lang w:val="ru-RU"/>
        </w:rPr>
      </w:pPr>
      <w:bookmarkStart w:id="128" w:name="_Toc167204859"/>
      <w:r w:rsidRPr="005F6372">
        <w:rPr>
          <w:highlight w:val="red"/>
          <w:lang w:val="ru-RU"/>
        </w:rPr>
        <w:lastRenderedPageBreak/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 xml:space="preserve">.1. </w:t>
      </w:r>
      <w:r w:rsidR="008F5668" w:rsidRPr="005F6372">
        <w:rPr>
          <w:highlight w:val="red"/>
          <w:lang w:val="ru-RU"/>
        </w:rPr>
        <w:t>Создать категорию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4014F2" w14:paraId="21B567C0" w14:textId="77777777" w:rsidTr="00A31C12">
        <w:tc>
          <w:tcPr>
            <w:tcW w:w="704" w:type="dxa"/>
            <w:shd w:val="clear" w:color="auto" w:fill="auto"/>
          </w:tcPr>
          <w:p w14:paraId="3407D5BE" w14:textId="40B409FD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5F6372" w:rsidRDefault="00A31C12" w:rsidP="00A31C1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5EA975D6" w14:textId="77777777" w:rsidR="00A31C12" w:rsidRPr="005F6372" w:rsidRDefault="00A31C12" w:rsidP="00A31C1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261A75A6" w14:textId="3750B093" w:rsidR="00A31C12" w:rsidRPr="005F6372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>Администратор имеет возможность создавать новые категории объявлений.</w:t>
      </w:r>
    </w:p>
    <w:p w14:paraId="5BEF986C" w14:textId="7372CC18" w:rsidR="00A31C12" w:rsidRPr="005F6372" w:rsidRDefault="00A31C12" w:rsidP="00A31C12">
      <w:pPr>
        <w:pStyle w:val="2"/>
        <w:spacing w:before="240"/>
        <w:rPr>
          <w:highlight w:val="red"/>
          <w:lang w:val="ru-RU"/>
        </w:rPr>
      </w:pPr>
      <w:bookmarkStart w:id="129" w:name="_Toc167204860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 xml:space="preserve">.1.1. </w:t>
      </w:r>
      <w:r w:rsidR="000B5F3B" w:rsidRPr="005F6372">
        <w:rPr>
          <w:highlight w:val="red"/>
          <w:lang w:val="ru-RU"/>
        </w:rPr>
        <w:t>Указать название</w:t>
      </w:r>
      <w:bookmarkEnd w:id="1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4014F2" w14:paraId="7B05CF29" w14:textId="77777777" w:rsidTr="00A31C12">
        <w:tc>
          <w:tcPr>
            <w:tcW w:w="834" w:type="dxa"/>
            <w:shd w:val="clear" w:color="auto" w:fill="auto"/>
          </w:tcPr>
          <w:p w14:paraId="11B741AD" w14:textId="7DBCB38D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5F6372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5F6372" w:rsidRDefault="00A31C12" w:rsidP="00A31C1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171FB449" w14:textId="77777777" w:rsidR="00A31C12" w:rsidRPr="005F6372" w:rsidRDefault="00A31C12" w:rsidP="00A31C12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3654121D" w14:textId="5CFEAD78" w:rsidR="00A31C12" w:rsidRPr="005F6372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1CA1DBF7" w:rsidR="007265D5" w:rsidRPr="005F6372" w:rsidRDefault="007265D5" w:rsidP="007265D5">
      <w:pPr>
        <w:pStyle w:val="2"/>
        <w:spacing w:before="240"/>
        <w:rPr>
          <w:highlight w:val="red"/>
          <w:lang w:val="ru-RU"/>
        </w:rPr>
      </w:pPr>
      <w:bookmarkStart w:id="130" w:name="_Toc167204861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>.1.2. Указать цвет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4014F2" w14:paraId="23CD41B2" w14:textId="77777777" w:rsidTr="004C067C">
        <w:tc>
          <w:tcPr>
            <w:tcW w:w="834" w:type="dxa"/>
            <w:shd w:val="clear" w:color="auto" w:fill="auto"/>
          </w:tcPr>
          <w:p w14:paraId="674FB7F5" w14:textId="40819DD8" w:rsidR="007265D5" w:rsidRPr="005F6372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.1.</w:t>
            </w:r>
            <w:r w:rsidRPr="005F6372">
              <w:rPr>
                <w:highlight w:val="red"/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5F6372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5F6372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5F6372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5F6372" w:rsidRDefault="007265D5" w:rsidP="007265D5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7970E9F2" w14:textId="77777777" w:rsidR="007265D5" w:rsidRPr="005F6372" w:rsidRDefault="007265D5" w:rsidP="007265D5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7BCBF4A7" w14:textId="3CA0368B" w:rsidR="007265D5" w:rsidRPr="005F6372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27F6C2BB" w:rsidR="00AE6C2D" w:rsidRPr="005F6372" w:rsidRDefault="00AE6C2D" w:rsidP="00AE6C2D">
      <w:pPr>
        <w:pStyle w:val="2"/>
        <w:spacing w:before="240"/>
        <w:rPr>
          <w:highlight w:val="red"/>
          <w:lang w:val="ru-RU"/>
        </w:rPr>
      </w:pPr>
      <w:bookmarkStart w:id="131" w:name="_Toc167204862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>.2. Редактировать категорию</w:t>
      </w:r>
      <w:bookmarkEnd w:id="1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4014F2" w14:paraId="36F78304" w14:textId="77777777" w:rsidTr="00AE6C2D">
        <w:tc>
          <w:tcPr>
            <w:tcW w:w="704" w:type="dxa"/>
            <w:shd w:val="clear" w:color="auto" w:fill="auto"/>
          </w:tcPr>
          <w:p w14:paraId="77995E8A" w14:textId="527B1C1D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0E141CB1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6959364E" w14:textId="74CD3D36" w:rsidR="00AE6C2D" w:rsidRPr="005F6372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0AD01B62" w:rsidR="00AE6C2D" w:rsidRPr="005F6372" w:rsidRDefault="00AE6C2D" w:rsidP="00AE6C2D">
      <w:pPr>
        <w:pStyle w:val="2"/>
        <w:spacing w:before="240"/>
        <w:rPr>
          <w:highlight w:val="red"/>
          <w:lang w:val="ru-RU"/>
        </w:rPr>
      </w:pPr>
      <w:bookmarkStart w:id="132" w:name="_Toc167204863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>.2.1. Редактировать название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4014F2" w14:paraId="46725A1A" w14:textId="77777777" w:rsidTr="00AE6C2D">
        <w:tc>
          <w:tcPr>
            <w:tcW w:w="834" w:type="dxa"/>
            <w:shd w:val="clear" w:color="auto" w:fill="auto"/>
          </w:tcPr>
          <w:p w14:paraId="147E8A02" w14:textId="4B9B9457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4C468BC6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5150F4B1" w14:textId="0AAAC454" w:rsidR="00AE6C2D" w:rsidRPr="005F6372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393B033" w:rsidR="00AE6C2D" w:rsidRPr="005F6372" w:rsidRDefault="00AE6C2D" w:rsidP="00AE6C2D">
      <w:pPr>
        <w:pStyle w:val="2"/>
        <w:spacing w:before="240"/>
        <w:rPr>
          <w:highlight w:val="red"/>
          <w:lang w:val="ru-RU"/>
        </w:rPr>
      </w:pPr>
      <w:bookmarkStart w:id="133" w:name="_Toc167204864"/>
      <w:r w:rsidRPr="005F6372">
        <w:rPr>
          <w:highlight w:val="red"/>
          <w:lang w:val="ru-RU"/>
        </w:rPr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>.2.2. Редактировать цвет</w:t>
      </w:r>
      <w:bookmarkEnd w:id="1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4014F2" w14:paraId="34F49D28" w14:textId="77777777" w:rsidTr="004C067C">
        <w:tc>
          <w:tcPr>
            <w:tcW w:w="834" w:type="dxa"/>
            <w:shd w:val="clear" w:color="auto" w:fill="auto"/>
          </w:tcPr>
          <w:p w14:paraId="322AD7ED" w14:textId="18FFA607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.2.</w:t>
            </w:r>
            <w:r w:rsidRPr="005F6372">
              <w:rPr>
                <w:highlight w:val="red"/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5F6372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08B470F3" w14:textId="77777777" w:rsidR="00AE6C2D" w:rsidRPr="005F6372" w:rsidRDefault="00AE6C2D" w:rsidP="00AE6C2D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0D5DDB65" w14:textId="40768569" w:rsidR="00AE6C2D" w:rsidRPr="005F6372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highlight w:val="red"/>
          <w:lang w:val="ru-RU"/>
        </w:rPr>
      </w:pPr>
      <w:r w:rsidRPr="005F6372">
        <w:rPr>
          <w:highlight w:val="red"/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896715C" w14:textId="363794EC" w:rsidR="00676DE0" w:rsidRPr="005F6372" w:rsidRDefault="00676DE0" w:rsidP="00676DE0">
      <w:pPr>
        <w:pStyle w:val="2"/>
        <w:spacing w:before="240"/>
        <w:rPr>
          <w:highlight w:val="red"/>
          <w:lang w:val="ru-RU"/>
        </w:rPr>
      </w:pPr>
      <w:bookmarkStart w:id="134" w:name="_Toc167204865"/>
      <w:r w:rsidRPr="005F6372">
        <w:rPr>
          <w:highlight w:val="red"/>
          <w:lang w:val="ru-RU"/>
        </w:rPr>
        <w:lastRenderedPageBreak/>
        <w:t>A-</w:t>
      </w:r>
      <w:r w:rsidR="002D287C" w:rsidRPr="005F6372">
        <w:rPr>
          <w:highlight w:val="red"/>
          <w:lang w:val="ru-RU"/>
        </w:rPr>
        <w:t>1</w:t>
      </w:r>
      <w:r w:rsidRPr="005F6372">
        <w:rPr>
          <w:highlight w:val="red"/>
          <w:lang w:val="ru-RU"/>
        </w:rPr>
        <w:t>.</w:t>
      </w:r>
      <w:r w:rsidR="00FD1BAC" w:rsidRPr="005F6372">
        <w:rPr>
          <w:highlight w:val="red"/>
        </w:rPr>
        <w:t>3</w:t>
      </w:r>
      <w:r w:rsidR="007A103A" w:rsidRPr="005F6372">
        <w:rPr>
          <w:highlight w:val="red"/>
          <w:lang w:val="ru-RU"/>
        </w:rPr>
        <w:t>. Удалить категорию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4014F2" w14:paraId="432C85A7" w14:textId="77777777" w:rsidTr="00676DE0">
        <w:tc>
          <w:tcPr>
            <w:tcW w:w="704" w:type="dxa"/>
            <w:shd w:val="clear" w:color="auto" w:fill="auto"/>
          </w:tcPr>
          <w:p w14:paraId="5E878613" w14:textId="29A3E8FB" w:rsidR="00676DE0" w:rsidRPr="005F6372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5F6372">
              <w:rPr>
                <w:highlight w:val="red"/>
              </w:rPr>
              <w:t>A-</w:t>
            </w:r>
            <w:r w:rsidR="002D287C" w:rsidRPr="005F6372">
              <w:rPr>
                <w:highlight w:val="red"/>
                <w:lang w:val="ru-RU"/>
              </w:rPr>
              <w:t>1</w:t>
            </w:r>
            <w:r w:rsidRPr="005F6372">
              <w:rPr>
                <w:highlight w:val="red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5F6372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5F6372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5F6372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5F6372">
              <w:rPr>
                <w:highlight w:val="red"/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5F6372" w:rsidRDefault="00676DE0" w:rsidP="00676DE0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Основное действующее лицо</w:t>
      </w:r>
      <w:r w:rsidRPr="005F6372">
        <w:rPr>
          <w:highlight w:val="red"/>
          <w:lang w:val="ru-RU"/>
        </w:rPr>
        <w:t>: Администратор.</w:t>
      </w:r>
    </w:p>
    <w:p w14:paraId="6E7617D4" w14:textId="77777777" w:rsidR="00676DE0" w:rsidRPr="005F6372" w:rsidRDefault="00676DE0" w:rsidP="00676DE0">
      <w:pPr>
        <w:rPr>
          <w:highlight w:val="red"/>
          <w:lang w:val="ru-RU"/>
        </w:rPr>
      </w:pPr>
      <w:r w:rsidRPr="005F6372">
        <w:rPr>
          <w:i/>
          <w:highlight w:val="red"/>
          <w:lang w:val="ru-RU"/>
        </w:rPr>
        <w:t>Другие участники прецедента</w:t>
      </w:r>
      <w:r w:rsidRPr="005F6372">
        <w:rPr>
          <w:highlight w:val="red"/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5F6372">
        <w:rPr>
          <w:highlight w:val="red"/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2915E" w14:textId="77777777" w:rsidR="00C10862" w:rsidRDefault="00C10862">
      <w:r>
        <w:separator/>
      </w:r>
    </w:p>
  </w:endnote>
  <w:endnote w:type="continuationSeparator" w:id="0">
    <w:p w14:paraId="52A5285B" w14:textId="77777777" w:rsidR="00C10862" w:rsidRDefault="00C10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869E" w14:textId="77777777" w:rsidR="00C10862" w:rsidRDefault="00C10862">
      <w:r>
        <w:separator/>
      </w:r>
    </w:p>
  </w:footnote>
  <w:footnote w:type="continuationSeparator" w:id="0">
    <w:p w14:paraId="26D19D5F" w14:textId="77777777" w:rsidR="00C10862" w:rsidRDefault="00C108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070"/>
    <w:rsid w:val="0002270D"/>
    <w:rsid w:val="00024437"/>
    <w:rsid w:val="0002728B"/>
    <w:rsid w:val="00034BCE"/>
    <w:rsid w:val="0004109E"/>
    <w:rsid w:val="000477F4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0F7B11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52C7"/>
    <w:rsid w:val="00186E7C"/>
    <w:rsid w:val="001872A1"/>
    <w:rsid w:val="00193585"/>
    <w:rsid w:val="00194100"/>
    <w:rsid w:val="001A0621"/>
    <w:rsid w:val="001A1994"/>
    <w:rsid w:val="001A3A0C"/>
    <w:rsid w:val="001A5858"/>
    <w:rsid w:val="001B2978"/>
    <w:rsid w:val="001B383B"/>
    <w:rsid w:val="001D245F"/>
    <w:rsid w:val="001E03E7"/>
    <w:rsid w:val="001E0CE8"/>
    <w:rsid w:val="001E2F1D"/>
    <w:rsid w:val="001E45A3"/>
    <w:rsid w:val="001E7DEE"/>
    <w:rsid w:val="001F0D4D"/>
    <w:rsid w:val="001F22A4"/>
    <w:rsid w:val="001F2B66"/>
    <w:rsid w:val="001F2E45"/>
    <w:rsid w:val="001F2F9D"/>
    <w:rsid w:val="002015F6"/>
    <w:rsid w:val="00201930"/>
    <w:rsid w:val="00204134"/>
    <w:rsid w:val="00204734"/>
    <w:rsid w:val="00204EA8"/>
    <w:rsid w:val="002079A6"/>
    <w:rsid w:val="002140FE"/>
    <w:rsid w:val="00225FFD"/>
    <w:rsid w:val="0023030C"/>
    <w:rsid w:val="0023054A"/>
    <w:rsid w:val="00232FF1"/>
    <w:rsid w:val="0023320D"/>
    <w:rsid w:val="002356A4"/>
    <w:rsid w:val="00244F12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287C"/>
    <w:rsid w:val="002D45C5"/>
    <w:rsid w:val="002E0CFE"/>
    <w:rsid w:val="002E0E27"/>
    <w:rsid w:val="002E435C"/>
    <w:rsid w:val="002E57C8"/>
    <w:rsid w:val="002F1A49"/>
    <w:rsid w:val="002F6148"/>
    <w:rsid w:val="002F6ABD"/>
    <w:rsid w:val="00300ECC"/>
    <w:rsid w:val="00301A72"/>
    <w:rsid w:val="00311658"/>
    <w:rsid w:val="0031283E"/>
    <w:rsid w:val="00327CA0"/>
    <w:rsid w:val="00330211"/>
    <w:rsid w:val="003318A5"/>
    <w:rsid w:val="00336D5E"/>
    <w:rsid w:val="003478C6"/>
    <w:rsid w:val="003507A9"/>
    <w:rsid w:val="003530B9"/>
    <w:rsid w:val="00362F74"/>
    <w:rsid w:val="003643A3"/>
    <w:rsid w:val="00364655"/>
    <w:rsid w:val="003673EE"/>
    <w:rsid w:val="00367463"/>
    <w:rsid w:val="003815E3"/>
    <w:rsid w:val="0038179C"/>
    <w:rsid w:val="00382A9B"/>
    <w:rsid w:val="00387B2F"/>
    <w:rsid w:val="0039639A"/>
    <w:rsid w:val="003B0A43"/>
    <w:rsid w:val="003B0DF1"/>
    <w:rsid w:val="003C06DF"/>
    <w:rsid w:val="003C12D1"/>
    <w:rsid w:val="003C13E6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3F59F4"/>
    <w:rsid w:val="004014F2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5986"/>
    <w:rsid w:val="00477A24"/>
    <w:rsid w:val="00480E4B"/>
    <w:rsid w:val="00484C3B"/>
    <w:rsid w:val="00484FC6"/>
    <w:rsid w:val="0049305C"/>
    <w:rsid w:val="004B0324"/>
    <w:rsid w:val="004B2405"/>
    <w:rsid w:val="004B4971"/>
    <w:rsid w:val="004B7B18"/>
    <w:rsid w:val="004C141F"/>
    <w:rsid w:val="004D1125"/>
    <w:rsid w:val="004D38CD"/>
    <w:rsid w:val="004E138F"/>
    <w:rsid w:val="004E23F0"/>
    <w:rsid w:val="004E3510"/>
    <w:rsid w:val="004E5866"/>
    <w:rsid w:val="004E6BD8"/>
    <w:rsid w:val="004F0B65"/>
    <w:rsid w:val="004F416B"/>
    <w:rsid w:val="004F49F6"/>
    <w:rsid w:val="005003C0"/>
    <w:rsid w:val="005016DF"/>
    <w:rsid w:val="00502BCD"/>
    <w:rsid w:val="005036BB"/>
    <w:rsid w:val="00504134"/>
    <w:rsid w:val="00506C19"/>
    <w:rsid w:val="0051078E"/>
    <w:rsid w:val="00517ED8"/>
    <w:rsid w:val="00522DCE"/>
    <w:rsid w:val="00526B86"/>
    <w:rsid w:val="00532F42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372"/>
    <w:rsid w:val="005F6C25"/>
    <w:rsid w:val="00602374"/>
    <w:rsid w:val="00610407"/>
    <w:rsid w:val="00611F21"/>
    <w:rsid w:val="00615EC6"/>
    <w:rsid w:val="00617F2F"/>
    <w:rsid w:val="0062266E"/>
    <w:rsid w:val="00627E68"/>
    <w:rsid w:val="00653A09"/>
    <w:rsid w:val="00654904"/>
    <w:rsid w:val="006607D5"/>
    <w:rsid w:val="00662FBD"/>
    <w:rsid w:val="00665BD0"/>
    <w:rsid w:val="006666BC"/>
    <w:rsid w:val="00670B8E"/>
    <w:rsid w:val="00676D21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4A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6F7CD5"/>
    <w:rsid w:val="00701397"/>
    <w:rsid w:val="0070346C"/>
    <w:rsid w:val="00710E54"/>
    <w:rsid w:val="0071250F"/>
    <w:rsid w:val="00714F16"/>
    <w:rsid w:val="0071551F"/>
    <w:rsid w:val="00715697"/>
    <w:rsid w:val="00715854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428F"/>
    <w:rsid w:val="0076525D"/>
    <w:rsid w:val="00766187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0EA2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7F7C19"/>
    <w:rsid w:val="00803215"/>
    <w:rsid w:val="00805499"/>
    <w:rsid w:val="0080796C"/>
    <w:rsid w:val="008126F8"/>
    <w:rsid w:val="00823057"/>
    <w:rsid w:val="00831BB3"/>
    <w:rsid w:val="00832CAA"/>
    <w:rsid w:val="00836CD9"/>
    <w:rsid w:val="008459C6"/>
    <w:rsid w:val="008465FD"/>
    <w:rsid w:val="00847218"/>
    <w:rsid w:val="00852F97"/>
    <w:rsid w:val="00855A4A"/>
    <w:rsid w:val="00856802"/>
    <w:rsid w:val="00857EFF"/>
    <w:rsid w:val="008614E6"/>
    <w:rsid w:val="00873E03"/>
    <w:rsid w:val="00876373"/>
    <w:rsid w:val="0087641C"/>
    <w:rsid w:val="0088059A"/>
    <w:rsid w:val="00880D3F"/>
    <w:rsid w:val="008828ED"/>
    <w:rsid w:val="00886C70"/>
    <w:rsid w:val="00893859"/>
    <w:rsid w:val="00894EC5"/>
    <w:rsid w:val="008A0527"/>
    <w:rsid w:val="008B3ACC"/>
    <w:rsid w:val="008B4266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3980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320F"/>
    <w:rsid w:val="00965662"/>
    <w:rsid w:val="009662C0"/>
    <w:rsid w:val="00966964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A791F"/>
    <w:rsid w:val="009B53E9"/>
    <w:rsid w:val="009B667A"/>
    <w:rsid w:val="009C1F6A"/>
    <w:rsid w:val="009C4915"/>
    <w:rsid w:val="009D00C0"/>
    <w:rsid w:val="009D2338"/>
    <w:rsid w:val="009D429A"/>
    <w:rsid w:val="009E6965"/>
    <w:rsid w:val="009F2356"/>
    <w:rsid w:val="009F484F"/>
    <w:rsid w:val="009F67BE"/>
    <w:rsid w:val="00A07EE1"/>
    <w:rsid w:val="00A12A9D"/>
    <w:rsid w:val="00A207F4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91E"/>
    <w:rsid w:val="00A90EE1"/>
    <w:rsid w:val="00AA6102"/>
    <w:rsid w:val="00AA69FD"/>
    <w:rsid w:val="00AA6F15"/>
    <w:rsid w:val="00AB1743"/>
    <w:rsid w:val="00AB7993"/>
    <w:rsid w:val="00AB7EB8"/>
    <w:rsid w:val="00AC4180"/>
    <w:rsid w:val="00AC6902"/>
    <w:rsid w:val="00AC7236"/>
    <w:rsid w:val="00AD0AE0"/>
    <w:rsid w:val="00AD0CB3"/>
    <w:rsid w:val="00AD28C6"/>
    <w:rsid w:val="00AD2A86"/>
    <w:rsid w:val="00AD5384"/>
    <w:rsid w:val="00AD7385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20977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67E5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BF6C9A"/>
    <w:rsid w:val="00BF7718"/>
    <w:rsid w:val="00C0155A"/>
    <w:rsid w:val="00C01DE8"/>
    <w:rsid w:val="00C0287A"/>
    <w:rsid w:val="00C02F9D"/>
    <w:rsid w:val="00C03B4E"/>
    <w:rsid w:val="00C0572A"/>
    <w:rsid w:val="00C06D01"/>
    <w:rsid w:val="00C10862"/>
    <w:rsid w:val="00C2303C"/>
    <w:rsid w:val="00C26F03"/>
    <w:rsid w:val="00C27C67"/>
    <w:rsid w:val="00C3540B"/>
    <w:rsid w:val="00C372D1"/>
    <w:rsid w:val="00C5243D"/>
    <w:rsid w:val="00C536B1"/>
    <w:rsid w:val="00C5409B"/>
    <w:rsid w:val="00C55161"/>
    <w:rsid w:val="00C56E41"/>
    <w:rsid w:val="00C5769C"/>
    <w:rsid w:val="00C60135"/>
    <w:rsid w:val="00C6383C"/>
    <w:rsid w:val="00C646DC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22DD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57AA6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2E98"/>
    <w:rsid w:val="00DB4321"/>
    <w:rsid w:val="00DB60FA"/>
    <w:rsid w:val="00DB7619"/>
    <w:rsid w:val="00DC375F"/>
    <w:rsid w:val="00DC4724"/>
    <w:rsid w:val="00DC7CA6"/>
    <w:rsid w:val="00DD0B46"/>
    <w:rsid w:val="00DD2B40"/>
    <w:rsid w:val="00DD4090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4087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5992"/>
    <w:rsid w:val="00E66980"/>
    <w:rsid w:val="00E80056"/>
    <w:rsid w:val="00E84321"/>
    <w:rsid w:val="00E902B1"/>
    <w:rsid w:val="00E92D3C"/>
    <w:rsid w:val="00E96AFA"/>
    <w:rsid w:val="00E97277"/>
    <w:rsid w:val="00EA1E20"/>
    <w:rsid w:val="00EA2901"/>
    <w:rsid w:val="00EA3EAC"/>
    <w:rsid w:val="00EA7FD0"/>
    <w:rsid w:val="00EB05D1"/>
    <w:rsid w:val="00EB203C"/>
    <w:rsid w:val="00EB25A1"/>
    <w:rsid w:val="00EB62AD"/>
    <w:rsid w:val="00EC0AB0"/>
    <w:rsid w:val="00EC15EB"/>
    <w:rsid w:val="00EC5A06"/>
    <w:rsid w:val="00EC717F"/>
    <w:rsid w:val="00ED5592"/>
    <w:rsid w:val="00EE202E"/>
    <w:rsid w:val="00EE3829"/>
    <w:rsid w:val="00EE47B3"/>
    <w:rsid w:val="00EE4E4E"/>
    <w:rsid w:val="00EF06FD"/>
    <w:rsid w:val="00EF5438"/>
    <w:rsid w:val="00EF77C4"/>
    <w:rsid w:val="00F00346"/>
    <w:rsid w:val="00F027D3"/>
    <w:rsid w:val="00F05F0C"/>
    <w:rsid w:val="00F10925"/>
    <w:rsid w:val="00F132CF"/>
    <w:rsid w:val="00F16506"/>
    <w:rsid w:val="00F209B2"/>
    <w:rsid w:val="00F22418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94B24"/>
    <w:rsid w:val="00F95D63"/>
    <w:rsid w:val="00FA35DB"/>
    <w:rsid w:val="00FA665A"/>
    <w:rsid w:val="00FB113B"/>
    <w:rsid w:val="00FB421C"/>
    <w:rsid w:val="00FC33AF"/>
    <w:rsid w:val="00FC6534"/>
    <w:rsid w:val="00FD1BAC"/>
    <w:rsid w:val="00FD4B18"/>
    <w:rsid w:val="00FD5058"/>
    <w:rsid w:val="00FD54DD"/>
    <w:rsid w:val="00FD575D"/>
    <w:rsid w:val="00FD635D"/>
    <w:rsid w:val="00FE42D6"/>
    <w:rsid w:val="00FE6D07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  <w:style w:type="character" w:styleId="af4">
    <w:name w:val="annotation reference"/>
    <w:basedOn w:val="a1"/>
    <w:rsid w:val="00022070"/>
    <w:rPr>
      <w:sz w:val="16"/>
      <w:szCs w:val="16"/>
    </w:rPr>
  </w:style>
  <w:style w:type="paragraph" w:styleId="af5">
    <w:name w:val="annotation text"/>
    <w:basedOn w:val="a0"/>
    <w:link w:val="af6"/>
    <w:rsid w:val="00022070"/>
    <w:pPr>
      <w:spacing w:line="240" w:lineRule="auto"/>
    </w:pPr>
  </w:style>
  <w:style w:type="character" w:customStyle="1" w:styleId="af6">
    <w:name w:val="Текст примечания Знак"/>
    <w:basedOn w:val="a1"/>
    <w:link w:val="af5"/>
    <w:rsid w:val="00022070"/>
    <w:rPr>
      <w:lang w:val="en-US"/>
    </w:rPr>
  </w:style>
  <w:style w:type="paragraph" w:styleId="af7">
    <w:name w:val="annotation subject"/>
    <w:basedOn w:val="af5"/>
    <w:next w:val="af5"/>
    <w:link w:val="af8"/>
    <w:rsid w:val="00022070"/>
    <w:rPr>
      <w:b/>
      <w:bCs/>
    </w:rPr>
  </w:style>
  <w:style w:type="character" w:customStyle="1" w:styleId="af8">
    <w:name w:val="Тема примечания Знак"/>
    <w:basedOn w:val="af6"/>
    <w:link w:val="af7"/>
    <w:rsid w:val="00022070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2148</TotalTime>
  <Pages>35</Pages>
  <Words>9041</Words>
  <Characters>51534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60455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417</cp:revision>
  <cp:lastPrinted>2023-09-27T20:44:00Z</cp:lastPrinted>
  <dcterms:created xsi:type="dcterms:W3CDTF">2023-04-07T16:06:00Z</dcterms:created>
  <dcterms:modified xsi:type="dcterms:W3CDTF">2024-05-21T13:33:00Z</dcterms:modified>
</cp:coreProperties>
</file>