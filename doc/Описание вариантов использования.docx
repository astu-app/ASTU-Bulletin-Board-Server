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1F36CD06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3C13E6" w:rsidRPr="005F6372">
        <w:rPr>
          <w:sz w:val="28"/>
          <w:lang w:val="ru-RU"/>
        </w:rPr>
        <w:t>7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B967E5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5B47B9F3" w14:textId="422C33AB" w:rsidR="005F6372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67204787" w:history="1">
            <w:r w:rsidR="005F6372" w:rsidRPr="002D070C">
              <w:rPr>
                <w:rStyle w:val="ae"/>
                <w:noProof/>
                <w:lang w:val="ru-RU" w:eastAsia="en-US"/>
              </w:rPr>
              <w:t>1.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_Toc167204787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9B58D6B" w14:textId="680FC8FD" w:rsidR="005F6372" w:rsidRDefault="00E30C1A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88" w:history="1">
            <w:r w:rsidR="005F6372" w:rsidRPr="002D070C">
              <w:rPr>
                <w:rStyle w:val="ae"/>
                <w:noProof/>
                <w:lang w:val="ru-RU" w:eastAsia="en-US"/>
              </w:rPr>
              <w:t>2.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_Toc167204788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4FF4285" w14:textId="134B1189" w:rsidR="005F6372" w:rsidRDefault="00E30C1A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89" w:history="1">
            <w:r w:rsidR="005F6372" w:rsidRPr="002D070C">
              <w:rPr>
                <w:rStyle w:val="ae"/>
                <w:noProof/>
                <w:lang w:val="ru-RU" w:eastAsia="en-US"/>
              </w:rPr>
              <w:t>3.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_Toc167204789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FA7E3CB" w14:textId="0B5371A0" w:rsidR="005F6372" w:rsidRDefault="00E30C1A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0" w:history="1">
            <w:r w:rsidR="005F6372" w:rsidRPr="002D070C">
              <w:rPr>
                <w:rStyle w:val="ae"/>
                <w:noProof/>
                <w:lang w:val="ru-RU"/>
              </w:rPr>
              <w:t>3.1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S-1. Просмотреть доску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6DAF022" w14:textId="6207EA70" w:rsidR="005F6372" w:rsidRDefault="00E30C1A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1" w:history="1">
            <w:r w:rsidR="005F6372" w:rsidRPr="002D070C">
              <w:rPr>
                <w:rStyle w:val="ae"/>
                <w:noProof/>
                <w:lang w:val="ru-RU"/>
              </w:rPr>
              <w:t>3.2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S</w:t>
            </w:r>
            <w:r w:rsidR="005F6372" w:rsidRPr="002D070C">
              <w:rPr>
                <w:rStyle w:val="ae"/>
                <w:noProof/>
              </w:rPr>
              <w:t>-1.1</w:t>
            </w:r>
            <w:r w:rsidR="005F6372" w:rsidRPr="002D070C">
              <w:rPr>
                <w:rStyle w:val="ae"/>
                <w:noProof/>
                <w:lang w:val="ru-RU"/>
              </w:rPr>
              <w:t>. Пройти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83B3F42" w14:textId="7C34432C" w:rsidR="005F6372" w:rsidRDefault="00E30C1A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2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</w:t>
            </w:r>
            <w:r w:rsidR="005F6372" w:rsidRPr="002D070C">
              <w:rPr>
                <w:rStyle w:val="ae"/>
                <w:noProof/>
                <w:highlight w:val="red"/>
              </w:rPr>
              <w:t>-1.2</w:t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. Скачать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3F6D14C" w14:textId="3C7F8B10" w:rsidR="005F6372" w:rsidRDefault="00E30C1A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3" w:history="1">
            <w:r w:rsidR="005F6372" w:rsidRPr="002D070C">
              <w:rPr>
                <w:rStyle w:val="ae"/>
                <w:noProof/>
                <w:lang w:val="ru-RU"/>
              </w:rPr>
              <w:t>3.4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S-2. Получить уведомление о новом объявлении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EC81012" w14:textId="71CCBCD7" w:rsidR="005F6372" w:rsidRDefault="00E30C1A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4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 xml:space="preserve">S-2.1. Получить </w:t>
            </w:r>
            <w:r w:rsidR="005F6372" w:rsidRPr="002D070C">
              <w:rPr>
                <w:rStyle w:val="ae"/>
                <w:noProof/>
                <w:highlight w:val="red"/>
              </w:rPr>
              <w:t>push</w:t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-уведомление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C1D7CF8" w14:textId="4A409B83" w:rsidR="005F6372" w:rsidRDefault="00E30C1A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5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S-2.2. Получить уведомление по электронной почте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2502ECD" w14:textId="10D2A4EA" w:rsidR="005F6372" w:rsidRDefault="00E30C1A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6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S-3. Управление подписками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9206038" w14:textId="2AA29493" w:rsidR="005F6372" w:rsidRDefault="00E30C1A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7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S-3.1. Добавить категории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A17EDA1" w14:textId="78F489C7" w:rsidR="005F6372" w:rsidRDefault="00E30C1A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8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S-3.2. Удалить категории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304168D" w14:textId="26A32919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799" w:history="1">
            <w:r w:rsidR="005F6372" w:rsidRPr="002D070C">
              <w:rPr>
                <w:rStyle w:val="ae"/>
                <w:noProof/>
                <w:lang w:val="ru-RU"/>
              </w:rPr>
              <w:t>3.10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</w:t>
            </w:r>
            <w:r w:rsidR="005F6372" w:rsidRPr="002D070C">
              <w:rPr>
                <w:rStyle w:val="ae"/>
                <w:noProof/>
              </w:rPr>
              <w:t>-</w:t>
            </w:r>
            <w:r w:rsidR="005F6372" w:rsidRPr="002D070C">
              <w:rPr>
                <w:rStyle w:val="ae"/>
                <w:noProof/>
                <w:lang w:val="ru-RU"/>
              </w:rPr>
              <w:t>1. Управление объявлениями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_Toc167204799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EE1E9A1" w14:textId="30821B99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0" w:history="1">
            <w:r w:rsidR="005F6372" w:rsidRPr="002D070C">
              <w:rPr>
                <w:rStyle w:val="ae"/>
                <w:noProof/>
                <w:lang w:val="ru-RU"/>
              </w:rPr>
              <w:t>3.11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</w:t>
            </w:r>
            <w:r w:rsidR="005F6372" w:rsidRPr="002D070C">
              <w:rPr>
                <w:rStyle w:val="ae"/>
                <w:noProof/>
              </w:rPr>
              <w:t>.1</w:t>
            </w:r>
            <w:r w:rsidR="005F6372" w:rsidRPr="002D070C">
              <w:rPr>
                <w:rStyle w:val="ae"/>
                <w:noProof/>
                <w:lang w:val="ru-RU"/>
              </w:rPr>
              <w:t>. Создать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19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BCC8721" w14:textId="2AC973F6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1" w:history="1">
            <w:r w:rsidR="005F6372" w:rsidRPr="002D070C">
              <w:rPr>
                <w:rStyle w:val="ae"/>
                <w:noProof/>
                <w:lang w:val="ru-RU"/>
              </w:rPr>
              <w:t>3.12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</w:t>
            </w:r>
            <w:r w:rsidR="005F6372" w:rsidRPr="002D070C">
              <w:rPr>
                <w:rStyle w:val="ae"/>
                <w:noProof/>
              </w:rPr>
              <w:t>-1.1.1</w:t>
            </w:r>
            <w:r w:rsidR="005F6372" w:rsidRPr="002D070C">
              <w:rPr>
                <w:rStyle w:val="ae"/>
                <w:noProof/>
                <w:lang w:val="ru-RU"/>
              </w:rPr>
              <w:t>. Указать текст объявления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068B4F6" w14:textId="1D77BAB6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2" w:history="1">
            <w:r w:rsidR="005F6372" w:rsidRPr="002D070C">
              <w:rPr>
                <w:rStyle w:val="ae"/>
                <w:noProof/>
                <w:lang w:val="ru-RU"/>
              </w:rPr>
              <w:t>3.13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E-1.1.2. Выбор получателей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BF30F25" w14:textId="264F1051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3" w:history="1">
            <w:r w:rsidR="005F6372" w:rsidRPr="002D070C">
              <w:rPr>
                <w:rStyle w:val="ae"/>
                <w:noProof/>
                <w:lang w:val="ru-RU"/>
              </w:rPr>
              <w:t>3.14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698C6C0" w14:textId="0C978BFF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4" w:history="1">
            <w:r w:rsidR="005F6372" w:rsidRPr="002D070C">
              <w:rPr>
                <w:rStyle w:val="ae"/>
                <w:noProof/>
                <w:lang w:val="ru-RU"/>
              </w:rPr>
              <w:t>3.15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E-1.1.4. Задать дату и время публикации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E0D7217" w14:textId="70E7F625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5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3.16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E-1.1.5. Прикрепить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4DEBAFD" w14:textId="7B95ED3D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6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3.17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E-1.1.5.1. Загрузить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FB8658E" w14:textId="71B356EE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7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3.18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E-1.1.6. Выбрать категории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01CFD22" w14:textId="2667C19D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8" w:history="1">
            <w:r w:rsidR="005F6372" w:rsidRPr="002D070C">
              <w:rPr>
                <w:rStyle w:val="ae"/>
                <w:noProof/>
                <w:lang w:val="ru-RU"/>
              </w:rPr>
              <w:t>3.19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E-1.1.7. Прикрепить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327E7A1" w14:textId="185F0122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09" w:history="1">
            <w:r w:rsidR="005F6372" w:rsidRPr="002D070C">
              <w:rPr>
                <w:rStyle w:val="ae"/>
                <w:noProof/>
                <w:lang w:val="ru-RU"/>
              </w:rPr>
              <w:t>3.20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E-2.1.3. Задать срок окончания голосования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_Toc167204809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CEDE301" w14:textId="2EC2B82D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0" w:history="1">
            <w:r w:rsidR="005F6372" w:rsidRPr="002D070C">
              <w:rPr>
                <w:rStyle w:val="ae"/>
                <w:noProof/>
                <w:highlight w:val="green"/>
                <w:lang w:val="ru-RU"/>
              </w:rPr>
              <w:t>3.21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green"/>
                <w:lang w:val="ru-RU"/>
              </w:rPr>
              <w:t>E-2.1.4. Установить блокировку результатов до закрытия голосования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D2A7D33" w14:textId="02E1C063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1" w:history="1">
            <w:r w:rsidR="005F6372" w:rsidRPr="002D070C">
              <w:rPr>
                <w:rStyle w:val="ae"/>
                <w:noProof/>
                <w:lang w:val="ru-RU"/>
              </w:rPr>
              <w:t>3.22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 Редактировать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211CD38" w14:textId="73493147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2" w:history="1">
            <w:r w:rsidR="005F6372" w:rsidRPr="002D070C">
              <w:rPr>
                <w:rStyle w:val="ae"/>
                <w:noProof/>
                <w:lang w:val="ru-RU"/>
              </w:rPr>
              <w:t>3.23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E-1.2.1. Изменить текст объявления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FFA9FF4" w14:textId="006FE33A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3" w:history="1">
            <w:r w:rsidR="005F6372" w:rsidRPr="002D070C">
              <w:rPr>
                <w:rStyle w:val="ae"/>
                <w:noProof/>
                <w:lang w:val="ru-RU"/>
              </w:rPr>
              <w:t>3.24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</w:t>
            </w:r>
            <w:r w:rsidR="005F6372" w:rsidRPr="002D070C">
              <w:rPr>
                <w:rStyle w:val="ae"/>
                <w:noProof/>
              </w:rPr>
              <w:t>2</w:t>
            </w:r>
            <w:r w:rsidR="005F6372" w:rsidRPr="002D070C">
              <w:rPr>
                <w:rStyle w:val="ae"/>
                <w:noProof/>
                <w:lang w:val="ru-RU"/>
              </w:rPr>
              <w:t>. Изменить группы получателей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CD73FD5" w14:textId="4A0C3AC3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4" w:history="1">
            <w:r w:rsidR="005F6372" w:rsidRPr="002D070C">
              <w:rPr>
                <w:rStyle w:val="ae"/>
                <w:noProof/>
                <w:lang w:val="ru-RU"/>
              </w:rPr>
              <w:t>3.25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8B8D9AB" w14:textId="5DA38C87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5" w:history="1">
            <w:r w:rsidR="005F6372" w:rsidRPr="002D070C">
              <w:rPr>
                <w:rStyle w:val="ae"/>
                <w:noProof/>
                <w:lang w:val="ru-RU"/>
              </w:rPr>
              <w:t>3.26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E-1.2.4. Изменить срок отложенной публикации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68368BD" w14:textId="1C84CA06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6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3.27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E-1.2.5. Прикрепить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A55D88D" w14:textId="5351541C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7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3.28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E-1.2.6. Открепить файлы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A617469" w14:textId="340CBD4F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8" w:history="1">
            <w:r w:rsidR="005F6372" w:rsidRPr="002D070C">
              <w:rPr>
                <w:rStyle w:val="ae"/>
                <w:noProof/>
                <w:lang w:val="ru-RU"/>
              </w:rPr>
              <w:t>3.29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E-1.2.7. Прикрепить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7BBBC28" w14:textId="5856C192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19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3.30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E-1.2.8. Изменить категории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_Toc167204819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82E2678" w14:textId="3487E786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0" w:history="1">
            <w:r w:rsidR="005F6372" w:rsidRPr="002D070C">
              <w:rPr>
                <w:rStyle w:val="ae"/>
                <w:noProof/>
                <w:lang w:val="ru-RU"/>
              </w:rPr>
              <w:t>3.31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D869E91" w14:textId="7D50FD18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1" w:history="1">
            <w:r w:rsidR="005F6372" w:rsidRPr="002D070C">
              <w:rPr>
                <w:rStyle w:val="ae"/>
                <w:noProof/>
                <w:lang w:val="ru-RU"/>
              </w:rPr>
              <w:t>3.32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E-1.4. Удалить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07DD368" w14:textId="691F8271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2" w:history="1">
            <w:r w:rsidR="005F6372" w:rsidRPr="002D070C">
              <w:rPr>
                <w:rStyle w:val="ae"/>
                <w:noProof/>
                <w:lang w:val="ru-RU"/>
              </w:rPr>
              <w:t>3.33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E-1.5. Скрыть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623EF21" w14:textId="67B2C4C2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3" w:history="1">
            <w:r w:rsidR="005F6372" w:rsidRPr="002D070C">
              <w:rPr>
                <w:rStyle w:val="ae"/>
                <w:noProof/>
                <w:lang w:val="ru-RU"/>
              </w:rPr>
              <w:t>3.34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B99C797" w14:textId="290F5207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4" w:history="1">
            <w:r w:rsidR="005F6372" w:rsidRPr="002D070C">
              <w:rPr>
                <w:rStyle w:val="ae"/>
                <w:noProof/>
                <w:lang w:val="ru-RU"/>
              </w:rPr>
              <w:t>3.35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58AC1F3" w14:textId="74B1BBB7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5" w:history="1">
            <w:r w:rsidR="005F6372" w:rsidRPr="002D070C">
              <w:rPr>
                <w:rStyle w:val="ae"/>
                <w:noProof/>
                <w:lang w:val="ru-RU"/>
              </w:rPr>
              <w:t>3.36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73F55CE" w14:textId="72C1FD20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6" w:history="1">
            <w:r w:rsidR="005F6372" w:rsidRPr="002D070C">
              <w:rPr>
                <w:rStyle w:val="ae"/>
                <w:noProof/>
                <w:lang w:val="ru-RU"/>
              </w:rPr>
              <w:t>3.37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E-1.6.3. Удалить скрытое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26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3CB8119" w14:textId="314A1E8C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7" w:history="1">
            <w:r w:rsidR="005F6372" w:rsidRPr="002D070C">
              <w:rPr>
                <w:rStyle w:val="ae"/>
                <w:noProof/>
                <w:lang w:val="ru-RU"/>
              </w:rPr>
              <w:t>3.38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26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1247DF0" w14:textId="66D6E837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8" w:history="1">
            <w:r w:rsidR="005F6372" w:rsidRPr="002D070C">
              <w:rPr>
                <w:rStyle w:val="ae"/>
                <w:noProof/>
                <w:lang w:val="ru-RU"/>
              </w:rPr>
              <w:t>3.39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26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0004292" w14:textId="7A6C7F05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29" w:history="1">
            <w:r w:rsidR="005F6372" w:rsidRPr="002D070C">
              <w:rPr>
                <w:rStyle w:val="ae"/>
                <w:noProof/>
                <w:lang w:val="ru-RU"/>
              </w:rPr>
              <w:t>3.40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_Toc167204829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26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506A18C" w14:textId="5FDD0CBD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0" w:history="1">
            <w:r w:rsidR="005F6372" w:rsidRPr="002D070C">
              <w:rPr>
                <w:rStyle w:val="ae"/>
                <w:noProof/>
                <w:lang w:val="ru-RU"/>
              </w:rPr>
              <w:t>3.41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A704EC7" w14:textId="07E62C7D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1" w:history="1">
            <w:r w:rsidR="005F6372" w:rsidRPr="002D070C">
              <w:rPr>
                <w:rStyle w:val="ae"/>
                <w:noProof/>
                <w:lang w:val="ru-RU"/>
              </w:rPr>
              <w:t>3.42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18AF6BE" w14:textId="5F387618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2" w:history="1">
            <w:r w:rsidR="005F6372" w:rsidRPr="002D070C">
              <w:rPr>
                <w:rStyle w:val="ae"/>
                <w:noProof/>
                <w:lang w:val="ru-RU"/>
              </w:rPr>
              <w:t>3.43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 Управление опросами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B28B7AE" w14:textId="4DCBA0AE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3" w:history="1">
            <w:r w:rsidR="005F6372" w:rsidRPr="002D070C">
              <w:rPr>
                <w:rStyle w:val="ae"/>
                <w:noProof/>
                <w:lang w:val="ru-RU"/>
              </w:rPr>
              <w:t>3.44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 Создать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27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41B7431" w14:textId="3781B76B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4" w:history="1">
            <w:r w:rsidR="005F6372" w:rsidRPr="002D070C">
              <w:rPr>
                <w:rStyle w:val="ae"/>
                <w:noProof/>
                <w:lang w:val="ru-RU"/>
              </w:rPr>
              <w:t>3.45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E-2.1.1. Указать вопросы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C453771" w14:textId="0826D19A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5" w:history="1">
            <w:r w:rsidR="005F6372" w:rsidRPr="002D070C">
              <w:rPr>
                <w:rStyle w:val="ae"/>
                <w:noProof/>
                <w:lang w:val="ru-RU"/>
              </w:rPr>
              <w:t>3.46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E-2.1.1.1. Задать варианты ответов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66CDA5F" w14:textId="71E1DB02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6" w:history="1">
            <w:r w:rsidR="005F6372" w:rsidRPr="002D070C">
              <w:rPr>
                <w:rStyle w:val="ae"/>
                <w:noProof/>
                <w:lang w:val="ru-RU"/>
              </w:rPr>
              <w:t>3.47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E-2.1.1.2. Задать возможность множественного выбора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9022CB3" w14:textId="420AD320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7" w:history="1">
            <w:r w:rsidR="005F6372" w:rsidRPr="002D070C">
              <w:rPr>
                <w:rStyle w:val="ae"/>
                <w:noProof/>
                <w:lang w:val="ru-RU"/>
              </w:rPr>
              <w:t>3.48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E-2.1.2. Задать анонимность голосования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28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379C617" w14:textId="155B56D1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8" w:history="1">
            <w:r w:rsidR="005F6372" w:rsidRPr="002D070C">
              <w:rPr>
                <w:rStyle w:val="ae"/>
                <w:noProof/>
                <w:lang w:val="ru-RU"/>
              </w:rPr>
              <w:t>3.49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E-2.2. Собрать результаты опроса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1B12BE2" w14:textId="79D8D8AB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39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3.50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</w:t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-2.2.1. Выгрузить результаты опроса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_Toc167204839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44ED5A8A" w14:textId="5E0C4011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0" w:history="1">
            <w:r w:rsidR="005F6372" w:rsidRPr="002D070C">
              <w:rPr>
                <w:rStyle w:val="ae"/>
                <w:noProof/>
                <w:lang w:val="ru-RU"/>
              </w:rPr>
              <w:t>3.51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E-2.3. Закрыть опрос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0B72703" w14:textId="6985E69E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1" w:history="1">
            <w:r w:rsidR="005F6372" w:rsidRPr="002D070C">
              <w:rPr>
                <w:rStyle w:val="ae"/>
                <w:noProof/>
                <w:lang w:val="ru-RU"/>
              </w:rPr>
              <w:t>3.52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G-1. Управление администрируемыми группами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29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D6097D9" w14:textId="667AAF1E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2" w:history="1">
            <w:r w:rsidR="005F6372" w:rsidRPr="002D070C">
              <w:rPr>
                <w:rStyle w:val="ae"/>
                <w:noProof/>
                <w:lang w:val="ru-RU"/>
              </w:rPr>
              <w:t>3.53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</w:t>
            </w:r>
            <w:r w:rsidR="005F6372" w:rsidRPr="002D070C">
              <w:rPr>
                <w:rStyle w:val="ae"/>
                <w:noProof/>
              </w:rPr>
              <w:t>1</w:t>
            </w:r>
            <w:r w:rsidR="005F6372" w:rsidRPr="002D070C">
              <w:rPr>
                <w:rStyle w:val="ae"/>
                <w:noProof/>
                <w:lang w:val="ru-RU"/>
              </w:rPr>
              <w:t>. Создать группу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DAE400B" w14:textId="473F4EDB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3" w:history="1">
            <w:r w:rsidR="005F6372" w:rsidRPr="002D070C">
              <w:rPr>
                <w:rStyle w:val="ae"/>
                <w:noProof/>
                <w:lang w:val="ru-RU"/>
              </w:rPr>
              <w:t>3.54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</w:t>
            </w:r>
            <w:r w:rsidR="005F6372" w:rsidRPr="002D070C">
              <w:rPr>
                <w:rStyle w:val="ae"/>
                <w:noProof/>
              </w:rPr>
              <w:t>1</w:t>
            </w:r>
            <w:r w:rsidR="005F6372" w:rsidRPr="002D070C">
              <w:rPr>
                <w:rStyle w:val="ae"/>
                <w:noProof/>
                <w:lang w:val="ru-RU"/>
              </w:rPr>
              <w:t>.</w:t>
            </w:r>
            <w:r w:rsidR="005F6372" w:rsidRPr="002D070C">
              <w:rPr>
                <w:rStyle w:val="ae"/>
                <w:noProof/>
              </w:rPr>
              <w:t>1.</w:t>
            </w:r>
            <w:r w:rsidR="005F6372" w:rsidRPr="002D070C">
              <w:rPr>
                <w:rStyle w:val="ae"/>
                <w:noProof/>
                <w:lang w:val="ru-RU"/>
              </w:rPr>
              <w:t xml:space="preserve"> Указать название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0DBA22B" w14:textId="2E3D3265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4" w:history="1">
            <w:r w:rsidR="005F6372" w:rsidRPr="002D070C">
              <w:rPr>
                <w:rStyle w:val="ae"/>
                <w:noProof/>
                <w:lang w:val="ru-RU"/>
              </w:rPr>
              <w:t>3.55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</w:t>
            </w:r>
            <w:r w:rsidR="005F6372" w:rsidRPr="002D070C">
              <w:rPr>
                <w:rStyle w:val="ae"/>
                <w:noProof/>
              </w:rPr>
              <w:t>1</w:t>
            </w:r>
            <w:r w:rsidR="005F6372" w:rsidRPr="002D070C">
              <w:rPr>
                <w:rStyle w:val="ae"/>
                <w:noProof/>
                <w:lang w:val="ru-RU"/>
              </w:rPr>
              <w:t>.2. Задать администратора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54E8F9A0" w14:textId="18467337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5" w:history="1">
            <w:r w:rsidR="005F6372" w:rsidRPr="002D070C">
              <w:rPr>
                <w:rStyle w:val="ae"/>
                <w:noProof/>
                <w:lang w:val="ru-RU"/>
              </w:rPr>
              <w:t>3.56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-1.1.3. Добавить участников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30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8BD5D33" w14:textId="0BF4F98B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6" w:history="1">
            <w:r w:rsidR="005F6372" w:rsidRPr="002D070C">
              <w:rPr>
                <w:rStyle w:val="ae"/>
                <w:noProof/>
                <w:lang w:val="ru-RU"/>
              </w:rPr>
              <w:t>3.57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-1.1.4. Задать родительские группы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3AD1A7C" w14:textId="130872AA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7" w:history="1">
            <w:r w:rsidR="005F6372" w:rsidRPr="002D070C">
              <w:rPr>
                <w:rStyle w:val="ae"/>
                <w:noProof/>
                <w:lang w:val="ru-RU"/>
              </w:rPr>
              <w:t>3.58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</w:t>
            </w:r>
            <w:r w:rsidR="005F6372" w:rsidRPr="002D070C">
              <w:rPr>
                <w:rStyle w:val="ae"/>
                <w:noProof/>
              </w:rPr>
              <w:t>1</w:t>
            </w:r>
            <w:r w:rsidR="005F6372" w:rsidRPr="002D070C">
              <w:rPr>
                <w:rStyle w:val="ae"/>
                <w:noProof/>
                <w:lang w:val="ru-RU"/>
              </w:rPr>
              <w:t>.5. Задать дочерние группы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2DDE04A" w14:textId="1EC78222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8" w:history="1">
            <w:r w:rsidR="005F6372" w:rsidRPr="002D070C">
              <w:rPr>
                <w:rStyle w:val="ae"/>
                <w:noProof/>
                <w:lang w:val="ru-RU"/>
              </w:rPr>
              <w:t>3.59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</w:t>
            </w:r>
            <w:r w:rsidR="005F6372" w:rsidRPr="002D070C">
              <w:rPr>
                <w:rStyle w:val="ae"/>
                <w:noProof/>
              </w:rPr>
              <w:t>1.</w:t>
            </w:r>
            <w:r w:rsidR="005F6372" w:rsidRPr="002D070C">
              <w:rPr>
                <w:rStyle w:val="ae"/>
                <w:noProof/>
                <w:lang w:val="ru-RU"/>
              </w:rPr>
              <w:t>2. Просмотреть список администрируемых групп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4F2372D" w14:textId="4E729DD6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49" w:history="1">
            <w:r w:rsidR="005F6372" w:rsidRPr="002D070C">
              <w:rPr>
                <w:rStyle w:val="ae"/>
                <w:noProof/>
                <w:lang w:val="ru-RU"/>
              </w:rPr>
              <w:t>3.60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-1.3. Редактировать администрируемую группу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_Toc167204849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B3B66FC" w14:textId="13E16508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0" w:history="1">
            <w:r w:rsidR="005F6372" w:rsidRPr="002D070C">
              <w:rPr>
                <w:rStyle w:val="ae"/>
                <w:noProof/>
                <w:lang w:val="ru-RU"/>
              </w:rPr>
              <w:t>3.61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-1.3.1. Изменить название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31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0EA8D6B" w14:textId="396E58EE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1" w:history="1">
            <w:r w:rsidR="005F6372" w:rsidRPr="002D070C">
              <w:rPr>
                <w:rStyle w:val="ae"/>
                <w:noProof/>
                <w:lang w:val="ru-RU"/>
              </w:rPr>
              <w:t>3.62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A-1.3.2. Задать, изменить или удалить администратора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13FFA5E" w14:textId="2EDDDC40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2" w:history="1">
            <w:r w:rsidR="005F6372" w:rsidRPr="002D070C">
              <w:rPr>
                <w:rStyle w:val="ae"/>
                <w:noProof/>
                <w:lang w:val="ru-RU"/>
              </w:rPr>
              <w:t>3.63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-1.3.3. Изменить состав участников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E74C056" w14:textId="1F7F1855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3" w:history="1">
            <w:r w:rsidR="005F6372" w:rsidRPr="002D070C">
              <w:rPr>
                <w:rStyle w:val="ae"/>
                <w:noProof/>
                <w:lang w:val="ru-RU"/>
              </w:rPr>
              <w:t>3.64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-1.4. Удалить администрируемую группу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0039B6E" w14:textId="0255373C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4" w:history="1">
            <w:r w:rsidR="005F6372" w:rsidRPr="002D070C">
              <w:rPr>
                <w:rStyle w:val="ae"/>
                <w:noProof/>
                <w:lang w:val="ru-RU"/>
              </w:rPr>
              <w:t>3.65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</w:rPr>
              <w:t>G</w:t>
            </w:r>
            <w:r w:rsidR="005F6372" w:rsidRPr="002D070C">
              <w:rPr>
                <w:rStyle w:val="ae"/>
                <w:noProof/>
                <w:lang w:val="ru-RU"/>
              </w:rPr>
              <w:t>-1.5. Управление составом администрируемой группы пользователей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32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56E8BEC" w14:textId="590BF1E5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5" w:history="1">
            <w:r w:rsidR="005F6372" w:rsidRPr="002D070C">
              <w:rPr>
                <w:rStyle w:val="ae"/>
                <w:noProof/>
                <w:lang w:val="ru-RU"/>
              </w:rPr>
              <w:t>3.66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G-1.5.1. Добавить сотрудника в администрируемую группу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CFAC915" w14:textId="6C6180AC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6" w:history="1">
            <w:r w:rsidR="005F6372" w:rsidRPr="002D070C">
              <w:rPr>
                <w:rStyle w:val="ae"/>
                <w:noProof/>
                <w:lang w:val="ru-RU"/>
              </w:rPr>
              <w:t>3.67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G-1.5.2. Удалить сотрудника из администрируемой группы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_Toc167204856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C00F748" w14:textId="0407622F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7" w:history="1">
            <w:r w:rsidR="005F6372" w:rsidRPr="002D070C">
              <w:rPr>
                <w:rStyle w:val="ae"/>
                <w:noProof/>
                <w:lang w:val="ru-RU"/>
              </w:rPr>
              <w:t>3.68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lang w:val="ru-RU"/>
              </w:rPr>
              <w:t>G-1.5.3. Редактировать права сотрудника в администрируемой группе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_Toc167204857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3C1B5807" w14:textId="0B51703F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8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3.69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 Управление категориями объявлений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_Toc167204858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33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00CDA57" w14:textId="30626A65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59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3.70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A-1.1. Создать категорию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_Toc167204859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0820EE43" w14:textId="1C15013C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0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3.71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A-1.1.1. Указать название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_Toc167204860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72612BB9" w14:textId="6BD2BC26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1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3.72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A-1.1.2. Указать цвет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_Toc167204861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4D74639" w14:textId="0DD53CB9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2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3.73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A-1.2. Редактировать категорию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_Toc167204862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1ADBD45" w14:textId="3530286F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3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3.74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A-1.2.1. Редактировать название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_Toc167204863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2142BB43" w14:textId="47307738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4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3.75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A-1.2.2. Редактировать цвет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_Toc167204864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34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1816BFDA" w14:textId="46D07925" w:rsidR="005F6372" w:rsidRDefault="00E30C1A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7204865" w:history="1">
            <w:r w:rsidR="005F6372" w:rsidRPr="002D070C">
              <w:rPr>
                <w:rStyle w:val="ae"/>
                <w:noProof/>
                <w:highlight w:val="red"/>
                <w:lang w:val="ru-RU"/>
              </w:rPr>
              <w:t>3.76</w:t>
            </w:r>
            <w:r w:rsidR="005F637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A-1.</w:t>
            </w:r>
            <w:r w:rsidR="005F6372" w:rsidRPr="002D070C">
              <w:rPr>
                <w:rStyle w:val="ae"/>
                <w:noProof/>
                <w:highlight w:val="red"/>
              </w:rPr>
              <w:t>3</w:t>
            </w:r>
            <w:r w:rsidR="005F6372" w:rsidRPr="002D070C">
              <w:rPr>
                <w:rStyle w:val="ae"/>
                <w:noProof/>
                <w:highlight w:val="red"/>
                <w:lang w:val="ru-RU"/>
              </w:rPr>
              <w:t>. Удалить категорию</w:t>
            </w:r>
            <w:r w:rsidR="005F6372">
              <w:rPr>
                <w:noProof/>
                <w:webHidden/>
              </w:rPr>
              <w:tab/>
            </w:r>
            <w:r w:rsidR="005F6372">
              <w:rPr>
                <w:noProof/>
                <w:webHidden/>
              </w:rPr>
              <w:fldChar w:fldCharType="begin"/>
            </w:r>
            <w:r w:rsidR="005F6372">
              <w:rPr>
                <w:noProof/>
                <w:webHidden/>
              </w:rPr>
              <w:instrText xml:space="preserve"> PAGEREF _Toc167204865 \h </w:instrText>
            </w:r>
            <w:r w:rsidR="005F6372">
              <w:rPr>
                <w:noProof/>
                <w:webHidden/>
              </w:rPr>
            </w:r>
            <w:r w:rsidR="005F6372">
              <w:rPr>
                <w:noProof/>
                <w:webHidden/>
              </w:rPr>
              <w:fldChar w:fldCharType="separate"/>
            </w:r>
            <w:r w:rsidR="005F6372">
              <w:rPr>
                <w:noProof/>
                <w:webHidden/>
              </w:rPr>
              <w:t>35</w:t>
            </w:r>
            <w:r w:rsidR="005F6372">
              <w:rPr>
                <w:noProof/>
                <w:webHidden/>
              </w:rPr>
              <w:fldChar w:fldCharType="end"/>
            </w:r>
          </w:hyperlink>
        </w:p>
        <w:p w14:paraId="6738C86B" w14:textId="3BCABEC0" w:rsidR="00D84AFD" w:rsidRPr="003C06DF" w:rsidRDefault="00D84AFD" w:rsidP="00D84AFD">
          <w:r w:rsidRPr="00D2405E">
            <w:rPr>
              <w:b/>
              <w:bCs/>
            </w:rPr>
            <w:fldChar w:fldCharType="end"/>
          </w:r>
        </w:p>
      </w:sdtContent>
    </w:sdt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67204787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3D300A5E" w:rsidR="00F05F0C" w:rsidRPr="00D2405E" w:rsidRDefault="00A207F4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A207F4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70A9090" wp14:editId="772B96FF">
            <wp:extent cx="5943600" cy="6765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7DAF6B54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просмотре доски объявлений представлена </w:t>
      </w:r>
      <w:r w:rsidR="00A207F4">
        <w:rPr>
          <w:snapToGrid w:val="0"/>
          <w:color w:val="000000" w:themeColor="text1"/>
          <w:lang w:val="ru-RU"/>
        </w:rPr>
        <w:t>на</w:t>
      </w:r>
      <w:r w:rsidRPr="00D2405E">
        <w:rPr>
          <w:snapToGrid w:val="0"/>
          <w:color w:val="000000" w:themeColor="text1"/>
          <w:lang w:val="ru-RU"/>
        </w:rPr>
        <w:t xml:space="preserve"> рис. 2.</w:t>
      </w:r>
    </w:p>
    <w:p w14:paraId="30627EF1" w14:textId="44EECD56" w:rsidR="00E96AFA" w:rsidRPr="00D2405E" w:rsidRDefault="000E1D7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0E1D7A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18483BDA" wp14:editId="00D24394">
            <wp:extent cx="5038725" cy="1396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702" cy="13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25472062" w14:textId="3341051A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получении уведомления о публикации объявления представлена на рис. </w:t>
      </w:r>
      <w:r w:rsidR="00532F42"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CD9178" w14:textId="20394B03" w:rsidR="0053713A" w:rsidRPr="00D2405E" w:rsidRDefault="00532F42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532F42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50FF858F" wp14:editId="239ACBA4">
            <wp:extent cx="5943600" cy="1607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6450E8B1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532F42"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получении уведомления о публикации объявления</w:t>
      </w:r>
    </w:p>
    <w:p w14:paraId="2F689479" w14:textId="77777777" w:rsidR="00532F42" w:rsidRPr="00D2405E" w:rsidRDefault="00532F42" w:rsidP="00532F42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управлении подписками на получение уведомлений о публикации объявлений представлена на рис. </w:t>
      </w:r>
      <w:r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A14B933" w14:textId="02382757" w:rsidR="00532F42" w:rsidRPr="00D2405E" w:rsidRDefault="00532F42" w:rsidP="00532F42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532F42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F49D44D" wp14:editId="75BE1DEF">
            <wp:extent cx="5943600" cy="1743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229" w14:textId="77777777" w:rsidR="00532F42" w:rsidRPr="00D2405E" w:rsidRDefault="00532F42" w:rsidP="00532F42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подписками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510AF91A">
            <wp:extent cx="6400800" cy="38185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2038" cy="38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создании объявления представлена на рис. 6.</w:t>
      </w:r>
    </w:p>
    <w:p w14:paraId="7C958965" w14:textId="1A910083" w:rsidR="00F6692B" w:rsidRPr="00D2405E" w:rsidRDefault="00EE3829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EE3829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7CD5165" wp14:editId="5A075F92">
            <wp:extent cx="5943600" cy="34620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lastRenderedPageBreak/>
        <w:t>Рис. 6. Диаграмма прецедентов при создании объявления</w:t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1EEDF603" w:rsidR="002E0E27" w:rsidRPr="00D2405E" w:rsidRDefault="00EE3829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EE3829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2A039E91" wp14:editId="36C9D084">
            <wp:extent cx="5943600" cy="3852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4078A5C5" w:rsidR="009D2338" w:rsidRPr="00D2405E" w:rsidRDefault="00EE3829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EE3829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6F7C4790" wp14:editId="5C6FB42E">
            <wp:extent cx="5943600" cy="15043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7F9CD4D0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EE3829" w:rsidRPr="00EE3829">
        <w:rPr>
          <w:noProof/>
          <w:lang w:val="ru-RU"/>
        </w:rPr>
        <w:drawing>
          <wp:inline distT="0" distB="0" distL="0" distR="0" wp14:anchorId="653883F9" wp14:editId="7962ACB3">
            <wp:extent cx="5943600" cy="16141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1637" w14:textId="77777777" w:rsidR="00475986" w:rsidRDefault="002E0E27" w:rsidP="00475986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</w:p>
    <w:p w14:paraId="4B8717FC" w14:textId="299D0317" w:rsidR="00750861" w:rsidRPr="00D2405E" w:rsidRDefault="00750861" w:rsidP="00475986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администраторами групп своими группами представлена на рис. 10.</w:t>
      </w:r>
    </w:p>
    <w:p w14:paraId="18B00773" w14:textId="1B924240" w:rsidR="00750861" w:rsidRPr="00D2405E" w:rsidRDefault="00A207F4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A207F4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55044ED7" wp14:editId="2388D35E">
            <wp:extent cx="5943600" cy="22371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498A8A4B" w14:textId="100CD0DE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создании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2E83ABB" w14:textId="37ABB8EC" w:rsidR="00201930" w:rsidRPr="00D2405E" w:rsidRDefault="004F49F6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4F49F6">
        <w:rPr>
          <w:noProof/>
          <w:snapToGrid w:val="0"/>
          <w:color w:val="000000" w:themeColor="text1"/>
          <w:lang w:val="ru-RU"/>
        </w:rPr>
        <w:lastRenderedPageBreak/>
        <w:drawing>
          <wp:inline distT="0" distB="0" distL="0" distR="0" wp14:anchorId="51E1FD84" wp14:editId="349C6AC8">
            <wp:extent cx="5943600" cy="3030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D3" w14:textId="1C43C5EE" w:rsidR="00201930" w:rsidRPr="00D2405E" w:rsidRDefault="00201930" w:rsidP="00201930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создании группы пользователей</w:t>
      </w:r>
    </w:p>
    <w:p w14:paraId="4D7049BB" w14:textId="05A8C620" w:rsidR="00CA4E1B" w:rsidRPr="00D2405E" w:rsidRDefault="00CA4E1B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редактировании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7C961EC" w14:textId="05DCC093" w:rsidR="00CA4E1B" w:rsidRPr="00D2405E" w:rsidRDefault="00A207F4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A207F4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0D4872C" wp14:editId="70A4ABDB">
            <wp:extent cx="5943600" cy="18986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84" w14:textId="33E81527" w:rsidR="00CA4E1B" w:rsidRPr="00D2405E" w:rsidRDefault="00CA4E1B" w:rsidP="00CA4E1B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редактировании группы пользователей</w:t>
      </w:r>
    </w:p>
    <w:p w14:paraId="661ADFB1" w14:textId="77777777" w:rsidR="00475986" w:rsidRDefault="00475986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>
        <w:rPr>
          <w:snapToGrid w:val="0"/>
          <w:color w:val="000000" w:themeColor="text1"/>
          <w:lang w:val="ru-RU"/>
        </w:rPr>
        <w:br w:type="page"/>
      </w:r>
    </w:p>
    <w:p w14:paraId="7D843DE9" w14:textId="71585DFE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категориями объявлений представлена на рис. 1</w:t>
      </w:r>
      <w:r w:rsidR="007532C1"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5480BD4" w14:textId="6386BB9E" w:rsidR="00750861" w:rsidRPr="00D2405E" w:rsidRDefault="004F49F6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4F49F6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2D87DCE" wp14:editId="063459C5">
            <wp:extent cx="5943600" cy="18453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5AEB4ED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 w:rsidR="007532C1"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67204788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1A3A0C">
        <w:trPr>
          <w:tblHeader/>
        </w:trPr>
        <w:tc>
          <w:tcPr>
            <w:tcW w:w="562" w:type="dxa"/>
          </w:tcPr>
          <w:p w14:paraId="1F484728" w14:textId="26162E09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4014F2" w14:paraId="2FF8E654" w14:textId="77777777" w:rsidTr="001A3A0C">
        <w:tc>
          <w:tcPr>
            <w:tcW w:w="562" w:type="dxa"/>
          </w:tcPr>
          <w:p w14:paraId="1C1E0B06" w14:textId="6A40B62B" w:rsidR="00ED5592" w:rsidRPr="00DD4090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D4090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D4090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4014F2" w14:paraId="0E5D3AAA" w14:textId="77777777" w:rsidTr="001A3A0C">
        <w:tc>
          <w:tcPr>
            <w:tcW w:w="562" w:type="dxa"/>
          </w:tcPr>
          <w:p w14:paraId="6A7C76F6" w14:textId="4F998AE1" w:rsidR="00ED5592" w:rsidRPr="00DD4090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</w:t>
            </w:r>
            <w:r w:rsidRPr="00DD4090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09100D" w:rsidRPr="004014F2" w14:paraId="4A52613E" w14:textId="77777777" w:rsidTr="001A3A0C">
        <w:tc>
          <w:tcPr>
            <w:tcW w:w="562" w:type="dxa"/>
          </w:tcPr>
          <w:p w14:paraId="674FD679" w14:textId="5071ABD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3DD7179F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S-</w:t>
            </w:r>
            <w:r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E1E8B77" w14:textId="7FB2048D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6B659499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1B955108" w14:textId="3302A9B1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09100D" w:rsidRPr="004014F2" w14:paraId="7F7D19CB" w14:textId="77777777" w:rsidTr="001A3A0C">
        <w:tc>
          <w:tcPr>
            <w:tcW w:w="562" w:type="dxa"/>
          </w:tcPr>
          <w:p w14:paraId="492E8A6A" w14:textId="7B885A5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</w:t>
            </w:r>
          </w:p>
        </w:tc>
        <w:tc>
          <w:tcPr>
            <w:tcW w:w="1276" w:type="dxa"/>
            <w:shd w:val="clear" w:color="auto" w:fill="auto"/>
          </w:tcPr>
          <w:p w14:paraId="1980E3D2" w14:textId="6EF33A9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00B0A491" w14:textId="041C582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A607C6" w14:textId="4E6D9B5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6384FA24" w14:textId="5DEE338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09100D" w:rsidRPr="004014F2" w14:paraId="2377A44F" w14:textId="77777777" w:rsidTr="001A3A0C">
        <w:tc>
          <w:tcPr>
            <w:tcW w:w="562" w:type="dxa"/>
          </w:tcPr>
          <w:p w14:paraId="3391412F" w14:textId="38FDE224" w:rsidR="0009100D" w:rsidRPr="00532F4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667E6D15" w14:textId="163B755F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E-</w:t>
            </w:r>
            <w:r w:rsidRPr="00DD4090">
              <w:t>1</w:t>
            </w:r>
            <w:r w:rsidRPr="00DD4090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1B2BA3A3" w14:textId="02128140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3151FE" w14:textId="1AF52F85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23237CCE" w14:textId="4B2CCECB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09100D" w:rsidRPr="004014F2" w14:paraId="118937C6" w14:textId="77777777" w:rsidTr="001A3A0C">
        <w:tc>
          <w:tcPr>
            <w:tcW w:w="562" w:type="dxa"/>
          </w:tcPr>
          <w:p w14:paraId="7F1F0C59" w14:textId="7ED95DB6" w:rsidR="0009100D" w:rsidRPr="00532F4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6</w:t>
            </w:r>
          </w:p>
        </w:tc>
        <w:tc>
          <w:tcPr>
            <w:tcW w:w="1276" w:type="dxa"/>
            <w:shd w:val="clear" w:color="auto" w:fill="auto"/>
          </w:tcPr>
          <w:p w14:paraId="6529B468" w14:textId="11062B8C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0BFAE036" w14:textId="34C15F9E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27836B5" w14:textId="797E0E5B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48D79558" w14:textId="73F9B0B7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09100D" w:rsidRPr="004014F2" w14:paraId="10545B76" w14:textId="77777777" w:rsidTr="001A3A0C">
        <w:tc>
          <w:tcPr>
            <w:tcW w:w="562" w:type="dxa"/>
          </w:tcPr>
          <w:p w14:paraId="4C0D22B9" w14:textId="5EFCE19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7</w:t>
            </w:r>
          </w:p>
        </w:tc>
        <w:tc>
          <w:tcPr>
            <w:tcW w:w="1276" w:type="dxa"/>
            <w:shd w:val="clear" w:color="auto" w:fill="auto"/>
          </w:tcPr>
          <w:p w14:paraId="10DA6F55" w14:textId="4CFD5FD4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26EDC00F" w14:textId="2F5231E4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9EDD16D" w14:textId="7F50C48D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Выбрать получателей</w:t>
            </w:r>
          </w:p>
        </w:tc>
        <w:tc>
          <w:tcPr>
            <w:tcW w:w="3827" w:type="dxa"/>
            <w:shd w:val="clear" w:color="auto" w:fill="auto"/>
          </w:tcPr>
          <w:p w14:paraId="0387EB23" w14:textId="5891556C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  <w:tr w:rsidR="0009100D" w:rsidRPr="004014F2" w14:paraId="0063AE63" w14:textId="77777777" w:rsidTr="001A3A0C">
        <w:tc>
          <w:tcPr>
            <w:tcW w:w="562" w:type="dxa"/>
          </w:tcPr>
          <w:p w14:paraId="748BBA06" w14:textId="26676494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8</w:t>
            </w:r>
          </w:p>
        </w:tc>
        <w:tc>
          <w:tcPr>
            <w:tcW w:w="1276" w:type="dxa"/>
            <w:shd w:val="clear" w:color="auto" w:fill="auto"/>
          </w:tcPr>
          <w:p w14:paraId="2F6C7FCD" w14:textId="5A870858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706FAC9E" w14:textId="0957F855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73E1EBD" w14:textId="0EDE789F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752DFD84" w14:textId="07C637E5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09100D" w:rsidRPr="004014F2" w14:paraId="4424164D" w14:textId="77777777" w:rsidTr="001A3A0C">
        <w:tc>
          <w:tcPr>
            <w:tcW w:w="562" w:type="dxa"/>
          </w:tcPr>
          <w:p w14:paraId="6F36EA15" w14:textId="678A4BD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9</w:t>
            </w:r>
          </w:p>
        </w:tc>
        <w:tc>
          <w:tcPr>
            <w:tcW w:w="1276" w:type="dxa"/>
            <w:shd w:val="clear" w:color="auto" w:fill="auto"/>
          </w:tcPr>
          <w:p w14:paraId="28BF1F5E" w14:textId="5A5AEE48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472316D0" w14:textId="6D7432CB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82F1636" w14:textId="1DCD9281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3173D7A1" w14:textId="727A22F8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09100D" w:rsidRPr="004014F2" w14:paraId="6487F11A" w14:textId="77777777" w:rsidTr="001A3A0C">
        <w:tc>
          <w:tcPr>
            <w:tcW w:w="562" w:type="dxa"/>
          </w:tcPr>
          <w:p w14:paraId="45863157" w14:textId="19E543C9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17FEC4A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706E6954" w14:textId="23CBB5C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6CBB19A" w14:textId="59087A9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5F6944F9" w14:textId="3553C5A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09100D" w:rsidRPr="004014F2" w14:paraId="0DFF98EE" w14:textId="77777777" w:rsidTr="001A3A0C">
        <w:tc>
          <w:tcPr>
            <w:tcW w:w="562" w:type="dxa"/>
          </w:tcPr>
          <w:p w14:paraId="593CB3DF" w14:textId="0B663CD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69D2667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</w:t>
            </w:r>
            <w:r w:rsidRPr="00DD4090">
              <w:t>-1.2</w:t>
            </w:r>
          </w:p>
        </w:tc>
        <w:tc>
          <w:tcPr>
            <w:tcW w:w="1701" w:type="dxa"/>
            <w:shd w:val="clear" w:color="auto" w:fill="auto"/>
          </w:tcPr>
          <w:p w14:paraId="48C0E666" w14:textId="47B2CCE9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B53B6E4" w14:textId="316BD80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459C0884" w14:textId="114AF55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09100D" w:rsidRPr="004014F2" w14:paraId="3C2F0430" w14:textId="77777777" w:rsidTr="001A3A0C">
        <w:tc>
          <w:tcPr>
            <w:tcW w:w="562" w:type="dxa"/>
          </w:tcPr>
          <w:p w14:paraId="7DD9D78F" w14:textId="6C385D7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03B29C9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E-1.2.1</w:t>
            </w:r>
          </w:p>
        </w:tc>
        <w:tc>
          <w:tcPr>
            <w:tcW w:w="1701" w:type="dxa"/>
            <w:shd w:val="clear" w:color="auto" w:fill="auto"/>
          </w:tcPr>
          <w:p w14:paraId="212E9D96" w14:textId="762E171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6054B8" w14:textId="6139673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4E9EC66C" w14:textId="723A4F8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09100D" w:rsidRPr="004014F2" w14:paraId="5D0DD887" w14:textId="77777777" w:rsidTr="001A3A0C">
        <w:tc>
          <w:tcPr>
            <w:tcW w:w="562" w:type="dxa"/>
          </w:tcPr>
          <w:p w14:paraId="044205C3" w14:textId="49659C6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4209A2A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331E5364" w14:textId="06B15B34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5D04836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058F1463" w14:textId="1131D20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09100D" w:rsidRPr="004014F2" w14:paraId="03A382E4" w14:textId="77777777" w:rsidTr="001A3A0C">
        <w:tc>
          <w:tcPr>
            <w:tcW w:w="562" w:type="dxa"/>
          </w:tcPr>
          <w:p w14:paraId="008CB900" w14:textId="5A2D177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3F52EE3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4DBB492" w14:textId="6B89C37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1F1CA65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Задать, изменить </w:t>
            </w:r>
            <w:r w:rsidRPr="00DD4090">
              <w:rPr>
                <w:lang w:val="ru-RU"/>
              </w:rPr>
              <w:lastRenderedPageBreak/>
              <w:t>срок или отменить отложенное сокрытие</w:t>
            </w:r>
          </w:p>
        </w:tc>
        <w:tc>
          <w:tcPr>
            <w:tcW w:w="3827" w:type="dxa"/>
            <w:shd w:val="clear" w:color="auto" w:fill="auto"/>
          </w:tcPr>
          <w:p w14:paraId="68B50591" w14:textId="29271A9F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lastRenderedPageBreak/>
              <w:t xml:space="preserve">При редактировании объявления </w:t>
            </w:r>
            <w:r w:rsidRPr="00DD4090">
              <w:rPr>
                <w:lang w:val="ru-RU"/>
              </w:rPr>
              <w:lastRenderedPageBreak/>
              <w:t>сотрудник может задать, изменить срок или полностью отменить отложенное сокрытие объявления</w:t>
            </w:r>
          </w:p>
        </w:tc>
      </w:tr>
      <w:tr w:rsidR="0009100D" w:rsidRPr="004014F2" w14:paraId="1A7C61FF" w14:textId="77777777" w:rsidTr="001A3A0C">
        <w:tc>
          <w:tcPr>
            <w:tcW w:w="562" w:type="dxa"/>
          </w:tcPr>
          <w:p w14:paraId="2D4ECBC0" w14:textId="0EEA357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lastRenderedPageBreak/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5C35219F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005FDAA9" w14:textId="7D57C51F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2B3239D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срок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4F5C141C" w14:textId="40E19F1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09100D" w:rsidRPr="004014F2" w14:paraId="321CF554" w14:textId="77777777" w:rsidTr="001A3A0C">
        <w:tc>
          <w:tcPr>
            <w:tcW w:w="562" w:type="dxa"/>
          </w:tcPr>
          <w:p w14:paraId="59833502" w14:textId="4A117B5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095325D2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0BC1DBFE" w14:textId="55DEA215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58FCF3B1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44ACBEB5" w14:textId="7B1DB500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При редактировании объявления сотрудник может прикрепить опрос</w:t>
            </w:r>
          </w:p>
        </w:tc>
      </w:tr>
      <w:tr w:rsidR="0009100D" w:rsidRPr="004014F2" w14:paraId="207E66B1" w14:textId="77777777" w:rsidTr="001A3A0C">
        <w:tc>
          <w:tcPr>
            <w:tcW w:w="562" w:type="dxa"/>
          </w:tcPr>
          <w:p w14:paraId="12DB610D" w14:textId="1BB53DB4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0D7DEFA9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3E05C832" w14:textId="335FDFA4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001367BB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27C3E03E" w14:textId="037F198C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09100D" w:rsidRPr="004014F2" w14:paraId="5DC8E075" w14:textId="77777777" w:rsidTr="001A3A0C">
        <w:tc>
          <w:tcPr>
            <w:tcW w:w="562" w:type="dxa"/>
          </w:tcPr>
          <w:p w14:paraId="40290A3A" w14:textId="130CE35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3E03D492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t>E-1.4</w:t>
            </w:r>
          </w:p>
        </w:tc>
        <w:tc>
          <w:tcPr>
            <w:tcW w:w="1701" w:type="dxa"/>
            <w:shd w:val="clear" w:color="auto" w:fill="auto"/>
          </w:tcPr>
          <w:p w14:paraId="06B7EE26" w14:textId="33FEBBD3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4E786CA9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4C6BC748" w14:textId="7CED7585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09100D" w:rsidRPr="004014F2" w14:paraId="756EA1FA" w14:textId="77777777" w:rsidTr="001A3A0C">
        <w:tc>
          <w:tcPr>
            <w:tcW w:w="562" w:type="dxa"/>
          </w:tcPr>
          <w:p w14:paraId="4453B843" w14:textId="707AE00A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3CC25F4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E-1.5</w:t>
            </w:r>
          </w:p>
        </w:tc>
        <w:tc>
          <w:tcPr>
            <w:tcW w:w="1701" w:type="dxa"/>
            <w:shd w:val="clear" w:color="auto" w:fill="auto"/>
          </w:tcPr>
          <w:p w14:paraId="0818DB54" w14:textId="07CD4F3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6A644AC4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4FE3E901" w14:textId="249528F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09100D" w:rsidRPr="004014F2" w14:paraId="71B74C26" w14:textId="77777777" w:rsidTr="001A3A0C">
        <w:tc>
          <w:tcPr>
            <w:tcW w:w="562" w:type="dxa"/>
          </w:tcPr>
          <w:p w14:paraId="120FCD89" w14:textId="34F1D280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0951EE9E" w:rsidR="0009100D" w:rsidRPr="00AB7993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E-1.6</w:t>
            </w:r>
          </w:p>
        </w:tc>
        <w:tc>
          <w:tcPr>
            <w:tcW w:w="1701" w:type="dxa"/>
            <w:shd w:val="clear" w:color="auto" w:fill="auto"/>
          </w:tcPr>
          <w:p w14:paraId="3E5A5631" w14:textId="273BD72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3DBAA08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4032A380" w14:textId="3BAD4A50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09100D" w:rsidRPr="004014F2" w14:paraId="2E23AEF5" w14:textId="77777777" w:rsidTr="001A3A0C">
        <w:tc>
          <w:tcPr>
            <w:tcW w:w="562" w:type="dxa"/>
          </w:tcPr>
          <w:p w14:paraId="69DF4391" w14:textId="66DEE6B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21</w:t>
            </w:r>
          </w:p>
        </w:tc>
        <w:tc>
          <w:tcPr>
            <w:tcW w:w="1276" w:type="dxa"/>
            <w:shd w:val="clear" w:color="auto" w:fill="auto"/>
          </w:tcPr>
          <w:p w14:paraId="35300943" w14:textId="0208AECA" w:rsidR="0009100D" w:rsidRPr="00AB7993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</w:rPr>
            </w:pPr>
            <w:r w:rsidRPr="00DD4090">
              <w:t>E-1.6.1</w:t>
            </w:r>
          </w:p>
        </w:tc>
        <w:tc>
          <w:tcPr>
            <w:tcW w:w="1701" w:type="dxa"/>
            <w:shd w:val="clear" w:color="auto" w:fill="auto"/>
          </w:tcPr>
          <w:p w14:paraId="0EE02549" w14:textId="2226390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803221C" w14:textId="2F676E02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3B4055AD" w14:textId="2DF41BB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09100D" w:rsidRPr="004014F2" w14:paraId="75312B1B" w14:textId="77777777" w:rsidTr="001A3A0C">
        <w:tc>
          <w:tcPr>
            <w:tcW w:w="562" w:type="dxa"/>
          </w:tcPr>
          <w:p w14:paraId="78A8741F" w14:textId="7BB5893A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08D919C6" w:rsidR="0009100D" w:rsidRPr="00AB7993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E-1.6.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3514EA2B" w14:textId="0BBE7AE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257EA034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0087CF87" w14:textId="05D4B70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09100D" w:rsidRPr="004014F2" w14:paraId="063D345F" w14:textId="77777777" w:rsidTr="001A3A0C">
        <w:tc>
          <w:tcPr>
            <w:tcW w:w="562" w:type="dxa"/>
          </w:tcPr>
          <w:p w14:paraId="7C52B9F8" w14:textId="7E5E709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4C7E0346" w:rsidR="0009100D" w:rsidRPr="00AB7993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E-1.6.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0E2FD4D" w14:textId="195060B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3B9AD62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5A122C60" w14:textId="3E1633D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09100D" w:rsidRPr="004014F2" w14:paraId="000EFEE0" w14:textId="77777777" w:rsidTr="001A3A0C">
        <w:tc>
          <w:tcPr>
            <w:tcW w:w="562" w:type="dxa"/>
          </w:tcPr>
          <w:p w14:paraId="23F92516" w14:textId="3F35D7F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74CF963F" w:rsidR="0009100D" w:rsidRPr="00AB7993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E-1.7</w:t>
            </w:r>
          </w:p>
        </w:tc>
        <w:tc>
          <w:tcPr>
            <w:tcW w:w="1701" w:type="dxa"/>
            <w:shd w:val="clear" w:color="auto" w:fill="auto"/>
          </w:tcPr>
          <w:p w14:paraId="2B1264F9" w14:textId="5AC3D23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256568F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6ADB7471" w14:textId="3E78C0C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09100D" w:rsidRPr="004014F2" w14:paraId="548D5913" w14:textId="77777777" w:rsidTr="001A3A0C">
        <w:tc>
          <w:tcPr>
            <w:tcW w:w="562" w:type="dxa"/>
          </w:tcPr>
          <w:p w14:paraId="1D4C7403" w14:textId="0FABC95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398814C4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t>E-1.7.1</w:t>
            </w:r>
          </w:p>
        </w:tc>
        <w:tc>
          <w:tcPr>
            <w:tcW w:w="1701" w:type="dxa"/>
            <w:shd w:val="clear" w:color="auto" w:fill="auto"/>
          </w:tcPr>
          <w:p w14:paraId="39136989" w14:textId="34917CD2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4C6E410E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3827" w:type="dxa"/>
            <w:shd w:val="clear" w:color="auto" w:fill="auto"/>
          </w:tcPr>
          <w:p w14:paraId="660B24BD" w14:textId="3CC29BD7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  <w:tr w:rsidR="0009100D" w:rsidRPr="004014F2" w14:paraId="20DCFF67" w14:textId="77777777" w:rsidTr="001A3A0C">
        <w:tc>
          <w:tcPr>
            <w:tcW w:w="562" w:type="dxa"/>
          </w:tcPr>
          <w:p w14:paraId="6EFAFF42" w14:textId="3DCC99D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26</w:t>
            </w:r>
          </w:p>
        </w:tc>
        <w:tc>
          <w:tcPr>
            <w:tcW w:w="1276" w:type="dxa"/>
            <w:shd w:val="clear" w:color="auto" w:fill="auto"/>
          </w:tcPr>
          <w:p w14:paraId="2E1F7114" w14:textId="10E15436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t>E-1.7.2</w:t>
            </w:r>
          </w:p>
        </w:tc>
        <w:tc>
          <w:tcPr>
            <w:tcW w:w="1701" w:type="dxa"/>
            <w:shd w:val="clear" w:color="auto" w:fill="auto"/>
          </w:tcPr>
          <w:p w14:paraId="0741C78A" w14:textId="2F684B93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90A040" w14:textId="4F280378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246063AF" w14:textId="4D19EDDB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09100D" w:rsidRPr="004014F2" w14:paraId="5AC73900" w14:textId="77777777" w:rsidTr="001A3A0C">
        <w:tc>
          <w:tcPr>
            <w:tcW w:w="562" w:type="dxa"/>
          </w:tcPr>
          <w:p w14:paraId="655D1EA0" w14:textId="572A7F4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2</w:t>
            </w:r>
            <w:r w:rsidRPr="00DD4090">
              <w:rPr>
                <w:lang w:val="ru-RU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798464D0" w14:textId="76C6CD89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71C8768" w14:textId="43C7FEF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6A8C859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6CD5A27B" w14:textId="2BEEFA5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09100D" w:rsidRPr="004014F2" w14:paraId="194DBC6B" w14:textId="77777777" w:rsidTr="001A3A0C">
        <w:tc>
          <w:tcPr>
            <w:tcW w:w="562" w:type="dxa"/>
          </w:tcPr>
          <w:p w14:paraId="3286E9B8" w14:textId="538CFB5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lastRenderedPageBreak/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0A0652FE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DD4090">
              <w:t>E-1.7.</w:t>
            </w:r>
            <w:r w:rsidRPr="00DD4090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560021CC" w14:textId="2FAA9205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3DB0A90D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DD4090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29220605" w14:textId="3D522C64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DD4090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09100D" w:rsidRPr="004014F2" w14:paraId="6F12C265" w14:textId="77777777" w:rsidTr="001A3A0C">
        <w:tc>
          <w:tcPr>
            <w:tcW w:w="562" w:type="dxa"/>
          </w:tcPr>
          <w:p w14:paraId="16F84AEE" w14:textId="6293CDEA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147DDBE9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52C3707C" w14:textId="3B6A3C7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759F156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73646F67" w14:textId="7305A8C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09100D" w:rsidRPr="004014F2" w14:paraId="2F07E32E" w14:textId="77777777" w:rsidTr="001A3A0C">
        <w:tc>
          <w:tcPr>
            <w:tcW w:w="562" w:type="dxa"/>
          </w:tcPr>
          <w:p w14:paraId="36B770C6" w14:textId="5B4F6D8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3B298EE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E-2.1</w:t>
            </w:r>
          </w:p>
        </w:tc>
        <w:tc>
          <w:tcPr>
            <w:tcW w:w="1701" w:type="dxa"/>
            <w:shd w:val="clear" w:color="auto" w:fill="auto"/>
          </w:tcPr>
          <w:p w14:paraId="28C9B08D" w14:textId="445CD47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384FC62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3C9EB162" w14:textId="67728A3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09100D" w:rsidRPr="004014F2" w14:paraId="54449B4B" w14:textId="77777777" w:rsidTr="001A3A0C">
        <w:tc>
          <w:tcPr>
            <w:tcW w:w="562" w:type="dxa"/>
          </w:tcPr>
          <w:p w14:paraId="29BCEC66" w14:textId="11291CD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302DEA2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E-2</w:t>
            </w:r>
            <w:r w:rsidRPr="00880D3F">
              <w:t>.1.1</w:t>
            </w:r>
          </w:p>
        </w:tc>
        <w:tc>
          <w:tcPr>
            <w:tcW w:w="1701" w:type="dxa"/>
            <w:shd w:val="clear" w:color="auto" w:fill="auto"/>
          </w:tcPr>
          <w:p w14:paraId="7394D96A" w14:textId="6C7BAEA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5FE8457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47C46432" w14:textId="6CBE99F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09100D" w:rsidRPr="004014F2" w14:paraId="1EEA7E5A" w14:textId="77777777" w:rsidTr="001A3A0C">
        <w:tc>
          <w:tcPr>
            <w:tcW w:w="562" w:type="dxa"/>
          </w:tcPr>
          <w:p w14:paraId="698B1DF7" w14:textId="7143832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67254C2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2.1.1.1</w:t>
            </w:r>
          </w:p>
        </w:tc>
        <w:tc>
          <w:tcPr>
            <w:tcW w:w="1701" w:type="dxa"/>
            <w:shd w:val="clear" w:color="auto" w:fill="auto"/>
          </w:tcPr>
          <w:p w14:paraId="1D7389E1" w14:textId="1CE67F3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51AAD95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0439226E" w14:textId="2260A43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09100D" w:rsidRPr="004014F2" w14:paraId="47DFF418" w14:textId="77777777" w:rsidTr="001A3A0C">
        <w:tc>
          <w:tcPr>
            <w:tcW w:w="562" w:type="dxa"/>
          </w:tcPr>
          <w:p w14:paraId="4F58D79A" w14:textId="460B20FF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7088A200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</w:t>
            </w:r>
            <w:r w:rsidRPr="00880D3F">
              <w:t>.</w:t>
            </w:r>
            <w:r w:rsidRPr="00880D3F">
              <w:rPr>
                <w:lang w:val="ru-RU"/>
              </w:rPr>
              <w:t>1.2</w:t>
            </w:r>
          </w:p>
        </w:tc>
        <w:tc>
          <w:tcPr>
            <w:tcW w:w="1701" w:type="dxa"/>
            <w:shd w:val="clear" w:color="auto" w:fill="auto"/>
          </w:tcPr>
          <w:p w14:paraId="188E7C72" w14:textId="44BBD9E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75A34F2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возможность множественного</w:t>
            </w:r>
          </w:p>
        </w:tc>
        <w:tc>
          <w:tcPr>
            <w:tcW w:w="3827" w:type="dxa"/>
            <w:shd w:val="clear" w:color="auto" w:fill="auto"/>
          </w:tcPr>
          <w:p w14:paraId="5EB459A5" w14:textId="15207C0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может задать возможность выбора нескольких вариантов ответов каждого из его вопросов</w:t>
            </w:r>
          </w:p>
        </w:tc>
      </w:tr>
      <w:tr w:rsidR="0009100D" w:rsidRPr="0009100D" w14:paraId="5CD59069" w14:textId="77777777" w:rsidTr="001A3A0C">
        <w:tc>
          <w:tcPr>
            <w:tcW w:w="562" w:type="dxa"/>
          </w:tcPr>
          <w:p w14:paraId="5DC98C71" w14:textId="789B8A9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1A4247D9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2.1.2</w:t>
            </w:r>
          </w:p>
        </w:tc>
        <w:tc>
          <w:tcPr>
            <w:tcW w:w="1701" w:type="dxa"/>
            <w:shd w:val="clear" w:color="auto" w:fill="auto"/>
          </w:tcPr>
          <w:p w14:paraId="4429120D" w14:textId="7BCB119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386FC6A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67EBD19E" w14:textId="33257A1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09100D" w:rsidRPr="004014F2" w14:paraId="385CD1D0" w14:textId="77777777" w:rsidTr="001A3A0C">
        <w:tc>
          <w:tcPr>
            <w:tcW w:w="562" w:type="dxa"/>
          </w:tcPr>
          <w:p w14:paraId="01BA7159" w14:textId="02207DE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3FC9BAB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2.1.3</w:t>
            </w:r>
          </w:p>
        </w:tc>
        <w:tc>
          <w:tcPr>
            <w:tcW w:w="1701" w:type="dxa"/>
            <w:shd w:val="clear" w:color="auto" w:fill="auto"/>
          </w:tcPr>
          <w:p w14:paraId="20F1F2F0" w14:textId="390DE490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65064479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3827" w:type="dxa"/>
            <w:shd w:val="clear" w:color="auto" w:fill="auto"/>
          </w:tcPr>
          <w:p w14:paraId="408E90FB" w14:textId="3C7DBFD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задании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09100D" w:rsidRPr="004014F2" w14:paraId="61A2707C" w14:textId="77777777" w:rsidTr="001A3A0C">
        <w:tc>
          <w:tcPr>
            <w:tcW w:w="562" w:type="dxa"/>
          </w:tcPr>
          <w:p w14:paraId="3D791395" w14:textId="338ABF7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3F351B1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09100D">
              <w:rPr>
                <w:lang w:val="ru-RU"/>
              </w:rPr>
              <w:t>E</w:t>
            </w:r>
            <w:r w:rsidRPr="0009100D">
              <w:t>-</w:t>
            </w:r>
            <w:r w:rsidRPr="0009100D">
              <w:rPr>
                <w:lang w:val="ru-RU"/>
              </w:rPr>
              <w:t>2</w:t>
            </w:r>
            <w:r w:rsidRPr="0009100D">
              <w:t>.1.</w:t>
            </w:r>
            <w:r w:rsidRPr="0009100D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2EDC3752" w14:textId="735DB4A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9100D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6CE815F9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9100D">
              <w:rPr>
                <w:lang w:val="ru-RU"/>
              </w:rPr>
              <w:t>Установить блокировку результатов до закрытия голосования</w:t>
            </w:r>
          </w:p>
        </w:tc>
        <w:tc>
          <w:tcPr>
            <w:tcW w:w="3827" w:type="dxa"/>
            <w:shd w:val="clear" w:color="auto" w:fill="auto"/>
          </w:tcPr>
          <w:p w14:paraId="162341DD" w14:textId="1E9FF15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9100D">
              <w:rPr>
                <w:lang w:val="ru-RU"/>
              </w:rPr>
              <w:t>При задании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09100D" w:rsidRPr="004014F2" w14:paraId="363BF040" w14:textId="77777777" w:rsidTr="001A3A0C">
        <w:tc>
          <w:tcPr>
            <w:tcW w:w="562" w:type="dxa"/>
          </w:tcPr>
          <w:p w14:paraId="4C47BF32" w14:textId="6CE0FD92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78FB32A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E-2</w:t>
            </w:r>
            <w:r w:rsidRPr="00880D3F">
              <w:t>.</w:t>
            </w:r>
            <w:r w:rsidRPr="00880D3F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3EFE600" w14:textId="57D347DF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5F79252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75FAEBFB" w14:textId="45924B2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09100D" w:rsidRPr="004014F2" w14:paraId="4976F045" w14:textId="77777777" w:rsidTr="001A3A0C">
        <w:tc>
          <w:tcPr>
            <w:tcW w:w="562" w:type="dxa"/>
          </w:tcPr>
          <w:p w14:paraId="272A4D47" w14:textId="0E6CAEBF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35542CBA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</w:t>
            </w:r>
            <w:r w:rsidRPr="00880D3F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5A233ADD" w14:textId="7944B734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5C354BB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5C0F13C9" w14:textId="03A66ED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09100D" w:rsidRPr="004014F2" w14:paraId="69F825D5" w14:textId="77777777" w:rsidTr="001A3A0C">
        <w:tc>
          <w:tcPr>
            <w:tcW w:w="562" w:type="dxa"/>
          </w:tcPr>
          <w:p w14:paraId="477D044C" w14:textId="7A788DA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22F7134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</w:t>
            </w:r>
          </w:p>
        </w:tc>
        <w:tc>
          <w:tcPr>
            <w:tcW w:w="1701" w:type="dxa"/>
            <w:shd w:val="clear" w:color="auto" w:fill="auto"/>
          </w:tcPr>
          <w:p w14:paraId="754FD7DC" w14:textId="7BAAAD0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3190CFC" w14:textId="5DBDE95F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Управление администрируемыми группами</w:t>
            </w:r>
          </w:p>
        </w:tc>
        <w:tc>
          <w:tcPr>
            <w:tcW w:w="3827" w:type="dxa"/>
            <w:shd w:val="clear" w:color="auto" w:fill="auto"/>
          </w:tcPr>
          <w:p w14:paraId="4313CEFA" w14:textId="59AEC1F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 xml:space="preserve">Администратор группы может управлять только сотрудниками, входящими в администрируемые им группы </w:t>
            </w:r>
          </w:p>
        </w:tc>
      </w:tr>
      <w:tr w:rsidR="0009100D" w:rsidRPr="004014F2" w14:paraId="0237A622" w14:textId="77777777" w:rsidTr="001A3A0C">
        <w:tc>
          <w:tcPr>
            <w:tcW w:w="562" w:type="dxa"/>
          </w:tcPr>
          <w:p w14:paraId="57E2E942" w14:textId="7DDF4FA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205331F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</w:t>
            </w:r>
          </w:p>
        </w:tc>
        <w:tc>
          <w:tcPr>
            <w:tcW w:w="1701" w:type="dxa"/>
            <w:shd w:val="clear" w:color="auto" w:fill="auto"/>
          </w:tcPr>
          <w:p w14:paraId="35032B8D" w14:textId="32B17EE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55AA83A8" w14:textId="5E5EC63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Создать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0989B028" w14:textId="74E681A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  <w:tr w:rsidR="0009100D" w:rsidRPr="004014F2" w14:paraId="2729531A" w14:textId="77777777" w:rsidTr="001A3A0C">
        <w:tc>
          <w:tcPr>
            <w:tcW w:w="562" w:type="dxa"/>
          </w:tcPr>
          <w:p w14:paraId="2BE9B4DF" w14:textId="7B00A48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4A087F1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G-1.1.1</w:t>
            </w:r>
          </w:p>
        </w:tc>
        <w:tc>
          <w:tcPr>
            <w:tcW w:w="1701" w:type="dxa"/>
            <w:shd w:val="clear" w:color="auto" w:fill="auto"/>
          </w:tcPr>
          <w:p w14:paraId="2565F3AF" w14:textId="430081C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5342559E" w14:textId="057F82C4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32DB6E75" w14:textId="07C85A0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  <w:tr w:rsidR="0009100D" w:rsidRPr="004014F2" w14:paraId="0F723184" w14:textId="77777777" w:rsidTr="001A3A0C">
        <w:tc>
          <w:tcPr>
            <w:tcW w:w="562" w:type="dxa"/>
          </w:tcPr>
          <w:p w14:paraId="26668C7D" w14:textId="62B55CB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lastRenderedPageBreak/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2C3229DD" w:rsidR="0009100D" w:rsidRPr="00880D3F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G-1.1.2</w:t>
            </w:r>
          </w:p>
        </w:tc>
        <w:tc>
          <w:tcPr>
            <w:tcW w:w="1701" w:type="dxa"/>
            <w:shd w:val="clear" w:color="auto" w:fill="auto"/>
          </w:tcPr>
          <w:p w14:paraId="700A156B" w14:textId="1B7CD80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DE49FCF" w14:textId="1F786F18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56D39E71" w14:textId="6A4AAA6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  <w:tr w:rsidR="0009100D" w:rsidRPr="004014F2" w14:paraId="4CCB6D3F" w14:textId="77777777" w:rsidTr="001A3A0C">
        <w:tc>
          <w:tcPr>
            <w:tcW w:w="562" w:type="dxa"/>
          </w:tcPr>
          <w:p w14:paraId="06322C6F" w14:textId="62B2817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4D793F70" w:rsidR="0009100D" w:rsidRPr="00880D3F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G-1.1.3</w:t>
            </w:r>
          </w:p>
        </w:tc>
        <w:tc>
          <w:tcPr>
            <w:tcW w:w="1701" w:type="dxa"/>
            <w:shd w:val="clear" w:color="auto" w:fill="auto"/>
          </w:tcPr>
          <w:p w14:paraId="0A6921A0" w14:textId="3F8380B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E3B9EAF" w14:textId="32EE65F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Добавить участников</w:t>
            </w:r>
          </w:p>
        </w:tc>
        <w:tc>
          <w:tcPr>
            <w:tcW w:w="3827" w:type="dxa"/>
            <w:shd w:val="clear" w:color="auto" w:fill="auto"/>
          </w:tcPr>
          <w:p w14:paraId="50439C2E" w14:textId="7ECB95D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  <w:tr w:rsidR="0009100D" w:rsidRPr="004014F2" w14:paraId="122ACEAB" w14:textId="77777777" w:rsidTr="001A3A0C">
        <w:tc>
          <w:tcPr>
            <w:tcW w:w="562" w:type="dxa"/>
          </w:tcPr>
          <w:p w14:paraId="756C5C07" w14:textId="751D99C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63414242" w:rsidR="0009100D" w:rsidRPr="00880D3F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G-1.1.4</w:t>
            </w:r>
          </w:p>
        </w:tc>
        <w:tc>
          <w:tcPr>
            <w:tcW w:w="1701" w:type="dxa"/>
            <w:shd w:val="clear" w:color="auto" w:fill="auto"/>
          </w:tcPr>
          <w:p w14:paraId="572695EF" w14:textId="5997CB4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E52D5C6" w14:textId="2F5EFCF9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4AE018F8" w14:textId="6A1BB88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  <w:tr w:rsidR="0009100D" w:rsidRPr="004014F2" w14:paraId="42797AF6" w14:textId="77777777" w:rsidTr="001A3A0C">
        <w:tc>
          <w:tcPr>
            <w:tcW w:w="562" w:type="dxa"/>
          </w:tcPr>
          <w:p w14:paraId="0FA01A5F" w14:textId="0BA1688C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44838F67" w:rsidR="0009100D" w:rsidRPr="00880D3F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G-1.1.5</w:t>
            </w:r>
          </w:p>
        </w:tc>
        <w:tc>
          <w:tcPr>
            <w:tcW w:w="1701" w:type="dxa"/>
            <w:shd w:val="clear" w:color="auto" w:fill="auto"/>
          </w:tcPr>
          <w:p w14:paraId="51E5F260" w14:textId="0621334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D902044" w14:textId="42B8912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1D32D747" w14:textId="3DA5F3D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  <w:tr w:rsidR="0009100D" w:rsidRPr="004014F2" w14:paraId="128CB2B0" w14:textId="77777777" w:rsidTr="001A3A0C">
        <w:tc>
          <w:tcPr>
            <w:tcW w:w="562" w:type="dxa"/>
          </w:tcPr>
          <w:p w14:paraId="13F8A2CE" w14:textId="4A348313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2287608F" w:rsidR="0009100D" w:rsidRPr="00880D3F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</w:t>
            </w:r>
            <w:r w:rsidRPr="00611F21">
              <w:rPr>
                <w:lang w:val="ru-RU"/>
              </w:rPr>
              <w:t>1</w:t>
            </w:r>
            <w:r w:rsidRPr="00611F21">
              <w:t>.2</w:t>
            </w:r>
          </w:p>
        </w:tc>
        <w:tc>
          <w:tcPr>
            <w:tcW w:w="1701" w:type="dxa"/>
            <w:shd w:val="clear" w:color="auto" w:fill="auto"/>
          </w:tcPr>
          <w:p w14:paraId="0C281939" w14:textId="3E901A4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95C53EE" w14:textId="394DD956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Просмотреть список</w:t>
            </w:r>
            <w:r w:rsidRPr="00611F21">
              <w:t xml:space="preserve"> </w:t>
            </w:r>
            <w:r w:rsidRPr="00611F21">
              <w:rPr>
                <w:lang w:val="ru-RU"/>
              </w:rPr>
              <w:t xml:space="preserve">администрируемых групп </w:t>
            </w:r>
          </w:p>
        </w:tc>
        <w:tc>
          <w:tcPr>
            <w:tcW w:w="3827" w:type="dxa"/>
            <w:shd w:val="clear" w:color="auto" w:fill="auto"/>
          </w:tcPr>
          <w:p w14:paraId="660CC273" w14:textId="7A97782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доски объявлений может просмотреть список администрируемых им групп пользователей</w:t>
            </w:r>
          </w:p>
        </w:tc>
      </w:tr>
      <w:tr w:rsidR="0009100D" w:rsidRPr="004014F2" w14:paraId="61B0EF3B" w14:textId="77777777" w:rsidTr="001A3A0C">
        <w:tc>
          <w:tcPr>
            <w:tcW w:w="562" w:type="dxa"/>
          </w:tcPr>
          <w:p w14:paraId="14025C45" w14:textId="5B953CE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1FE96E0D" w:rsidR="0009100D" w:rsidRPr="00880D3F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G-1.3</w:t>
            </w:r>
          </w:p>
        </w:tc>
        <w:tc>
          <w:tcPr>
            <w:tcW w:w="1701" w:type="dxa"/>
            <w:shd w:val="clear" w:color="auto" w:fill="auto"/>
          </w:tcPr>
          <w:p w14:paraId="76D397E1" w14:textId="592FA23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2E768AA0" w14:textId="136E17DB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Редактировать администрируемую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14B0E795" w14:textId="0195EF2D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может редактировать выбранную группу пользователей из числа администрируемых им</w:t>
            </w:r>
          </w:p>
        </w:tc>
      </w:tr>
      <w:tr w:rsidR="0009100D" w:rsidRPr="004014F2" w14:paraId="7FF0562E" w14:textId="77777777" w:rsidTr="001A3A0C">
        <w:tc>
          <w:tcPr>
            <w:tcW w:w="562" w:type="dxa"/>
          </w:tcPr>
          <w:p w14:paraId="2654943F" w14:textId="2D5E73D0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48</w:t>
            </w:r>
          </w:p>
        </w:tc>
        <w:tc>
          <w:tcPr>
            <w:tcW w:w="1276" w:type="dxa"/>
            <w:shd w:val="clear" w:color="auto" w:fill="auto"/>
          </w:tcPr>
          <w:p w14:paraId="15C7FA59" w14:textId="700530D1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G-1.3.1</w:t>
            </w:r>
          </w:p>
        </w:tc>
        <w:tc>
          <w:tcPr>
            <w:tcW w:w="1701" w:type="dxa"/>
            <w:shd w:val="clear" w:color="auto" w:fill="auto"/>
          </w:tcPr>
          <w:p w14:paraId="33DBEA6B" w14:textId="122EA6DC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6BCECA8" w14:textId="22C3F85A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Изменить название</w:t>
            </w:r>
          </w:p>
        </w:tc>
        <w:tc>
          <w:tcPr>
            <w:tcW w:w="3827" w:type="dxa"/>
            <w:shd w:val="clear" w:color="auto" w:fill="auto"/>
          </w:tcPr>
          <w:p w14:paraId="68CF9E14" w14:textId="531B5189" w:rsidR="0009100D" w:rsidRPr="0009100D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  <w:tr w:rsidR="0009100D" w:rsidRPr="004014F2" w14:paraId="2A05FD08" w14:textId="77777777" w:rsidTr="001A3A0C">
        <w:tc>
          <w:tcPr>
            <w:tcW w:w="562" w:type="dxa"/>
          </w:tcPr>
          <w:p w14:paraId="047E1F1F" w14:textId="1B8DB9BF" w:rsidR="0009100D" w:rsidRPr="00AB7993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757C9A16" w14:textId="5A13E17D" w:rsidR="0009100D" w:rsidRPr="00880D3F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G-1.3.2</w:t>
            </w:r>
          </w:p>
        </w:tc>
        <w:tc>
          <w:tcPr>
            <w:tcW w:w="1701" w:type="dxa"/>
            <w:shd w:val="clear" w:color="auto" w:fill="auto"/>
          </w:tcPr>
          <w:p w14:paraId="4830362D" w14:textId="47BE67C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C9B43AC" w14:textId="6E9F2DC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Задать, изменить или удалить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6B8009D4" w14:textId="6BAD17BE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редактировании группы пользователей администратор может задать, изменить или удалить ее администратора</w:t>
            </w:r>
          </w:p>
        </w:tc>
      </w:tr>
      <w:tr w:rsidR="0009100D" w:rsidRPr="004014F2" w14:paraId="4A822FAA" w14:textId="77777777" w:rsidTr="001A3A0C">
        <w:tc>
          <w:tcPr>
            <w:tcW w:w="562" w:type="dxa"/>
          </w:tcPr>
          <w:p w14:paraId="40B9329E" w14:textId="271B9D4B" w:rsidR="0009100D" w:rsidRPr="00AB7993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1BD7BA62" w14:textId="6A74C10B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highlight w:val="red"/>
              </w:rPr>
            </w:pPr>
            <w:r w:rsidRPr="00611F21">
              <w:t>G-1.3.</w:t>
            </w:r>
            <w:r w:rsidRPr="00611F21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3E15F30E" w14:textId="1C1EA7ED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B1A356D" w14:textId="5F1CFC46" w:rsidR="0009100D" w:rsidRPr="004014F2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</w:rPr>
            </w:pPr>
            <w:r w:rsidRPr="00611F21">
              <w:rPr>
                <w:lang w:val="ru-RU"/>
              </w:rPr>
              <w:t>Изменить состав участников</w:t>
            </w:r>
          </w:p>
        </w:tc>
        <w:tc>
          <w:tcPr>
            <w:tcW w:w="3827" w:type="dxa"/>
            <w:shd w:val="clear" w:color="auto" w:fill="auto"/>
          </w:tcPr>
          <w:p w14:paraId="67809287" w14:textId="7606E6B6" w:rsidR="0009100D" w:rsidRPr="00F83687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highlight w:val="red"/>
                <w:lang w:val="ru-RU"/>
              </w:rPr>
            </w:pPr>
            <w:r w:rsidRPr="00611F21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  <w:tr w:rsidR="0009100D" w:rsidRPr="004014F2" w14:paraId="237D609F" w14:textId="77777777" w:rsidTr="001A3A0C">
        <w:tc>
          <w:tcPr>
            <w:tcW w:w="562" w:type="dxa"/>
          </w:tcPr>
          <w:p w14:paraId="39FC8B89" w14:textId="696E15F8" w:rsidR="0009100D" w:rsidRPr="00AB7993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2881C9FB" w14:textId="01CDD9CB" w:rsidR="0009100D" w:rsidRPr="00880D3F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</w:t>
            </w:r>
            <w:r w:rsidRPr="00611F21">
              <w:rPr>
                <w:lang w:val="ru-RU"/>
              </w:rPr>
              <w:t>1</w:t>
            </w:r>
            <w:r w:rsidRPr="00611F21">
              <w:t>.</w:t>
            </w:r>
            <w:r w:rsidRPr="00611F21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162E7967" w14:textId="5128F605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0FF42862" w14:textId="2B72FD47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Удалить администрируемую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24BDE16A" w14:textId="756B6701" w:rsidR="0009100D" w:rsidRPr="00DD4090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может удалить администрируемую группу пользователей</w:t>
            </w:r>
          </w:p>
        </w:tc>
      </w:tr>
      <w:tr w:rsidR="0009100D" w:rsidRPr="004014F2" w14:paraId="7735B8A4" w14:textId="77777777" w:rsidTr="001A3A0C">
        <w:tc>
          <w:tcPr>
            <w:tcW w:w="562" w:type="dxa"/>
          </w:tcPr>
          <w:p w14:paraId="3196AE93" w14:textId="3F4DAF20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7CB41990" w14:textId="345B85E1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</w:t>
            </w:r>
            <w:r w:rsidRPr="00611F21">
              <w:rPr>
                <w:lang w:val="ru-RU"/>
              </w:rPr>
              <w:t>1</w:t>
            </w:r>
            <w:r w:rsidRPr="00611F21">
              <w:t>.</w:t>
            </w:r>
            <w:r w:rsidRPr="00611F21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24459330" w14:textId="362BCD99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C2C653E" w14:textId="497B3DA6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Управление участниками администрируемой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6E34B5F7" w14:textId="17F8E5B2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пользователей может добавлять и удалять участников администрируемой группы</w:t>
            </w:r>
          </w:p>
        </w:tc>
      </w:tr>
      <w:tr w:rsidR="0009100D" w:rsidRPr="004014F2" w14:paraId="44116D8E" w14:textId="77777777" w:rsidTr="001A3A0C">
        <w:tc>
          <w:tcPr>
            <w:tcW w:w="562" w:type="dxa"/>
          </w:tcPr>
          <w:p w14:paraId="574EF5BE" w14:textId="224424E9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lastRenderedPageBreak/>
              <w:t>53</w:t>
            </w:r>
          </w:p>
        </w:tc>
        <w:tc>
          <w:tcPr>
            <w:tcW w:w="1276" w:type="dxa"/>
            <w:shd w:val="clear" w:color="auto" w:fill="auto"/>
          </w:tcPr>
          <w:p w14:paraId="0B3670CA" w14:textId="42908FB7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G</w:t>
            </w:r>
            <w:r w:rsidRPr="00611F21">
              <w:t>-</w:t>
            </w:r>
            <w:r w:rsidRPr="00611F21">
              <w:rPr>
                <w:lang w:val="ru-RU"/>
              </w:rPr>
              <w:t>1</w:t>
            </w:r>
            <w:r w:rsidRPr="00611F21">
              <w:t>.</w:t>
            </w:r>
            <w:r w:rsidRPr="00611F21">
              <w:rPr>
                <w:lang w:val="ru-RU"/>
              </w:rPr>
              <w:t>5.1</w:t>
            </w:r>
          </w:p>
        </w:tc>
        <w:tc>
          <w:tcPr>
            <w:tcW w:w="1701" w:type="dxa"/>
            <w:shd w:val="clear" w:color="auto" w:fill="auto"/>
          </w:tcPr>
          <w:p w14:paraId="4291A50A" w14:textId="3EE64635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8753830" w14:textId="23203A38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Добавить сотрудника в администрируемую группу</w:t>
            </w:r>
          </w:p>
        </w:tc>
        <w:tc>
          <w:tcPr>
            <w:tcW w:w="3827" w:type="dxa"/>
            <w:shd w:val="clear" w:color="auto" w:fill="auto"/>
          </w:tcPr>
          <w:p w14:paraId="73F9752E" w14:textId="26663D74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доски объявлений добавляет сотрудника в администрируемую группу</w:t>
            </w:r>
          </w:p>
        </w:tc>
      </w:tr>
      <w:tr w:rsidR="0009100D" w:rsidRPr="004014F2" w14:paraId="0FD82EFC" w14:textId="77777777" w:rsidTr="001A3A0C">
        <w:tc>
          <w:tcPr>
            <w:tcW w:w="562" w:type="dxa"/>
          </w:tcPr>
          <w:p w14:paraId="32603371" w14:textId="2B48C0A8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5</w:t>
            </w:r>
            <w:r w:rsidRPr="00611F21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2FA24421" w14:textId="3B504D14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G</w:t>
            </w:r>
            <w:r w:rsidRPr="00611F21">
              <w:t>-1.</w:t>
            </w:r>
            <w:r w:rsidRPr="00611F21">
              <w:rPr>
                <w:lang w:val="ru-RU"/>
              </w:rPr>
              <w:t>5.2</w:t>
            </w:r>
          </w:p>
        </w:tc>
        <w:tc>
          <w:tcPr>
            <w:tcW w:w="1701" w:type="dxa"/>
            <w:shd w:val="clear" w:color="auto" w:fill="auto"/>
          </w:tcPr>
          <w:p w14:paraId="7F1C63CD" w14:textId="12A9CC1D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F2DAA0D" w14:textId="170831D4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Удалить сотрудника из администрируемой группы</w:t>
            </w:r>
          </w:p>
        </w:tc>
        <w:tc>
          <w:tcPr>
            <w:tcW w:w="3827" w:type="dxa"/>
            <w:shd w:val="clear" w:color="auto" w:fill="auto"/>
          </w:tcPr>
          <w:p w14:paraId="15E1BB39" w14:textId="306C5BD2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доски объявлений удаляет сотрудников из администрируемой группы</w:t>
            </w:r>
          </w:p>
        </w:tc>
      </w:tr>
      <w:tr w:rsidR="0009100D" w:rsidRPr="004014F2" w14:paraId="034904E3" w14:textId="77777777" w:rsidTr="001A3A0C">
        <w:tc>
          <w:tcPr>
            <w:tcW w:w="562" w:type="dxa"/>
          </w:tcPr>
          <w:p w14:paraId="56ABB6BE" w14:textId="2113C7D9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55</w:t>
            </w:r>
          </w:p>
        </w:tc>
        <w:tc>
          <w:tcPr>
            <w:tcW w:w="1276" w:type="dxa"/>
            <w:shd w:val="clear" w:color="auto" w:fill="auto"/>
          </w:tcPr>
          <w:p w14:paraId="148E73DD" w14:textId="480B5DE8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G</w:t>
            </w:r>
            <w:r w:rsidRPr="00611F21">
              <w:t>-1.</w:t>
            </w:r>
            <w:r w:rsidRPr="00611F21">
              <w:rPr>
                <w:lang w:val="ru-RU"/>
              </w:rPr>
              <w:t>5.3</w:t>
            </w:r>
          </w:p>
        </w:tc>
        <w:tc>
          <w:tcPr>
            <w:tcW w:w="1701" w:type="dxa"/>
            <w:shd w:val="clear" w:color="auto" w:fill="auto"/>
          </w:tcPr>
          <w:p w14:paraId="37FF9AC9" w14:textId="771E6638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3E1DF05" w14:textId="6444637C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Редактировать права сотрудника в администрируемой группе</w:t>
            </w:r>
          </w:p>
        </w:tc>
        <w:tc>
          <w:tcPr>
            <w:tcW w:w="3827" w:type="dxa"/>
            <w:shd w:val="clear" w:color="auto" w:fill="auto"/>
          </w:tcPr>
          <w:p w14:paraId="6B35A006" w14:textId="2EA970AD" w:rsidR="0009100D" w:rsidRPr="00611F21" w:rsidRDefault="0009100D" w:rsidP="0009100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пользователей редактирует права сотрудников, находящихся в его администрируемой группе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67204789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67204790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4014F2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67204791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4014F2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14730364" w14:textId="46488454" w:rsidR="00965662" w:rsidRDefault="00965662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Опрос содержит минимум один вопрос, каждый из которых содержит минимум два варианта ответов.</w:t>
      </w:r>
    </w:p>
    <w:p w14:paraId="5F2EC17D" w14:textId="637A846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</w:t>
      </w:r>
      <w:r w:rsidR="00965662">
        <w:rPr>
          <w:lang w:val="ru-RU"/>
        </w:rPr>
        <w:t>каждом из вопросов опроса</w:t>
      </w:r>
      <w:r w:rsidRPr="00D2405E">
        <w:rPr>
          <w:lang w:val="ru-RU"/>
        </w:rPr>
        <w:t xml:space="preserve">, в зависимости от типа, можно выбрать либо один вариант ответа, либо несколько. </w:t>
      </w:r>
    </w:p>
    <w:p w14:paraId="1FC1D013" w14:textId="3964EA74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Опрос может быть как анонимным, так и открытым. </w:t>
      </w:r>
      <w:r w:rsidR="00965662">
        <w:rPr>
          <w:lang w:val="ru-RU"/>
        </w:rPr>
        <w:t xml:space="preserve">Анонимность опроса распространяется на все прикрепленные вопросы. </w:t>
      </w:r>
      <w:r w:rsidRPr="00D2405E">
        <w:rPr>
          <w:lang w:val="ru-RU"/>
        </w:rPr>
        <w:t xml:space="preserve">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открыт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 xml:space="preserve">а </w:t>
      </w:r>
      <w:r w:rsidRPr="00D2405E">
        <w:rPr>
          <w:lang w:val="ru-RU"/>
        </w:rPr>
        <w:t xml:space="preserve">доступна информация о том, сколько пользователей проголосовали за каждый вариант ответа, а также их список для каждого варианта ответа. 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анонимн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>а</w:t>
      </w:r>
      <w:r w:rsidRPr="00D2405E">
        <w:rPr>
          <w:lang w:val="ru-RU"/>
        </w:rPr>
        <w:t xml:space="preserve">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31BE5139" w14:textId="7C07CF03" w:rsidR="00AD7385" w:rsidRDefault="00AD7385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Возможность отмены голоса в опросе отсутствует.</w:t>
      </w:r>
    </w:p>
    <w:p w14:paraId="174CE399" w14:textId="0AD87FCC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случае, если время голосования в опросе ограничено, пройти опрос можно до истечения времени, отведенного на голосование. </w:t>
      </w:r>
    </w:p>
    <w:p w14:paraId="13FAA4C5" w14:textId="77777777" w:rsidR="00966964" w:rsidRPr="00D2405E" w:rsidRDefault="00966964" w:rsidP="00966964">
      <w:pPr>
        <w:pStyle w:val="2"/>
        <w:spacing w:before="240"/>
        <w:rPr>
          <w:lang w:val="ru-RU"/>
        </w:rPr>
      </w:pPr>
      <w:bookmarkStart w:id="14" w:name="_Toc167204793"/>
      <w:bookmarkStart w:id="15" w:name="_Toc146820764"/>
      <w:r w:rsidRPr="00D2405E">
        <w:rPr>
          <w:lang w:val="ru-RU"/>
        </w:rPr>
        <w:t>S-</w:t>
      </w:r>
      <w:r>
        <w:rPr>
          <w:lang w:val="ru-RU"/>
        </w:rPr>
        <w:t>2</w:t>
      </w:r>
      <w:r w:rsidRPr="00D2405E">
        <w:rPr>
          <w:lang w:val="ru-RU"/>
        </w:rPr>
        <w:t>. Получить уведомление о новом объявлении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966964" w:rsidRPr="004014F2" w14:paraId="374F49D1" w14:textId="77777777" w:rsidTr="00D869AD">
        <w:tc>
          <w:tcPr>
            <w:tcW w:w="553" w:type="dxa"/>
            <w:shd w:val="clear" w:color="auto" w:fill="auto"/>
          </w:tcPr>
          <w:p w14:paraId="118FC388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>
              <w:rPr>
                <w:lang w:val="ru-RU"/>
              </w:rPr>
              <w:t>2</w:t>
            </w:r>
          </w:p>
        </w:tc>
        <w:tc>
          <w:tcPr>
            <w:tcW w:w="1881" w:type="dxa"/>
            <w:shd w:val="clear" w:color="auto" w:fill="auto"/>
          </w:tcPr>
          <w:p w14:paraId="534CE117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47642165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5308" w:type="dxa"/>
            <w:shd w:val="clear" w:color="auto" w:fill="auto"/>
          </w:tcPr>
          <w:p w14:paraId="67620B10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</w:tbl>
    <w:p w14:paraId="77CFAB11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4E2AAB3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36BB9B3A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пользователю получить уведомление при публикации нового объявления на доске объявлений.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16" w:name="_Toc146820765"/>
      <w:bookmarkStart w:id="17" w:name="_Toc167204799"/>
      <w:bookmarkEnd w:id="15"/>
      <w:r w:rsidRPr="00D2405E">
        <w:rPr>
          <w:lang w:val="ru-RU"/>
        </w:rPr>
        <w:lastRenderedPageBreak/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16"/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4014F2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управлять объявлениями на доске объявлений. Управление предполагает 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18" w:name="_Toc146820766"/>
      <w:bookmarkStart w:id="19" w:name="_Toc167204800"/>
      <w:r w:rsidRPr="00D2405E">
        <w:rPr>
          <w:lang w:val="ru-RU"/>
        </w:rPr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4014F2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45122B7F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</w:t>
      </w:r>
      <w:r w:rsidR="003C13E6">
        <w:rPr>
          <w:lang w:val="ru-RU"/>
        </w:rPr>
        <w:t>е</w:t>
      </w:r>
      <w:r w:rsidRPr="00D2405E">
        <w:rPr>
          <w:lang w:val="ru-RU"/>
        </w:rPr>
        <w:t>тся один опрос.</w:t>
      </w:r>
      <w:r w:rsidR="00EF77C4">
        <w:rPr>
          <w:lang w:val="ru-RU"/>
        </w:rPr>
        <w:t xml:space="preserve"> Прикрепляемый опрос требует предварительного создания</w:t>
      </w:r>
      <w:r w:rsidR="00F83687">
        <w:rPr>
          <w:lang w:val="ru-RU"/>
        </w:rPr>
        <w:t>.</w:t>
      </w:r>
    </w:p>
    <w:p w14:paraId="220E5B00" w14:textId="6C2A75ED" w:rsidR="00715697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33FAE72E" w14:textId="3B41CF34" w:rsidR="00A9091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Также п</w:t>
      </w:r>
      <w:r w:rsidRPr="00D2405E">
        <w:rPr>
          <w:lang w:val="ru-RU"/>
        </w:rPr>
        <w:t xml:space="preserve">рисутствует необязательная возможность установить срок </w:t>
      </w:r>
      <w:r>
        <w:rPr>
          <w:lang w:val="ru-RU"/>
        </w:rPr>
        <w:t xml:space="preserve">отложенной публикации </w:t>
      </w:r>
      <w:r w:rsidRPr="00D2405E">
        <w:rPr>
          <w:lang w:val="ru-RU"/>
        </w:rPr>
        <w:t xml:space="preserve">объявления, по истечении которого объявление </w:t>
      </w:r>
      <w:r>
        <w:rPr>
          <w:lang w:val="ru-RU"/>
        </w:rPr>
        <w:t>будет опубликовано на доске</w:t>
      </w:r>
      <w:r w:rsidRPr="00D2405E">
        <w:rPr>
          <w:lang w:val="ru-RU"/>
        </w:rPr>
        <w:t xml:space="preserve"> объявлений. Если срок не был указан, объявление</w:t>
      </w:r>
      <w:r>
        <w:rPr>
          <w:lang w:val="ru-RU"/>
        </w:rPr>
        <w:t xml:space="preserve"> публикуется сразу</w:t>
      </w:r>
      <w:r w:rsidRPr="00D2405E">
        <w:rPr>
          <w:lang w:val="ru-RU"/>
        </w:rPr>
        <w:t>.</w:t>
      </w:r>
    </w:p>
    <w:p w14:paraId="66B6C3F2" w14:textId="10BE2DAC" w:rsidR="00A9091E" w:rsidRPr="00D2405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Если момент автоматического сокрытия наступит раньше момента автоматической публикации, объявление сначала будет скрыто, а после – восстановлено.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20" w:name="_Toc146820767"/>
      <w:bookmarkStart w:id="21" w:name="_Toc167204801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4014F2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22" w:name="_Toc146820768"/>
      <w:bookmarkStart w:id="23" w:name="_Toc167204802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22"/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4014F2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</w:t>
      </w:r>
      <w:r w:rsidRPr="00D2405E">
        <w:rPr>
          <w:lang w:val="ru-RU"/>
        </w:rPr>
        <w:lastRenderedPageBreak/>
        <w:t>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24" w:name="_Toc146820769"/>
      <w:bookmarkStart w:id="25" w:name="_Toc167204803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24"/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4014F2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0944D9AE" w14:textId="56B06175" w:rsidR="003B0A43" w:rsidRPr="00D2405E" w:rsidRDefault="003B0A43" w:rsidP="00CB6530">
      <w:pPr>
        <w:pStyle w:val="2"/>
        <w:spacing w:before="240"/>
        <w:rPr>
          <w:lang w:val="ru-RU"/>
        </w:rPr>
      </w:pPr>
      <w:bookmarkStart w:id="26" w:name="_Toc146820771"/>
      <w:bookmarkStart w:id="27" w:name="_Toc167204804"/>
      <w:r w:rsidRPr="00D2405E">
        <w:rPr>
          <w:lang w:val="ru-RU"/>
        </w:rPr>
        <w:t>E</w:t>
      </w:r>
      <w:r w:rsidR="005E4B2D" w:rsidRPr="00D2405E">
        <w:rPr>
          <w:lang w:val="ru-RU"/>
        </w:rPr>
        <w:t>-1.1.4.</w:t>
      </w:r>
      <w:r w:rsidRPr="00D2405E">
        <w:rPr>
          <w:lang w:val="ru-RU"/>
        </w:rPr>
        <w:t xml:space="preserve"> </w:t>
      </w:r>
      <w:r w:rsidR="00021636" w:rsidRPr="00D2405E">
        <w:rPr>
          <w:lang w:val="ru-RU"/>
        </w:rPr>
        <w:t>Задать дату и время публикации</w:t>
      </w:r>
      <w:bookmarkEnd w:id="26"/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4014F2" w14:paraId="1D03AB4D" w14:textId="77777777" w:rsidTr="005E4B2D">
        <w:tc>
          <w:tcPr>
            <w:tcW w:w="988" w:type="dxa"/>
            <w:shd w:val="clear" w:color="auto" w:fill="auto"/>
          </w:tcPr>
          <w:p w14:paraId="315F9E4F" w14:textId="2548C0E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28" w:name="_Toc146820775"/>
      <w:bookmarkStart w:id="29" w:name="_Toc167204808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28"/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4014F2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733FBE04" w14:textId="0E5971D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30" w:name="_Toc146820782"/>
      <w:bookmarkStart w:id="31" w:name="_Toc167204809"/>
      <w:r w:rsidRPr="00D2405E">
        <w:rPr>
          <w:lang w:val="ru-RU"/>
        </w:rPr>
        <w:t>E</w:t>
      </w:r>
      <w:r w:rsidR="00BD65BB" w:rsidRPr="00D2405E">
        <w:rPr>
          <w:lang w:val="ru-RU"/>
        </w:rPr>
        <w:t>-</w:t>
      </w:r>
      <w:r w:rsidR="00FD4B18">
        <w:rPr>
          <w:lang w:val="ru-RU"/>
        </w:rPr>
        <w:t>2</w:t>
      </w:r>
      <w:r w:rsidR="00BD65BB" w:rsidRPr="00D2405E">
        <w:rPr>
          <w:lang w:val="ru-RU"/>
        </w:rPr>
        <w:t>.1.</w:t>
      </w:r>
      <w:r w:rsidR="008B4266">
        <w:rPr>
          <w:lang w:val="ru-RU"/>
        </w:rPr>
        <w:t>3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30"/>
      <w:r w:rsidR="006F53FE">
        <w:rPr>
          <w:lang w:val="ru-RU"/>
        </w:rPr>
        <w:t>срок окончания голосования</w:t>
      </w:r>
      <w:bookmarkEnd w:id="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4014F2" w14:paraId="2B5D99FE" w14:textId="77777777" w:rsidTr="00BD65BB">
        <w:tc>
          <w:tcPr>
            <w:tcW w:w="1271" w:type="dxa"/>
            <w:shd w:val="clear" w:color="auto" w:fill="auto"/>
          </w:tcPr>
          <w:p w14:paraId="6F698308" w14:textId="46852E74" w:rsidR="00BD65BB" w:rsidRPr="008B4266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 w:rsidR="00FD4B18">
              <w:rPr>
                <w:lang w:val="ru-RU"/>
              </w:rPr>
              <w:t>2</w:t>
            </w:r>
            <w:r w:rsidRPr="00D2405E">
              <w:t>.1.</w:t>
            </w:r>
            <w:r w:rsidR="008B4266">
              <w:rPr>
                <w:lang w:val="ru-RU"/>
              </w:rPr>
              <w:t>3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1A063102" w14:textId="0FD3F8D0" w:rsidR="002079A6" w:rsidRPr="003E4BAB" w:rsidRDefault="002079A6" w:rsidP="002079A6">
      <w:pPr>
        <w:pStyle w:val="2"/>
        <w:spacing w:before="240"/>
        <w:rPr>
          <w:lang w:val="ru-RU"/>
        </w:rPr>
      </w:pPr>
      <w:bookmarkStart w:id="32" w:name="_Toc167204810"/>
      <w:bookmarkStart w:id="33" w:name="_Toc146820783"/>
      <w:r w:rsidRPr="003E4BAB">
        <w:rPr>
          <w:lang w:val="ru-RU"/>
        </w:rPr>
        <w:t>E-2.1.4. Установить блокировку результатов до закрытия голосования</w:t>
      </w:r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2079A6" w:rsidRPr="004014F2" w14:paraId="72E821C8" w14:textId="77777777" w:rsidTr="009B591E">
        <w:tc>
          <w:tcPr>
            <w:tcW w:w="1271" w:type="dxa"/>
            <w:shd w:val="clear" w:color="auto" w:fill="auto"/>
          </w:tcPr>
          <w:p w14:paraId="7A92E660" w14:textId="05B6C623" w:rsidR="002079A6" w:rsidRPr="00193585" w:rsidRDefault="002079A6" w:rsidP="009B591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</w:t>
            </w:r>
            <w:r w:rsidRPr="00D2405E">
              <w:t>.1.</w:t>
            </w:r>
            <w:r w:rsidR="00193585">
              <w:rPr>
                <w:lang w:val="ru-RU"/>
              </w:rPr>
              <w:t>4</w:t>
            </w:r>
          </w:p>
        </w:tc>
        <w:tc>
          <w:tcPr>
            <w:tcW w:w="1527" w:type="dxa"/>
            <w:shd w:val="clear" w:color="auto" w:fill="auto"/>
          </w:tcPr>
          <w:p w14:paraId="709CEA1B" w14:textId="77777777" w:rsidR="002079A6" w:rsidRPr="00D2405E" w:rsidRDefault="002079A6" w:rsidP="009B591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ECE0A1D" w14:textId="10405646" w:rsidR="002079A6" w:rsidRPr="00D2405E" w:rsidRDefault="002079A6" w:rsidP="009B591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2079A6">
              <w:rPr>
                <w:lang w:val="ru-RU"/>
              </w:rPr>
              <w:t xml:space="preserve">Установить блокировку результатов до закрытия </w:t>
            </w:r>
            <w:r w:rsidRPr="002079A6">
              <w:rPr>
                <w:lang w:val="ru-RU"/>
              </w:rPr>
              <w:lastRenderedPageBreak/>
              <w:t>голосования</w:t>
            </w:r>
          </w:p>
        </w:tc>
        <w:tc>
          <w:tcPr>
            <w:tcW w:w="4640" w:type="dxa"/>
            <w:shd w:val="clear" w:color="auto" w:fill="auto"/>
          </w:tcPr>
          <w:p w14:paraId="5166E190" w14:textId="77777777" w:rsidR="002079A6" w:rsidRPr="00D2405E" w:rsidRDefault="002079A6" w:rsidP="009B591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При задании</w:t>
            </w:r>
            <w:r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E64F901" w14:textId="77777777" w:rsidR="002079A6" w:rsidRPr="00D2405E" w:rsidRDefault="002079A6" w:rsidP="002079A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2B1853D" w14:textId="77777777" w:rsidR="002079A6" w:rsidRPr="00D2405E" w:rsidRDefault="002079A6" w:rsidP="002079A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F5141E3" w14:textId="77777777" w:rsidR="002079A6" w:rsidRPr="00D2405E" w:rsidRDefault="002079A6" w:rsidP="002079A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задании режима ограничения времени голосования сотрудник должен указать </w:t>
      </w:r>
      <w:r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34" w:name="_Toc167204811"/>
      <w:r w:rsidRPr="00D2405E">
        <w:rPr>
          <w:lang w:val="ru-RU"/>
        </w:rPr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4014F2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05D950DA" w14:textId="06A57925" w:rsidR="00EA7FD0" w:rsidRPr="003E4BAB" w:rsidRDefault="00091487" w:rsidP="003E4BAB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30443CB3" w14:textId="75A1B901" w:rsidR="00091487" w:rsidRPr="003E4BAB" w:rsidRDefault="002B382B" w:rsidP="003E4BAB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6379FC2F" w14:textId="4273AF53" w:rsidR="00284252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0E6D93E5" w14:textId="7D6A9C3F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35" w:name="_Toc146820784"/>
      <w:bookmarkStart w:id="36" w:name="_Toc167204812"/>
      <w:r w:rsidRPr="00D2405E">
        <w:rPr>
          <w:lang w:val="ru-RU"/>
        </w:rPr>
        <w:t>E-1.2.1. Изменить текст объявления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4014F2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37" w:name="_Toc146820785"/>
      <w:bookmarkStart w:id="38" w:name="_Toc167204813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4014F2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39" w:name="_Toc146820786"/>
      <w:bookmarkStart w:id="40" w:name="_Toc167204814"/>
      <w:r w:rsidRPr="00D2405E">
        <w:rPr>
          <w:lang w:val="ru-RU"/>
        </w:rPr>
        <w:lastRenderedPageBreak/>
        <w:t>E-1.2.3. Задать срок автоматического сокрытия</w:t>
      </w:r>
      <w:bookmarkEnd w:id="39"/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B4266" w:rsidRPr="004014F2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7A8CB94C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8B4266">
              <w:rPr>
                <w:lang w:val="ru-RU"/>
              </w:rPr>
              <w:t>Задать, изменить срок или отменить отложенное сокрытие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15BD351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5F6C25" w:rsidRPr="00D2405E">
        <w:rPr>
          <w:lang w:val="ru-RU"/>
        </w:rPr>
        <w:t xml:space="preserve"> задать срок </w:t>
      </w:r>
      <w:r w:rsidR="008B4266">
        <w:rPr>
          <w:lang w:val="ru-RU"/>
        </w:rPr>
        <w:t>отложенного</w:t>
      </w:r>
      <w:r w:rsidR="005F6C25" w:rsidRPr="00D2405E">
        <w:rPr>
          <w:lang w:val="ru-RU"/>
        </w:rPr>
        <w:t xml:space="preserve"> сокрытия объявления, если таковой не был задан ранее</w:t>
      </w:r>
      <w:r w:rsidR="008B4266">
        <w:rPr>
          <w:lang w:val="ru-RU"/>
        </w:rPr>
        <w:t>, или изменить срок, если он был задан ранее. Также пользователь может отменить отложенное сокрытие объявления</w:t>
      </w:r>
      <w:r w:rsidR="005F6C25" w:rsidRPr="00D2405E">
        <w:rPr>
          <w:lang w:val="ru-RU"/>
        </w:rPr>
        <w:t>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160A7005" w14:textId="1BA92641" w:rsidR="00774D50" w:rsidRPr="00D2405E" w:rsidRDefault="00774D50" w:rsidP="00774D50">
      <w:pPr>
        <w:pStyle w:val="2"/>
        <w:spacing w:before="240"/>
        <w:rPr>
          <w:lang w:val="ru-RU"/>
        </w:rPr>
      </w:pPr>
      <w:bookmarkStart w:id="41" w:name="_Toc146820789"/>
      <w:bookmarkStart w:id="42" w:name="_Toc167204815"/>
      <w:r w:rsidRPr="00D2405E">
        <w:rPr>
          <w:lang w:val="ru-RU"/>
        </w:rPr>
        <w:t>E-1.2.</w:t>
      </w:r>
      <w:r w:rsidR="001F2E45">
        <w:rPr>
          <w:lang w:val="ru-RU"/>
        </w:rPr>
        <w:t>4</w:t>
      </w:r>
      <w:r w:rsidRPr="00D2405E">
        <w:rPr>
          <w:lang w:val="ru-RU"/>
        </w:rPr>
        <w:t xml:space="preserve">. Изменить </w:t>
      </w:r>
      <w:r w:rsidR="001F2E45">
        <w:rPr>
          <w:lang w:val="ru-RU"/>
        </w:rPr>
        <w:t xml:space="preserve">срок </w:t>
      </w:r>
      <w:r w:rsidRPr="00D2405E">
        <w:rPr>
          <w:lang w:val="ru-RU"/>
        </w:rPr>
        <w:t>отложенной публикации</w:t>
      </w:r>
      <w:bookmarkEnd w:id="41"/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4014F2" w14:paraId="769FA878" w14:textId="77777777" w:rsidTr="00595B7C">
        <w:tc>
          <w:tcPr>
            <w:tcW w:w="846" w:type="dxa"/>
            <w:shd w:val="clear" w:color="auto" w:fill="auto"/>
          </w:tcPr>
          <w:p w14:paraId="29782C23" w14:textId="3B4CF658" w:rsidR="00774D50" w:rsidRPr="001F2E45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4111ED8B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Изменить </w:t>
            </w:r>
            <w:r w:rsidR="001F2E45">
              <w:rPr>
                <w:lang w:val="ru-RU"/>
              </w:rPr>
              <w:t xml:space="preserve">срок </w:t>
            </w:r>
            <w:r w:rsidRPr="00D2405E">
              <w:rPr>
                <w:lang w:val="ru-RU"/>
              </w:rPr>
              <w:t>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57377AD6" w14:textId="1DA81F58" w:rsidR="00265C79" w:rsidRPr="00D2405E" w:rsidRDefault="00265C79" w:rsidP="00265C79">
      <w:pPr>
        <w:pStyle w:val="2"/>
        <w:spacing w:before="240"/>
        <w:rPr>
          <w:lang w:val="ru-RU"/>
        </w:rPr>
      </w:pPr>
      <w:bookmarkStart w:id="43" w:name="_Toc146820792"/>
      <w:bookmarkStart w:id="44" w:name="_Toc167204818"/>
      <w:r w:rsidRPr="00D2405E">
        <w:rPr>
          <w:lang w:val="ru-RU"/>
        </w:rPr>
        <w:t>E-1.2.</w:t>
      </w:r>
      <w:r w:rsidR="001F2E45">
        <w:rPr>
          <w:lang w:val="ru-RU"/>
        </w:rPr>
        <w:t>7</w:t>
      </w:r>
      <w:r w:rsidRPr="00D2405E">
        <w:rPr>
          <w:lang w:val="ru-RU"/>
        </w:rPr>
        <w:t>. Прикрепить опрос</w:t>
      </w:r>
      <w:bookmarkEnd w:id="43"/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4014F2" w14:paraId="088E63B4" w14:textId="77777777" w:rsidTr="00595B7C">
        <w:tc>
          <w:tcPr>
            <w:tcW w:w="846" w:type="dxa"/>
            <w:shd w:val="clear" w:color="auto" w:fill="auto"/>
          </w:tcPr>
          <w:p w14:paraId="06703C3D" w14:textId="5514C9D5" w:rsidR="00265C79" w:rsidRPr="001F2E45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8C1CC9A" w14:textId="528680FE" w:rsidR="00C536B1" w:rsidRPr="00D2405E" w:rsidRDefault="00265C79" w:rsidP="00936C5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  <w:bookmarkStart w:id="45" w:name="_Toc146820793"/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46" w:name="_Toc146820797"/>
      <w:bookmarkStart w:id="47" w:name="_Toc167204820"/>
      <w:bookmarkEnd w:id="45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46"/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4014F2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48" w:name="_Toc146820798"/>
      <w:bookmarkStart w:id="49" w:name="_Toc167204821"/>
      <w:r w:rsidRPr="00D2405E">
        <w:rPr>
          <w:lang w:val="ru-RU"/>
        </w:rPr>
        <w:t>E-1.4. Удалить объявление</w:t>
      </w:r>
      <w:bookmarkEnd w:id="48"/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4014F2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50" w:name="_Toc146820799"/>
      <w:bookmarkStart w:id="51" w:name="_Toc167204822"/>
      <w:r w:rsidRPr="00D2405E">
        <w:rPr>
          <w:lang w:val="ru-RU"/>
        </w:rPr>
        <w:t>E-1.5. Скрыть объявление</w:t>
      </w:r>
      <w:bookmarkEnd w:id="50"/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4014F2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52" w:name="_Toc146820800"/>
      <w:bookmarkStart w:id="53" w:name="_Toc167204823"/>
      <w:r w:rsidRPr="00D2405E">
        <w:rPr>
          <w:lang w:val="ru-RU"/>
        </w:rPr>
        <w:t>E-1.6. Управление скрытыми объявлениями</w:t>
      </w:r>
      <w:bookmarkEnd w:id="52"/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4014F2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A4176C2" w:rsidR="00654904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скрытых объявлений;</w:t>
      </w:r>
    </w:p>
    <w:p w14:paraId="0C759BDD" w14:textId="1842A44F" w:rsidR="003643A3" w:rsidRPr="00D2405E" w:rsidRDefault="003643A3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>
        <w:rPr>
          <w:lang w:val="ru-RU"/>
        </w:rPr>
        <w:t>редактировать скрытое объявление</w:t>
      </w:r>
      <w:r w:rsidR="009B53E9">
        <w:rPr>
          <w:lang w:val="ru-RU"/>
        </w:rPr>
        <w:t>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54" w:name="_Toc146820801"/>
      <w:bookmarkStart w:id="55" w:name="_Toc167204824"/>
      <w:r w:rsidRPr="00D2405E">
        <w:rPr>
          <w:lang w:val="ru-RU"/>
        </w:rPr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54"/>
      <w:bookmarkEnd w:id="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4014F2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56" w:name="_Toc146820802"/>
      <w:bookmarkStart w:id="57" w:name="_Toc167204825"/>
      <w:r w:rsidRPr="00D2405E">
        <w:rPr>
          <w:lang w:val="ru-RU"/>
        </w:rPr>
        <w:t>E-1.6.2. Восстановить скрытое объявление</w:t>
      </w:r>
      <w:bookmarkEnd w:id="56"/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Восстановить скрытое </w:t>
            </w:r>
            <w:r w:rsidRPr="00D2405E">
              <w:rPr>
                <w:lang w:val="ru-RU"/>
              </w:rPr>
              <w:lastRenderedPageBreak/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Сотрудник может восстановить любое свое скрытое объявление, если оно еще не было удалено. Аудитория </w:t>
            </w:r>
            <w:r w:rsidRPr="00D2405E">
              <w:rPr>
                <w:lang w:val="ru-RU"/>
              </w:rPr>
              <w:lastRenderedPageBreak/>
              <w:t>объявления при восстановлении объявления не 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58" w:name="_Toc146820803"/>
      <w:bookmarkStart w:id="59" w:name="_Toc167204826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58"/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4014F2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удалить любое объявление из списка скрытых объявлений. Удаленное таким образом 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60" w:name="_Toc146820804"/>
      <w:bookmarkStart w:id="61" w:name="_Toc167204827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60"/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4014F2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62" w:name="_Toc146820805"/>
      <w:bookmarkStart w:id="63" w:name="_Toc167204828"/>
      <w:r w:rsidRPr="00D2405E">
        <w:rPr>
          <w:lang w:val="ru-RU"/>
        </w:rPr>
        <w:t>E-1.7.1. Просмотреть список отложенных объявлений</w:t>
      </w:r>
      <w:bookmarkEnd w:id="62"/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4014F2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64" w:name="_Toc146820806"/>
      <w:bookmarkStart w:id="65" w:name="_Toc167204829"/>
      <w:r w:rsidRPr="00D2405E">
        <w:rPr>
          <w:lang w:val="ru-RU"/>
        </w:rPr>
        <w:lastRenderedPageBreak/>
        <w:t>E-1.7.2. Сразу опубликовать отложенное объявление</w:t>
      </w:r>
      <w:bookmarkEnd w:id="64"/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4014F2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66" w:name="_Toc146820807"/>
      <w:bookmarkStart w:id="67" w:name="_Toc167204830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66"/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4014F2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68" w:name="_Toc146820808"/>
      <w:bookmarkStart w:id="69" w:name="_Toc167204831"/>
      <w:r w:rsidRPr="00D2405E">
        <w:rPr>
          <w:lang w:val="ru-RU"/>
        </w:rPr>
        <w:t>E-1.7.4. Редактировать отложенное объявление</w:t>
      </w:r>
      <w:bookmarkEnd w:id="68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4014F2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70" w:name="_Toc167204832"/>
      <w:bookmarkStart w:id="71" w:name="_Toc146820809"/>
      <w:r w:rsidRPr="00D2405E">
        <w:rPr>
          <w:lang w:val="ru-RU"/>
        </w:rPr>
        <w:t>E-2. Управление опросами</w:t>
      </w:r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6F7FE415" w14:textId="16BD8A8B" w:rsidR="00DD2B40" w:rsidRDefault="00DD2B40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>
        <w:rPr>
          <w:lang w:val="ru-RU"/>
        </w:rPr>
        <w:t>создать опрос;</w:t>
      </w:r>
    </w:p>
    <w:p w14:paraId="15D8054A" w14:textId="4CBF1DA1" w:rsidR="00D14696" w:rsidRPr="00936C5A" w:rsidRDefault="00D14696" w:rsidP="00936C5A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закрыть свой опрос</w:t>
      </w:r>
      <w:r w:rsidRPr="00936C5A">
        <w:rPr>
          <w:lang w:val="ru-RU"/>
        </w:rPr>
        <w:t>.</w:t>
      </w:r>
    </w:p>
    <w:p w14:paraId="0078B42B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72" w:name="_Toc146820776"/>
      <w:bookmarkStart w:id="73" w:name="_Toc167204833"/>
      <w:r w:rsidRPr="00D2405E">
        <w:rPr>
          <w:lang w:val="ru-RU"/>
        </w:rPr>
        <w:t>E-</w:t>
      </w:r>
      <w:r>
        <w:rPr>
          <w:lang w:val="ru-RU"/>
        </w:rPr>
        <w:t>2.1</w:t>
      </w:r>
      <w:r w:rsidRPr="00D2405E">
        <w:rPr>
          <w:lang w:val="ru-RU"/>
        </w:rPr>
        <w:t>. Создать опрос</w:t>
      </w:r>
      <w:bookmarkEnd w:id="72"/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DD2B40" w:rsidRPr="004014F2" w14:paraId="3FAE3604" w14:textId="77777777" w:rsidTr="002025BE">
        <w:tc>
          <w:tcPr>
            <w:tcW w:w="988" w:type="dxa"/>
            <w:shd w:val="clear" w:color="auto" w:fill="auto"/>
          </w:tcPr>
          <w:p w14:paraId="31A4758B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>
              <w:rPr>
                <w:lang w:val="ru-RU"/>
              </w:rPr>
              <w:t>2.1</w:t>
            </w:r>
          </w:p>
        </w:tc>
        <w:tc>
          <w:tcPr>
            <w:tcW w:w="1623" w:type="dxa"/>
            <w:shd w:val="clear" w:color="auto" w:fill="auto"/>
          </w:tcPr>
          <w:p w14:paraId="0D3E1783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2218BC8B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2A05E851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195B1DB2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578EF68D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295649A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58413891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74" w:name="_Toc146820777"/>
      <w:bookmarkStart w:id="75" w:name="_Toc167204834"/>
      <w:r w:rsidRPr="00D2405E">
        <w:rPr>
          <w:lang w:val="ru-RU"/>
        </w:rPr>
        <w:t>E-</w:t>
      </w:r>
      <w:r>
        <w:rPr>
          <w:lang w:val="ru-RU"/>
        </w:rPr>
        <w:t>2.1</w:t>
      </w:r>
      <w:r w:rsidRPr="00D2405E">
        <w:rPr>
          <w:lang w:val="ru-RU"/>
        </w:rPr>
        <w:t>.1. Указать вопросы</w:t>
      </w:r>
      <w:bookmarkEnd w:id="74"/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D2B40" w:rsidRPr="004014F2" w14:paraId="74915297" w14:textId="77777777" w:rsidTr="002025BE">
        <w:tc>
          <w:tcPr>
            <w:tcW w:w="1129" w:type="dxa"/>
            <w:shd w:val="clear" w:color="auto" w:fill="auto"/>
          </w:tcPr>
          <w:p w14:paraId="5923FD9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>
              <w:rPr>
                <w:lang w:val="ru-RU"/>
              </w:rPr>
              <w:t>2.</w:t>
            </w:r>
            <w:r w:rsidRPr="00D2405E">
              <w:t>1.1</w:t>
            </w:r>
          </w:p>
        </w:tc>
        <w:tc>
          <w:tcPr>
            <w:tcW w:w="1615" w:type="dxa"/>
            <w:shd w:val="clear" w:color="auto" w:fill="auto"/>
          </w:tcPr>
          <w:p w14:paraId="54C4B823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19D90397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356B686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061A71E1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F8F8481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DB1270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вопросы. Количество вопросов в одном опросе не ограничено.</w:t>
      </w:r>
    </w:p>
    <w:p w14:paraId="125F6121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76" w:name="_Toc146820778"/>
      <w:bookmarkStart w:id="77" w:name="_Toc167204835"/>
      <w:r w:rsidRPr="00D2405E">
        <w:rPr>
          <w:lang w:val="ru-RU"/>
        </w:rPr>
        <w:t>E-</w:t>
      </w:r>
      <w:r>
        <w:rPr>
          <w:lang w:val="ru-RU"/>
        </w:rPr>
        <w:t>2.1.1.1</w:t>
      </w:r>
      <w:r w:rsidRPr="00D2405E">
        <w:rPr>
          <w:lang w:val="ru-RU"/>
        </w:rPr>
        <w:t>. Задать варианты ответов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472"/>
        <w:gridCol w:w="1575"/>
        <w:gridCol w:w="5032"/>
      </w:tblGrid>
      <w:tr w:rsidR="00DD2B40" w:rsidRPr="004014F2" w14:paraId="5DF9A1AD" w14:textId="77777777" w:rsidTr="002025BE">
        <w:tc>
          <w:tcPr>
            <w:tcW w:w="1271" w:type="dxa"/>
            <w:shd w:val="clear" w:color="auto" w:fill="auto"/>
          </w:tcPr>
          <w:p w14:paraId="701DEE00" w14:textId="77777777" w:rsidR="00DD2B40" w:rsidRPr="00FD4B18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2.1.1.1</w:t>
            </w:r>
          </w:p>
        </w:tc>
        <w:tc>
          <w:tcPr>
            <w:tcW w:w="1472" w:type="dxa"/>
            <w:shd w:val="clear" w:color="auto" w:fill="auto"/>
          </w:tcPr>
          <w:p w14:paraId="47406CFC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DA1EA7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17ACDF27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</w:tbl>
    <w:p w14:paraId="4CBC40C4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0D6DA7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7348054" w14:textId="77777777" w:rsid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задать варианты ответов. Количество вариантов ответов не может быть меньше 2. Максимальное количества вариантов ответов – 10.</w:t>
      </w:r>
    </w:p>
    <w:p w14:paraId="742BD647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78" w:name="_Toc146820780"/>
      <w:bookmarkStart w:id="79" w:name="_Toc167204836"/>
      <w:r w:rsidRPr="00D2405E">
        <w:rPr>
          <w:lang w:val="ru-RU"/>
        </w:rPr>
        <w:t>E-</w:t>
      </w:r>
      <w:r>
        <w:rPr>
          <w:lang w:val="ru-RU"/>
        </w:rPr>
        <w:t>2.1.1.2</w:t>
      </w:r>
      <w:r w:rsidRPr="00D2405E">
        <w:rPr>
          <w:lang w:val="ru-RU"/>
        </w:rPr>
        <w:t>. Задать возможность</w:t>
      </w:r>
      <w:r>
        <w:rPr>
          <w:lang w:val="ru-RU"/>
        </w:rPr>
        <w:t xml:space="preserve"> множественного</w:t>
      </w:r>
      <w:r w:rsidRPr="00D2405E">
        <w:rPr>
          <w:lang w:val="ru-RU"/>
        </w:rPr>
        <w:t xml:space="preserve"> выбора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462"/>
        <w:gridCol w:w="1633"/>
        <w:gridCol w:w="4984"/>
      </w:tblGrid>
      <w:tr w:rsidR="00DD2B40" w:rsidRPr="004014F2" w14:paraId="42FBFA37" w14:textId="77777777" w:rsidTr="002025BE">
        <w:tc>
          <w:tcPr>
            <w:tcW w:w="1271" w:type="dxa"/>
            <w:shd w:val="clear" w:color="auto" w:fill="auto"/>
          </w:tcPr>
          <w:p w14:paraId="50C851BC" w14:textId="77777777" w:rsidR="00DD2B40" w:rsidRPr="00FD4B18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2.1.1.2</w:t>
            </w:r>
          </w:p>
        </w:tc>
        <w:tc>
          <w:tcPr>
            <w:tcW w:w="1462" w:type="dxa"/>
            <w:shd w:val="clear" w:color="auto" w:fill="auto"/>
          </w:tcPr>
          <w:p w14:paraId="2FF48186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33" w:type="dxa"/>
            <w:shd w:val="clear" w:color="auto" w:fill="auto"/>
          </w:tcPr>
          <w:p w14:paraId="5219BE8E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возможность </w:t>
            </w:r>
            <w:r>
              <w:rPr>
                <w:lang w:val="ru-RU"/>
              </w:rPr>
              <w:t xml:space="preserve">множественного </w:t>
            </w:r>
            <w:r w:rsidRPr="00D2405E">
              <w:rPr>
                <w:lang w:val="ru-RU"/>
              </w:rPr>
              <w:t xml:space="preserve">выбора </w:t>
            </w:r>
          </w:p>
        </w:tc>
        <w:tc>
          <w:tcPr>
            <w:tcW w:w="4984" w:type="dxa"/>
            <w:shd w:val="clear" w:color="auto" w:fill="auto"/>
          </w:tcPr>
          <w:p w14:paraId="40B0355D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  <w:r>
              <w:rPr>
                <w:lang w:val="ru-RU"/>
              </w:rPr>
              <w:t xml:space="preserve"> каждого из его вопросов</w:t>
            </w:r>
          </w:p>
        </w:tc>
      </w:tr>
    </w:tbl>
    <w:p w14:paraId="57BAEA1E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8B46E72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FDD451" w14:textId="77777777" w:rsid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</w:t>
      </w:r>
      <w:r>
        <w:rPr>
          <w:lang w:val="ru-RU"/>
        </w:rPr>
        <w:t xml:space="preserve"> для каждого из его вопросов.</w:t>
      </w:r>
      <w:r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30C71D84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По умолчанию возможность выбора нескольких вариантов ответа отключена.</w:t>
      </w:r>
    </w:p>
    <w:p w14:paraId="61C40E9E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80" w:name="_Toc146820779"/>
      <w:bookmarkStart w:id="81" w:name="_Toc167204837"/>
      <w:r w:rsidRPr="00D2405E">
        <w:rPr>
          <w:lang w:val="ru-RU"/>
        </w:rPr>
        <w:t>E-</w:t>
      </w:r>
      <w:r>
        <w:rPr>
          <w:lang w:val="ru-RU"/>
        </w:rPr>
        <w:t>2</w:t>
      </w:r>
      <w:r w:rsidRPr="00D2405E">
        <w:rPr>
          <w:lang w:val="ru-RU"/>
        </w:rPr>
        <w:t>.1.</w:t>
      </w:r>
      <w:r>
        <w:rPr>
          <w:lang w:val="ru-RU"/>
        </w:rPr>
        <w:t>2</w:t>
      </w:r>
      <w:r w:rsidRPr="00D2405E">
        <w:rPr>
          <w:lang w:val="ru-RU"/>
        </w:rPr>
        <w:t>. Задать анонимность голосования</w:t>
      </w:r>
      <w:bookmarkEnd w:id="80"/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DD2B40" w:rsidRPr="004014F2" w14:paraId="3A2C6231" w14:textId="77777777" w:rsidTr="002025BE">
        <w:tc>
          <w:tcPr>
            <w:tcW w:w="1129" w:type="dxa"/>
            <w:shd w:val="clear" w:color="auto" w:fill="auto"/>
          </w:tcPr>
          <w:p w14:paraId="3971B00C" w14:textId="77777777" w:rsidR="00DD2B40" w:rsidRPr="0076428F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</w:t>
            </w:r>
            <w:r w:rsidRPr="00D2405E">
              <w:t>.1.</w:t>
            </w:r>
            <w:r>
              <w:rPr>
                <w:lang w:val="ru-RU"/>
              </w:rPr>
              <w:t>2</w:t>
            </w:r>
          </w:p>
        </w:tc>
        <w:tc>
          <w:tcPr>
            <w:tcW w:w="1609" w:type="dxa"/>
            <w:shd w:val="clear" w:color="auto" w:fill="auto"/>
          </w:tcPr>
          <w:p w14:paraId="597B7E5F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71ABDD52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5019" w:type="dxa"/>
            <w:shd w:val="clear" w:color="auto" w:fill="auto"/>
          </w:tcPr>
          <w:p w14:paraId="695698AF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</w:tbl>
    <w:p w14:paraId="53BFCBDD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FFCC3DC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2C250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задать анонимность голосования. В открытом опросе – опросе, в котором не задан режим голосования, – присутствует возможность не только просмотреть количество пользователей, проголосовавших за каждый вариант ответа, но и их список. В анонимном опросе присутствует возможность просмотреть общий список проголосовавших, но отсутствует возможность просмотра списка пользователей, проголосовавших за каждый вариант. </w:t>
      </w:r>
    </w:p>
    <w:p w14:paraId="62154669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В анонимном опросе отсутствует возможность отменить голос.</w:t>
      </w:r>
    </w:p>
    <w:p w14:paraId="7F632599" w14:textId="2622B48E" w:rsidR="00DD2B40" w:rsidRP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опросе, а также отменить свой голос. </w:t>
      </w:r>
    </w:p>
    <w:p w14:paraId="1B4F99CA" w14:textId="2451422A" w:rsidR="00D14696" w:rsidRPr="00D2405E" w:rsidRDefault="00D14696" w:rsidP="00D14696">
      <w:pPr>
        <w:pStyle w:val="2"/>
        <w:spacing w:before="240"/>
        <w:rPr>
          <w:lang w:val="ru-RU"/>
        </w:rPr>
      </w:pPr>
      <w:bookmarkStart w:id="82" w:name="_Toc146820794"/>
      <w:bookmarkStart w:id="83" w:name="_Toc167204838"/>
      <w:r w:rsidRPr="00D2405E">
        <w:rPr>
          <w:lang w:val="ru-RU"/>
        </w:rPr>
        <w:t>E-2.</w:t>
      </w:r>
      <w:r w:rsidR="00DD2B40">
        <w:rPr>
          <w:lang w:val="ru-RU"/>
        </w:rPr>
        <w:t>2</w:t>
      </w:r>
      <w:r w:rsidRPr="00D2405E">
        <w:rPr>
          <w:lang w:val="ru-RU"/>
        </w:rPr>
        <w:t>. Собрать результаты опроса</w:t>
      </w:r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4014F2" w14:paraId="204ADC25" w14:textId="77777777" w:rsidTr="0056764A">
        <w:tc>
          <w:tcPr>
            <w:tcW w:w="704" w:type="dxa"/>
            <w:shd w:val="clear" w:color="auto" w:fill="auto"/>
          </w:tcPr>
          <w:p w14:paraId="57CB8CCF" w14:textId="07129EE1" w:rsidR="00D14696" w:rsidRPr="00DD2B40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</w:t>
            </w:r>
            <w:r w:rsidR="00DD2B40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0B881719" w:rsidR="00D14696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EEAC503" w14:textId="1CED89E8" w:rsidR="00E84321" w:rsidRPr="00D2405E" w:rsidRDefault="00E84321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0D0EBD">
        <w:rPr>
          <w:lang w:val="ru-RU"/>
        </w:rPr>
        <w:t>Сбор результатов опроса недоступен в случае</w:t>
      </w:r>
      <w:r w:rsidR="000D0EBD" w:rsidRPr="000D0EBD">
        <w:rPr>
          <w:lang w:val="ru-RU"/>
        </w:rPr>
        <w:t>,</w:t>
      </w:r>
      <w:r w:rsidRPr="000D0EBD">
        <w:rPr>
          <w:lang w:val="ru-RU"/>
        </w:rPr>
        <w:t xml:space="preserve"> если опрос является открытым и установлена блокировка сбора результатов голосования.</w:t>
      </w:r>
    </w:p>
    <w:p w14:paraId="521B50AF" w14:textId="3093FA7A" w:rsidR="00D14696" w:rsidRPr="00D2405E" w:rsidRDefault="00D14696" w:rsidP="00D14696">
      <w:pPr>
        <w:pStyle w:val="2"/>
        <w:spacing w:before="240"/>
        <w:rPr>
          <w:lang w:val="ru-RU"/>
        </w:rPr>
      </w:pPr>
      <w:bookmarkStart w:id="84" w:name="_Toc146820796"/>
      <w:bookmarkStart w:id="85" w:name="_Toc167204840"/>
      <w:r w:rsidRPr="00D2405E">
        <w:rPr>
          <w:lang w:val="ru-RU"/>
        </w:rPr>
        <w:t>E-2.</w:t>
      </w:r>
      <w:r w:rsidR="00DD2B40">
        <w:rPr>
          <w:lang w:val="ru-RU"/>
        </w:rPr>
        <w:t>3</w:t>
      </w:r>
      <w:r w:rsidRPr="00D2405E">
        <w:rPr>
          <w:lang w:val="ru-RU"/>
        </w:rPr>
        <w:t>. Закрыть опрос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C4130CF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</w:t>
            </w:r>
            <w:r w:rsidR="00DD2B40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310C1050" w:rsidR="00797F9E" w:rsidRPr="00D2405E" w:rsidRDefault="00797F9E" w:rsidP="00CB6530">
      <w:pPr>
        <w:pStyle w:val="2"/>
        <w:spacing w:before="240"/>
        <w:rPr>
          <w:lang w:val="ru-RU"/>
        </w:rPr>
      </w:pPr>
      <w:bookmarkStart w:id="86" w:name="_Toc167204841"/>
      <w:r w:rsidRPr="00D2405E">
        <w:rPr>
          <w:lang w:val="ru-RU"/>
        </w:rPr>
        <w:t xml:space="preserve">G-1. Управление </w:t>
      </w:r>
      <w:r w:rsidR="00C6383C">
        <w:rPr>
          <w:lang w:val="ru-RU"/>
        </w:rPr>
        <w:t xml:space="preserve">администрируемыми </w:t>
      </w:r>
      <w:r w:rsidRPr="00D2405E">
        <w:rPr>
          <w:lang w:val="ru-RU"/>
        </w:rPr>
        <w:t>группами</w:t>
      </w:r>
      <w:bookmarkEnd w:id="71"/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7"/>
        <w:gridCol w:w="1815"/>
        <w:gridCol w:w="2021"/>
        <w:gridCol w:w="4967"/>
      </w:tblGrid>
      <w:tr w:rsidR="00C6383C" w:rsidRPr="004014F2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C6383C" w:rsidRPr="00D2405E" w:rsidRDefault="00C6383C" w:rsidP="00C638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C6383C" w:rsidRPr="00D2405E" w:rsidRDefault="00C6383C" w:rsidP="00C638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31B37294" w:rsidR="00C6383C" w:rsidRPr="003F59F4" w:rsidRDefault="00C6383C" w:rsidP="00C638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Управление администрируемыми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3943B57D" w:rsidR="00C6383C" w:rsidRPr="003F59F4" w:rsidRDefault="00C6383C" w:rsidP="00C638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 xml:space="preserve">Администратор группы может управлять только сотрудниками, входящими в администрируемые им группы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6781B7C8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26A25B70" w14:textId="44BBE83A" w:rsidR="00797F9E" w:rsidRPr="00D2405E" w:rsidRDefault="004E138F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В системе информирования </w:t>
      </w:r>
      <w:r w:rsidR="00797F9E" w:rsidRPr="00D2405E">
        <w:rPr>
          <w:lang w:val="ru-RU"/>
        </w:rPr>
        <w:t>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05572AFD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</w:t>
      </w:r>
      <w:r w:rsidR="004E138F">
        <w:rPr>
          <w:lang w:val="ru-RU"/>
        </w:rPr>
        <w:t>возможности</w:t>
      </w:r>
      <w:r w:rsidRPr="00D2405E">
        <w:rPr>
          <w:lang w:val="ru-RU"/>
        </w:rPr>
        <w:t xml:space="preserve">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</w:t>
      </w:r>
      <w:r w:rsidR="00C56E41" w:rsidRPr="00D2405E">
        <w:rPr>
          <w:lang w:val="ru-RU"/>
        </w:rPr>
        <w:lastRenderedPageBreak/>
        <w:t>подконтрольных ему групп.</w:t>
      </w:r>
    </w:p>
    <w:p w14:paraId="3E93BCCC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87" w:name="_Toc146820816"/>
      <w:bookmarkStart w:id="88" w:name="_Toc167204842"/>
      <w:bookmarkStart w:id="89" w:name="_Toc146820810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 xml:space="preserve">. </w:t>
      </w:r>
      <w:bookmarkEnd w:id="87"/>
      <w:r>
        <w:rPr>
          <w:lang w:val="ru-RU"/>
        </w:rPr>
        <w:t>Создать группу пользователей</w:t>
      </w:r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0287A" w:rsidRPr="004014F2" w14:paraId="0883BECC" w14:textId="77777777" w:rsidTr="002025BE">
        <w:tc>
          <w:tcPr>
            <w:tcW w:w="704" w:type="dxa"/>
            <w:shd w:val="clear" w:color="auto" w:fill="auto"/>
          </w:tcPr>
          <w:p w14:paraId="44BEB194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</w:t>
            </w:r>
          </w:p>
        </w:tc>
        <w:tc>
          <w:tcPr>
            <w:tcW w:w="1670" w:type="dxa"/>
            <w:shd w:val="clear" w:color="auto" w:fill="auto"/>
          </w:tcPr>
          <w:p w14:paraId="62AF61F1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7D4D38F5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Создать группу пользователей</w:t>
            </w:r>
          </w:p>
        </w:tc>
        <w:tc>
          <w:tcPr>
            <w:tcW w:w="5064" w:type="dxa"/>
            <w:shd w:val="clear" w:color="auto" w:fill="auto"/>
          </w:tcPr>
          <w:p w14:paraId="168F0A1D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</w:tbl>
    <w:p w14:paraId="413B5DCB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1D8A0BBE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53F12714" w14:textId="77777777" w:rsidR="00C0287A" w:rsidRPr="00803215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создать новую группу пользователей.</w:t>
      </w:r>
      <w:r w:rsidRPr="00803215">
        <w:rPr>
          <w:lang w:val="ru-RU"/>
        </w:rPr>
        <w:t xml:space="preserve"> </w:t>
      </w:r>
      <w:r>
        <w:rPr>
          <w:lang w:val="ru-RU"/>
        </w:rPr>
        <w:t>Созданную группу необходимо можно встроить в иерархию групп пользователей университета.</w:t>
      </w:r>
    </w:p>
    <w:p w14:paraId="657506CD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90" w:name="_Toc167204843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>.</w:t>
      </w:r>
      <w:r>
        <w:t>1.</w:t>
      </w:r>
      <w:r w:rsidRPr="00D2405E">
        <w:rPr>
          <w:lang w:val="ru-RU"/>
        </w:rPr>
        <w:t xml:space="preserve"> </w:t>
      </w:r>
      <w:r>
        <w:rPr>
          <w:lang w:val="ru-RU"/>
        </w:rPr>
        <w:t>Указать название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0D6FFEA3" w14:textId="77777777" w:rsidTr="002025BE">
        <w:tc>
          <w:tcPr>
            <w:tcW w:w="844" w:type="dxa"/>
            <w:shd w:val="clear" w:color="auto" w:fill="auto"/>
          </w:tcPr>
          <w:p w14:paraId="5592CCD3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G-1.1.1</w:t>
            </w:r>
          </w:p>
        </w:tc>
        <w:tc>
          <w:tcPr>
            <w:tcW w:w="1563" w:type="dxa"/>
            <w:shd w:val="clear" w:color="auto" w:fill="auto"/>
          </w:tcPr>
          <w:p w14:paraId="7BC89922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59A7AF6D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Указать название</w:t>
            </w:r>
          </w:p>
        </w:tc>
        <w:tc>
          <w:tcPr>
            <w:tcW w:w="5038" w:type="dxa"/>
            <w:shd w:val="clear" w:color="auto" w:fill="auto"/>
          </w:tcPr>
          <w:p w14:paraId="1101CF07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</w:tbl>
    <w:p w14:paraId="1C886472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CE22DD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378229DA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178C7221" w14:textId="77777777" w:rsidR="00C0287A" w:rsidRPr="00A32A29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 xml:space="preserve">При создании группы пользователей администратор должен указать ее название. </w:t>
      </w:r>
    </w:p>
    <w:p w14:paraId="02031EFA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Группа пользователей с названием, состоящим из нуля символов или содержащим только пробельные символы, не может быть создана.</w:t>
      </w:r>
    </w:p>
    <w:p w14:paraId="4CC81F22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91" w:name="_Toc167204844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>.</w:t>
      </w:r>
      <w:r>
        <w:rPr>
          <w:lang w:val="ru-RU"/>
        </w:rPr>
        <w:t>2. Задать администратора</w:t>
      </w:r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31CEC917" w14:textId="77777777" w:rsidTr="002025BE">
        <w:tc>
          <w:tcPr>
            <w:tcW w:w="844" w:type="dxa"/>
            <w:shd w:val="clear" w:color="auto" w:fill="auto"/>
          </w:tcPr>
          <w:p w14:paraId="345F2BAE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G-1.1.2</w:t>
            </w:r>
          </w:p>
        </w:tc>
        <w:tc>
          <w:tcPr>
            <w:tcW w:w="1563" w:type="dxa"/>
            <w:shd w:val="clear" w:color="auto" w:fill="auto"/>
          </w:tcPr>
          <w:p w14:paraId="421B71E6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31ED6D88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администратора</w:t>
            </w:r>
          </w:p>
        </w:tc>
        <w:tc>
          <w:tcPr>
            <w:tcW w:w="5038" w:type="dxa"/>
            <w:shd w:val="clear" w:color="auto" w:fill="auto"/>
          </w:tcPr>
          <w:p w14:paraId="7C8FC03C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</w:tbl>
    <w:p w14:paraId="6505449B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1625D291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440BB980" w14:textId="77777777" w:rsidR="00C0287A" w:rsidRPr="00A32A29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задать ее администратора из числа пользователей</w:t>
      </w:r>
      <w:r w:rsidRPr="00CE22DD">
        <w:rPr>
          <w:lang w:val="ru-RU"/>
        </w:rPr>
        <w:t xml:space="preserve"> </w:t>
      </w:r>
      <w:r>
        <w:rPr>
          <w:lang w:val="ru-RU"/>
        </w:rPr>
        <w:t>системы информирования. Если администратор не будет задан, группа пользователя будет создана без администратора – его может назначить позже при редактировании группы.</w:t>
      </w:r>
      <w:r w:rsidRPr="00A32A29">
        <w:rPr>
          <w:lang w:val="ru-RU"/>
        </w:rPr>
        <w:t xml:space="preserve"> </w:t>
      </w:r>
    </w:p>
    <w:p w14:paraId="10D83F84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92" w:name="_Toc167204845"/>
      <w:r>
        <w:t>G</w:t>
      </w:r>
      <w:r w:rsidRPr="00D2405E">
        <w:rPr>
          <w:lang w:val="ru-RU"/>
        </w:rPr>
        <w:t>-1.</w:t>
      </w:r>
      <w:r>
        <w:rPr>
          <w:lang w:val="ru-RU"/>
        </w:rPr>
        <w:t>1</w:t>
      </w:r>
      <w:r w:rsidRPr="00D2405E">
        <w:rPr>
          <w:lang w:val="ru-RU"/>
        </w:rPr>
        <w:t>.</w:t>
      </w:r>
      <w:r>
        <w:rPr>
          <w:lang w:val="ru-RU"/>
        </w:rPr>
        <w:t>3. Добавить участников</w:t>
      </w:r>
      <w:bookmarkEnd w:id="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3E5036D6" w14:textId="77777777" w:rsidTr="002025BE">
        <w:tc>
          <w:tcPr>
            <w:tcW w:w="844" w:type="dxa"/>
            <w:shd w:val="clear" w:color="auto" w:fill="auto"/>
          </w:tcPr>
          <w:p w14:paraId="53096087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G-1.1.3</w:t>
            </w:r>
          </w:p>
        </w:tc>
        <w:tc>
          <w:tcPr>
            <w:tcW w:w="1563" w:type="dxa"/>
            <w:shd w:val="clear" w:color="auto" w:fill="auto"/>
          </w:tcPr>
          <w:p w14:paraId="29C8F003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1CAC7C2F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Добавить участников</w:t>
            </w:r>
          </w:p>
        </w:tc>
        <w:tc>
          <w:tcPr>
            <w:tcW w:w="5038" w:type="dxa"/>
            <w:shd w:val="clear" w:color="auto" w:fill="auto"/>
          </w:tcPr>
          <w:p w14:paraId="2024C96E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</w:tbl>
    <w:p w14:paraId="26547A39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CE22DD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11E1A551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188FC847" w14:textId="77777777" w:rsidR="00C0287A" w:rsidRPr="00A32A29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добавить участников из числа пользователей доски объявлений.</w:t>
      </w:r>
      <w:r w:rsidRPr="00A32A29">
        <w:rPr>
          <w:lang w:val="ru-RU"/>
        </w:rPr>
        <w:t xml:space="preserve"> </w:t>
      </w:r>
      <w:r>
        <w:rPr>
          <w:lang w:val="ru-RU"/>
        </w:rPr>
        <w:t>Если участники не будут добавлены, группа пользователей будет создана без участников – их можно добавить при редактировании.</w:t>
      </w:r>
    </w:p>
    <w:p w14:paraId="5F0319F1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93" w:name="_Toc167204846"/>
      <w:r>
        <w:t>G</w:t>
      </w:r>
      <w:r w:rsidRPr="00D2405E">
        <w:rPr>
          <w:lang w:val="ru-RU"/>
        </w:rPr>
        <w:t>-1.</w:t>
      </w:r>
      <w:r>
        <w:rPr>
          <w:lang w:val="ru-RU"/>
        </w:rPr>
        <w:t>1</w:t>
      </w:r>
      <w:r w:rsidRPr="00D2405E">
        <w:rPr>
          <w:lang w:val="ru-RU"/>
        </w:rPr>
        <w:t>.</w:t>
      </w:r>
      <w:r>
        <w:rPr>
          <w:lang w:val="ru-RU"/>
        </w:rPr>
        <w:t>4. Задать родительские группы пользователей</w:t>
      </w:r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3AB3FE94" w14:textId="77777777" w:rsidTr="002025BE">
        <w:tc>
          <w:tcPr>
            <w:tcW w:w="844" w:type="dxa"/>
            <w:shd w:val="clear" w:color="auto" w:fill="auto"/>
          </w:tcPr>
          <w:p w14:paraId="15071DB4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G-1.1.4</w:t>
            </w:r>
          </w:p>
        </w:tc>
        <w:tc>
          <w:tcPr>
            <w:tcW w:w="1563" w:type="dxa"/>
            <w:shd w:val="clear" w:color="auto" w:fill="auto"/>
          </w:tcPr>
          <w:p w14:paraId="4D0B2C20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40A8A822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2146F865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</w:tbl>
    <w:p w14:paraId="263A3CF9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2341E1B1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317C16D9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lastRenderedPageBreak/>
        <w:t>При создании группы пользователей администратор может задать группы пользователей, являющиеся родительскими по отношению к создаваемой.</w:t>
      </w:r>
    </w:p>
    <w:p w14:paraId="00854A9E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новая группа создает цикл на графе групп пользователей.</w:t>
      </w:r>
    </w:p>
    <w:p w14:paraId="148C4354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94" w:name="_Toc167204847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>.</w:t>
      </w:r>
      <w:r>
        <w:rPr>
          <w:lang w:val="ru-RU"/>
        </w:rPr>
        <w:t>5. Задать дочерние группы пользователей</w:t>
      </w:r>
      <w:bookmarkEnd w:id="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4014F2" w14:paraId="5C5D3BE3" w14:textId="77777777" w:rsidTr="002025BE">
        <w:tc>
          <w:tcPr>
            <w:tcW w:w="844" w:type="dxa"/>
            <w:shd w:val="clear" w:color="auto" w:fill="auto"/>
          </w:tcPr>
          <w:p w14:paraId="63FF9C45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G-1.1.5</w:t>
            </w:r>
          </w:p>
        </w:tc>
        <w:tc>
          <w:tcPr>
            <w:tcW w:w="1563" w:type="dxa"/>
            <w:shd w:val="clear" w:color="auto" w:fill="auto"/>
          </w:tcPr>
          <w:p w14:paraId="601AF598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054CA762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68BE01F0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</w:tbl>
    <w:p w14:paraId="7FCF5C49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8614E6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51146124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15DF8F67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создании группы пользователей администратор может задать группы пользователей, являющиеся дочерними по отношению к создаваемой.</w:t>
      </w:r>
    </w:p>
    <w:p w14:paraId="3C8D166B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1E7F2B17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95" w:name="_Toc146820814"/>
      <w:bookmarkStart w:id="96" w:name="_Toc167204848"/>
      <w:r>
        <w:t>G</w:t>
      </w:r>
      <w:r w:rsidRPr="00D2405E">
        <w:rPr>
          <w:lang w:val="ru-RU"/>
        </w:rPr>
        <w:t>-</w:t>
      </w:r>
      <w:r>
        <w:t>1.</w:t>
      </w:r>
      <w:r w:rsidRPr="008E3980">
        <w:rPr>
          <w:lang w:val="ru-RU"/>
        </w:rPr>
        <w:t>2</w:t>
      </w:r>
      <w:r w:rsidRPr="00D2405E">
        <w:rPr>
          <w:lang w:val="ru-RU"/>
        </w:rPr>
        <w:t xml:space="preserve">. </w:t>
      </w:r>
      <w:bookmarkEnd w:id="95"/>
      <w:r>
        <w:rPr>
          <w:lang w:val="ru-RU"/>
        </w:rPr>
        <w:t>Просмотреть список администрируемых групп</w:t>
      </w:r>
      <w:bookmarkEnd w:id="96"/>
      <w:r>
        <w:rPr>
          <w:lang w:val="ru-R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3F59F4" w:rsidRPr="004014F2" w14:paraId="231CFDDD" w14:textId="77777777" w:rsidTr="002025BE">
        <w:tc>
          <w:tcPr>
            <w:tcW w:w="704" w:type="dxa"/>
            <w:shd w:val="clear" w:color="auto" w:fill="auto"/>
          </w:tcPr>
          <w:p w14:paraId="0FA4DA6A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</w:t>
            </w:r>
            <w:r w:rsidRPr="003F59F4">
              <w:rPr>
                <w:lang w:val="ru-RU"/>
              </w:rPr>
              <w:t>1</w:t>
            </w:r>
            <w:r w:rsidRPr="003F59F4">
              <w:t>.2</w:t>
            </w:r>
          </w:p>
        </w:tc>
        <w:tc>
          <w:tcPr>
            <w:tcW w:w="1670" w:type="dxa"/>
            <w:shd w:val="clear" w:color="auto" w:fill="auto"/>
          </w:tcPr>
          <w:p w14:paraId="425BCBCE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56A6799F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Просмотреть список</w:t>
            </w:r>
            <w:r w:rsidRPr="003F59F4">
              <w:t xml:space="preserve"> </w:t>
            </w:r>
            <w:r w:rsidRPr="003F59F4">
              <w:rPr>
                <w:lang w:val="ru-RU"/>
              </w:rPr>
              <w:t xml:space="preserve">администрируемых групп </w:t>
            </w:r>
          </w:p>
        </w:tc>
        <w:tc>
          <w:tcPr>
            <w:tcW w:w="5064" w:type="dxa"/>
            <w:shd w:val="clear" w:color="auto" w:fill="auto"/>
          </w:tcPr>
          <w:p w14:paraId="4B94B628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доски объявлений может просмотреть список администрируемых им групп пользователей</w:t>
            </w:r>
          </w:p>
        </w:tc>
      </w:tr>
    </w:tbl>
    <w:p w14:paraId="2A43DF41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08D87D89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745497BB" w14:textId="77777777" w:rsidR="003F59F4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системы информирования может просматривать список всех администрируемых им групп пользователей.</w:t>
      </w:r>
    </w:p>
    <w:p w14:paraId="6C4DCC27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97" w:name="_Toc167204849"/>
      <w:r>
        <w:t>G</w:t>
      </w:r>
      <w:r w:rsidRPr="00D2405E">
        <w:rPr>
          <w:lang w:val="ru-RU"/>
        </w:rPr>
        <w:t>-1.</w:t>
      </w:r>
      <w:r w:rsidRPr="00676D21">
        <w:rPr>
          <w:lang w:val="ru-RU"/>
        </w:rPr>
        <w:t>3</w:t>
      </w:r>
      <w:r>
        <w:rPr>
          <w:lang w:val="ru-RU"/>
        </w:rPr>
        <w:t>. Редактировать администрируемую группу пользователей</w:t>
      </w:r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3"/>
        <w:gridCol w:w="1905"/>
        <w:gridCol w:w="5038"/>
      </w:tblGrid>
      <w:tr w:rsidR="003F59F4" w:rsidRPr="004014F2" w14:paraId="03EF7A12" w14:textId="77777777" w:rsidTr="002025BE">
        <w:tc>
          <w:tcPr>
            <w:tcW w:w="704" w:type="dxa"/>
            <w:shd w:val="clear" w:color="auto" w:fill="auto"/>
          </w:tcPr>
          <w:p w14:paraId="7F9DF1AB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</w:t>
            </w:r>
          </w:p>
        </w:tc>
        <w:tc>
          <w:tcPr>
            <w:tcW w:w="1703" w:type="dxa"/>
            <w:shd w:val="clear" w:color="auto" w:fill="auto"/>
          </w:tcPr>
          <w:p w14:paraId="694D36E9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52408A58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Редактировать администрируемую группу пользователей</w:t>
            </w:r>
          </w:p>
        </w:tc>
        <w:tc>
          <w:tcPr>
            <w:tcW w:w="5038" w:type="dxa"/>
            <w:shd w:val="clear" w:color="auto" w:fill="auto"/>
          </w:tcPr>
          <w:p w14:paraId="11083BEC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выбранную группу пользователей</w:t>
            </w:r>
            <w:r>
              <w:rPr>
                <w:lang w:val="ru-RU"/>
              </w:rPr>
              <w:t xml:space="preserve"> из числа администрируемых им</w:t>
            </w:r>
          </w:p>
        </w:tc>
      </w:tr>
    </w:tbl>
    <w:p w14:paraId="152AB3E6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22442A3D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2C153C08" w14:textId="77777777" w:rsidR="003F59F4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редактировать выбранную группу пользователей из числа администрируемых им.</w:t>
      </w:r>
    </w:p>
    <w:p w14:paraId="45ACB887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98" w:name="_Toc167204850"/>
      <w:r>
        <w:t>G</w:t>
      </w:r>
      <w:r w:rsidRPr="00D2405E">
        <w:rPr>
          <w:lang w:val="ru-RU"/>
        </w:rPr>
        <w:t>-1.</w:t>
      </w:r>
      <w:r>
        <w:rPr>
          <w:lang w:val="ru-RU"/>
        </w:rPr>
        <w:t>3.1. Изменить название</w:t>
      </w:r>
      <w:bookmarkEnd w:id="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3F59F4" w:rsidRPr="004014F2" w14:paraId="029A8010" w14:textId="77777777" w:rsidTr="002025BE">
        <w:tc>
          <w:tcPr>
            <w:tcW w:w="846" w:type="dxa"/>
            <w:shd w:val="clear" w:color="auto" w:fill="auto"/>
          </w:tcPr>
          <w:p w14:paraId="0E2FE0AC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G-1.3.1</w:t>
            </w:r>
          </w:p>
        </w:tc>
        <w:tc>
          <w:tcPr>
            <w:tcW w:w="1563" w:type="dxa"/>
            <w:shd w:val="clear" w:color="auto" w:fill="auto"/>
          </w:tcPr>
          <w:p w14:paraId="5DCAE0DA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4B20F824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название</w:t>
            </w:r>
          </w:p>
        </w:tc>
        <w:tc>
          <w:tcPr>
            <w:tcW w:w="5036" w:type="dxa"/>
            <w:shd w:val="clear" w:color="auto" w:fill="auto"/>
          </w:tcPr>
          <w:p w14:paraId="4ADC5AF7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</w:tbl>
    <w:p w14:paraId="7C2FA07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676D21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4A2C7124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25FD568F" w14:textId="77777777" w:rsidR="003F59F4" w:rsidRPr="00C26F03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26F03">
        <w:rPr>
          <w:lang w:val="ru-RU"/>
        </w:rPr>
        <w:t>При редактировании группы пользователей администратор может изменить ее название</w:t>
      </w:r>
    </w:p>
    <w:p w14:paraId="02EE75AF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99" w:name="_Toc167204851"/>
      <w:r w:rsidRPr="00D2405E">
        <w:rPr>
          <w:lang w:val="ru-RU"/>
        </w:rPr>
        <w:t>A-1.</w:t>
      </w:r>
      <w:r w:rsidRPr="003F59F4">
        <w:rPr>
          <w:lang w:val="ru-RU"/>
        </w:rPr>
        <w:t>3</w:t>
      </w:r>
      <w:r>
        <w:rPr>
          <w:lang w:val="ru-RU"/>
        </w:rPr>
        <w:t>.2. Задать, изменить или удалить администратора</w:t>
      </w:r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3F59F4" w:rsidRPr="004014F2" w14:paraId="6848F48F" w14:textId="77777777" w:rsidTr="002025BE">
        <w:tc>
          <w:tcPr>
            <w:tcW w:w="846" w:type="dxa"/>
            <w:shd w:val="clear" w:color="auto" w:fill="auto"/>
          </w:tcPr>
          <w:p w14:paraId="112563DD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G-1.3.2</w:t>
            </w:r>
          </w:p>
        </w:tc>
        <w:tc>
          <w:tcPr>
            <w:tcW w:w="1563" w:type="dxa"/>
            <w:shd w:val="clear" w:color="auto" w:fill="auto"/>
          </w:tcPr>
          <w:p w14:paraId="6274CBFC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35C263F4" w14:textId="77777777" w:rsidR="003F59F4" w:rsidRPr="000477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477F4">
              <w:rPr>
                <w:lang w:val="ru-RU"/>
              </w:rPr>
              <w:t xml:space="preserve">Задать, изменить или удалить </w:t>
            </w:r>
            <w:r w:rsidRPr="000477F4">
              <w:rPr>
                <w:lang w:val="ru-RU"/>
              </w:rPr>
              <w:lastRenderedPageBreak/>
              <w:t>администратора</w:t>
            </w:r>
          </w:p>
        </w:tc>
        <w:tc>
          <w:tcPr>
            <w:tcW w:w="5036" w:type="dxa"/>
            <w:shd w:val="clear" w:color="auto" w:fill="auto"/>
          </w:tcPr>
          <w:p w14:paraId="7D816692" w14:textId="77777777" w:rsidR="003F59F4" w:rsidRPr="000477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477F4">
              <w:rPr>
                <w:lang w:val="ru-RU"/>
              </w:rPr>
              <w:lastRenderedPageBreak/>
              <w:t xml:space="preserve">При редактировании группы пользователей администратор может задать, изменить или удалить ее </w:t>
            </w:r>
            <w:r w:rsidRPr="000477F4">
              <w:rPr>
                <w:lang w:val="ru-RU"/>
              </w:rPr>
              <w:lastRenderedPageBreak/>
              <w:t>администратора</w:t>
            </w:r>
          </w:p>
        </w:tc>
      </w:tr>
    </w:tbl>
    <w:p w14:paraId="51DB062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Администратор</w:t>
      </w:r>
      <w:r w:rsidRPr="00676D21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5A884888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395369FD" w14:textId="77777777" w:rsidR="003F59F4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администратор системы информирования может задать, изменить или удалить администратора группы. Администратор системы может задать администратора группы из числа пользователей системы информирования. </w:t>
      </w:r>
    </w:p>
    <w:p w14:paraId="5015EDEB" w14:textId="77777777" w:rsidR="003F59F4" w:rsidRPr="00C26F03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Администратора группы пользователей можно задать в случае, если администратор не был задан ранее. Изменить или удалить администратора можно в случае, если он уже был задан.</w:t>
      </w:r>
    </w:p>
    <w:p w14:paraId="7455367F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00" w:name="_Toc167204852"/>
      <w:r>
        <w:t>G</w:t>
      </w:r>
      <w:r w:rsidRPr="00D2405E">
        <w:rPr>
          <w:lang w:val="ru-RU"/>
        </w:rPr>
        <w:t>-1.</w:t>
      </w:r>
      <w:r>
        <w:rPr>
          <w:lang w:val="ru-RU"/>
        </w:rPr>
        <w:t>3.3. Изменить состав участников</w:t>
      </w:r>
      <w:bookmarkEnd w:id="1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3F59F4" w:rsidRPr="004014F2" w14:paraId="6A032E0E" w14:textId="77777777" w:rsidTr="002025BE">
        <w:tc>
          <w:tcPr>
            <w:tcW w:w="846" w:type="dxa"/>
            <w:shd w:val="clear" w:color="auto" w:fill="auto"/>
          </w:tcPr>
          <w:p w14:paraId="04189615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G-1.3.</w:t>
            </w:r>
            <w:r w:rsidRPr="003F59F4">
              <w:rPr>
                <w:lang w:val="ru-RU"/>
              </w:rPr>
              <w:t>3</w:t>
            </w:r>
          </w:p>
        </w:tc>
        <w:tc>
          <w:tcPr>
            <w:tcW w:w="1563" w:type="dxa"/>
            <w:shd w:val="clear" w:color="auto" w:fill="auto"/>
          </w:tcPr>
          <w:p w14:paraId="3E42657E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143C5FA7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состав участников</w:t>
            </w:r>
          </w:p>
        </w:tc>
        <w:tc>
          <w:tcPr>
            <w:tcW w:w="5036" w:type="dxa"/>
            <w:shd w:val="clear" w:color="auto" w:fill="auto"/>
          </w:tcPr>
          <w:p w14:paraId="6B2E4B14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</w:tbl>
    <w:p w14:paraId="170ACF97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676D21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14CA9B0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3BAA978A" w14:textId="77777777" w:rsidR="003F59F4" w:rsidRPr="00C26F03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 администратор может как добавить новых участников в группу, так и удалить присутствующих.</w:t>
      </w:r>
    </w:p>
    <w:p w14:paraId="248646A5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01" w:name="_Toc167204853"/>
      <w:r>
        <w:t>G</w:t>
      </w:r>
      <w:r w:rsidRPr="003F59F4">
        <w:rPr>
          <w:lang w:val="ru-RU"/>
        </w:rPr>
        <w:t>-1.4</w:t>
      </w:r>
      <w:r>
        <w:rPr>
          <w:lang w:val="ru-RU"/>
        </w:rPr>
        <w:t>. Удалить администрируемую группу пользователей</w:t>
      </w:r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5"/>
        <w:gridCol w:w="1905"/>
        <w:gridCol w:w="5036"/>
      </w:tblGrid>
      <w:tr w:rsidR="003F59F4" w:rsidRPr="004014F2" w14:paraId="65147E5F" w14:textId="77777777" w:rsidTr="002025BE">
        <w:tc>
          <w:tcPr>
            <w:tcW w:w="704" w:type="dxa"/>
            <w:shd w:val="clear" w:color="auto" w:fill="auto"/>
          </w:tcPr>
          <w:p w14:paraId="4E50E023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</w:t>
            </w:r>
            <w:r w:rsidRPr="003F59F4">
              <w:rPr>
                <w:lang w:val="ru-RU"/>
              </w:rPr>
              <w:t>1</w:t>
            </w:r>
            <w:r w:rsidRPr="003F59F4">
              <w:t>.</w:t>
            </w:r>
            <w:r w:rsidRPr="003F59F4">
              <w:rPr>
                <w:lang w:val="ru-RU"/>
              </w:rPr>
              <w:t>4</w:t>
            </w:r>
          </w:p>
        </w:tc>
        <w:tc>
          <w:tcPr>
            <w:tcW w:w="1705" w:type="dxa"/>
            <w:shd w:val="clear" w:color="auto" w:fill="auto"/>
          </w:tcPr>
          <w:p w14:paraId="0FB38166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7477E1FF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Удалить администрируемую группу пользователей</w:t>
            </w:r>
          </w:p>
        </w:tc>
        <w:tc>
          <w:tcPr>
            <w:tcW w:w="5036" w:type="dxa"/>
            <w:shd w:val="clear" w:color="auto" w:fill="auto"/>
          </w:tcPr>
          <w:p w14:paraId="3625D977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может удалить администрируемую группу пользователей</w:t>
            </w:r>
          </w:p>
        </w:tc>
      </w:tr>
    </w:tbl>
    <w:p w14:paraId="5E41020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7EF81950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0EF0108B" w14:textId="77777777" w:rsidR="003F59F4" w:rsidRDefault="003F59F4" w:rsidP="003F59F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>Администратор может удалить группу пользователей из системы информирования.</w:t>
      </w:r>
    </w:p>
    <w:p w14:paraId="2AB76F5A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02" w:name="_Toc167204854"/>
      <w:r>
        <w:t>G</w:t>
      </w:r>
      <w:r w:rsidRPr="00D2405E">
        <w:rPr>
          <w:lang w:val="ru-RU"/>
        </w:rPr>
        <w:t>-</w:t>
      </w:r>
      <w:r>
        <w:rPr>
          <w:lang w:val="ru-RU"/>
        </w:rPr>
        <w:t>1</w:t>
      </w:r>
      <w:r w:rsidRPr="008828ED">
        <w:rPr>
          <w:lang w:val="ru-RU"/>
        </w:rPr>
        <w:t>.5</w:t>
      </w:r>
      <w:r w:rsidRPr="00D2405E">
        <w:rPr>
          <w:lang w:val="ru-RU"/>
        </w:rPr>
        <w:t xml:space="preserve">. </w:t>
      </w:r>
      <w:r>
        <w:rPr>
          <w:lang w:val="ru-RU"/>
        </w:rPr>
        <w:t>Управление составом администрируемой группы пользователей</w:t>
      </w:r>
      <w:bookmarkEnd w:id="10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99"/>
        <w:gridCol w:w="1860"/>
        <w:gridCol w:w="5087"/>
      </w:tblGrid>
      <w:tr w:rsidR="003F59F4" w:rsidRPr="004014F2" w14:paraId="4E92CD55" w14:textId="77777777" w:rsidTr="002025BE">
        <w:tc>
          <w:tcPr>
            <w:tcW w:w="704" w:type="dxa"/>
            <w:shd w:val="clear" w:color="auto" w:fill="auto"/>
          </w:tcPr>
          <w:p w14:paraId="5A3794C7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</w:t>
            </w:r>
            <w:r w:rsidRPr="003F59F4">
              <w:rPr>
                <w:lang w:val="ru-RU"/>
              </w:rPr>
              <w:t>1</w:t>
            </w:r>
            <w:r w:rsidRPr="003F59F4">
              <w:t>.</w:t>
            </w:r>
            <w:r w:rsidRPr="003F59F4">
              <w:rPr>
                <w:lang w:val="ru-RU"/>
              </w:rPr>
              <w:t>5</w:t>
            </w:r>
          </w:p>
        </w:tc>
        <w:tc>
          <w:tcPr>
            <w:tcW w:w="1699" w:type="dxa"/>
            <w:shd w:val="clear" w:color="auto" w:fill="auto"/>
          </w:tcPr>
          <w:p w14:paraId="21538244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860" w:type="dxa"/>
            <w:shd w:val="clear" w:color="auto" w:fill="auto"/>
          </w:tcPr>
          <w:p w14:paraId="1BB93ABB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Управление участниками администрируемой группы пользователей</w:t>
            </w:r>
          </w:p>
        </w:tc>
        <w:tc>
          <w:tcPr>
            <w:tcW w:w="5087" w:type="dxa"/>
            <w:shd w:val="clear" w:color="auto" w:fill="auto"/>
          </w:tcPr>
          <w:p w14:paraId="2C0ECB1C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пользователей может добавлять и удалять участников администрируемой группы</w:t>
            </w:r>
          </w:p>
        </w:tc>
      </w:tr>
    </w:tbl>
    <w:p w14:paraId="70DC1FC0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47BAFBD7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6B5C40F1" w14:textId="77777777" w:rsidR="003F59F4" w:rsidRDefault="003F59F4" w:rsidP="003F59F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 xml:space="preserve">Администратор группы пользователей имеет возможность управлять участниками администрируемых им групп пользователей. </w:t>
      </w:r>
    </w:p>
    <w:p w14:paraId="70EA83E4" w14:textId="40844EB6" w:rsidR="00BB5830" w:rsidRPr="00D2405E" w:rsidRDefault="00517ED8" w:rsidP="00CB6530">
      <w:pPr>
        <w:pStyle w:val="2"/>
        <w:spacing w:before="240"/>
        <w:rPr>
          <w:lang w:val="ru-RU"/>
        </w:rPr>
      </w:pPr>
      <w:bookmarkStart w:id="103" w:name="_Toc167204855"/>
      <w:r w:rsidRPr="00D2405E">
        <w:rPr>
          <w:lang w:val="ru-RU"/>
        </w:rPr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</w:t>
      </w:r>
      <w:r w:rsidR="004E138F">
        <w:rPr>
          <w:lang w:val="ru-RU"/>
        </w:rPr>
        <w:t>5.</w:t>
      </w:r>
      <w:r w:rsidR="003F59F4">
        <w:rPr>
          <w:lang w:val="ru-RU"/>
        </w:rPr>
        <w:t>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</w:t>
      </w:r>
      <w:r w:rsidR="004E138F">
        <w:rPr>
          <w:lang w:val="ru-RU"/>
        </w:rPr>
        <w:t>администрируемую</w:t>
      </w:r>
      <w:r w:rsidR="005A1889" w:rsidRPr="00D2405E">
        <w:rPr>
          <w:lang w:val="ru-RU"/>
        </w:rPr>
        <w:t xml:space="preserve"> группу</w:t>
      </w:r>
      <w:bookmarkEnd w:id="89"/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701"/>
        <w:gridCol w:w="2126"/>
        <w:gridCol w:w="4677"/>
      </w:tblGrid>
      <w:tr w:rsidR="004E138F" w:rsidRPr="004014F2" w14:paraId="1D59953C" w14:textId="77777777" w:rsidTr="002F1A49">
        <w:tc>
          <w:tcPr>
            <w:tcW w:w="846" w:type="dxa"/>
            <w:shd w:val="clear" w:color="auto" w:fill="auto"/>
          </w:tcPr>
          <w:p w14:paraId="6FD2AABA" w14:textId="1229ACB5" w:rsidR="004E138F" w:rsidRPr="004E138F" w:rsidRDefault="004E138F" w:rsidP="004E138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</w:t>
            </w:r>
            <w:r>
              <w:rPr>
                <w:lang w:val="ru-RU"/>
              </w:rPr>
              <w:t>5.</w:t>
            </w:r>
            <w:r w:rsidR="003F59F4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7FEC86CB" w14:textId="6ADA6D42" w:rsidR="004E138F" w:rsidRPr="00D2405E" w:rsidRDefault="004E138F" w:rsidP="004E138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2126" w:type="dxa"/>
            <w:shd w:val="clear" w:color="auto" w:fill="auto"/>
          </w:tcPr>
          <w:p w14:paraId="2FFC293C" w14:textId="3EA49E2F" w:rsidR="004E138F" w:rsidRPr="003F59F4" w:rsidRDefault="004E138F" w:rsidP="004E138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Добавить сотрудника в администрируемую группу</w:t>
            </w:r>
          </w:p>
        </w:tc>
        <w:tc>
          <w:tcPr>
            <w:tcW w:w="4677" w:type="dxa"/>
            <w:shd w:val="clear" w:color="auto" w:fill="auto"/>
          </w:tcPr>
          <w:p w14:paraId="77C6B6A3" w14:textId="7E4A6EA2" w:rsidR="004E138F" w:rsidRPr="003F59F4" w:rsidRDefault="004E138F" w:rsidP="004E138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доски объявлений добавляет сотрудника в администрируемую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2407F20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54FB2524" w14:textId="3A141E7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доски имеет возможность добавить сотрудника в </w:t>
      </w:r>
      <w:r w:rsidR="004B4971">
        <w:rPr>
          <w:lang w:val="ru-RU"/>
        </w:rPr>
        <w:t>администрируемую им</w:t>
      </w:r>
      <w:r w:rsidRPr="00D2405E">
        <w:rPr>
          <w:lang w:val="ru-RU"/>
        </w:rPr>
        <w:t xml:space="preserve"> группу.</w:t>
      </w:r>
    </w:p>
    <w:p w14:paraId="485F9C26" w14:textId="09DF7CAC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04" w:name="_Toc146820811"/>
      <w:bookmarkStart w:id="105" w:name="_Toc167204856"/>
      <w:r w:rsidRPr="00D2405E">
        <w:rPr>
          <w:lang w:val="ru-RU"/>
        </w:rPr>
        <w:lastRenderedPageBreak/>
        <w:t>G</w:t>
      </w:r>
      <w:r w:rsidR="00C56E41" w:rsidRPr="00D2405E">
        <w:rPr>
          <w:lang w:val="ru-RU"/>
        </w:rPr>
        <w:t>-1.</w:t>
      </w:r>
      <w:r w:rsidR="008E3980">
        <w:rPr>
          <w:lang w:val="ru-RU"/>
        </w:rPr>
        <w:t>5.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</w:t>
      </w:r>
      <w:r w:rsidR="00DD0B46">
        <w:rPr>
          <w:lang w:val="ru-RU"/>
        </w:rPr>
        <w:t>администрируемой</w:t>
      </w:r>
      <w:r w:rsidRPr="00D2405E">
        <w:rPr>
          <w:lang w:val="ru-RU"/>
        </w:rPr>
        <w:t xml:space="preserve"> группы</w:t>
      </w:r>
      <w:bookmarkEnd w:id="104"/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701"/>
        <w:gridCol w:w="2126"/>
        <w:gridCol w:w="4677"/>
      </w:tblGrid>
      <w:tr w:rsidR="00DD0B46" w:rsidRPr="004014F2" w14:paraId="3FCEEA97" w14:textId="77777777" w:rsidTr="00DD0B46">
        <w:tc>
          <w:tcPr>
            <w:tcW w:w="846" w:type="dxa"/>
            <w:shd w:val="clear" w:color="auto" w:fill="auto"/>
          </w:tcPr>
          <w:p w14:paraId="16F6309A" w14:textId="2B36E057" w:rsidR="00DD0B46" w:rsidRPr="00D2405E" w:rsidRDefault="00DD0B46" w:rsidP="00DD0B4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</w:t>
            </w:r>
            <w:r>
              <w:rPr>
                <w:lang w:val="ru-RU"/>
              </w:rPr>
              <w:t>.5</w:t>
            </w:r>
            <w:r w:rsidRPr="00D2405E">
              <w:t>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7DB352C4" w14:textId="03626758" w:rsidR="00DD0B46" w:rsidRPr="00D2405E" w:rsidRDefault="00DD0B46" w:rsidP="00DD0B4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2126" w:type="dxa"/>
            <w:shd w:val="clear" w:color="auto" w:fill="auto"/>
          </w:tcPr>
          <w:p w14:paraId="637B2CB3" w14:textId="5F11AC5A" w:rsidR="00DD0B46" w:rsidRPr="003F59F4" w:rsidRDefault="00DD0B46" w:rsidP="00DD0B4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Удалить сотрудника из администрируемой группы</w:t>
            </w:r>
          </w:p>
        </w:tc>
        <w:tc>
          <w:tcPr>
            <w:tcW w:w="4677" w:type="dxa"/>
            <w:shd w:val="clear" w:color="auto" w:fill="auto"/>
          </w:tcPr>
          <w:p w14:paraId="076EC6D7" w14:textId="64D37B17" w:rsidR="00DD0B46" w:rsidRPr="003F59F4" w:rsidRDefault="00DD0B46" w:rsidP="00DD0B4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доски объявлений удаляет сотрудников из администрируемой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68CB141A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0AE4FF41" w14:textId="281B738C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 xml:space="preserve">из </w:t>
      </w:r>
      <w:r w:rsidR="004B4971">
        <w:rPr>
          <w:lang w:val="ru-RU"/>
        </w:rPr>
        <w:t>администрируемой им</w:t>
      </w:r>
      <w:r w:rsidRPr="00D2405E">
        <w:rPr>
          <w:lang w:val="ru-RU"/>
        </w:rPr>
        <w:t xml:space="preserve"> группы.</w:t>
      </w:r>
    </w:p>
    <w:p w14:paraId="7B4AA788" w14:textId="7054297A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06" w:name="_Toc146820812"/>
      <w:bookmarkStart w:id="107" w:name="_Toc167204857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="008E3980">
        <w:rPr>
          <w:lang w:val="ru-RU"/>
        </w:rPr>
        <w:t>5.</w:t>
      </w:r>
      <w:r w:rsidRPr="00D2405E">
        <w:rPr>
          <w:lang w:val="ru-RU"/>
        </w:rPr>
        <w:t xml:space="preserve">3. Редактировать права сотрудника в </w:t>
      </w:r>
      <w:r w:rsidR="00204134">
        <w:rPr>
          <w:lang w:val="ru-RU"/>
        </w:rPr>
        <w:t>администрируемой</w:t>
      </w:r>
      <w:r w:rsidRPr="00D2405E">
        <w:rPr>
          <w:lang w:val="ru-RU"/>
        </w:rPr>
        <w:t xml:space="preserve"> группе</w:t>
      </w:r>
      <w:bookmarkEnd w:id="106"/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701"/>
        <w:gridCol w:w="2126"/>
        <w:gridCol w:w="4677"/>
      </w:tblGrid>
      <w:tr w:rsidR="00204134" w:rsidRPr="004014F2" w14:paraId="2B192356" w14:textId="77777777" w:rsidTr="008E3980">
        <w:tc>
          <w:tcPr>
            <w:tcW w:w="846" w:type="dxa"/>
            <w:shd w:val="clear" w:color="auto" w:fill="auto"/>
          </w:tcPr>
          <w:p w14:paraId="7A0A0689" w14:textId="57B277A9" w:rsidR="00204134" w:rsidRPr="00D2405E" w:rsidRDefault="00204134" w:rsidP="0020413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="008E3980">
              <w:rPr>
                <w:lang w:val="ru-RU"/>
              </w:rPr>
              <w:t>5.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DA9B8F7" w14:textId="24FC588C" w:rsidR="00204134" w:rsidRPr="00D2405E" w:rsidRDefault="00204134" w:rsidP="0020413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2126" w:type="dxa"/>
            <w:shd w:val="clear" w:color="auto" w:fill="auto"/>
          </w:tcPr>
          <w:p w14:paraId="2329DE08" w14:textId="2D44F30A" w:rsidR="00204134" w:rsidRPr="003F59F4" w:rsidRDefault="00204134" w:rsidP="0020413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Редактировать права сотрудника в администрируемой группе</w:t>
            </w:r>
          </w:p>
        </w:tc>
        <w:tc>
          <w:tcPr>
            <w:tcW w:w="4677" w:type="dxa"/>
            <w:shd w:val="clear" w:color="auto" w:fill="auto"/>
          </w:tcPr>
          <w:p w14:paraId="1837ADF4" w14:textId="2272F945" w:rsidR="00204134" w:rsidRPr="003F59F4" w:rsidRDefault="00204134" w:rsidP="0020413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пользователей редактирует права сотрудников, находящихся в его администрируемой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6FD0A0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1371F9D2" w14:textId="01265DAE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редактировать права пользователя в </w:t>
      </w:r>
      <w:r w:rsidR="00204134">
        <w:rPr>
          <w:lang w:val="ru-RU"/>
        </w:rPr>
        <w:t>администрируемой им</w:t>
      </w:r>
      <w:r w:rsidRPr="00D2405E">
        <w:rPr>
          <w:lang w:val="ru-RU"/>
        </w:rPr>
        <w:t xml:space="preserve">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2"/>
      <w:footerReference w:type="default" r:id="rId2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75923" w14:textId="77777777" w:rsidR="00E30C1A" w:rsidRDefault="00E30C1A">
      <w:r>
        <w:separator/>
      </w:r>
    </w:p>
  </w:endnote>
  <w:endnote w:type="continuationSeparator" w:id="0">
    <w:p w14:paraId="70552A70" w14:textId="77777777" w:rsidR="00E30C1A" w:rsidRDefault="00E30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D8A40" w14:textId="77777777" w:rsidR="00E30C1A" w:rsidRDefault="00E30C1A">
      <w:r>
        <w:separator/>
      </w:r>
    </w:p>
  </w:footnote>
  <w:footnote w:type="continuationSeparator" w:id="0">
    <w:p w14:paraId="575CA0E3" w14:textId="77777777" w:rsidR="00E30C1A" w:rsidRDefault="00E30C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070"/>
    <w:rsid w:val="0002270D"/>
    <w:rsid w:val="00024437"/>
    <w:rsid w:val="0002728B"/>
    <w:rsid w:val="00034BCE"/>
    <w:rsid w:val="0004109E"/>
    <w:rsid w:val="000477F4"/>
    <w:rsid w:val="0004783B"/>
    <w:rsid w:val="00056889"/>
    <w:rsid w:val="00060A64"/>
    <w:rsid w:val="000620F4"/>
    <w:rsid w:val="00063B3F"/>
    <w:rsid w:val="00073955"/>
    <w:rsid w:val="000802DC"/>
    <w:rsid w:val="0008161C"/>
    <w:rsid w:val="00084716"/>
    <w:rsid w:val="0009072D"/>
    <w:rsid w:val="0009100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0EBD"/>
    <w:rsid w:val="000D35BE"/>
    <w:rsid w:val="000D3C51"/>
    <w:rsid w:val="000D4A2B"/>
    <w:rsid w:val="000D4B76"/>
    <w:rsid w:val="000D6B6A"/>
    <w:rsid w:val="000E1D7A"/>
    <w:rsid w:val="000E5FDA"/>
    <w:rsid w:val="000E65F4"/>
    <w:rsid w:val="000F075C"/>
    <w:rsid w:val="000F0D97"/>
    <w:rsid w:val="000F186A"/>
    <w:rsid w:val="000F4312"/>
    <w:rsid w:val="000F7B11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52C7"/>
    <w:rsid w:val="00186E7C"/>
    <w:rsid w:val="001872A1"/>
    <w:rsid w:val="00193585"/>
    <w:rsid w:val="00194100"/>
    <w:rsid w:val="001A0621"/>
    <w:rsid w:val="001A1994"/>
    <w:rsid w:val="001A3A0C"/>
    <w:rsid w:val="001A5858"/>
    <w:rsid w:val="001B2978"/>
    <w:rsid w:val="001B383B"/>
    <w:rsid w:val="001D245F"/>
    <w:rsid w:val="001E03E7"/>
    <w:rsid w:val="001E0CE8"/>
    <w:rsid w:val="001E2F1D"/>
    <w:rsid w:val="001E45A3"/>
    <w:rsid w:val="001E7DEE"/>
    <w:rsid w:val="001F0D4D"/>
    <w:rsid w:val="001F22A4"/>
    <w:rsid w:val="001F2B66"/>
    <w:rsid w:val="001F2E45"/>
    <w:rsid w:val="001F2F9D"/>
    <w:rsid w:val="002015F6"/>
    <w:rsid w:val="00201930"/>
    <w:rsid w:val="00204134"/>
    <w:rsid w:val="00204734"/>
    <w:rsid w:val="00204EA8"/>
    <w:rsid w:val="002079A6"/>
    <w:rsid w:val="002140FE"/>
    <w:rsid w:val="00225FFD"/>
    <w:rsid w:val="0023030C"/>
    <w:rsid w:val="0023054A"/>
    <w:rsid w:val="00232FF1"/>
    <w:rsid w:val="0023320D"/>
    <w:rsid w:val="002356A4"/>
    <w:rsid w:val="00244F12"/>
    <w:rsid w:val="00245920"/>
    <w:rsid w:val="00245D55"/>
    <w:rsid w:val="0025085C"/>
    <w:rsid w:val="00250B12"/>
    <w:rsid w:val="00257ACE"/>
    <w:rsid w:val="0026080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287C"/>
    <w:rsid w:val="002D45C5"/>
    <w:rsid w:val="002E0CFE"/>
    <w:rsid w:val="002E0E27"/>
    <w:rsid w:val="002E435C"/>
    <w:rsid w:val="002E57C8"/>
    <w:rsid w:val="002F1A49"/>
    <w:rsid w:val="002F6148"/>
    <w:rsid w:val="002F6ABD"/>
    <w:rsid w:val="00300ECC"/>
    <w:rsid w:val="00301A72"/>
    <w:rsid w:val="00311658"/>
    <w:rsid w:val="0031283E"/>
    <w:rsid w:val="00327CA0"/>
    <w:rsid w:val="00330211"/>
    <w:rsid w:val="003318A5"/>
    <w:rsid w:val="00336D5E"/>
    <w:rsid w:val="003478C6"/>
    <w:rsid w:val="003507A9"/>
    <w:rsid w:val="003530B9"/>
    <w:rsid w:val="00362F74"/>
    <w:rsid w:val="003643A3"/>
    <w:rsid w:val="00364655"/>
    <w:rsid w:val="003673EE"/>
    <w:rsid w:val="00367463"/>
    <w:rsid w:val="003815E3"/>
    <w:rsid w:val="0038179C"/>
    <w:rsid w:val="00382A9B"/>
    <w:rsid w:val="00387B2F"/>
    <w:rsid w:val="0039639A"/>
    <w:rsid w:val="003B0A43"/>
    <w:rsid w:val="003B0DF1"/>
    <w:rsid w:val="003C06DF"/>
    <w:rsid w:val="003C12D1"/>
    <w:rsid w:val="003C13E6"/>
    <w:rsid w:val="003C2853"/>
    <w:rsid w:val="003C3F80"/>
    <w:rsid w:val="003D01EE"/>
    <w:rsid w:val="003D1D86"/>
    <w:rsid w:val="003D5975"/>
    <w:rsid w:val="003E25C6"/>
    <w:rsid w:val="003E4BAB"/>
    <w:rsid w:val="003E5199"/>
    <w:rsid w:val="003E5E41"/>
    <w:rsid w:val="003F01B1"/>
    <w:rsid w:val="003F1F08"/>
    <w:rsid w:val="003F59F4"/>
    <w:rsid w:val="004014F2"/>
    <w:rsid w:val="00403040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4CC6"/>
    <w:rsid w:val="00475986"/>
    <w:rsid w:val="00477A24"/>
    <w:rsid w:val="00480E4B"/>
    <w:rsid w:val="00484C3B"/>
    <w:rsid w:val="00484FC6"/>
    <w:rsid w:val="0049305C"/>
    <w:rsid w:val="004B0324"/>
    <w:rsid w:val="004B2405"/>
    <w:rsid w:val="004B4971"/>
    <w:rsid w:val="004B7B18"/>
    <w:rsid w:val="004C141F"/>
    <w:rsid w:val="004D1125"/>
    <w:rsid w:val="004D38CD"/>
    <w:rsid w:val="004E138F"/>
    <w:rsid w:val="004E23F0"/>
    <w:rsid w:val="004E3510"/>
    <w:rsid w:val="004E5866"/>
    <w:rsid w:val="004E6BD8"/>
    <w:rsid w:val="004F0B65"/>
    <w:rsid w:val="004F416B"/>
    <w:rsid w:val="004F49F6"/>
    <w:rsid w:val="005003C0"/>
    <w:rsid w:val="005016DF"/>
    <w:rsid w:val="00502BCD"/>
    <w:rsid w:val="005036BB"/>
    <w:rsid w:val="00504134"/>
    <w:rsid w:val="00506C19"/>
    <w:rsid w:val="0051078E"/>
    <w:rsid w:val="00517ED8"/>
    <w:rsid w:val="00522DCE"/>
    <w:rsid w:val="00526B86"/>
    <w:rsid w:val="00532F42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3E13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372"/>
    <w:rsid w:val="005F6C25"/>
    <w:rsid w:val="00602374"/>
    <w:rsid w:val="00610407"/>
    <w:rsid w:val="00611F21"/>
    <w:rsid w:val="00615EC6"/>
    <w:rsid w:val="00617F2F"/>
    <w:rsid w:val="0062266E"/>
    <w:rsid w:val="00627E68"/>
    <w:rsid w:val="00653A09"/>
    <w:rsid w:val="00654904"/>
    <w:rsid w:val="006607D5"/>
    <w:rsid w:val="00662FBD"/>
    <w:rsid w:val="00665BD0"/>
    <w:rsid w:val="006666BC"/>
    <w:rsid w:val="00670B8E"/>
    <w:rsid w:val="00676D21"/>
    <w:rsid w:val="00676DE0"/>
    <w:rsid w:val="0068194B"/>
    <w:rsid w:val="00682ABB"/>
    <w:rsid w:val="00683EBB"/>
    <w:rsid w:val="006873BF"/>
    <w:rsid w:val="00690931"/>
    <w:rsid w:val="00690BA1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4A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6F7CD5"/>
    <w:rsid w:val="00701397"/>
    <w:rsid w:val="0070346C"/>
    <w:rsid w:val="00710E54"/>
    <w:rsid w:val="0071250F"/>
    <w:rsid w:val="00714F16"/>
    <w:rsid w:val="0071551F"/>
    <w:rsid w:val="00715697"/>
    <w:rsid w:val="00715854"/>
    <w:rsid w:val="007222F6"/>
    <w:rsid w:val="00722369"/>
    <w:rsid w:val="00722739"/>
    <w:rsid w:val="007265D5"/>
    <w:rsid w:val="00726BA2"/>
    <w:rsid w:val="00733F33"/>
    <w:rsid w:val="00737190"/>
    <w:rsid w:val="00750861"/>
    <w:rsid w:val="007532C1"/>
    <w:rsid w:val="0075614A"/>
    <w:rsid w:val="0076428F"/>
    <w:rsid w:val="0076525D"/>
    <w:rsid w:val="00766187"/>
    <w:rsid w:val="00774D50"/>
    <w:rsid w:val="00774DE1"/>
    <w:rsid w:val="00783767"/>
    <w:rsid w:val="0078724A"/>
    <w:rsid w:val="007906F0"/>
    <w:rsid w:val="00790C37"/>
    <w:rsid w:val="00794935"/>
    <w:rsid w:val="00797F9E"/>
    <w:rsid w:val="007A040C"/>
    <w:rsid w:val="007A0EA2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7F7C19"/>
    <w:rsid w:val="00803215"/>
    <w:rsid w:val="00805499"/>
    <w:rsid w:val="0080796C"/>
    <w:rsid w:val="008126F8"/>
    <w:rsid w:val="00823057"/>
    <w:rsid w:val="00831BB3"/>
    <w:rsid w:val="00832CAA"/>
    <w:rsid w:val="00836CD9"/>
    <w:rsid w:val="008459C6"/>
    <w:rsid w:val="008465FD"/>
    <w:rsid w:val="00847218"/>
    <w:rsid w:val="00852F97"/>
    <w:rsid w:val="00855A4A"/>
    <w:rsid w:val="00856802"/>
    <w:rsid w:val="00857EFF"/>
    <w:rsid w:val="008614E6"/>
    <w:rsid w:val="00873E03"/>
    <w:rsid w:val="00876373"/>
    <w:rsid w:val="0087641C"/>
    <w:rsid w:val="0088059A"/>
    <w:rsid w:val="00880D3F"/>
    <w:rsid w:val="008828ED"/>
    <w:rsid w:val="00886C70"/>
    <w:rsid w:val="00893859"/>
    <w:rsid w:val="00894EC5"/>
    <w:rsid w:val="008A0527"/>
    <w:rsid w:val="008B3ACC"/>
    <w:rsid w:val="008B4266"/>
    <w:rsid w:val="008B4594"/>
    <w:rsid w:val="008B5018"/>
    <w:rsid w:val="008B6F62"/>
    <w:rsid w:val="008B7C1B"/>
    <w:rsid w:val="008C1271"/>
    <w:rsid w:val="008C44FB"/>
    <w:rsid w:val="008D13C8"/>
    <w:rsid w:val="008D26C6"/>
    <w:rsid w:val="008D2967"/>
    <w:rsid w:val="008D2B0F"/>
    <w:rsid w:val="008D548B"/>
    <w:rsid w:val="008E3980"/>
    <w:rsid w:val="008E4F4D"/>
    <w:rsid w:val="008F2402"/>
    <w:rsid w:val="008F3056"/>
    <w:rsid w:val="008F5668"/>
    <w:rsid w:val="0090394D"/>
    <w:rsid w:val="009063B2"/>
    <w:rsid w:val="00925400"/>
    <w:rsid w:val="009339CC"/>
    <w:rsid w:val="00933DAC"/>
    <w:rsid w:val="00934143"/>
    <w:rsid w:val="00936C5A"/>
    <w:rsid w:val="00940C2C"/>
    <w:rsid w:val="00942CEE"/>
    <w:rsid w:val="00946862"/>
    <w:rsid w:val="0096027E"/>
    <w:rsid w:val="0096320F"/>
    <w:rsid w:val="00965662"/>
    <w:rsid w:val="009662C0"/>
    <w:rsid w:val="00966964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A791F"/>
    <w:rsid w:val="009B53E9"/>
    <w:rsid w:val="009B667A"/>
    <w:rsid w:val="009C1F6A"/>
    <w:rsid w:val="009C4915"/>
    <w:rsid w:val="009D00C0"/>
    <w:rsid w:val="009D2338"/>
    <w:rsid w:val="009D429A"/>
    <w:rsid w:val="009E6965"/>
    <w:rsid w:val="009F2356"/>
    <w:rsid w:val="009F484F"/>
    <w:rsid w:val="009F67BE"/>
    <w:rsid w:val="00A07EE1"/>
    <w:rsid w:val="00A12A9D"/>
    <w:rsid w:val="00A207F4"/>
    <w:rsid w:val="00A22D3C"/>
    <w:rsid w:val="00A238DF"/>
    <w:rsid w:val="00A31C12"/>
    <w:rsid w:val="00A32783"/>
    <w:rsid w:val="00A32A29"/>
    <w:rsid w:val="00A336A7"/>
    <w:rsid w:val="00A336E9"/>
    <w:rsid w:val="00A359FA"/>
    <w:rsid w:val="00A42CFF"/>
    <w:rsid w:val="00A46534"/>
    <w:rsid w:val="00A50EE3"/>
    <w:rsid w:val="00A52A98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91E"/>
    <w:rsid w:val="00A90EE1"/>
    <w:rsid w:val="00AA6102"/>
    <w:rsid w:val="00AA69FD"/>
    <w:rsid w:val="00AA6F15"/>
    <w:rsid w:val="00AB1743"/>
    <w:rsid w:val="00AB7993"/>
    <w:rsid w:val="00AB7EB8"/>
    <w:rsid w:val="00AC4180"/>
    <w:rsid w:val="00AC6902"/>
    <w:rsid w:val="00AC7236"/>
    <w:rsid w:val="00AD0AE0"/>
    <w:rsid w:val="00AD0CB3"/>
    <w:rsid w:val="00AD28C6"/>
    <w:rsid w:val="00AD2A86"/>
    <w:rsid w:val="00AD5384"/>
    <w:rsid w:val="00AD7385"/>
    <w:rsid w:val="00AE178A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20977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67E5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6BD4"/>
    <w:rsid w:val="00BB79EE"/>
    <w:rsid w:val="00BD0C93"/>
    <w:rsid w:val="00BD348B"/>
    <w:rsid w:val="00BD65BB"/>
    <w:rsid w:val="00BF52BF"/>
    <w:rsid w:val="00BF5F80"/>
    <w:rsid w:val="00BF642E"/>
    <w:rsid w:val="00BF6C9A"/>
    <w:rsid w:val="00BF7718"/>
    <w:rsid w:val="00C0155A"/>
    <w:rsid w:val="00C01DE8"/>
    <w:rsid w:val="00C0287A"/>
    <w:rsid w:val="00C02F9D"/>
    <w:rsid w:val="00C03B4E"/>
    <w:rsid w:val="00C0572A"/>
    <w:rsid w:val="00C06D01"/>
    <w:rsid w:val="00C2303C"/>
    <w:rsid w:val="00C26F03"/>
    <w:rsid w:val="00C27C67"/>
    <w:rsid w:val="00C3540B"/>
    <w:rsid w:val="00C372D1"/>
    <w:rsid w:val="00C5243D"/>
    <w:rsid w:val="00C536B1"/>
    <w:rsid w:val="00C5409B"/>
    <w:rsid w:val="00C55161"/>
    <w:rsid w:val="00C56E41"/>
    <w:rsid w:val="00C5769C"/>
    <w:rsid w:val="00C60135"/>
    <w:rsid w:val="00C6383C"/>
    <w:rsid w:val="00C646DC"/>
    <w:rsid w:val="00C66BB5"/>
    <w:rsid w:val="00C704BE"/>
    <w:rsid w:val="00C7774C"/>
    <w:rsid w:val="00C77FF5"/>
    <w:rsid w:val="00C83319"/>
    <w:rsid w:val="00C8349F"/>
    <w:rsid w:val="00C835E5"/>
    <w:rsid w:val="00C85449"/>
    <w:rsid w:val="00C85E14"/>
    <w:rsid w:val="00C87F4B"/>
    <w:rsid w:val="00C90B0E"/>
    <w:rsid w:val="00C9290E"/>
    <w:rsid w:val="00CA3495"/>
    <w:rsid w:val="00CA4564"/>
    <w:rsid w:val="00CA4B94"/>
    <w:rsid w:val="00CA4E1B"/>
    <w:rsid w:val="00CA605F"/>
    <w:rsid w:val="00CB27D9"/>
    <w:rsid w:val="00CB6530"/>
    <w:rsid w:val="00CC028A"/>
    <w:rsid w:val="00CC57B6"/>
    <w:rsid w:val="00CC57F8"/>
    <w:rsid w:val="00CC6AAB"/>
    <w:rsid w:val="00CD2396"/>
    <w:rsid w:val="00CE0B67"/>
    <w:rsid w:val="00CE22DD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2EA8"/>
    <w:rsid w:val="00D45072"/>
    <w:rsid w:val="00D4653B"/>
    <w:rsid w:val="00D50844"/>
    <w:rsid w:val="00D51354"/>
    <w:rsid w:val="00D53F44"/>
    <w:rsid w:val="00D54750"/>
    <w:rsid w:val="00D57AA6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2E98"/>
    <w:rsid w:val="00DB4321"/>
    <w:rsid w:val="00DB60FA"/>
    <w:rsid w:val="00DB7619"/>
    <w:rsid w:val="00DC375F"/>
    <w:rsid w:val="00DC4724"/>
    <w:rsid w:val="00DC7CA6"/>
    <w:rsid w:val="00DD0B46"/>
    <w:rsid w:val="00DD2B40"/>
    <w:rsid w:val="00DD4090"/>
    <w:rsid w:val="00DD63DD"/>
    <w:rsid w:val="00DD7144"/>
    <w:rsid w:val="00DE6704"/>
    <w:rsid w:val="00DF0171"/>
    <w:rsid w:val="00DF2E1D"/>
    <w:rsid w:val="00DF36AA"/>
    <w:rsid w:val="00E02B00"/>
    <w:rsid w:val="00E11488"/>
    <w:rsid w:val="00E1791E"/>
    <w:rsid w:val="00E20F7E"/>
    <w:rsid w:val="00E21D04"/>
    <w:rsid w:val="00E258A7"/>
    <w:rsid w:val="00E265C8"/>
    <w:rsid w:val="00E30C1A"/>
    <w:rsid w:val="00E3329E"/>
    <w:rsid w:val="00E34087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5992"/>
    <w:rsid w:val="00E66980"/>
    <w:rsid w:val="00E80056"/>
    <w:rsid w:val="00E84321"/>
    <w:rsid w:val="00E902B1"/>
    <w:rsid w:val="00E92D3C"/>
    <w:rsid w:val="00E96AFA"/>
    <w:rsid w:val="00E97277"/>
    <w:rsid w:val="00EA1E20"/>
    <w:rsid w:val="00EA2901"/>
    <w:rsid w:val="00EA3EAC"/>
    <w:rsid w:val="00EA7FD0"/>
    <w:rsid w:val="00EB05D1"/>
    <w:rsid w:val="00EB203C"/>
    <w:rsid w:val="00EB25A1"/>
    <w:rsid w:val="00EB62AD"/>
    <w:rsid w:val="00EC0AB0"/>
    <w:rsid w:val="00EC15EB"/>
    <w:rsid w:val="00EC5A06"/>
    <w:rsid w:val="00EC717F"/>
    <w:rsid w:val="00ED5592"/>
    <w:rsid w:val="00EE202E"/>
    <w:rsid w:val="00EE3829"/>
    <w:rsid w:val="00EE47B3"/>
    <w:rsid w:val="00EE4E4E"/>
    <w:rsid w:val="00EF06FD"/>
    <w:rsid w:val="00EF5438"/>
    <w:rsid w:val="00EF77C4"/>
    <w:rsid w:val="00F00346"/>
    <w:rsid w:val="00F027D3"/>
    <w:rsid w:val="00F05F0C"/>
    <w:rsid w:val="00F10925"/>
    <w:rsid w:val="00F132CF"/>
    <w:rsid w:val="00F16506"/>
    <w:rsid w:val="00F209B2"/>
    <w:rsid w:val="00F22418"/>
    <w:rsid w:val="00F23BFE"/>
    <w:rsid w:val="00F261F0"/>
    <w:rsid w:val="00F27729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3687"/>
    <w:rsid w:val="00F842E0"/>
    <w:rsid w:val="00F94B24"/>
    <w:rsid w:val="00F95D63"/>
    <w:rsid w:val="00FA35DB"/>
    <w:rsid w:val="00FA665A"/>
    <w:rsid w:val="00FB113B"/>
    <w:rsid w:val="00FB421C"/>
    <w:rsid w:val="00FC33AF"/>
    <w:rsid w:val="00FC6534"/>
    <w:rsid w:val="00FD1BAC"/>
    <w:rsid w:val="00FD4B18"/>
    <w:rsid w:val="00FD5058"/>
    <w:rsid w:val="00FD54DD"/>
    <w:rsid w:val="00FD575D"/>
    <w:rsid w:val="00FD635D"/>
    <w:rsid w:val="00FE42D6"/>
    <w:rsid w:val="00FE6D07"/>
    <w:rsid w:val="00FF278D"/>
    <w:rsid w:val="00FF3D96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  <w:style w:type="character" w:styleId="af4">
    <w:name w:val="annotation reference"/>
    <w:basedOn w:val="a1"/>
    <w:rsid w:val="00022070"/>
    <w:rPr>
      <w:sz w:val="16"/>
      <w:szCs w:val="16"/>
    </w:rPr>
  </w:style>
  <w:style w:type="paragraph" w:styleId="af5">
    <w:name w:val="annotation text"/>
    <w:basedOn w:val="a0"/>
    <w:link w:val="af6"/>
    <w:rsid w:val="00022070"/>
    <w:pPr>
      <w:spacing w:line="240" w:lineRule="auto"/>
    </w:pPr>
  </w:style>
  <w:style w:type="character" w:customStyle="1" w:styleId="af6">
    <w:name w:val="Текст примечания Знак"/>
    <w:basedOn w:val="a1"/>
    <w:link w:val="af5"/>
    <w:rsid w:val="00022070"/>
    <w:rPr>
      <w:lang w:val="en-US"/>
    </w:rPr>
  </w:style>
  <w:style w:type="paragraph" w:styleId="af7">
    <w:name w:val="annotation subject"/>
    <w:basedOn w:val="af5"/>
    <w:next w:val="af5"/>
    <w:link w:val="af8"/>
    <w:rsid w:val="00022070"/>
    <w:rPr>
      <w:b/>
      <w:bCs/>
    </w:rPr>
  </w:style>
  <w:style w:type="character" w:customStyle="1" w:styleId="af8">
    <w:name w:val="Тема примечания Знак"/>
    <w:basedOn w:val="af6"/>
    <w:link w:val="af7"/>
    <w:rsid w:val="00022070"/>
    <w:rPr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9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2152</TotalTime>
  <Pages>29</Pages>
  <Words>7177</Words>
  <Characters>40915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47997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422</cp:revision>
  <cp:lastPrinted>2023-09-27T20:44:00Z</cp:lastPrinted>
  <dcterms:created xsi:type="dcterms:W3CDTF">2023-04-07T16:06:00Z</dcterms:created>
  <dcterms:modified xsi:type="dcterms:W3CDTF">2024-05-21T13:37:00Z</dcterms:modified>
</cp:coreProperties>
</file>