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550456" w14:textId="61B180B5" w:rsidR="00204EA8" w:rsidRPr="00D2405E" w:rsidRDefault="0012552E" w:rsidP="00FD1BAC">
      <w:pPr>
        <w:pStyle w:val="a4"/>
        <w:jc w:val="right"/>
        <w:rPr>
          <w:lang w:val="ru-RU"/>
        </w:rPr>
      </w:pPr>
      <w:bookmarkStart w:id="0" w:name="_Hlk132134031"/>
      <w:bookmarkEnd w:id="0"/>
      <w:r w:rsidRPr="00D2405E">
        <w:rPr>
          <w:lang w:val="ru-RU"/>
        </w:rPr>
        <w:t>Доска объявлений</w:t>
      </w:r>
    </w:p>
    <w:p w14:paraId="3E942924" w14:textId="4D0D6C24" w:rsidR="00B64071" w:rsidRPr="00D2405E" w:rsidRDefault="00B64071" w:rsidP="00FD1BAC">
      <w:pPr>
        <w:pStyle w:val="a4"/>
        <w:jc w:val="right"/>
        <w:rPr>
          <w:lang w:val="ru-RU"/>
        </w:rPr>
      </w:pPr>
      <w:r w:rsidRPr="00D2405E">
        <w:rPr>
          <w:lang w:val="ru-RU"/>
        </w:rPr>
        <w:fldChar w:fldCharType="begin"/>
      </w:r>
      <w:r w:rsidRPr="00D2405E">
        <w:rPr>
          <w:lang w:val="ru-RU"/>
        </w:rPr>
        <w:instrText xml:space="preserve"> TITLE  \* MERGEFORMAT </w:instrText>
      </w:r>
      <w:r w:rsidRPr="00D2405E">
        <w:rPr>
          <w:lang w:val="ru-RU"/>
        </w:rPr>
        <w:fldChar w:fldCharType="separate"/>
      </w:r>
      <w:r w:rsidR="009900F4" w:rsidRPr="00D2405E">
        <w:rPr>
          <w:lang w:val="ru-RU"/>
        </w:rPr>
        <w:t>О</w:t>
      </w:r>
      <w:r w:rsidRPr="00D2405E">
        <w:rPr>
          <w:lang w:val="ru-RU"/>
        </w:rPr>
        <w:t>писание вариантов использования</w:t>
      </w:r>
      <w:r w:rsidRPr="00D2405E">
        <w:rPr>
          <w:lang w:val="ru-RU"/>
        </w:rPr>
        <w:fldChar w:fldCharType="end"/>
      </w:r>
    </w:p>
    <w:p w14:paraId="54FB1202" w14:textId="68374E51" w:rsidR="00204EA8" w:rsidRPr="00D2405E" w:rsidRDefault="00204EA8" w:rsidP="00FD1BAC">
      <w:pPr>
        <w:pStyle w:val="a4"/>
        <w:jc w:val="right"/>
        <w:rPr>
          <w:sz w:val="28"/>
          <w:lang w:val="ru-RU"/>
        </w:rPr>
      </w:pPr>
      <w:r w:rsidRPr="00D2405E">
        <w:rPr>
          <w:sz w:val="28"/>
          <w:lang w:val="ru-RU"/>
        </w:rPr>
        <w:t>Версия &lt;1.</w:t>
      </w:r>
      <w:r w:rsidR="007A103A" w:rsidRPr="00D2405E">
        <w:rPr>
          <w:sz w:val="28"/>
          <w:lang w:val="ru-RU"/>
        </w:rPr>
        <w:t>3</w:t>
      </w:r>
      <w:r w:rsidRPr="00D2405E">
        <w:rPr>
          <w:sz w:val="28"/>
          <w:lang w:val="ru-RU"/>
        </w:rPr>
        <w:t>&gt;</w:t>
      </w:r>
    </w:p>
    <w:p w14:paraId="3EEEBEF4" w14:textId="77777777" w:rsidR="00204EA8" w:rsidRPr="00D2405E" w:rsidRDefault="00204EA8">
      <w:pPr>
        <w:pStyle w:val="Paragraph2"/>
        <w:rPr>
          <w:sz w:val="28"/>
          <w:lang w:val="ru-RU"/>
        </w:rPr>
      </w:pPr>
    </w:p>
    <w:p w14:paraId="68206384" w14:textId="77777777" w:rsidR="00204EA8" w:rsidRPr="00D2405E" w:rsidRDefault="00204EA8">
      <w:pPr>
        <w:rPr>
          <w:lang w:val="ru-RU"/>
        </w:rPr>
      </w:pPr>
    </w:p>
    <w:p w14:paraId="3D96A6BB" w14:textId="77777777" w:rsidR="00204EA8" w:rsidRPr="00D2405E" w:rsidRDefault="00204EA8">
      <w:pPr>
        <w:pStyle w:val="Body"/>
        <w:rPr>
          <w:snapToGrid w:val="0"/>
          <w:lang w:val="ru-RU"/>
        </w:rPr>
      </w:pPr>
      <w:r w:rsidRPr="00D2405E">
        <w:rPr>
          <w:snapToGrid w:val="0"/>
          <w:sz w:val="24"/>
          <w:lang w:val="ru-RU"/>
        </w:rPr>
        <w:t xml:space="preserve"> </w:t>
      </w:r>
    </w:p>
    <w:p w14:paraId="57871D5D" w14:textId="77777777" w:rsidR="00204EA8" w:rsidRPr="00D2405E" w:rsidRDefault="00204EA8">
      <w:pPr>
        <w:rPr>
          <w:lang w:val="ru-RU"/>
        </w:rPr>
        <w:sectPr w:rsidR="00204EA8" w:rsidRPr="00D2405E">
          <w:headerReference w:type="default" r:id="rId8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sdt>
      <w:sdtPr>
        <w:rPr>
          <w:b/>
          <w:color w:val="auto"/>
          <w:lang w:val="ru-RU"/>
        </w:rPr>
        <w:id w:val="2058513518"/>
        <w:docPartObj>
          <w:docPartGallery w:val="Table of Contents"/>
          <w:docPartUnique/>
        </w:docPartObj>
      </w:sdtPr>
      <w:sdtEndPr>
        <w:rPr>
          <w:b w:val="0"/>
          <w:bCs/>
          <w:lang w:val="en-US"/>
        </w:rPr>
      </w:sdtEndPr>
      <w:sdtContent>
        <w:p w14:paraId="7C2201FA" w14:textId="4DFE0436" w:rsidR="00D84AFD" w:rsidRPr="00D2405E" w:rsidRDefault="006F24F0" w:rsidP="006F24F0">
          <w:pPr>
            <w:pStyle w:val="Paragraph2"/>
            <w:rPr>
              <w:rFonts w:ascii="Arial" w:hAnsi="Arial"/>
              <w:b/>
              <w:color w:val="auto"/>
              <w:sz w:val="36"/>
              <w:lang w:val="ru-RU"/>
            </w:rPr>
          </w:pPr>
          <w:r w:rsidRPr="00D2405E">
            <w:rPr>
              <w:rFonts w:ascii="Arial" w:hAnsi="Arial"/>
              <w:b/>
              <w:color w:val="auto"/>
              <w:sz w:val="36"/>
              <w:lang w:val="ru-RU"/>
            </w:rPr>
            <w:t>Содержание</w:t>
          </w:r>
        </w:p>
        <w:p w14:paraId="0D57418B" w14:textId="307F8B30" w:rsidR="00AE72A0" w:rsidRDefault="00D84AFD">
          <w:pPr>
            <w:pStyle w:val="10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r w:rsidRPr="00D2405E">
            <w:fldChar w:fldCharType="begin"/>
          </w:r>
          <w:r w:rsidRPr="00D2405E">
            <w:instrText xml:space="preserve"> TOC \o "1-3" \h \z \u </w:instrText>
          </w:r>
          <w:r w:rsidRPr="00D2405E">
            <w:fldChar w:fldCharType="separate"/>
          </w:r>
          <w:hyperlink w:anchor="_Toc149778940" w:history="1">
            <w:r w:rsidR="00AE72A0" w:rsidRPr="00044DA5">
              <w:rPr>
                <w:rStyle w:val="ae"/>
                <w:noProof/>
                <w:lang w:val="ru-RU" w:eastAsia="en-US"/>
              </w:rPr>
              <w:t>1.</w:t>
            </w:r>
            <w:r w:rsidR="00AE72A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E72A0" w:rsidRPr="00044DA5">
              <w:rPr>
                <w:rStyle w:val="ae"/>
                <w:noProof/>
                <w:lang w:val="ru-RU" w:eastAsia="en-US"/>
              </w:rPr>
              <w:t>Структуризация вариантов использования</w:t>
            </w:r>
            <w:r w:rsidR="00AE72A0">
              <w:rPr>
                <w:noProof/>
                <w:webHidden/>
              </w:rPr>
              <w:tab/>
            </w:r>
            <w:r w:rsidR="00AE72A0">
              <w:rPr>
                <w:noProof/>
                <w:webHidden/>
              </w:rPr>
              <w:fldChar w:fldCharType="begin"/>
            </w:r>
            <w:r w:rsidR="00AE72A0">
              <w:rPr>
                <w:noProof/>
                <w:webHidden/>
              </w:rPr>
              <w:instrText xml:space="preserve"> PAGEREF _Toc149778940 \h </w:instrText>
            </w:r>
            <w:r w:rsidR="00AE72A0">
              <w:rPr>
                <w:noProof/>
                <w:webHidden/>
              </w:rPr>
            </w:r>
            <w:r w:rsidR="00AE72A0">
              <w:rPr>
                <w:noProof/>
                <w:webHidden/>
              </w:rPr>
              <w:fldChar w:fldCharType="separate"/>
            </w:r>
            <w:r w:rsidR="00AE72A0">
              <w:rPr>
                <w:noProof/>
                <w:webHidden/>
              </w:rPr>
              <w:t>4</w:t>
            </w:r>
            <w:r w:rsidR="00AE72A0">
              <w:rPr>
                <w:noProof/>
                <w:webHidden/>
              </w:rPr>
              <w:fldChar w:fldCharType="end"/>
            </w:r>
          </w:hyperlink>
        </w:p>
        <w:p w14:paraId="677A35AE" w14:textId="71DE9ED9" w:rsidR="00AE72A0" w:rsidRDefault="00AE72A0">
          <w:pPr>
            <w:pStyle w:val="10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41" w:history="1">
            <w:r w:rsidRPr="00044DA5">
              <w:rPr>
                <w:rStyle w:val="ae"/>
                <w:noProof/>
                <w:lang w:val="ru-RU" w:eastAsia="en-US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044DA5">
              <w:rPr>
                <w:rStyle w:val="ae"/>
                <w:noProof/>
                <w:lang w:val="ru-RU" w:eastAsia="en-US"/>
              </w:rPr>
              <w:t>Реестр вариантов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_Toc149778941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A394A" w14:textId="019B323A" w:rsidR="00AE72A0" w:rsidRDefault="00AE72A0">
          <w:pPr>
            <w:pStyle w:val="10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42" w:history="1">
            <w:r w:rsidRPr="00044DA5">
              <w:rPr>
                <w:rStyle w:val="ae"/>
                <w:noProof/>
                <w:lang w:val="ru-RU" w:eastAsia="en-US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044DA5">
              <w:rPr>
                <w:rStyle w:val="ae"/>
                <w:noProof/>
                <w:lang w:val="ru-RU" w:eastAsia="en-US"/>
              </w:rPr>
              <w:t>Конкретизация вариантов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_Toc149778942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24A6FF" w14:textId="5BC037D3" w:rsidR="00AE72A0" w:rsidRDefault="00AE72A0">
          <w:pPr>
            <w:pStyle w:val="21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43" w:history="1">
            <w:r w:rsidRPr="00044DA5">
              <w:rPr>
                <w:rStyle w:val="ae"/>
                <w:noProof/>
                <w:lang w:val="ru-RU"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044DA5">
              <w:rPr>
                <w:rStyle w:val="ae"/>
                <w:noProof/>
                <w:lang w:val="ru-RU"/>
              </w:rPr>
              <w:t>S-1. Просмотреть доску объявлений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_Toc149778943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759AE" w14:textId="1E6C0F6D" w:rsidR="00AE72A0" w:rsidRDefault="00AE72A0">
          <w:pPr>
            <w:pStyle w:val="21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44" w:history="1">
            <w:r w:rsidRPr="00044DA5">
              <w:rPr>
                <w:rStyle w:val="ae"/>
                <w:noProof/>
                <w:lang w:val="ru-RU"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044DA5">
              <w:rPr>
                <w:rStyle w:val="ae"/>
                <w:noProof/>
                <w:lang w:val="ru-RU"/>
              </w:rPr>
              <w:t>S</w:t>
            </w:r>
            <w:r w:rsidRPr="00044DA5">
              <w:rPr>
                <w:rStyle w:val="ae"/>
                <w:noProof/>
              </w:rPr>
              <w:t>-1.1</w:t>
            </w:r>
            <w:r w:rsidRPr="00044DA5">
              <w:rPr>
                <w:rStyle w:val="ae"/>
                <w:noProof/>
                <w:lang w:val="ru-RU"/>
              </w:rPr>
              <w:t>. Пройти опрос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_Toc149778944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A84844" w14:textId="28B080C4" w:rsidR="00AE72A0" w:rsidRDefault="00AE72A0">
          <w:pPr>
            <w:pStyle w:val="21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45" w:history="1">
            <w:r w:rsidRPr="00044DA5">
              <w:rPr>
                <w:rStyle w:val="ae"/>
                <w:noProof/>
                <w:lang w:val="ru-RU"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044DA5">
              <w:rPr>
                <w:rStyle w:val="ae"/>
                <w:noProof/>
                <w:lang w:val="ru-RU"/>
              </w:rPr>
              <w:t>S</w:t>
            </w:r>
            <w:r w:rsidRPr="00044DA5">
              <w:rPr>
                <w:rStyle w:val="ae"/>
                <w:noProof/>
              </w:rPr>
              <w:t>-1.1.1</w:t>
            </w:r>
            <w:r w:rsidRPr="00044DA5">
              <w:rPr>
                <w:rStyle w:val="ae"/>
                <w:noProof/>
                <w:lang w:val="ru-RU"/>
              </w:rPr>
              <w:t>. Отменить голос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_Toc149778945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953A9" w14:textId="3AF27EF5" w:rsidR="00AE72A0" w:rsidRDefault="00AE72A0">
          <w:pPr>
            <w:pStyle w:val="21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46" w:history="1">
            <w:r w:rsidRPr="00044DA5">
              <w:rPr>
                <w:rStyle w:val="ae"/>
                <w:noProof/>
                <w:lang w:val="ru-RU"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044DA5">
              <w:rPr>
                <w:rStyle w:val="ae"/>
                <w:noProof/>
                <w:lang w:val="ru-RU"/>
              </w:rPr>
              <w:t>S</w:t>
            </w:r>
            <w:r w:rsidRPr="00044DA5">
              <w:rPr>
                <w:rStyle w:val="ae"/>
                <w:noProof/>
              </w:rPr>
              <w:t>-1.2</w:t>
            </w:r>
            <w:r w:rsidRPr="00044DA5">
              <w:rPr>
                <w:rStyle w:val="ae"/>
                <w:noProof/>
                <w:lang w:val="ru-RU"/>
              </w:rPr>
              <w:t>. Скачать файлы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_Toc149778946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B5714" w14:textId="1BBE611B" w:rsidR="00AE72A0" w:rsidRDefault="00AE72A0">
          <w:pPr>
            <w:pStyle w:val="21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47" w:history="1">
            <w:r w:rsidRPr="00044DA5">
              <w:rPr>
                <w:rStyle w:val="ae"/>
                <w:noProof/>
                <w:lang w:val="ru-RU"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044DA5">
              <w:rPr>
                <w:rStyle w:val="ae"/>
                <w:noProof/>
                <w:lang w:val="ru-RU"/>
              </w:rPr>
              <w:t>S-2. Управление подписками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_Toc149778947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88E8E" w14:textId="04B4BA6F" w:rsidR="00AE72A0" w:rsidRDefault="00AE72A0">
          <w:pPr>
            <w:pStyle w:val="21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48" w:history="1">
            <w:r w:rsidRPr="00044DA5">
              <w:rPr>
                <w:rStyle w:val="ae"/>
                <w:noProof/>
                <w:lang w:val="ru-RU"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044DA5">
              <w:rPr>
                <w:rStyle w:val="ae"/>
                <w:noProof/>
                <w:lang w:val="ru-RU"/>
              </w:rPr>
              <w:t>S-2.1. Добавить категории объявлений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_Toc149778948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1B3D4" w14:textId="5830F321" w:rsidR="00AE72A0" w:rsidRDefault="00AE72A0">
          <w:pPr>
            <w:pStyle w:val="21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49" w:history="1">
            <w:r w:rsidRPr="00044DA5">
              <w:rPr>
                <w:rStyle w:val="ae"/>
                <w:noProof/>
                <w:lang w:val="ru-RU"/>
              </w:rPr>
              <w:t>3.7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044DA5">
              <w:rPr>
                <w:rStyle w:val="ae"/>
                <w:noProof/>
                <w:lang w:val="ru-RU"/>
              </w:rPr>
              <w:t>S-2.2. Удалить категории объявлений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_Toc149778949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CA87A" w14:textId="71D3D548" w:rsidR="00AE72A0" w:rsidRDefault="00AE72A0">
          <w:pPr>
            <w:pStyle w:val="21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50" w:history="1">
            <w:r w:rsidRPr="00044DA5">
              <w:rPr>
                <w:rStyle w:val="ae"/>
                <w:noProof/>
                <w:lang w:val="ru-RU"/>
              </w:rPr>
              <w:t>3.8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044DA5">
              <w:rPr>
                <w:rStyle w:val="ae"/>
                <w:noProof/>
                <w:lang w:val="ru-RU"/>
              </w:rPr>
              <w:t>S-2.3. Сохранить изменения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_Toc149778950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082FB4" w14:textId="489E2BED" w:rsidR="00AE72A0" w:rsidRDefault="00AE72A0">
          <w:pPr>
            <w:pStyle w:val="21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51" w:history="1">
            <w:r w:rsidRPr="00044DA5">
              <w:rPr>
                <w:rStyle w:val="ae"/>
                <w:noProof/>
                <w:lang w:val="ru-RU"/>
              </w:rPr>
              <w:t>3.9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044DA5">
              <w:rPr>
                <w:rStyle w:val="ae"/>
                <w:noProof/>
                <w:lang w:val="ru-RU"/>
              </w:rPr>
              <w:t>S-2.4. Отменить изменения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_Toc149778951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AEEFE" w14:textId="72349CA5" w:rsidR="00AE72A0" w:rsidRDefault="00AE72A0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52" w:history="1">
            <w:r w:rsidRPr="00044DA5">
              <w:rPr>
                <w:rStyle w:val="ae"/>
                <w:noProof/>
                <w:lang w:val="ru-RU"/>
              </w:rPr>
              <w:t>3.10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044DA5">
              <w:rPr>
                <w:rStyle w:val="ae"/>
                <w:noProof/>
                <w:lang w:val="ru-RU"/>
              </w:rPr>
              <w:t>S-3. Получить уведомление о новом объявлении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_Toc149778952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F87F9" w14:textId="1F0AB1E4" w:rsidR="00AE72A0" w:rsidRDefault="00AE72A0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53" w:history="1">
            <w:r w:rsidRPr="00044DA5">
              <w:rPr>
                <w:rStyle w:val="ae"/>
                <w:noProof/>
                <w:lang w:val="ru-RU"/>
              </w:rPr>
              <w:t>3.11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044DA5">
              <w:rPr>
                <w:rStyle w:val="ae"/>
                <w:noProof/>
                <w:lang w:val="ru-RU"/>
              </w:rPr>
              <w:t xml:space="preserve">S-3.1. Получить </w:t>
            </w:r>
            <w:r w:rsidRPr="00044DA5">
              <w:rPr>
                <w:rStyle w:val="ae"/>
                <w:noProof/>
              </w:rPr>
              <w:t>push</w:t>
            </w:r>
            <w:r w:rsidRPr="00044DA5">
              <w:rPr>
                <w:rStyle w:val="ae"/>
                <w:noProof/>
                <w:lang w:val="ru-RU"/>
              </w:rPr>
              <w:t>-уведомление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_Toc149778953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0457B" w14:textId="7C334532" w:rsidR="00AE72A0" w:rsidRDefault="00AE72A0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54" w:history="1">
            <w:r w:rsidRPr="00044DA5">
              <w:rPr>
                <w:rStyle w:val="ae"/>
                <w:noProof/>
                <w:lang w:val="ru-RU"/>
              </w:rPr>
              <w:t>3.12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044DA5">
              <w:rPr>
                <w:rStyle w:val="ae"/>
                <w:noProof/>
                <w:lang w:val="ru-RU"/>
              </w:rPr>
              <w:t>S-3.2. Получить уведомление по электронной почте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_Toc149778954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65A59" w14:textId="3D96E2E9" w:rsidR="00AE72A0" w:rsidRDefault="00AE72A0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55" w:history="1">
            <w:r w:rsidRPr="00044DA5">
              <w:rPr>
                <w:rStyle w:val="ae"/>
                <w:noProof/>
                <w:lang w:val="ru-RU"/>
              </w:rPr>
              <w:t>3.13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044DA5">
              <w:rPr>
                <w:rStyle w:val="ae"/>
                <w:noProof/>
                <w:lang w:val="ru-RU"/>
              </w:rPr>
              <w:t>E</w:t>
            </w:r>
            <w:r w:rsidRPr="00044DA5">
              <w:rPr>
                <w:rStyle w:val="ae"/>
                <w:noProof/>
              </w:rPr>
              <w:t>-</w:t>
            </w:r>
            <w:r w:rsidRPr="00044DA5">
              <w:rPr>
                <w:rStyle w:val="ae"/>
                <w:noProof/>
                <w:lang w:val="ru-RU"/>
              </w:rPr>
              <w:t>1. Управление объявлениями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_Toc149778955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4D9EE" w14:textId="6A3AF274" w:rsidR="00AE72A0" w:rsidRDefault="00AE72A0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56" w:history="1">
            <w:r w:rsidRPr="00044DA5">
              <w:rPr>
                <w:rStyle w:val="ae"/>
                <w:noProof/>
                <w:lang w:val="ru-RU"/>
              </w:rPr>
              <w:t>3.14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044DA5">
              <w:rPr>
                <w:rStyle w:val="ae"/>
                <w:noProof/>
                <w:lang w:val="ru-RU"/>
              </w:rPr>
              <w:t>E-1</w:t>
            </w:r>
            <w:r w:rsidRPr="00044DA5">
              <w:rPr>
                <w:rStyle w:val="ae"/>
                <w:noProof/>
              </w:rPr>
              <w:t>.1</w:t>
            </w:r>
            <w:r w:rsidRPr="00044DA5">
              <w:rPr>
                <w:rStyle w:val="ae"/>
                <w:noProof/>
                <w:lang w:val="ru-RU"/>
              </w:rPr>
              <w:t>. Создать объявление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_Toc149778956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951E2" w14:textId="3E89A3E2" w:rsidR="00AE72A0" w:rsidRDefault="00AE72A0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57" w:history="1">
            <w:r w:rsidRPr="00044DA5">
              <w:rPr>
                <w:rStyle w:val="ae"/>
                <w:noProof/>
                <w:lang w:val="ru-RU"/>
              </w:rPr>
              <w:t>3.15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044DA5">
              <w:rPr>
                <w:rStyle w:val="ae"/>
                <w:noProof/>
                <w:lang w:val="ru-RU"/>
              </w:rPr>
              <w:t>E</w:t>
            </w:r>
            <w:r w:rsidRPr="00044DA5">
              <w:rPr>
                <w:rStyle w:val="ae"/>
                <w:noProof/>
              </w:rPr>
              <w:t>-1.1.1</w:t>
            </w:r>
            <w:r w:rsidRPr="00044DA5">
              <w:rPr>
                <w:rStyle w:val="ae"/>
                <w:noProof/>
                <w:lang w:val="ru-RU"/>
              </w:rPr>
              <w:t>. Указать текст объявления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_Toc149778957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71D72" w14:textId="676B140B" w:rsidR="00AE72A0" w:rsidRDefault="00AE72A0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58" w:history="1">
            <w:r w:rsidRPr="00044DA5">
              <w:rPr>
                <w:rStyle w:val="ae"/>
                <w:noProof/>
                <w:lang w:val="ru-RU"/>
              </w:rPr>
              <w:t>3.16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044DA5">
              <w:rPr>
                <w:rStyle w:val="ae"/>
                <w:noProof/>
                <w:lang w:val="ru-RU"/>
              </w:rPr>
              <w:t>E-1.1.2. Выбор получателей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_Toc149778958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19027" w14:textId="2046A5E0" w:rsidR="00AE72A0" w:rsidRDefault="00AE72A0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59" w:history="1">
            <w:r w:rsidRPr="00044DA5">
              <w:rPr>
                <w:rStyle w:val="ae"/>
                <w:noProof/>
                <w:lang w:val="ru-RU"/>
              </w:rPr>
              <w:t>3.17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044DA5">
              <w:rPr>
                <w:rStyle w:val="ae"/>
                <w:noProof/>
                <w:lang w:val="ru-RU"/>
              </w:rPr>
              <w:t>E-1.1.3. Установить срок автоматического сокрытия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_Toc149778959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41E2E" w14:textId="3814F8BC" w:rsidR="00AE72A0" w:rsidRDefault="00AE72A0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60" w:history="1">
            <w:r w:rsidRPr="00044DA5">
              <w:rPr>
                <w:rStyle w:val="ae"/>
                <w:noProof/>
                <w:lang w:val="ru-RU"/>
              </w:rPr>
              <w:t>3.18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044DA5">
              <w:rPr>
                <w:rStyle w:val="ae"/>
                <w:noProof/>
                <w:lang w:val="ru-RU"/>
              </w:rPr>
              <w:t>E-1.1.4. Задать режим отложенной публикации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_Toc149778960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6A7C6" w14:textId="5010D8A4" w:rsidR="00AE72A0" w:rsidRDefault="00AE72A0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61" w:history="1">
            <w:r w:rsidRPr="00044DA5">
              <w:rPr>
                <w:rStyle w:val="ae"/>
                <w:noProof/>
                <w:lang w:val="ru-RU"/>
              </w:rPr>
              <w:t>3.19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044DA5">
              <w:rPr>
                <w:rStyle w:val="ae"/>
                <w:noProof/>
                <w:lang w:val="ru-RU"/>
              </w:rPr>
              <w:t>E-1.1.4.1. Задать дату и время публикации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_Toc149778961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F2156" w14:textId="4BC1EB39" w:rsidR="00AE72A0" w:rsidRDefault="00AE72A0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62" w:history="1">
            <w:r w:rsidRPr="00044DA5">
              <w:rPr>
                <w:rStyle w:val="ae"/>
                <w:noProof/>
                <w:lang w:val="ru-RU"/>
              </w:rPr>
              <w:t>3.20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044DA5">
              <w:rPr>
                <w:rStyle w:val="ae"/>
                <w:noProof/>
                <w:lang w:val="ru-RU"/>
              </w:rPr>
              <w:t>E-1.1.5. Прикрепить файлы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_Toc149778962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EA1E1" w14:textId="460DD15A" w:rsidR="00AE72A0" w:rsidRDefault="00AE72A0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63" w:history="1">
            <w:r w:rsidRPr="00044DA5">
              <w:rPr>
                <w:rStyle w:val="ae"/>
                <w:noProof/>
                <w:lang w:val="ru-RU"/>
              </w:rPr>
              <w:t>3.21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044DA5">
              <w:rPr>
                <w:rStyle w:val="ae"/>
                <w:noProof/>
                <w:lang w:val="ru-RU"/>
              </w:rPr>
              <w:t>E-1.1.5.1. Загрузить файлы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_Toc149778963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51314" w14:textId="6AC18478" w:rsidR="00AE72A0" w:rsidRDefault="00AE72A0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64" w:history="1">
            <w:r w:rsidRPr="00044DA5">
              <w:rPr>
                <w:rStyle w:val="ae"/>
                <w:noProof/>
                <w:lang w:val="ru-RU"/>
              </w:rPr>
              <w:t>3.22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044DA5">
              <w:rPr>
                <w:rStyle w:val="ae"/>
                <w:noProof/>
                <w:lang w:val="ru-RU"/>
              </w:rPr>
              <w:t>E-1.1.6. Загрузить файлы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_Toc149778964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98DAE" w14:textId="3EEF8937" w:rsidR="00AE72A0" w:rsidRDefault="00AE72A0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65" w:history="1">
            <w:r w:rsidRPr="00044DA5">
              <w:rPr>
                <w:rStyle w:val="ae"/>
                <w:noProof/>
                <w:lang w:val="ru-RU"/>
              </w:rPr>
              <w:t>3.23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044DA5">
              <w:rPr>
                <w:rStyle w:val="ae"/>
                <w:noProof/>
                <w:lang w:val="ru-RU"/>
              </w:rPr>
              <w:t>E-1.1.7. Прикрепить опрос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_Toc149778965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D1485" w14:textId="021FEC42" w:rsidR="00AE72A0" w:rsidRDefault="00AE72A0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66" w:history="1">
            <w:r w:rsidRPr="00044DA5">
              <w:rPr>
                <w:rStyle w:val="ae"/>
                <w:noProof/>
                <w:lang w:val="ru-RU"/>
              </w:rPr>
              <w:t>3.24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044DA5">
              <w:rPr>
                <w:rStyle w:val="ae"/>
                <w:noProof/>
                <w:lang w:val="ru-RU"/>
              </w:rPr>
              <w:t>E-1.1.7.1. Создать опрос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_Toc149778966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8F0A8" w14:textId="75F295F9" w:rsidR="00AE72A0" w:rsidRDefault="00AE72A0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67" w:history="1">
            <w:r w:rsidRPr="00044DA5">
              <w:rPr>
                <w:rStyle w:val="ae"/>
                <w:noProof/>
                <w:lang w:val="ru-RU"/>
              </w:rPr>
              <w:t>3.25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044DA5">
              <w:rPr>
                <w:rStyle w:val="ae"/>
                <w:noProof/>
                <w:lang w:val="ru-RU"/>
              </w:rPr>
              <w:t>E-1.1.7.1.1. Указать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_Toc149778967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53BAB" w14:textId="75ACD5B1" w:rsidR="00AE72A0" w:rsidRDefault="00AE72A0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68" w:history="1">
            <w:r w:rsidRPr="00044DA5">
              <w:rPr>
                <w:rStyle w:val="ae"/>
                <w:noProof/>
                <w:lang w:val="ru-RU"/>
              </w:rPr>
              <w:t>3.26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044DA5">
              <w:rPr>
                <w:rStyle w:val="ae"/>
                <w:noProof/>
                <w:lang w:val="ru-RU"/>
              </w:rPr>
              <w:t>E-1.1.7.1.2. Задать варианты ответов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_Toc149778968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ED268" w14:textId="262888EE" w:rsidR="00AE72A0" w:rsidRDefault="00AE72A0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69" w:history="1">
            <w:r w:rsidRPr="00044DA5">
              <w:rPr>
                <w:rStyle w:val="ae"/>
                <w:noProof/>
                <w:lang w:val="ru-RU"/>
              </w:rPr>
              <w:t>3.27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044DA5">
              <w:rPr>
                <w:rStyle w:val="ae"/>
                <w:noProof/>
                <w:lang w:val="ru-RU"/>
              </w:rPr>
              <w:t>E-1.1.7.1.3. Задать анонимность голосования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_Toc149778969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ABDF8" w14:textId="1D137991" w:rsidR="00AE72A0" w:rsidRDefault="00AE72A0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70" w:history="1">
            <w:r w:rsidRPr="00044DA5">
              <w:rPr>
                <w:rStyle w:val="ae"/>
                <w:noProof/>
                <w:lang w:val="ru-RU"/>
              </w:rPr>
              <w:t>3.28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044DA5">
              <w:rPr>
                <w:rStyle w:val="ae"/>
                <w:noProof/>
                <w:lang w:val="ru-RU"/>
              </w:rPr>
              <w:t>E-1.1.7.1.4. Задать возможность выбора нескольких вариантов ответа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_Toc149778970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692EF" w14:textId="23A768B1" w:rsidR="00AE72A0" w:rsidRDefault="00AE72A0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71" w:history="1">
            <w:r w:rsidRPr="00044DA5">
              <w:rPr>
                <w:rStyle w:val="ae"/>
                <w:noProof/>
                <w:lang w:val="ru-RU"/>
              </w:rPr>
              <w:t>3.29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044DA5">
              <w:rPr>
                <w:rStyle w:val="ae"/>
                <w:noProof/>
                <w:lang w:val="ru-RU"/>
              </w:rPr>
              <w:t>E-1.1.7.1.5. Задать ограничение продолжительности голосования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_Toc149778971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FAB5F" w14:textId="38F0E039" w:rsidR="00AE72A0" w:rsidRDefault="00AE72A0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72" w:history="1">
            <w:r w:rsidRPr="00044DA5">
              <w:rPr>
                <w:rStyle w:val="ae"/>
                <w:noProof/>
                <w:lang w:val="ru-RU"/>
              </w:rPr>
              <w:t>3.30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044DA5">
              <w:rPr>
                <w:rStyle w:val="ae"/>
                <w:noProof/>
                <w:lang w:val="ru-RU"/>
              </w:rPr>
              <w:t>E-1.1.7.1.5.1. Задать срок окончания голосования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_Toc149778972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E3F78" w14:textId="3E40084C" w:rsidR="00AE72A0" w:rsidRDefault="00AE72A0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73" w:history="1">
            <w:r w:rsidRPr="00044DA5">
              <w:rPr>
                <w:rStyle w:val="ae"/>
                <w:noProof/>
                <w:lang w:val="ru-RU"/>
              </w:rPr>
              <w:t>3.31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044DA5">
              <w:rPr>
                <w:rStyle w:val="ae"/>
                <w:noProof/>
                <w:lang w:val="ru-RU"/>
              </w:rPr>
              <w:t>E-1.1.7.1.6. Подтвердить создание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_Toc149778973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959DE9" w14:textId="3AEFDA0D" w:rsidR="00AE72A0" w:rsidRDefault="00AE72A0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74" w:history="1">
            <w:r w:rsidRPr="00044DA5">
              <w:rPr>
                <w:rStyle w:val="ae"/>
                <w:noProof/>
                <w:lang w:val="ru-RU"/>
              </w:rPr>
              <w:t>3.32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044DA5">
              <w:rPr>
                <w:rStyle w:val="ae"/>
                <w:noProof/>
                <w:lang w:val="ru-RU"/>
              </w:rPr>
              <w:t>E-1.1.7.1.7. Отменить создание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_Toc149778974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7B9C6" w14:textId="4A2A4799" w:rsidR="00AE72A0" w:rsidRDefault="00AE72A0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75" w:history="1">
            <w:r w:rsidRPr="00044DA5">
              <w:rPr>
                <w:rStyle w:val="ae"/>
                <w:noProof/>
                <w:lang w:val="ru-RU"/>
              </w:rPr>
              <w:t>3.33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044DA5">
              <w:rPr>
                <w:rStyle w:val="ae"/>
                <w:noProof/>
                <w:lang w:val="ru-RU"/>
              </w:rPr>
              <w:t>E-1.1.8. Выбрать категории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_Toc149778975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FEE1BC" w14:textId="15C5C345" w:rsidR="00AE72A0" w:rsidRDefault="00AE72A0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76" w:history="1">
            <w:r w:rsidRPr="00044DA5">
              <w:rPr>
                <w:rStyle w:val="ae"/>
                <w:noProof/>
                <w:lang w:val="ru-RU"/>
              </w:rPr>
              <w:t>3.34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044DA5">
              <w:rPr>
                <w:rStyle w:val="ae"/>
                <w:noProof/>
                <w:lang w:val="ru-RU"/>
              </w:rPr>
              <w:t>E-1.1.9. Подтвердить создание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_Toc149778976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6A5FD" w14:textId="68D16D09" w:rsidR="00AE72A0" w:rsidRDefault="00AE72A0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77" w:history="1">
            <w:r w:rsidRPr="00044DA5">
              <w:rPr>
                <w:rStyle w:val="ae"/>
                <w:noProof/>
                <w:lang w:val="ru-RU"/>
              </w:rPr>
              <w:t>3.35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044DA5">
              <w:rPr>
                <w:rStyle w:val="ae"/>
                <w:noProof/>
                <w:lang w:val="ru-RU"/>
              </w:rPr>
              <w:t>E-1.1.10. Отменить создание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_Toc149778977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AB9B2" w14:textId="7FD2477C" w:rsidR="00AE72A0" w:rsidRDefault="00AE72A0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78" w:history="1">
            <w:r w:rsidRPr="00044DA5">
              <w:rPr>
                <w:rStyle w:val="ae"/>
                <w:noProof/>
                <w:lang w:val="ru-RU"/>
              </w:rPr>
              <w:t>3.36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044DA5">
              <w:rPr>
                <w:rStyle w:val="ae"/>
                <w:noProof/>
                <w:lang w:val="ru-RU"/>
              </w:rPr>
              <w:t>E-1.2. Редактировать объявление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_Toc149778978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2B2E4" w14:textId="10091A3C" w:rsidR="00AE72A0" w:rsidRDefault="00AE72A0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79" w:history="1">
            <w:r w:rsidRPr="00044DA5">
              <w:rPr>
                <w:rStyle w:val="ae"/>
                <w:noProof/>
                <w:lang w:val="ru-RU"/>
              </w:rPr>
              <w:t>3.37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044DA5">
              <w:rPr>
                <w:rStyle w:val="ae"/>
                <w:noProof/>
                <w:lang w:val="ru-RU"/>
              </w:rPr>
              <w:t>E-1.2.1. Изменить текст объявления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_Toc149778979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58469" w14:textId="6641364A" w:rsidR="00AE72A0" w:rsidRDefault="00AE72A0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80" w:history="1">
            <w:r w:rsidRPr="00044DA5">
              <w:rPr>
                <w:rStyle w:val="ae"/>
                <w:noProof/>
                <w:lang w:val="ru-RU"/>
              </w:rPr>
              <w:t>3.38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044DA5">
              <w:rPr>
                <w:rStyle w:val="ae"/>
                <w:noProof/>
                <w:lang w:val="ru-RU"/>
              </w:rPr>
              <w:t>E-1.2.</w:t>
            </w:r>
            <w:r w:rsidRPr="00044DA5">
              <w:rPr>
                <w:rStyle w:val="ae"/>
                <w:noProof/>
              </w:rPr>
              <w:t>2</w:t>
            </w:r>
            <w:r w:rsidRPr="00044DA5">
              <w:rPr>
                <w:rStyle w:val="ae"/>
                <w:noProof/>
                <w:lang w:val="ru-RU"/>
              </w:rPr>
              <w:t>. Изменить группы получателей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_Toc149778980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570BB" w14:textId="2D9D1344" w:rsidR="00AE72A0" w:rsidRDefault="00AE72A0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81" w:history="1">
            <w:r w:rsidRPr="00044DA5">
              <w:rPr>
                <w:rStyle w:val="ae"/>
                <w:noProof/>
                <w:lang w:val="ru-RU"/>
              </w:rPr>
              <w:t>3.39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044DA5">
              <w:rPr>
                <w:rStyle w:val="ae"/>
                <w:noProof/>
                <w:lang w:val="ru-RU"/>
              </w:rPr>
              <w:t>E-1.2.3. Задать срок автоматического сокрытия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_Toc149778981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2A5CE" w14:textId="416CC3A1" w:rsidR="00AE72A0" w:rsidRDefault="00AE72A0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82" w:history="1">
            <w:r w:rsidRPr="00044DA5">
              <w:rPr>
                <w:rStyle w:val="ae"/>
                <w:noProof/>
                <w:lang w:val="ru-RU"/>
              </w:rPr>
              <w:t>3.40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044DA5">
              <w:rPr>
                <w:rStyle w:val="ae"/>
                <w:noProof/>
                <w:lang w:val="ru-RU"/>
              </w:rPr>
              <w:t>E-1.2.4. Изменить срок автоматического сокрытия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_Toc149778982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CF8AA9" w14:textId="76628F19" w:rsidR="00AE72A0" w:rsidRDefault="00AE72A0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83" w:history="1">
            <w:r w:rsidRPr="00044DA5">
              <w:rPr>
                <w:rStyle w:val="ae"/>
                <w:noProof/>
                <w:lang w:val="ru-RU"/>
              </w:rPr>
              <w:t>3.41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044DA5">
              <w:rPr>
                <w:rStyle w:val="ae"/>
                <w:noProof/>
                <w:lang w:val="ru-RU"/>
              </w:rPr>
              <w:t>E-1.2.5. Отменить автоматическое сокрытие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_Toc149778983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71910" w14:textId="05586BFC" w:rsidR="00AE72A0" w:rsidRDefault="00AE72A0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84" w:history="1">
            <w:r w:rsidRPr="00044DA5">
              <w:rPr>
                <w:rStyle w:val="ae"/>
                <w:noProof/>
                <w:lang w:val="ru-RU"/>
              </w:rPr>
              <w:t>3.42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044DA5">
              <w:rPr>
                <w:rStyle w:val="ae"/>
                <w:noProof/>
                <w:lang w:val="ru-RU"/>
              </w:rPr>
              <w:t>E-1.2.6. Изменить дату и время отложенной публикации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_Toc149778984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93FF8" w14:textId="1CD5D6C3" w:rsidR="00AE72A0" w:rsidRDefault="00AE72A0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85" w:history="1">
            <w:r w:rsidRPr="00044DA5">
              <w:rPr>
                <w:rStyle w:val="ae"/>
                <w:noProof/>
                <w:lang w:val="ru-RU"/>
              </w:rPr>
              <w:t>3.43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044DA5">
              <w:rPr>
                <w:rStyle w:val="ae"/>
                <w:noProof/>
                <w:lang w:val="ru-RU"/>
              </w:rPr>
              <w:t>E-1.2.7. Прикрепить файлы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_Toc149778985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80B89" w14:textId="6EDFF34E" w:rsidR="00AE72A0" w:rsidRDefault="00AE72A0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86" w:history="1">
            <w:r w:rsidRPr="00044DA5">
              <w:rPr>
                <w:rStyle w:val="ae"/>
                <w:noProof/>
                <w:lang w:val="ru-RU"/>
              </w:rPr>
              <w:t>3.44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044DA5">
              <w:rPr>
                <w:rStyle w:val="ae"/>
                <w:noProof/>
                <w:lang w:val="ru-RU"/>
              </w:rPr>
              <w:t>E-1.2.8. Открепить файлы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_Toc149778986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F615B" w14:textId="13848202" w:rsidR="00AE72A0" w:rsidRDefault="00AE72A0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87" w:history="1">
            <w:r w:rsidRPr="00044DA5">
              <w:rPr>
                <w:rStyle w:val="ae"/>
                <w:noProof/>
                <w:lang w:val="ru-RU"/>
              </w:rPr>
              <w:t>3.45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044DA5">
              <w:rPr>
                <w:rStyle w:val="ae"/>
                <w:noProof/>
                <w:lang w:val="ru-RU"/>
              </w:rPr>
              <w:t>E-1.2.9. Прикрепить опрос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_Toc149778987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6D10C" w14:textId="077A735D" w:rsidR="00AE72A0" w:rsidRDefault="00AE72A0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88" w:history="1">
            <w:r w:rsidRPr="00044DA5">
              <w:rPr>
                <w:rStyle w:val="ae"/>
                <w:noProof/>
                <w:lang w:val="ru-RU"/>
              </w:rPr>
              <w:t>3.46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044DA5">
              <w:rPr>
                <w:rStyle w:val="ae"/>
                <w:noProof/>
                <w:lang w:val="ru-RU"/>
              </w:rPr>
              <w:t>E-1.2.10. Изменить категории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_Toc149778988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EB643" w14:textId="3F14AB58" w:rsidR="00AE72A0" w:rsidRDefault="00AE72A0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89" w:history="1">
            <w:r w:rsidRPr="00044DA5">
              <w:rPr>
                <w:rStyle w:val="ae"/>
                <w:noProof/>
                <w:lang w:val="ru-RU"/>
              </w:rPr>
              <w:t>3.47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044DA5">
              <w:rPr>
                <w:rStyle w:val="ae"/>
                <w:noProof/>
              </w:rPr>
              <w:t>E</w:t>
            </w:r>
            <w:r w:rsidRPr="00044DA5">
              <w:rPr>
                <w:rStyle w:val="ae"/>
                <w:noProof/>
                <w:lang w:val="ru-RU"/>
              </w:rPr>
              <w:t>-1.2.11. Сохранить изменения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_Toc149778989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320AC" w14:textId="51B35960" w:rsidR="00AE72A0" w:rsidRDefault="00AE72A0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90" w:history="1">
            <w:r w:rsidRPr="00044DA5">
              <w:rPr>
                <w:rStyle w:val="ae"/>
                <w:noProof/>
                <w:lang w:val="ru-RU"/>
              </w:rPr>
              <w:t>3.48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044DA5">
              <w:rPr>
                <w:rStyle w:val="ae"/>
                <w:noProof/>
              </w:rPr>
              <w:t>E</w:t>
            </w:r>
            <w:r w:rsidRPr="00044DA5">
              <w:rPr>
                <w:rStyle w:val="ae"/>
                <w:noProof/>
                <w:lang w:val="ru-RU"/>
              </w:rPr>
              <w:t>-</w:t>
            </w:r>
            <w:r w:rsidRPr="00044DA5">
              <w:rPr>
                <w:rStyle w:val="ae"/>
                <w:noProof/>
              </w:rPr>
              <w:t>1.</w:t>
            </w:r>
            <w:r w:rsidRPr="00044DA5">
              <w:rPr>
                <w:rStyle w:val="ae"/>
                <w:noProof/>
                <w:lang w:val="ru-RU"/>
              </w:rPr>
              <w:t>2.</w:t>
            </w:r>
            <w:r w:rsidRPr="00044DA5">
              <w:rPr>
                <w:rStyle w:val="ae"/>
                <w:noProof/>
              </w:rPr>
              <w:t>12</w:t>
            </w:r>
            <w:r w:rsidRPr="00044DA5">
              <w:rPr>
                <w:rStyle w:val="ae"/>
                <w:noProof/>
                <w:lang w:val="ru-RU"/>
              </w:rPr>
              <w:t>. Отменить изменения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_Toc149778990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95BC0" w14:textId="0B3084A3" w:rsidR="00AE72A0" w:rsidRDefault="00AE72A0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91" w:history="1">
            <w:r w:rsidRPr="00044DA5">
              <w:rPr>
                <w:rStyle w:val="ae"/>
                <w:noProof/>
                <w:lang w:val="ru-RU"/>
              </w:rPr>
              <w:t>3.49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044DA5">
              <w:rPr>
                <w:rStyle w:val="ae"/>
                <w:noProof/>
                <w:lang w:val="ru-RU"/>
              </w:rPr>
              <w:t>E-1.3. Собрать статистику просмотра объявлений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_Toc149778991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1927D" w14:textId="39C1CCE7" w:rsidR="00AE72A0" w:rsidRDefault="00AE72A0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92" w:history="1">
            <w:r w:rsidRPr="00044DA5">
              <w:rPr>
                <w:rStyle w:val="ae"/>
                <w:noProof/>
                <w:lang w:val="ru-RU"/>
              </w:rPr>
              <w:t>3.50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044DA5">
              <w:rPr>
                <w:rStyle w:val="ae"/>
                <w:noProof/>
                <w:lang w:val="ru-RU"/>
              </w:rPr>
              <w:t>E-1.4. Удалить объявление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_Toc149778992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DB906" w14:textId="59C925B9" w:rsidR="00AE72A0" w:rsidRDefault="00AE72A0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93" w:history="1">
            <w:r w:rsidRPr="00044DA5">
              <w:rPr>
                <w:rStyle w:val="ae"/>
                <w:noProof/>
                <w:lang w:val="ru-RU"/>
              </w:rPr>
              <w:t>3.51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044DA5">
              <w:rPr>
                <w:rStyle w:val="ae"/>
                <w:noProof/>
                <w:lang w:val="ru-RU"/>
              </w:rPr>
              <w:t>E-1.5. Скрыть объявление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_Toc149778993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FFF6F" w14:textId="21249620" w:rsidR="00AE72A0" w:rsidRDefault="00AE72A0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94" w:history="1">
            <w:r w:rsidRPr="00044DA5">
              <w:rPr>
                <w:rStyle w:val="ae"/>
                <w:noProof/>
                <w:lang w:val="ru-RU"/>
              </w:rPr>
              <w:t>3.52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044DA5">
              <w:rPr>
                <w:rStyle w:val="ae"/>
                <w:noProof/>
                <w:lang w:val="ru-RU"/>
              </w:rPr>
              <w:t>E-1.6. Управление скрытыми объявлениями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_Toc149778994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72083" w14:textId="5A37D6A3" w:rsidR="00AE72A0" w:rsidRDefault="00AE72A0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95" w:history="1">
            <w:r w:rsidRPr="00044DA5">
              <w:rPr>
                <w:rStyle w:val="ae"/>
                <w:noProof/>
                <w:lang w:val="ru-RU"/>
              </w:rPr>
              <w:t>3.53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044DA5">
              <w:rPr>
                <w:rStyle w:val="ae"/>
                <w:noProof/>
                <w:lang w:val="ru-RU"/>
              </w:rPr>
              <w:t>E-1.6.1. Просмотреть список скрытых объявлений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_Toc149778995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71D9A" w14:textId="1C780D63" w:rsidR="00AE72A0" w:rsidRDefault="00AE72A0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96" w:history="1">
            <w:r w:rsidRPr="00044DA5">
              <w:rPr>
                <w:rStyle w:val="ae"/>
                <w:noProof/>
                <w:lang w:val="ru-RU"/>
              </w:rPr>
              <w:t>3.54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044DA5">
              <w:rPr>
                <w:rStyle w:val="ae"/>
                <w:noProof/>
                <w:lang w:val="ru-RU"/>
              </w:rPr>
              <w:t>E-1.6.2. Восстановить скрытое объявление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_Toc149778996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778E2" w14:textId="150C9B80" w:rsidR="00AE72A0" w:rsidRDefault="00AE72A0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97" w:history="1">
            <w:r w:rsidRPr="00044DA5">
              <w:rPr>
                <w:rStyle w:val="ae"/>
                <w:noProof/>
                <w:lang w:val="ru-RU"/>
              </w:rPr>
              <w:t>3.55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044DA5">
              <w:rPr>
                <w:rStyle w:val="ae"/>
                <w:noProof/>
                <w:lang w:val="ru-RU"/>
              </w:rPr>
              <w:t>E-1.6.3. Удалить скрытое объявление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_Toc149778997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54B12" w14:textId="7C397AD9" w:rsidR="00AE72A0" w:rsidRDefault="00AE72A0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98" w:history="1">
            <w:r w:rsidRPr="00044DA5">
              <w:rPr>
                <w:rStyle w:val="ae"/>
                <w:noProof/>
                <w:lang w:val="ru-RU"/>
              </w:rPr>
              <w:t>3.56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044DA5">
              <w:rPr>
                <w:rStyle w:val="ae"/>
                <w:noProof/>
                <w:lang w:val="ru-RU"/>
              </w:rPr>
              <w:t>E-1.7. Управление отложенными объявлениями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_Toc149778998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DCAA2" w14:textId="7B01D369" w:rsidR="00AE72A0" w:rsidRDefault="00AE72A0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99" w:history="1">
            <w:r w:rsidRPr="00044DA5">
              <w:rPr>
                <w:rStyle w:val="ae"/>
                <w:noProof/>
                <w:lang w:val="ru-RU"/>
              </w:rPr>
              <w:t>3.57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044DA5">
              <w:rPr>
                <w:rStyle w:val="ae"/>
                <w:noProof/>
                <w:lang w:val="ru-RU"/>
              </w:rPr>
              <w:t>E-1.7.1. Просмотреть список отложенных объявлений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_Toc149778999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35B34" w14:textId="63F697EE" w:rsidR="00AE72A0" w:rsidRDefault="00AE72A0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9000" w:history="1">
            <w:r w:rsidRPr="00044DA5">
              <w:rPr>
                <w:rStyle w:val="ae"/>
                <w:noProof/>
                <w:lang w:val="ru-RU"/>
              </w:rPr>
              <w:t>3.58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044DA5">
              <w:rPr>
                <w:rStyle w:val="ae"/>
                <w:noProof/>
                <w:lang w:val="ru-RU"/>
              </w:rPr>
              <w:t>E-1.7.2. Сразу опубликовать отложенное объявление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_Toc149779000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EB621" w14:textId="741CECAA" w:rsidR="00AE72A0" w:rsidRDefault="00AE72A0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9001" w:history="1">
            <w:r w:rsidRPr="00044DA5">
              <w:rPr>
                <w:rStyle w:val="ae"/>
                <w:noProof/>
                <w:lang w:val="ru-RU"/>
              </w:rPr>
              <w:t>3.59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044DA5">
              <w:rPr>
                <w:rStyle w:val="ae"/>
                <w:noProof/>
                <w:lang w:val="ru-RU"/>
              </w:rPr>
              <w:t>E-1.7.3. Редактировать отложенное объявление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_Toc149779001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DDA77" w14:textId="21001CA5" w:rsidR="00AE72A0" w:rsidRDefault="00AE72A0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9002" w:history="1">
            <w:r w:rsidRPr="00044DA5">
              <w:rPr>
                <w:rStyle w:val="ae"/>
                <w:noProof/>
                <w:lang w:val="ru-RU"/>
              </w:rPr>
              <w:t>3.60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044DA5">
              <w:rPr>
                <w:rStyle w:val="ae"/>
                <w:noProof/>
                <w:lang w:val="ru-RU"/>
              </w:rPr>
              <w:t>E-1.7.4. Редактировать отложенное объявление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_Toc149779002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2F634" w14:textId="4E5E6B32" w:rsidR="00AE72A0" w:rsidRDefault="00AE72A0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9003" w:history="1">
            <w:r w:rsidRPr="00044DA5">
              <w:rPr>
                <w:rStyle w:val="ae"/>
                <w:noProof/>
                <w:lang w:val="ru-RU"/>
              </w:rPr>
              <w:t>3.61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044DA5">
              <w:rPr>
                <w:rStyle w:val="ae"/>
                <w:noProof/>
                <w:lang w:val="ru-RU"/>
              </w:rPr>
              <w:t>E-2. Управление опросами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_Toc149779003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BDCD1" w14:textId="2CDA71E2" w:rsidR="00AE72A0" w:rsidRDefault="00AE72A0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9004" w:history="1">
            <w:r w:rsidRPr="00044DA5">
              <w:rPr>
                <w:rStyle w:val="ae"/>
                <w:noProof/>
                <w:lang w:val="ru-RU"/>
              </w:rPr>
              <w:t>3.62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044DA5">
              <w:rPr>
                <w:rStyle w:val="ae"/>
                <w:noProof/>
                <w:lang w:val="ru-RU"/>
              </w:rPr>
              <w:t>E-2.1. Собрать результаты опроса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_Toc149779004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3130C" w14:textId="62ED0979" w:rsidR="00AE72A0" w:rsidRDefault="00AE72A0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9005" w:history="1">
            <w:r w:rsidRPr="00044DA5">
              <w:rPr>
                <w:rStyle w:val="ae"/>
                <w:noProof/>
                <w:lang w:val="ru-RU"/>
              </w:rPr>
              <w:t>3.63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044DA5">
              <w:rPr>
                <w:rStyle w:val="ae"/>
                <w:noProof/>
                <w:lang w:val="ru-RU"/>
              </w:rPr>
              <w:t>E-2.1.1. Выгрузить результаты опроса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_Toc149779005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E7406" w14:textId="6A115B73" w:rsidR="00AE72A0" w:rsidRDefault="00AE72A0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9006" w:history="1">
            <w:r w:rsidRPr="00044DA5">
              <w:rPr>
                <w:rStyle w:val="ae"/>
                <w:noProof/>
                <w:lang w:val="ru-RU"/>
              </w:rPr>
              <w:t>3.64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044DA5">
              <w:rPr>
                <w:rStyle w:val="ae"/>
                <w:noProof/>
                <w:lang w:val="ru-RU"/>
              </w:rPr>
              <w:t>E-2.2. Закрыть опрос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_Toc149779006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5DAA7" w14:textId="1D86CF81" w:rsidR="00AE72A0" w:rsidRDefault="00AE72A0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9007" w:history="1">
            <w:r w:rsidRPr="00044DA5">
              <w:rPr>
                <w:rStyle w:val="ae"/>
                <w:noProof/>
                <w:lang w:val="ru-RU"/>
              </w:rPr>
              <w:t>3.65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044DA5">
              <w:rPr>
                <w:rStyle w:val="ae"/>
                <w:noProof/>
                <w:lang w:val="ru-RU"/>
              </w:rPr>
              <w:t>G-1. Управление своими группами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_Toc149779007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6215A8" w14:textId="5C81D62A" w:rsidR="00AE72A0" w:rsidRDefault="00AE72A0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9008" w:history="1">
            <w:r w:rsidRPr="00044DA5">
              <w:rPr>
                <w:rStyle w:val="ae"/>
                <w:noProof/>
                <w:lang w:val="ru-RU"/>
              </w:rPr>
              <w:t>3.66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044DA5">
              <w:rPr>
                <w:rStyle w:val="ae"/>
                <w:noProof/>
                <w:lang w:val="ru-RU"/>
              </w:rPr>
              <w:t>G-1.1. Добавить сотрудника в свою группу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_Toc149779008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59179" w14:textId="29EA1B49" w:rsidR="00AE72A0" w:rsidRDefault="00AE72A0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9009" w:history="1">
            <w:r w:rsidRPr="00044DA5">
              <w:rPr>
                <w:rStyle w:val="ae"/>
                <w:noProof/>
                <w:lang w:val="ru-RU"/>
              </w:rPr>
              <w:t>3.67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044DA5">
              <w:rPr>
                <w:rStyle w:val="ae"/>
                <w:noProof/>
                <w:lang w:val="ru-RU"/>
              </w:rPr>
              <w:t>G-1.2. Удалить сотрудника из своей группы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_Toc149779009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A6E5A" w14:textId="0178F7FC" w:rsidR="00AE72A0" w:rsidRDefault="00AE72A0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9010" w:history="1">
            <w:r w:rsidRPr="00044DA5">
              <w:rPr>
                <w:rStyle w:val="ae"/>
                <w:noProof/>
                <w:lang w:val="ru-RU"/>
              </w:rPr>
              <w:t>3.68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044DA5">
              <w:rPr>
                <w:rStyle w:val="ae"/>
                <w:noProof/>
                <w:lang w:val="ru-RU"/>
              </w:rPr>
              <w:t>G-1.3. Редактировать права сотрудника в своей группе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_Toc149779010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850A8" w14:textId="797AE3AA" w:rsidR="00AE72A0" w:rsidRDefault="00AE72A0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9011" w:history="1">
            <w:r w:rsidRPr="00044DA5">
              <w:rPr>
                <w:rStyle w:val="ae"/>
                <w:noProof/>
                <w:lang w:val="ru-RU"/>
              </w:rPr>
              <w:t>3.69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044DA5">
              <w:rPr>
                <w:rStyle w:val="ae"/>
                <w:noProof/>
                <w:lang w:val="ru-RU"/>
              </w:rPr>
              <w:t>A</w:t>
            </w:r>
            <w:r w:rsidRPr="00044DA5">
              <w:rPr>
                <w:rStyle w:val="ae"/>
                <w:noProof/>
              </w:rPr>
              <w:t>-</w:t>
            </w:r>
            <w:r w:rsidRPr="00044DA5">
              <w:rPr>
                <w:rStyle w:val="ae"/>
                <w:noProof/>
                <w:lang w:val="ru-RU"/>
              </w:rPr>
              <w:t>1. Управление сотрудниками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_Toc149779011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B2555" w14:textId="0CE4BDB9" w:rsidR="00AE72A0" w:rsidRDefault="00AE72A0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9012" w:history="1">
            <w:r w:rsidRPr="00044DA5">
              <w:rPr>
                <w:rStyle w:val="ae"/>
                <w:noProof/>
                <w:lang w:val="ru-RU"/>
              </w:rPr>
              <w:t>3.70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044DA5">
              <w:rPr>
                <w:rStyle w:val="ae"/>
                <w:noProof/>
                <w:lang w:val="ru-RU"/>
              </w:rPr>
              <w:t>A-1.1. Добавить сотрудника в группу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_Toc149779012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401B8" w14:textId="63E42F3D" w:rsidR="00AE72A0" w:rsidRDefault="00AE72A0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9013" w:history="1">
            <w:r w:rsidRPr="00044DA5">
              <w:rPr>
                <w:rStyle w:val="ae"/>
                <w:noProof/>
                <w:lang w:val="ru-RU"/>
              </w:rPr>
              <w:t>3.71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044DA5">
              <w:rPr>
                <w:rStyle w:val="ae"/>
                <w:noProof/>
                <w:lang w:val="ru-RU"/>
              </w:rPr>
              <w:t>A-1.2. Удалить сотрудника из группы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_Toc149779013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2F9DD" w14:textId="0B268175" w:rsidR="00AE72A0" w:rsidRDefault="00AE72A0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9014" w:history="1">
            <w:r w:rsidRPr="00044DA5">
              <w:rPr>
                <w:rStyle w:val="ae"/>
                <w:noProof/>
                <w:lang w:val="ru-RU"/>
              </w:rPr>
              <w:t>3.72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044DA5">
              <w:rPr>
                <w:rStyle w:val="ae"/>
                <w:noProof/>
                <w:lang w:val="ru-RU"/>
              </w:rPr>
              <w:t>A-1.3. Редактировать права сотрудника в любой группе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_Toc149779014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85D3E" w14:textId="3856ACA1" w:rsidR="00AE72A0" w:rsidRDefault="00AE72A0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9015" w:history="1">
            <w:r w:rsidRPr="00044DA5">
              <w:rPr>
                <w:rStyle w:val="ae"/>
                <w:noProof/>
                <w:lang w:val="ru-RU"/>
              </w:rPr>
              <w:t>3.73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044DA5">
              <w:rPr>
                <w:rStyle w:val="ae"/>
                <w:noProof/>
                <w:lang w:val="ru-RU"/>
              </w:rPr>
              <w:t>A-2. Управление администраторами групп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_Toc149779015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DD1B6" w14:textId="33189C24" w:rsidR="00AE72A0" w:rsidRDefault="00AE72A0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9016" w:history="1">
            <w:r w:rsidRPr="00044DA5">
              <w:rPr>
                <w:rStyle w:val="ae"/>
                <w:noProof/>
                <w:lang w:val="ru-RU"/>
              </w:rPr>
              <w:t>3.74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044DA5">
              <w:rPr>
                <w:rStyle w:val="ae"/>
                <w:noProof/>
                <w:lang w:val="ru-RU"/>
              </w:rPr>
              <w:t>A-2.1. Назначить администратора группы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_Toc149779016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32A2E" w14:textId="75521A20" w:rsidR="00AE72A0" w:rsidRDefault="00AE72A0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9017" w:history="1">
            <w:r w:rsidRPr="00044DA5">
              <w:rPr>
                <w:rStyle w:val="ae"/>
                <w:noProof/>
                <w:lang w:val="ru-RU"/>
              </w:rPr>
              <w:t>3.75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044DA5">
              <w:rPr>
                <w:rStyle w:val="ae"/>
                <w:noProof/>
                <w:lang w:val="ru-RU"/>
              </w:rPr>
              <w:t>A-2.2. Удалить администратора группы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_Toc149779017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5F23C" w14:textId="49D21AB5" w:rsidR="00AE72A0" w:rsidRDefault="00AE72A0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9018" w:history="1">
            <w:r w:rsidRPr="00044DA5">
              <w:rPr>
                <w:rStyle w:val="ae"/>
                <w:noProof/>
                <w:lang w:val="ru-RU"/>
              </w:rPr>
              <w:t>3.76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044DA5">
              <w:rPr>
                <w:rStyle w:val="ae"/>
                <w:noProof/>
                <w:lang w:val="ru-RU"/>
              </w:rPr>
              <w:t>A-3. Управление категориями объявлений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_Toc149779018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AEB98" w14:textId="0A624213" w:rsidR="00AE72A0" w:rsidRDefault="00AE72A0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9019" w:history="1">
            <w:r w:rsidRPr="00044DA5">
              <w:rPr>
                <w:rStyle w:val="ae"/>
                <w:noProof/>
                <w:lang w:val="ru-RU"/>
              </w:rPr>
              <w:t>3.77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044DA5">
              <w:rPr>
                <w:rStyle w:val="ae"/>
                <w:noProof/>
                <w:lang w:val="ru-RU"/>
              </w:rPr>
              <w:t>A-3.1. Управление категориями объявлений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_Toc149779019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D138B" w14:textId="538660D5" w:rsidR="00AE72A0" w:rsidRDefault="00AE72A0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9020" w:history="1">
            <w:r w:rsidRPr="00044DA5">
              <w:rPr>
                <w:rStyle w:val="ae"/>
                <w:noProof/>
                <w:lang w:val="ru-RU"/>
              </w:rPr>
              <w:t>3.78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044DA5">
              <w:rPr>
                <w:rStyle w:val="ae"/>
                <w:noProof/>
                <w:lang w:val="ru-RU"/>
              </w:rPr>
              <w:t>A-3.1.1. Указать название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_Toc149779020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36F7E" w14:textId="5A8E1820" w:rsidR="00AE72A0" w:rsidRDefault="00AE72A0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9021" w:history="1">
            <w:r w:rsidRPr="00044DA5">
              <w:rPr>
                <w:rStyle w:val="ae"/>
                <w:noProof/>
                <w:lang w:val="ru-RU"/>
              </w:rPr>
              <w:t>3.79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044DA5">
              <w:rPr>
                <w:rStyle w:val="ae"/>
                <w:noProof/>
                <w:lang w:val="ru-RU"/>
              </w:rPr>
              <w:t>A-3.1.2. Указать цвет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_Toc149779021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9373A" w14:textId="619FEC8B" w:rsidR="00AE72A0" w:rsidRDefault="00AE72A0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9022" w:history="1">
            <w:r w:rsidRPr="00044DA5">
              <w:rPr>
                <w:rStyle w:val="ae"/>
                <w:noProof/>
                <w:lang w:val="ru-RU"/>
              </w:rPr>
              <w:t>3.80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044DA5">
              <w:rPr>
                <w:rStyle w:val="ae"/>
                <w:noProof/>
                <w:lang w:val="ru-RU"/>
              </w:rPr>
              <w:t>A-3.2. Редактировать категорию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_Toc149779022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87714" w14:textId="66B56126" w:rsidR="00AE72A0" w:rsidRDefault="00AE72A0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9023" w:history="1">
            <w:r w:rsidRPr="00044DA5">
              <w:rPr>
                <w:rStyle w:val="ae"/>
                <w:noProof/>
                <w:lang w:val="ru-RU"/>
              </w:rPr>
              <w:t>3.81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044DA5">
              <w:rPr>
                <w:rStyle w:val="ae"/>
                <w:noProof/>
                <w:lang w:val="ru-RU"/>
              </w:rPr>
              <w:t>A-3.2.1. Редактировать название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_Toc149779023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CE6ED" w14:textId="55C52F63" w:rsidR="00AE72A0" w:rsidRDefault="00AE72A0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9024" w:history="1">
            <w:r w:rsidRPr="00044DA5">
              <w:rPr>
                <w:rStyle w:val="ae"/>
                <w:noProof/>
                <w:lang w:val="ru-RU"/>
              </w:rPr>
              <w:t>3.82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044DA5">
              <w:rPr>
                <w:rStyle w:val="ae"/>
                <w:noProof/>
                <w:lang w:val="ru-RU"/>
              </w:rPr>
              <w:t>A-3.2.2. Редактировать цвет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_Toc149779024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3CF77" w14:textId="60343024" w:rsidR="00AE72A0" w:rsidRDefault="00AE72A0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9025" w:history="1">
            <w:r w:rsidRPr="00044DA5">
              <w:rPr>
                <w:rStyle w:val="ae"/>
                <w:noProof/>
                <w:lang w:val="ru-RU"/>
              </w:rPr>
              <w:t>3.83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044DA5">
              <w:rPr>
                <w:rStyle w:val="ae"/>
                <w:noProof/>
                <w:lang w:val="ru-RU"/>
              </w:rPr>
              <w:t>A-3.2.3. Сохранить изменения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_Toc149779025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AD901" w14:textId="7E41E41C" w:rsidR="00AE72A0" w:rsidRDefault="00AE72A0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9026" w:history="1">
            <w:r w:rsidRPr="00044DA5">
              <w:rPr>
                <w:rStyle w:val="ae"/>
                <w:noProof/>
                <w:lang w:val="ru-RU"/>
              </w:rPr>
              <w:t>3.84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044DA5">
              <w:rPr>
                <w:rStyle w:val="ae"/>
                <w:noProof/>
                <w:lang w:val="ru-RU"/>
              </w:rPr>
              <w:t>A-3.2.4. Отменить изменения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_Toc149779026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3CDDB" w14:textId="449DA4A0" w:rsidR="00AE72A0" w:rsidRDefault="00AE72A0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9027" w:history="1">
            <w:r w:rsidRPr="00044DA5">
              <w:rPr>
                <w:rStyle w:val="ae"/>
                <w:noProof/>
                <w:lang w:val="ru-RU"/>
              </w:rPr>
              <w:t>3.85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044DA5">
              <w:rPr>
                <w:rStyle w:val="ae"/>
                <w:noProof/>
                <w:lang w:val="ru-RU"/>
              </w:rPr>
              <w:t>A-3.</w:t>
            </w:r>
            <w:r w:rsidRPr="00044DA5">
              <w:rPr>
                <w:rStyle w:val="ae"/>
                <w:noProof/>
              </w:rPr>
              <w:t>3</w:t>
            </w:r>
            <w:r w:rsidRPr="00044DA5">
              <w:rPr>
                <w:rStyle w:val="ae"/>
                <w:noProof/>
                <w:lang w:val="ru-RU"/>
              </w:rPr>
              <w:t>. Удалить категорию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_Toc149779027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2BC58" w14:textId="21FD4A3D" w:rsidR="00D84AFD" w:rsidRPr="00D2405E" w:rsidRDefault="00D84AFD">
          <w:r w:rsidRPr="00D2405E">
            <w:rPr>
              <w:b/>
              <w:bCs/>
            </w:rPr>
            <w:fldChar w:fldCharType="end"/>
          </w:r>
        </w:p>
      </w:sdtContent>
    </w:sdt>
    <w:p w14:paraId="6738C86B" w14:textId="77777777" w:rsidR="00D84AFD" w:rsidRPr="00D2405E" w:rsidRDefault="00D84AFD" w:rsidP="00D84AFD">
      <w:pPr>
        <w:rPr>
          <w:lang w:val="ru-RU"/>
        </w:rPr>
      </w:pPr>
    </w:p>
    <w:p w14:paraId="73769C12" w14:textId="12C8EE6C" w:rsidR="00D84AFD" w:rsidRPr="00D2405E" w:rsidRDefault="00D84AFD">
      <w:pPr>
        <w:widowControl/>
        <w:spacing w:line="240" w:lineRule="auto"/>
        <w:rPr>
          <w:rFonts w:ascii="Arial" w:hAnsi="Arial"/>
          <w:b/>
          <w:sz w:val="36"/>
          <w:lang w:val="ru-RU"/>
        </w:rPr>
      </w:pPr>
      <w:r w:rsidRPr="00D2405E">
        <w:rPr>
          <w:rFonts w:ascii="Arial" w:hAnsi="Arial"/>
          <w:b/>
          <w:sz w:val="36"/>
          <w:lang w:val="ru-RU"/>
        </w:rPr>
        <w:br w:type="page"/>
      </w:r>
    </w:p>
    <w:p w14:paraId="14B17B9E" w14:textId="19EE36CE" w:rsidR="006C2EFC" w:rsidRPr="00D2405E" w:rsidRDefault="00204EA8" w:rsidP="00FD1BAC">
      <w:pPr>
        <w:pStyle w:val="a4"/>
        <w:rPr>
          <w:lang w:val="ru-RU"/>
        </w:rPr>
      </w:pPr>
      <w:r w:rsidRPr="00D2405E">
        <w:rPr>
          <w:lang w:val="ru-RU"/>
        </w:rPr>
        <w:lastRenderedPageBreak/>
        <w:fldChar w:fldCharType="begin"/>
      </w:r>
      <w:r w:rsidRPr="00D2405E">
        <w:rPr>
          <w:lang w:val="ru-RU"/>
        </w:rPr>
        <w:instrText xml:space="preserve"> TITLE  \* MERGEFORMAT </w:instrText>
      </w:r>
      <w:r w:rsidRPr="00D2405E">
        <w:rPr>
          <w:lang w:val="ru-RU"/>
        </w:rPr>
        <w:fldChar w:fldCharType="separate"/>
      </w:r>
      <w:r w:rsidR="009900F4" w:rsidRPr="00D2405E">
        <w:rPr>
          <w:lang w:val="ru-RU"/>
        </w:rPr>
        <w:t>О</w:t>
      </w:r>
      <w:r w:rsidR="00B64071" w:rsidRPr="00D2405E">
        <w:rPr>
          <w:lang w:val="ru-RU"/>
        </w:rPr>
        <w:t>писание вариантов использования</w:t>
      </w:r>
      <w:r w:rsidRPr="00D2405E">
        <w:rPr>
          <w:lang w:val="ru-RU"/>
        </w:rPr>
        <w:fldChar w:fldCharType="end"/>
      </w:r>
      <w:bookmarkStart w:id="1" w:name="_Toc436203377"/>
      <w:bookmarkStart w:id="2" w:name="_Toc452813577"/>
    </w:p>
    <w:p w14:paraId="77E0230D" w14:textId="77777777" w:rsidR="00D51354" w:rsidRPr="00D2405E" w:rsidRDefault="005419D7" w:rsidP="00695971">
      <w:pPr>
        <w:pStyle w:val="1"/>
        <w:contextualSpacing/>
        <w:rPr>
          <w:color w:val="000000" w:themeColor="text1"/>
          <w:lang w:val="ru-RU" w:eastAsia="en-US"/>
        </w:rPr>
      </w:pPr>
      <w:bookmarkStart w:id="3" w:name="_Ref152315821"/>
      <w:bookmarkStart w:id="4" w:name="_Toc146820757"/>
      <w:bookmarkStart w:id="5" w:name="_Toc149778940"/>
      <w:r w:rsidRPr="00D2405E">
        <w:rPr>
          <w:color w:val="000000" w:themeColor="text1"/>
          <w:lang w:val="ru-RU" w:eastAsia="en-US"/>
        </w:rPr>
        <w:t>Структуризация вариантов использования</w:t>
      </w:r>
      <w:bookmarkEnd w:id="3"/>
      <w:bookmarkEnd w:id="4"/>
      <w:bookmarkEnd w:id="5"/>
    </w:p>
    <w:p w14:paraId="16CC105B" w14:textId="12AC6F0C" w:rsidR="00F05F0C" w:rsidRPr="00D2405E" w:rsidRDefault="00F05F0C" w:rsidP="00733F33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t xml:space="preserve">Диаграмма </w:t>
      </w:r>
      <w:r w:rsidR="00CF3C28" w:rsidRPr="00D2405E">
        <w:rPr>
          <w:snapToGrid w:val="0"/>
          <w:color w:val="000000" w:themeColor="text1"/>
          <w:lang w:val="ru-RU"/>
        </w:rPr>
        <w:t xml:space="preserve">основных </w:t>
      </w:r>
      <w:r w:rsidRPr="00D2405E">
        <w:rPr>
          <w:snapToGrid w:val="0"/>
          <w:color w:val="000000" w:themeColor="text1"/>
          <w:lang w:val="ru-RU"/>
        </w:rPr>
        <w:t>прецедентов</w:t>
      </w:r>
      <w:r w:rsidR="007A7400" w:rsidRPr="00D2405E">
        <w:rPr>
          <w:snapToGrid w:val="0"/>
          <w:color w:val="000000" w:themeColor="text1"/>
          <w:lang w:val="ru-RU"/>
        </w:rPr>
        <w:t xml:space="preserve"> системы</w:t>
      </w:r>
      <w:r w:rsidRPr="00D2405E">
        <w:rPr>
          <w:snapToGrid w:val="0"/>
          <w:color w:val="000000" w:themeColor="text1"/>
          <w:lang w:val="ru-RU"/>
        </w:rPr>
        <w:t xml:space="preserve"> представлена на рис. 1.</w:t>
      </w:r>
    </w:p>
    <w:p w14:paraId="048A713C" w14:textId="1D2707C8" w:rsidR="00F05F0C" w:rsidRPr="00D2405E" w:rsidRDefault="0053713A" w:rsidP="0053713A">
      <w:pPr>
        <w:pStyle w:val="Tabletext"/>
        <w:jc w:val="center"/>
        <w:rPr>
          <w:snapToGrid w:val="0"/>
          <w:color w:val="000000" w:themeColor="text1"/>
          <w:lang w:val="ru-RU"/>
        </w:rPr>
      </w:pPr>
      <w:r w:rsidRPr="00D2405E">
        <w:rPr>
          <w:noProof/>
          <w:snapToGrid w:val="0"/>
          <w:color w:val="000000" w:themeColor="text1"/>
          <w:lang w:val="ru-RU"/>
        </w:rPr>
        <w:drawing>
          <wp:inline distT="0" distB="0" distL="0" distR="0" wp14:anchorId="7D62327C" wp14:editId="57780B50">
            <wp:extent cx="4996081" cy="7212788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7723" cy="724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63B9" w14:textId="7AFAF80B" w:rsidR="00C5243D" w:rsidRPr="00D2405E" w:rsidRDefault="00F05F0C" w:rsidP="002E0E27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Рис. 1. Диаграмма</w:t>
      </w:r>
      <w:r w:rsidR="00CF3C28"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 основных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 прецедентов</w:t>
      </w:r>
      <w:r w:rsidR="00B02D80"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 системы</w:t>
      </w:r>
      <w:r w:rsidR="00C5243D" w:rsidRPr="00D2405E">
        <w:rPr>
          <w:b/>
          <w:snapToGrid w:val="0"/>
          <w:color w:val="000000" w:themeColor="text1"/>
          <w:sz w:val="16"/>
          <w:szCs w:val="16"/>
          <w:lang w:val="ru-RU"/>
        </w:rPr>
        <w:br w:type="page"/>
      </w:r>
    </w:p>
    <w:p w14:paraId="63279FA7" w14:textId="57DF6640" w:rsidR="00E96AFA" w:rsidRPr="00D2405E" w:rsidRDefault="00E96AFA" w:rsidP="00EE47B3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lastRenderedPageBreak/>
        <w:t>Диаграмма прецедентов при просмотре доски объявлений представлена ан рис. 2.</w:t>
      </w:r>
    </w:p>
    <w:p w14:paraId="30627EF1" w14:textId="6F162525" w:rsidR="00E96AFA" w:rsidRPr="00D2405E" w:rsidRDefault="00B12992" w:rsidP="00EE47B3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noProof/>
          <w:snapToGrid w:val="0"/>
          <w:color w:val="000000" w:themeColor="text1"/>
          <w:lang w:val="ru-RU"/>
        </w:rPr>
        <w:drawing>
          <wp:inline distT="0" distB="0" distL="0" distR="0" wp14:anchorId="3DA3B537" wp14:editId="7F2A5572">
            <wp:extent cx="6746789" cy="12801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76265" cy="128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BE632" w14:textId="7167AE76" w:rsidR="009D2338" w:rsidRPr="00D2405E" w:rsidRDefault="00E96AFA" w:rsidP="002E0E27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Рис. 2. Диаграмма прецедентов при просмотре доски объявлений</w:t>
      </w:r>
    </w:p>
    <w:p w14:paraId="319CDF87" w14:textId="1CBF594E" w:rsidR="0053713A" w:rsidRPr="00D2405E" w:rsidRDefault="0053713A" w:rsidP="0053713A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t>Диаграмма прецедентов при управлении подписками на получение уведомлений о публикации объявлений представлена на рис. 3.</w:t>
      </w:r>
    </w:p>
    <w:p w14:paraId="27023D74" w14:textId="7C543FC7" w:rsidR="0053713A" w:rsidRPr="00D2405E" w:rsidRDefault="00847218" w:rsidP="002E0E27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noProof/>
          <w:snapToGrid w:val="0"/>
          <w:color w:val="000000" w:themeColor="text1"/>
          <w:sz w:val="16"/>
          <w:szCs w:val="16"/>
          <w:lang w:val="ru-RU"/>
        </w:rPr>
        <w:drawing>
          <wp:inline distT="0" distB="0" distL="0" distR="0" wp14:anchorId="471FA250" wp14:editId="2D12861F">
            <wp:extent cx="5943600" cy="305181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2D85" w14:textId="2892DD79" w:rsidR="0053713A" w:rsidRPr="00D2405E" w:rsidRDefault="0053713A" w:rsidP="0053713A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Рис. 3. Диаграмма прецедентов при управлении подписками</w:t>
      </w:r>
    </w:p>
    <w:p w14:paraId="25472062" w14:textId="0676D86D" w:rsidR="00F6692B" w:rsidRPr="00D2405E" w:rsidRDefault="00F6692B" w:rsidP="00F6692B">
      <w:pPr>
        <w:pStyle w:val="Tabletext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snapToGrid w:val="0"/>
          <w:color w:val="000000" w:themeColor="text1"/>
          <w:lang w:val="ru-RU"/>
        </w:rPr>
        <w:t>Диаграмма прецедентов при получении уведомления о публикации объявления представлена на рис. 4.</w:t>
      </w:r>
    </w:p>
    <w:p w14:paraId="76CD9178" w14:textId="3ECA6FC7" w:rsidR="0053713A" w:rsidRPr="00D2405E" w:rsidRDefault="00F6692B" w:rsidP="002E0E27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noProof/>
          <w:snapToGrid w:val="0"/>
          <w:color w:val="000000" w:themeColor="text1"/>
          <w:sz w:val="16"/>
          <w:szCs w:val="16"/>
          <w:lang w:val="ru-RU"/>
        </w:rPr>
        <w:drawing>
          <wp:inline distT="0" distB="0" distL="0" distR="0" wp14:anchorId="3EEDA854" wp14:editId="1102841C">
            <wp:extent cx="5943600" cy="14719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07AC" w14:textId="1BCDA68B" w:rsidR="00F6692B" w:rsidRPr="00D2405E" w:rsidRDefault="00F6692B" w:rsidP="002E0E27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Рис. 4. Диаграмма прецедентов при получении уведомления о публикации объявления</w:t>
      </w:r>
    </w:p>
    <w:p w14:paraId="728961F6" w14:textId="77777777" w:rsidR="00F6692B" w:rsidRPr="00D2405E" w:rsidRDefault="00F6692B">
      <w:pPr>
        <w:widowControl/>
        <w:spacing w:line="240" w:lineRule="auto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br w:type="page"/>
      </w:r>
    </w:p>
    <w:p w14:paraId="6DA1F0E9" w14:textId="5B22D9C8" w:rsidR="00C5243D" w:rsidRPr="00D2405E" w:rsidRDefault="00C5243D" w:rsidP="00EE47B3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lastRenderedPageBreak/>
        <w:t xml:space="preserve">Диаграмма прецедентов </w:t>
      </w:r>
      <w:r w:rsidR="009D2338" w:rsidRPr="00D2405E">
        <w:rPr>
          <w:snapToGrid w:val="0"/>
          <w:color w:val="000000" w:themeColor="text1"/>
          <w:lang w:val="ru-RU"/>
        </w:rPr>
        <w:t xml:space="preserve">при </w:t>
      </w:r>
      <w:r w:rsidRPr="00D2405E">
        <w:rPr>
          <w:snapToGrid w:val="0"/>
          <w:color w:val="000000" w:themeColor="text1"/>
          <w:lang w:val="ru-RU"/>
        </w:rPr>
        <w:t>управлени</w:t>
      </w:r>
      <w:r w:rsidR="009D2338" w:rsidRPr="00D2405E">
        <w:rPr>
          <w:snapToGrid w:val="0"/>
          <w:color w:val="000000" w:themeColor="text1"/>
          <w:lang w:val="ru-RU"/>
        </w:rPr>
        <w:t>и</w:t>
      </w:r>
      <w:r w:rsidRPr="00D2405E">
        <w:rPr>
          <w:snapToGrid w:val="0"/>
          <w:color w:val="000000" w:themeColor="text1"/>
          <w:lang w:val="ru-RU"/>
        </w:rPr>
        <w:t xml:space="preserve"> объявлениями представлена на рис. </w:t>
      </w:r>
      <w:r w:rsidR="00F6692B" w:rsidRPr="00D2405E">
        <w:rPr>
          <w:snapToGrid w:val="0"/>
          <w:color w:val="000000" w:themeColor="text1"/>
          <w:lang w:val="ru-RU"/>
        </w:rPr>
        <w:t>5</w:t>
      </w:r>
      <w:r w:rsidRPr="00D2405E">
        <w:rPr>
          <w:snapToGrid w:val="0"/>
          <w:color w:val="000000" w:themeColor="text1"/>
          <w:lang w:val="ru-RU"/>
        </w:rPr>
        <w:t>.</w:t>
      </w:r>
    </w:p>
    <w:p w14:paraId="10DA4B83" w14:textId="0AB04DF1" w:rsidR="00C5243D" w:rsidRPr="00D2405E" w:rsidRDefault="00034BCE" w:rsidP="00EE47B3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noProof/>
          <w:snapToGrid w:val="0"/>
          <w:color w:val="000000" w:themeColor="text1"/>
          <w:lang w:val="ru-RU"/>
        </w:rPr>
        <w:drawing>
          <wp:inline distT="0" distB="0" distL="0" distR="0" wp14:anchorId="28AAC455" wp14:editId="3EF12353">
            <wp:extent cx="6731766" cy="4016045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48655" cy="402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6AFA" w:rsidRPr="00D2405E">
        <w:rPr>
          <w:noProof/>
          <w:snapToGrid w:val="0"/>
          <w:color w:val="000000" w:themeColor="text1"/>
          <w:lang w:val="ru-RU"/>
        </w:rPr>
        <w:t xml:space="preserve"> </w:t>
      </w:r>
    </w:p>
    <w:p w14:paraId="2ADE5DC5" w14:textId="061211CD" w:rsidR="002E0E27" w:rsidRPr="00D2405E" w:rsidRDefault="00C5243D" w:rsidP="002E0E27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Рис. </w:t>
      </w:r>
      <w:r w:rsidR="00F6692B" w:rsidRPr="00D2405E">
        <w:rPr>
          <w:b/>
          <w:snapToGrid w:val="0"/>
          <w:color w:val="000000" w:themeColor="text1"/>
          <w:sz w:val="16"/>
          <w:szCs w:val="16"/>
          <w:lang w:val="ru-RU"/>
        </w:rPr>
        <w:t>5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. Диаграмма прецедентов</w:t>
      </w:r>
      <w:r w:rsidR="009D2338"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 при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 управлени</w:t>
      </w:r>
      <w:r w:rsidR="009D2338" w:rsidRPr="00D2405E">
        <w:rPr>
          <w:b/>
          <w:snapToGrid w:val="0"/>
          <w:color w:val="000000" w:themeColor="text1"/>
          <w:sz w:val="16"/>
          <w:szCs w:val="16"/>
          <w:lang w:val="ru-RU"/>
        </w:rPr>
        <w:t>и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 объявлениями</w:t>
      </w:r>
    </w:p>
    <w:p w14:paraId="48A71ADB" w14:textId="77777777" w:rsidR="002E0E27" w:rsidRPr="00D2405E" w:rsidRDefault="002E0E27">
      <w:pPr>
        <w:widowControl/>
        <w:spacing w:line="240" w:lineRule="auto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br w:type="page"/>
      </w:r>
    </w:p>
    <w:p w14:paraId="5B2D86B4" w14:textId="269CB9A2" w:rsidR="00F6692B" w:rsidRPr="00D2405E" w:rsidRDefault="00F6692B" w:rsidP="00F6692B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lastRenderedPageBreak/>
        <w:t>Диаграмма прецедентов при создании объявления представлена на рис. 6.</w:t>
      </w:r>
    </w:p>
    <w:p w14:paraId="7C958965" w14:textId="77777777" w:rsidR="00F6692B" w:rsidRPr="00D2405E" w:rsidRDefault="00F6692B" w:rsidP="00F6692B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noProof/>
          <w:snapToGrid w:val="0"/>
          <w:color w:val="000000" w:themeColor="text1"/>
          <w:lang w:val="ru-RU"/>
        </w:rPr>
        <w:drawing>
          <wp:inline distT="0" distB="0" distL="0" distR="0" wp14:anchorId="0D9FA95C" wp14:editId="4130DFBA">
            <wp:extent cx="6661651" cy="4915815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82943" cy="493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46403" w14:textId="74483339" w:rsidR="00F6692B" w:rsidRPr="00D2405E" w:rsidRDefault="00F6692B" w:rsidP="00F6692B">
      <w:pPr>
        <w:pStyle w:val="Tabletext"/>
        <w:spacing w:after="240"/>
        <w:jc w:val="both"/>
        <w:rPr>
          <w:snapToGrid w:val="0"/>
          <w:color w:val="000000" w:themeColor="text1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Рис. 6. Диаграмма прецедентов при создании объявления</w:t>
      </w:r>
    </w:p>
    <w:p w14:paraId="0C8234C7" w14:textId="77777777" w:rsidR="00F6692B" w:rsidRPr="00D2405E" w:rsidRDefault="00F6692B">
      <w:pPr>
        <w:widowControl/>
        <w:spacing w:line="240" w:lineRule="auto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br w:type="page"/>
      </w:r>
    </w:p>
    <w:p w14:paraId="46F6680A" w14:textId="144A96A7" w:rsidR="002E0E27" w:rsidRPr="00D2405E" w:rsidRDefault="002E0E27" w:rsidP="002E0E27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lastRenderedPageBreak/>
        <w:t xml:space="preserve">Диаграмма прецедентов при редактировании объявления представлена на рис. </w:t>
      </w:r>
      <w:r w:rsidR="00F6692B" w:rsidRPr="00D2405E">
        <w:rPr>
          <w:snapToGrid w:val="0"/>
          <w:color w:val="000000" w:themeColor="text1"/>
          <w:lang w:val="ru-RU"/>
        </w:rPr>
        <w:t>7</w:t>
      </w:r>
      <w:r w:rsidRPr="00D2405E">
        <w:rPr>
          <w:snapToGrid w:val="0"/>
          <w:color w:val="000000" w:themeColor="text1"/>
          <w:lang w:val="ru-RU"/>
        </w:rPr>
        <w:t>.</w:t>
      </w:r>
    </w:p>
    <w:p w14:paraId="76021901" w14:textId="64309809" w:rsidR="002E0E27" w:rsidRPr="00D2405E" w:rsidRDefault="00C704BE" w:rsidP="002E0E27">
      <w:pPr>
        <w:pStyle w:val="Tabletext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noProof/>
          <w:snapToGrid w:val="0"/>
          <w:color w:val="000000" w:themeColor="text1"/>
          <w:sz w:val="16"/>
          <w:szCs w:val="16"/>
          <w:lang w:val="ru-RU"/>
        </w:rPr>
        <w:drawing>
          <wp:inline distT="0" distB="0" distL="0" distR="0" wp14:anchorId="37458004" wp14:editId="2EBD6A2B">
            <wp:extent cx="6533335" cy="6261811"/>
            <wp:effectExtent l="0" t="0" r="127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44324" cy="627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25A14" w14:textId="05C055D9" w:rsidR="002E0E27" w:rsidRPr="00D2405E" w:rsidRDefault="002E0E27" w:rsidP="002E0E27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Рис. </w:t>
      </w:r>
      <w:r w:rsidR="00F6692B" w:rsidRPr="00D2405E">
        <w:rPr>
          <w:b/>
          <w:snapToGrid w:val="0"/>
          <w:color w:val="000000" w:themeColor="text1"/>
          <w:sz w:val="16"/>
          <w:szCs w:val="16"/>
          <w:lang w:val="ru-RU"/>
        </w:rPr>
        <w:t>7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. Диаграмма прецедентов при редактировании объявления</w:t>
      </w:r>
    </w:p>
    <w:p w14:paraId="732D8332" w14:textId="77777777" w:rsidR="00557DB7" w:rsidRPr="00D2405E" w:rsidRDefault="00557DB7">
      <w:pPr>
        <w:widowControl/>
        <w:spacing w:line="240" w:lineRule="auto"/>
        <w:rPr>
          <w:bCs/>
          <w:snapToGrid w:val="0"/>
          <w:color w:val="000000" w:themeColor="text1"/>
          <w:lang w:val="ru-RU"/>
        </w:rPr>
      </w:pPr>
      <w:r w:rsidRPr="00D2405E">
        <w:rPr>
          <w:bCs/>
          <w:snapToGrid w:val="0"/>
          <w:color w:val="000000" w:themeColor="text1"/>
          <w:lang w:val="ru-RU"/>
        </w:rPr>
        <w:br w:type="page"/>
      </w:r>
    </w:p>
    <w:p w14:paraId="6EAB5087" w14:textId="00B9CE57" w:rsidR="009D2338" w:rsidRPr="00D2405E" w:rsidRDefault="009D2338" w:rsidP="009D2338">
      <w:pPr>
        <w:pStyle w:val="Tabletext"/>
        <w:jc w:val="both"/>
        <w:rPr>
          <w:bCs/>
          <w:snapToGrid w:val="0"/>
          <w:color w:val="000000" w:themeColor="text1"/>
          <w:lang w:val="ru-RU"/>
        </w:rPr>
      </w:pPr>
      <w:r w:rsidRPr="00D2405E">
        <w:rPr>
          <w:bCs/>
          <w:snapToGrid w:val="0"/>
          <w:color w:val="000000" w:themeColor="text1"/>
          <w:lang w:val="ru-RU"/>
        </w:rPr>
        <w:lastRenderedPageBreak/>
        <w:t xml:space="preserve">Диаграмма прецедентов при управлении опросами представлена на рис. </w:t>
      </w:r>
      <w:r w:rsidR="00B14019" w:rsidRPr="00D2405E">
        <w:rPr>
          <w:bCs/>
          <w:snapToGrid w:val="0"/>
          <w:color w:val="000000" w:themeColor="text1"/>
          <w:lang w:val="ru-RU"/>
        </w:rPr>
        <w:t>8</w:t>
      </w:r>
      <w:r w:rsidRPr="00D2405E">
        <w:rPr>
          <w:bCs/>
          <w:snapToGrid w:val="0"/>
          <w:color w:val="000000" w:themeColor="text1"/>
          <w:lang w:val="ru-RU"/>
        </w:rPr>
        <w:t>.</w:t>
      </w:r>
    </w:p>
    <w:p w14:paraId="3D3D48B3" w14:textId="71DC81D4" w:rsidR="009D2338" w:rsidRPr="00D2405E" w:rsidRDefault="00B12992" w:rsidP="009D2338">
      <w:pPr>
        <w:pStyle w:val="Tabletext"/>
        <w:jc w:val="both"/>
        <w:rPr>
          <w:bCs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Cs/>
          <w:noProof/>
          <w:snapToGrid w:val="0"/>
          <w:color w:val="000000" w:themeColor="text1"/>
          <w:sz w:val="16"/>
          <w:szCs w:val="16"/>
          <w:lang w:val="ru-RU"/>
        </w:rPr>
        <w:drawing>
          <wp:inline distT="0" distB="0" distL="0" distR="0" wp14:anchorId="15E282DA" wp14:editId="4F5079CE">
            <wp:extent cx="6378854" cy="1166731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65889" cy="120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2338" w:rsidRPr="00D2405E">
        <w:rPr>
          <w:bCs/>
          <w:noProof/>
          <w:snapToGrid w:val="0"/>
          <w:color w:val="000000" w:themeColor="text1"/>
          <w:sz w:val="16"/>
          <w:szCs w:val="16"/>
          <w:lang w:val="ru-RU"/>
        </w:rPr>
        <w:t xml:space="preserve"> </w:t>
      </w:r>
    </w:p>
    <w:p w14:paraId="3C82BA95" w14:textId="28BD4A3E" w:rsidR="002E0E27" w:rsidRPr="00D2405E" w:rsidRDefault="009D2338" w:rsidP="00B14019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Рис. </w:t>
      </w:r>
      <w:r w:rsidR="00B14019" w:rsidRPr="00D2405E">
        <w:rPr>
          <w:b/>
          <w:snapToGrid w:val="0"/>
          <w:color w:val="000000" w:themeColor="text1"/>
          <w:sz w:val="16"/>
          <w:szCs w:val="16"/>
          <w:lang w:val="ru-RU"/>
        </w:rPr>
        <w:t>8</w:t>
      </w:r>
      <w:r w:rsidR="002E0E27" w:rsidRPr="00D2405E">
        <w:rPr>
          <w:b/>
          <w:snapToGrid w:val="0"/>
          <w:color w:val="000000" w:themeColor="text1"/>
          <w:sz w:val="16"/>
          <w:szCs w:val="16"/>
          <w:lang w:val="ru-RU"/>
        </w:rPr>
        <w:t>.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 Диаграмма прецедентов при управлении опросами</w:t>
      </w:r>
    </w:p>
    <w:p w14:paraId="71CAB8A9" w14:textId="6EFE2F2E" w:rsidR="002E0E27" w:rsidRPr="00AE72A0" w:rsidRDefault="002E0E27" w:rsidP="00A336A7">
      <w:pPr>
        <w:pStyle w:val="Tabletext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t xml:space="preserve">Диаграмма прецедентов при создании опроса представлена на рис. </w:t>
      </w:r>
      <w:r w:rsidR="00750861" w:rsidRPr="00D2405E">
        <w:rPr>
          <w:snapToGrid w:val="0"/>
          <w:color w:val="000000" w:themeColor="text1"/>
          <w:lang w:val="ru-RU"/>
        </w:rPr>
        <w:t>9</w:t>
      </w:r>
      <w:r w:rsidRPr="00D2405E">
        <w:rPr>
          <w:snapToGrid w:val="0"/>
          <w:color w:val="000000" w:themeColor="text1"/>
          <w:lang w:val="ru-RU"/>
        </w:rPr>
        <w:t>.</w:t>
      </w:r>
      <w:r w:rsidR="00AE72A0" w:rsidRPr="00AE72A0">
        <w:rPr>
          <w:noProof/>
          <w:lang w:val="ru-RU"/>
        </w:rPr>
        <w:t xml:space="preserve"> </w:t>
      </w:r>
      <w:r w:rsidR="00AE72A0" w:rsidRPr="00AE72A0">
        <w:rPr>
          <w:snapToGrid w:val="0"/>
          <w:color w:val="000000" w:themeColor="text1"/>
          <w:lang w:val="ru-RU"/>
        </w:rPr>
        <w:drawing>
          <wp:inline distT="0" distB="0" distL="0" distR="0" wp14:anchorId="68381FA4" wp14:editId="22868B31">
            <wp:extent cx="6479064" cy="605889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97613" cy="607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504B9" w14:textId="5D5DA31C" w:rsidR="00750861" w:rsidRPr="00D2405E" w:rsidRDefault="002E0E27" w:rsidP="00A336A7">
      <w:pPr>
        <w:pStyle w:val="Tabletext"/>
        <w:spacing w:after="240"/>
        <w:jc w:val="both"/>
        <w:rPr>
          <w:snapToGrid w:val="0"/>
          <w:color w:val="000000" w:themeColor="text1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Рис. </w:t>
      </w:r>
      <w:r w:rsidR="00750861" w:rsidRPr="00D2405E">
        <w:rPr>
          <w:b/>
          <w:snapToGrid w:val="0"/>
          <w:color w:val="000000" w:themeColor="text1"/>
          <w:sz w:val="16"/>
          <w:szCs w:val="16"/>
          <w:lang w:val="ru-RU"/>
        </w:rPr>
        <w:t>9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. Диаграмма прецедентов при создании опроса</w:t>
      </w:r>
      <w:r w:rsidR="00750861" w:rsidRPr="00D2405E">
        <w:rPr>
          <w:snapToGrid w:val="0"/>
          <w:color w:val="000000" w:themeColor="text1"/>
          <w:lang w:val="ru-RU"/>
        </w:rPr>
        <w:br w:type="page"/>
      </w:r>
    </w:p>
    <w:p w14:paraId="4B8717FC" w14:textId="4F1705C4" w:rsidR="00750861" w:rsidRPr="00D2405E" w:rsidRDefault="00750861" w:rsidP="00750861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lastRenderedPageBreak/>
        <w:t>Диаграмма прецедентов при управлении администраторами групп своими группами представлена на рис. 10.</w:t>
      </w:r>
    </w:p>
    <w:p w14:paraId="18B00773" w14:textId="77777777" w:rsidR="00750861" w:rsidRPr="00D2405E" w:rsidRDefault="00750861" w:rsidP="00750861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noProof/>
          <w:snapToGrid w:val="0"/>
          <w:color w:val="000000" w:themeColor="text1"/>
          <w:lang w:val="ru-RU"/>
        </w:rPr>
        <w:drawing>
          <wp:inline distT="0" distB="0" distL="0" distR="0" wp14:anchorId="7885CDA0" wp14:editId="389F6B10">
            <wp:extent cx="6364224" cy="235190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3799" cy="236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22BCD" w14:textId="2ABBE8DE" w:rsidR="00750861" w:rsidRPr="00D2405E" w:rsidRDefault="00750861" w:rsidP="002E0E27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Рис. 10. Диаграмма прецедентов при управлении своими группами</w:t>
      </w:r>
    </w:p>
    <w:p w14:paraId="2F03CAAD" w14:textId="15C708D9" w:rsidR="00750861" w:rsidRPr="00D2405E" w:rsidRDefault="00750861" w:rsidP="00750861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t>Диаграмма прецедентов при управлении сотрудниками представлена на рис. 11.</w:t>
      </w:r>
    </w:p>
    <w:p w14:paraId="3F831641" w14:textId="77777777" w:rsidR="00750861" w:rsidRPr="00D2405E" w:rsidRDefault="00750861" w:rsidP="00750861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noProof/>
          <w:snapToGrid w:val="0"/>
          <w:color w:val="000000" w:themeColor="text1"/>
          <w:lang w:val="ru-RU"/>
        </w:rPr>
        <w:drawing>
          <wp:inline distT="0" distB="0" distL="0" distR="0" wp14:anchorId="5C7FADF5" wp14:editId="39EFD75D">
            <wp:extent cx="6378854" cy="243977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7183" cy="245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14AEB" w14:textId="1BF564F9" w:rsidR="00750861" w:rsidRPr="00D2405E" w:rsidRDefault="00750861" w:rsidP="002E0E27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Рис. 11. Диаграмма прецедентов при управлении сотрудниками</w:t>
      </w:r>
    </w:p>
    <w:p w14:paraId="0E8F75DF" w14:textId="461A13BA" w:rsidR="009D2338" w:rsidRPr="00D2405E" w:rsidRDefault="009D2338" w:rsidP="009D2338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t xml:space="preserve">Диаграмма прецедентов при управлении администраторами групп представлена на рис. </w:t>
      </w:r>
      <w:r w:rsidR="00750861" w:rsidRPr="00D2405E">
        <w:rPr>
          <w:snapToGrid w:val="0"/>
          <w:color w:val="000000" w:themeColor="text1"/>
          <w:lang w:val="ru-RU"/>
        </w:rPr>
        <w:t>12</w:t>
      </w:r>
      <w:r w:rsidRPr="00D2405E">
        <w:rPr>
          <w:snapToGrid w:val="0"/>
          <w:color w:val="000000" w:themeColor="text1"/>
          <w:lang w:val="ru-RU"/>
        </w:rPr>
        <w:t>.</w:t>
      </w:r>
    </w:p>
    <w:p w14:paraId="30A9924D" w14:textId="0A73C96F" w:rsidR="009D2338" w:rsidRPr="00D2405E" w:rsidRDefault="00B12992" w:rsidP="009D2338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noProof/>
          <w:snapToGrid w:val="0"/>
          <w:color w:val="000000" w:themeColor="text1"/>
          <w:lang w:val="ru-RU"/>
        </w:rPr>
        <w:drawing>
          <wp:inline distT="0" distB="0" distL="0" distR="0" wp14:anchorId="4013C0D0" wp14:editId="298D1292">
            <wp:extent cx="6382816" cy="1689811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0580" cy="171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E0F0D" w14:textId="77777777" w:rsidR="00750861" w:rsidRPr="00D2405E" w:rsidRDefault="009D2338" w:rsidP="00B12992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Рис. </w:t>
      </w:r>
      <w:r w:rsidR="00750861" w:rsidRPr="00D2405E">
        <w:rPr>
          <w:b/>
          <w:snapToGrid w:val="0"/>
          <w:color w:val="000000" w:themeColor="text1"/>
          <w:sz w:val="16"/>
          <w:szCs w:val="16"/>
          <w:lang w:val="ru-RU"/>
        </w:rPr>
        <w:t>12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. Диаграмма прецедентов при управлении администраторами групп</w:t>
      </w:r>
    </w:p>
    <w:p w14:paraId="7D843DE9" w14:textId="79A093B8" w:rsidR="00750861" w:rsidRPr="00D2405E" w:rsidRDefault="00750861" w:rsidP="00750861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lastRenderedPageBreak/>
        <w:t>Диаграмма прецедентов при управлении категориями объявлений представлена на рис. 13.</w:t>
      </w:r>
    </w:p>
    <w:p w14:paraId="55480BD4" w14:textId="7A4E24D1" w:rsidR="00750861" w:rsidRPr="00D2405E" w:rsidRDefault="000B5F3B" w:rsidP="00750861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noProof/>
          <w:snapToGrid w:val="0"/>
          <w:color w:val="000000" w:themeColor="text1"/>
          <w:lang w:val="ru-RU"/>
        </w:rPr>
        <w:drawing>
          <wp:inline distT="0" distB="0" distL="0" distR="0" wp14:anchorId="22E76DC6" wp14:editId="1F6B6CE6">
            <wp:extent cx="6638482" cy="305043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55201" cy="305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C5199" w14:textId="667AC5D9" w:rsidR="002E0E27" w:rsidRPr="00D2405E" w:rsidRDefault="00750861" w:rsidP="00750861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Рис. 13. Диаграмма прецедентов при управлении категориями объявлений</w:t>
      </w:r>
    </w:p>
    <w:bookmarkEnd w:id="1"/>
    <w:bookmarkEnd w:id="2"/>
    <w:p w14:paraId="72BDE7CD" w14:textId="77777777" w:rsidR="00D51354" w:rsidRPr="00D2405E" w:rsidRDefault="00855A4A" w:rsidP="00FC6534">
      <w:pPr>
        <w:pStyle w:val="1"/>
        <w:contextualSpacing/>
        <w:rPr>
          <w:color w:val="000000" w:themeColor="text1"/>
          <w:lang w:val="ru-RU" w:eastAsia="en-US"/>
        </w:rPr>
      </w:pPr>
      <w:r w:rsidRPr="00D2405E">
        <w:rPr>
          <w:color w:val="000000" w:themeColor="text1"/>
          <w:lang w:val="ru-RU" w:eastAsia="en-US"/>
        </w:rPr>
        <w:br w:type="page"/>
      </w:r>
      <w:bookmarkStart w:id="6" w:name="_Toc146820758"/>
      <w:bookmarkStart w:id="7" w:name="_Toc149778941"/>
      <w:r w:rsidR="005419D7" w:rsidRPr="00D2405E">
        <w:rPr>
          <w:color w:val="000000" w:themeColor="text1"/>
          <w:lang w:val="ru-RU" w:eastAsia="en-US"/>
        </w:rPr>
        <w:lastRenderedPageBreak/>
        <w:t>Реестр</w:t>
      </w:r>
      <w:r w:rsidR="00D51354" w:rsidRPr="00D2405E">
        <w:rPr>
          <w:color w:val="000000" w:themeColor="text1"/>
          <w:lang w:val="ru-RU" w:eastAsia="en-US"/>
        </w:rPr>
        <w:t xml:space="preserve"> вариантов использования</w:t>
      </w:r>
      <w:bookmarkEnd w:id="6"/>
      <w:bookmarkEnd w:id="7"/>
    </w:p>
    <w:p w14:paraId="7A728EB1" w14:textId="30EE5BFF" w:rsidR="006B16B0" w:rsidRPr="00D2405E" w:rsidRDefault="00FC6534" w:rsidP="008C44FB">
      <w:pPr>
        <w:pStyle w:val="Tabletext"/>
        <w:jc w:val="both"/>
        <w:rPr>
          <w:snapToGrid w:val="0"/>
          <w:lang w:val="ru-RU"/>
        </w:rPr>
      </w:pPr>
      <w:r w:rsidRPr="00D2405E">
        <w:rPr>
          <w:snapToGrid w:val="0"/>
          <w:lang w:val="ru-RU"/>
        </w:rPr>
        <w:t>По результатам анализа, проделанного в параграфе «</w:t>
      </w:r>
      <w:r w:rsidRPr="00D2405E">
        <w:rPr>
          <w:snapToGrid w:val="0"/>
          <w:lang w:val="ru-RU"/>
        </w:rPr>
        <w:fldChar w:fldCharType="begin"/>
      </w:r>
      <w:r w:rsidRPr="00D2405E">
        <w:rPr>
          <w:snapToGrid w:val="0"/>
          <w:lang w:val="ru-RU"/>
        </w:rPr>
        <w:instrText xml:space="preserve"> REF _Ref152315821 \h </w:instrText>
      </w:r>
      <w:r w:rsidR="008C44FB" w:rsidRPr="00D2405E">
        <w:rPr>
          <w:snapToGrid w:val="0"/>
          <w:lang w:val="ru-RU"/>
        </w:rPr>
        <w:instrText xml:space="preserve"> \* MERGEFORMAT </w:instrText>
      </w:r>
      <w:r w:rsidRPr="00D2405E">
        <w:rPr>
          <w:snapToGrid w:val="0"/>
          <w:lang w:val="ru-RU"/>
        </w:rPr>
      </w:r>
      <w:r w:rsidRPr="00D2405E">
        <w:rPr>
          <w:snapToGrid w:val="0"/>
          <w:lang w:val="ru-RU"/>
        </w:rPr>
        <w:fldChar w:fldCharType="separate"/>
      </w:r>
      <w:r w:rsidR="00B12992" w:rsidRPr="00D2405E">
        <w:rPr>
          <w:snapToGrid w:val="0"/>
          <w:lang w:val="ru-RU"/>
        </w:rPr>
        <w:t>Структуризация вариантов использования</w:t>
      </w:r>
      <w:r w:rsidRPr="00D2405E">
        <w:rPr>
          <w:snapToGrid w:val="0"/>
          <w:lang w:val="ru-RU"/>
        </w:rPr>
        <w:fldChar w:fldCharType="end"/>
      </w:r>
      <w:r w:rsidRPr="00D2405E">
        <w:rPr>
          <w:snapToGrid w:val="0"/>
          <w:lang w:val="ru-RU"/>
        </w:rPr>
        <w:t>» было принято решение об исключении двух вариантов использования: «Регистрация стандартного заказа» и «Регистрация срочного заказа», т.к. осуществляемые в них активности отличаются малосущественно. Их функциональность сводится к функциональности прецедента «Регистрация заказа». Результирующий список в</w:t>
      </w:r>
      <w:r w:rsidR="006B16B0" w:rsidRPr="00D2405E">
        <w:rPr>
          <w:snapToGrid w:val="0"/>
          <w:lang w:val="ru-RU"/>
        </w:rPr>
        <w:t>ариант</w:t>
      </w:r>
      <w:r w:rsidRPr="00D2405E">
        <w:rPr>
          <w:snapToGrid w:val="0"/>
          <w:lang w:val="ru-RU"/>
        </w:rPr>
        <w:t>ов</w:t>
      </w:r>
      <w:r w:rsidR="006B16B0" w:rsidRPr="00D2405E">
        <w:rPr>
          <w:snapToGrid w:val="0"/>
          <w:lang w:val="ru-RU"/>
        </w:rPr>
        <w:t xml:space="preserve"> использования </w:t>
      </w:r>
      <w:r w:rsidRPr="00D2405E">
        <w:rPr>
          <w:snapToGrid w:val="0"/>
          <w:lang w:val="ru-RU"/>
        </w:rPr>
        <w:t xml:space="preserve">показан в </w:t>
      </w:r>
      <w:r w:rsidR="006B16B0" w:rsidRPr="00D2405E">
        <w:rPr>
          <w:snapToGrid w:val="0"/>
          <w:lang w:val="ru-RU"/>
        </w:rPr>
        <w:t>таблиц</w:t>
      </w:r>
      <w:r w:rsidRPr="00D2405E">
        <w:rPr>
          <w:snapToGrid w:val="0"/>
          <w:lang w:val="ru-RU"/>
        </w:rPr>
        <w:t>е</w:t>
      </w:r>
      <w:r w:rsidR="00993609" w:rsidRPr="00D2405E">
        <w:rPr>
          <w:snapToGrid w:val="0"/>
          <w:lang w:val="ru-RU"/>
        </w:rPr>
        <w:t xml:space="preserve"> </w:t>
      </w:r>
      <w:r w:rsidRPr="00D2405E">
        <w:rPr>
          <w:snapToGrid w:val="0"/>
          <w:lang w:val="ru-RU"/>
        </w:rPr>
        <w:t>1</w:t>
      </w:r>
      <w:r w:rsidR="00993609" w:rsidRPr="00D2405E">
        <w:rPr>
          <w:snapToGrid w:val="0"/>
          <w:lang w:val="ru-RU"/>
        </w:rPr>
        <w:t>.</w:t>
      </w:r>
    </w:p>
    <w:p w14:paraId="17D919CF" w14:textId="77777777" w:rsidR="00993609" w:rsidRPr="00D2405E" w:rsidRDefault="00993609" w:rsidP="00993609">
      <w:pPr>
        <w:autoSpaceDE w:val="0"/>
        <w:autoSpaceDN w:val="0"/>
        <w:adjustRightInd w:val="0"/>
        <w:spacing w:before="120" w:after="60"/>
        <w:ind w:left="720" w:hanging="720"/>
        <w:jc w:val="right"/>
        <w:rPr>
          <w:rFonts w:ascii="Arial CYR" w:hAnsi="Arial CYR" w:cs="Arial CYR"/>
          <w:color w:val="000000"/>
          <w:lang w:val="ru-RU"/>
        </w:rPr>
      </w:pPr>
      <w:r w:rsidRPr="00D2405E">
        <w:rPr>
          <w:rFonts w:cs="Arial CYR"/>
          <w:b/>
          <w:color w:val="000000"/>
          <w:lang w:val="ru-RU"/>
        </w:rPr>
        <w:t xml:space="preserve">Табл. </w:t>
      </w:r>
      <w:r w:rsidR="00FC6534" w:rsidRPr="00D2405E">
        <w:rPr>
          <w:rFonts w:cs="Arial CYR"/>
          <w:b/>
          <w:color w:val="000000"/>
          <w:lang w:val="ru-RU"/>
        </w:rPr>
        <w:t>1</w:t>
      </w:r>
      <w:r w:rsidR="00E412E3" w:rsidRPr="00D2405E">
        <w:rPr>
          <w:rFonts w:cs="Arial CYR"/>
          <w:b/>
          <w:color w:val="000000"/>
          <w:lang w:val="ru-RU"/>
        </w:rPr>
        <w:t xml:space="preserve">. </w:t>
      </w:r>
      <w:r w:rsidR="00FC6534" w:rsidRPr="00D2405E">
        <w:rPr>
          <w:rFonts w:cs="Arial CYR"/>
          <w:b/>
          <w:bCs/>
          <w:kern w:val="36"/>
          <w:lang w:val="ru-RU"/>
        </w:rPr>
        <w:t>Реестр</w:t>
      </w:r>
      <w:r w:rsidRPr="00D2405E">
        <w:rPr>
          <w:rFonts w:cs="Arial CYR"/>
          <w:b/>
          <w:bCs/>
          <w:kern w:val="36"/>
          <w:lang w:val="ru-RU"/>
        </w:rPr>
        <w:t xml:space="preserve"> вариантов использования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62"/>
        <w:gridCol w:w="1276"/>
        <w:gridCol w:w="1701"/>
        <w:gridCol w:w="1985"/>
        <w:gridCol w:w="3827"/>
      </w:tblGrid>
      <w:tr w:rsidR="00ED5592" w:rsidRPr="00D2405E" w14:paraId="37C45719" w14:textId="77777777" w:rsidTr="002140FE">
        <w:trPr>
          <w:tblHeader/>
        </w:trPr>
        <w:tc>
          <w:tcPr>
            <w:tcW w:w="562" w:type="dxa"/>
          </w:tcPr>
          <w:p w14:paraId="1F484728" w14:textId="26162E09" w:rsidR="00ED5592" w:rsidRPr="00D2405E" w:rsidRDefault="00ED5592" w:rsidP="008459C6">
            <w:pPr>
              <w:autoSpaceDE w:val="0"/>
              <w:autoSpaceDN w:val="0"/>
              <w:adjustRightInd w:val="0"/>
              <w:spacing w:before="120" w:after="60"/>
              <w:rPr>
                <w:rFonts w:ascii="Arial CYR" w:hAnsi="Arial CYR" w:cs="Arial CYR"/>
                <w:i/>
                <w:color w:val="000000"/>
                <w:lang w:val="ru-RU"/>
              </w:rPr>
            </w:pPr>
            <w:r w:rsidRPr="00D2405E">
              <w:rPr>
                <w:rFonts w:ascii="Arial CYR" w:hAnsi="Arial CYR" w:cs="Arial CYR"/>
                <w:i/>
                <w:color w:val="000000"/>
                <w:lang w:val="ru-RU"/>
              </w:rPr>
              <w:t>№</w:t>
            </w:r>
          </w:p>
        </w:tc>
        <w:tc>
          <w:tcPr>
            <w:tcW w:w="1276" w:type="dxa"/>
            <w:shd w:val="clear" w:color="auto" w:fill="auto"/>
          </w:tcPr>
          <w:p w14:paraId="7EBFD743" w14:textId="7DD2E92C" w:rsidR="00ED5592" w:rsidRPr="00D2405E" w:rsidRDefault="00ED5592" w:rsidP="008459C6">
            <w:pPr>
              <w:autoSpaceDE w:val="0"/>
              <w:autoSpaceDN w:val="0"/>
              <w:adjustRightInd w:val="0"/>
              <w:spacing w:before="120" w:after="60"/>
              <w:rPr>
                <w:rFonts w:ascii="Arial CYR" w:hAnsi="Arial CYR" w:cs="Arial CYR"/>
                <w:i/>
                <w:color w:val="000000"/>
                <w:lang w:val="ru-RU"/>
              </w:rPr>
            </w:pPr>
            <w:r w:rsidRPr="00D2405E">
              <w:rPr>
                <w:rFonts w:ascii="Arial CYR" w:hAnsi="Arial CYR" w:cs="Arial CYR"/>
                <w:i/>
                <w:color w:val="000000"/>
                <w:lang w:val="ru-RU"/>
              </w:rPr>
              <w:t>Код</w:t>
            </w:r>
          </w:p>
        </w:tc>
        <w:tc>
          <w:tcPr>
            <w:tcW w:w="1701" w:type="dxa"/>
            <w:shd w:val="clear" w:color="auto" w:fill="auto"/>
          </w:tcPr>
          <w:p w14:paraId="20B226F8" w14:textId="77777777" w:rsidR="00ED5592" w:rsidRPr="00D2405E" w:rsidRDefault="00ED5592" w:rsidP="008459C6">
            <w:pPr>
              <w:autoSpaceDE w:val="0"/>
              <w:autoSpaceDN w:val="0"/>
              <w:adjustRightInd w:val="0"/>
              <w:spacing w:before="120" w:after="60"/>
              <w:rPr>
                <w:rFonts w:ascii="Arial CYR" w:hAnsi="Arial CYR" w:cs="Arial CYR"/>
                <w:i/>
                <w:color w:val="000000"/>
                <w:lang w:val="ru-RU"/>
              </w:rPr>
            </w:pPr>
            <w:r w:rsidRPr="00D2405E">
              <w:rPr>
                <w:rFonts w:ascii="Arial CYR" w:hAnsi="Arial CYR" w:cs="Arial CYR"/>
                <w:i/>
                <w:color w:val="000000"/>
                <w:lang w:val="ru-RU"/>
              </w:rPr>
              <w:t>Основной актор</w:t>
            </w:r>
          </w:p>
        </w:tc>
        <w:tc>
          <w:tcPr>
            <w:tcW w:w="1985" w:type="dxa"/>
            <w:shd w:val="clear" w:color="auto" w:fill="auto"/>
          </w:tcPr>
          <w:p w14:paraId="6D8DB4DC" w14:textId="77777777" w:rsidR="00ED5592" w:rsidRPr="00D2405E" w:rsidRDefault="00ED5592" w:rsidP="008459C6">
            <w:pPr>
              <w:autoSpaceDE w:val="0"/>
              <w:autoSpaceDN w:val="0"/>
              <w:adjustRightInd w:val="0"/>
              <w:spacing w:before="120" w:after="60"/>
              <w:rPr>
                <w:rFonts w:ascii="Arial CYR" w:hAnsi="Arial CYR" w:cs="Arial CYR"/>
                <w:i/>
                <w:color w:val="000000"/>
                <w:lang w:val="ru-RU"/>
              </w:rPr>
            </w:pPr>
            <w:r w:rsidRPr="00D2405E">
              <w:rPr>
                <w:rFonts w:ascii="Arial CYR" w:hAnsi="Arial CYR" w:cs="Arial CYR"/>
                <w:i/>
                <w:color w:val="000000"/>
                <w:lang w:val="ru-RU"/>
              </w:rPr>
              <w:t>Наименование</w:t>
            </w:r>
          </w:p>
        </w:tc>
        <w:tc>
          <w:tcPr>
            <w:tcW w:w="3827" w:type="dxa"/>
            <w:shd w:val="clear" w:color="auto" w:fill="auto"/>
          </w:tcPr>
          <w:p w14:paraId="706041AC" w14:textId="77777777" w:rsidR="00ED5592" w:rsidRPr="00D2405E" w:rsidRDefault="00ED5592" w:rsidP="008459C6">
            <w:pPr>
              <w:autoSpaceDE w:val="0"/>
              <w:autoSpaceDN w:val="0"/>
              <w:adjustRightInd w:val="0"/>
              <w:spacing w:before="120" w:after="60"/>
              <w:rPr>
                <w:rFonts w:ascii="Arial CYR" w:hAnsi="Arial CYR" w:cs="Arial CYR"/>
                <w:i/>
                <w:color w:val="000000"/>
                <w:lang w:val="ru-RU"/>
              </w:rPr>
            </w:pPr>
            <w:r w:rsidRPr="00D2405E">
              <w:rPr>
                <w:rFonts w:ascii="Arial CYR" w:hAnsi="Arial CYR" w:cs="Arial CYR"/>
                <w:i/>
                <w:color w:val="000000"/>
                <w:lang w:val="ru-RU"/>
              </w:rPr>
              <w:t>Формулировка</w:t>
            </w:r>
          </w:p>
        </w:tc>
      </w:tr>
      <w:tr w:rsidR="00ED5592" w:rsidRPr="00A6741D" w14:paraId="2FF8E654" w14:textId="77777777" w:rsidTr="002140FE">
        <w:tc>
          <w:tcPr>
            <w:tcW w:w="562" w:type="dxa"/>
          </w:tcPr>
          <w:p w14:paraId="1C1E0B06" w14:textId="6A40B62B" w:rsidR="00ED5592" w:rsidRPr="00D2405E" w:rsidRDefault="00852F97" w:rsidP="00ED5592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1</w:t>
            </w:r>
          </w:p>
        </w:tc>
        <w:tc>
          <w:tcPr>
            <w:tcW w:w="1276" w:type="dxa"/>
            <w:shd w:val="clear" w:color="auto" w:fill="auto"/>
          </w:tcPr>
          <w:p w14:paraId="024E3E6A" w14:textId="32DE7AE9" w:rsidR="00ED5592" w:rsidRPr="00D2405E" w:rsidRDefault="00ED5592" w:rsidP="00CB27D9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S-1</w:t>
            </w:r>
          </w:p>
        </w:tc>
        <w:tc>
          <w:tcPr>
            <w:tcW w:w="1701" w:type="dxa"/>
            <w:shd w:val="clear" w:color="auto" w:fill="auto"/>
          </w:tcPr>
          <w:p w14:paraId="0EBD244E" w14:textId="204A5ED8" w:rsidR="00ED5592" w:rsidRPr="00D2405E" w:rsidRDefault="00ED5592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985" w:type="dxa"/>
            <w:shd w:val="clear" w:color="auto" w:fill="auto"/>
          </w:tcPr>
          <w:p w14:paraId="092675DF" w14:textId="140D34F8" w:rsidR="00ED5592" w:rsidRPr="00D2405E" w:rsidRDefault="00ED5592" w:rsidP="00CB27D9">
            <w:pPr>
              <w:autoSpaceDE w:val="0"/>
              <w:autoSpaceDN w:val="0"/>
              <w:adjustRightInd w:val="0"/>
              <w:spacing w:before="60" w:after="120"/>
              <w:rPr>
                <w:rFonts w:ascii="Arial CYR" w:hAnsi="Arial CYR" w:cs="Arial CYR"/>
                <w:color w:val="000000"/>
                <w:lang w:val="ru-RU"/>
              </w:rPr>
            </w:pPr>
            <w:r w:rsidRPr="00D2405E">
              <w:rPr>
                <w:lang w:val="ru-RU"/>
              </w:rPr>
              <w:t>Просмотреть доску объявлений</w:t>
            </w:r>
          </w:p>
        </w:tc>
        <w:tc>
          <w:tcPr>
            <w:tcW w:w="3827" w:type="dxa"/>
            <w:shd w:val="clear" w:color="auto" w:fill="auto"/>
          </w:tcPr>
          <w:p w14:paraId="2384929A" w14:textId="2F7ED0CE" w:rsidR="00ED5592" w:rsidRPr="00D2405E" w:rsidRDefault="00ED5592" w:rsidP="00CB27D9">
            <w:pPr>
              <w:autoSpaceDE w:val="0"/>
              <w:autoSpaceDN w:val="0"/>
              <w:adjustRightInd w:val="0"/>
              <w:spacing w:before="60" w:after="120"/>
              <w:rPr>
                <w:rFonts w:ascii="Arial CYR" w:hAnsi="Arial CYR" w:cs="Arial CYR"/>
                <w:color w:val="000000"/>
                <w:lang w:val="ru-RU"/>
              </w:rPr>
            </w:pPr>
            <w:r w:rsidRPr="00D2405E">
              <w:rPr>
                <w:lang w:val="ru-RU"/>
              </w:rPr>
              <w:t>Студент может просматривать доску объявлений</w:t>
            </w:r>
          </w:p>
        </w:tc>
      </w:tr>
      <w:tr w:rsidR="00ED5592" w:rsidRPr="00A6741D" w14:paraId="0E5D3AAA" w14:textId="77777777" w:rsidTr="002140FE">
        <w:tc>
          <w:tcPr>
            <w:tcW w:w="562" w:type="dxa"/>
          </w:tcPr>
          <w:p w14:paraId="6A7C76F6" w14:textId="4F998AE1" w:rsidR="00ED5592" w:rsidRPr="00D2405E" w:rsidRDefault="00852F97" w:rsidP="00CB27D9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2</w:t>
            </w:r>
          </w:p>
        </w:tc>
        <w:tc>
          <w:tcPr>
            <w:tcW w:w="1276" w:type="dxa"/>
            <w:shd w:val="clear" w:color="auto" w:fill="auto"/>
          </w:tcPr>
          <w:p w14:paraId="060666A2" w14:textId="47999881" w:rsidR="00ED5592" w:rsidRPr="00D2405E" w:rsidRDefault="00ED5592" w:rsidP="00CB27D9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S-</w:t>
            </w:r>
            <w:r w:rsidRPr="00D2405E">
              <w:t>1.1</w:t>
            </w:r>
          </w:p>
        </w:tc>
        <w:tc>
          <w:tcPr>
            <w:tcW w:w="1701" w:type="dxa"/>
            <w:shd w:val="clear" w:color="auto" w:fill="auto"/>
          </w:tcPr>
          <w:p w14:paraId="3E9BF898" w14:textId="61C94E75" w:rsidR="00ED5592" w:rsidRPr="00D2405E" w:rsidRDefault="00ED5592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985" w:type="dxa"/>
            <w:shd w:val="clear" w:color="auto" w:fill="auto"/>
          </w:tcPr>
          <w:p w14:paraId="009CAB5A" w14:textId="11B53E3A" w:rsidR="00ED5592" w:rsidRPr="00D2405E" w:rsidRDefault="00ED5592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Пройти опрос</w:t>
            </w:r>
          </w:p>
        </w:tc>
        <w:tc>
          <w:tcPr>
            <w:tcW w:w="3827" w:type="dxa"/>
            <w:shd w:val="clear" w:color="auto" w:fill="auto"/>
          </w:tcPr>
          <w:p w14:paraId="15663DCA" w14:textId="180F1750" w:rsidR="00ED5592" w:rsidRPr="00D2405E" w:rsidRDefault="00ED5592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 может пройти опрос, прикрепленный к объявлению</w:t>
            </w:r>
          </w:p>
        </w:tc>
      </w:tr>
      <w:tr w:rsidR="00ED5592" w:rsidRPr="00A6741D" w14:paraId="4A52613E" w14:textId="77777777" w:rsidTr="002140FE">
        <w:tc>
          <w:tcPr>
            <w:tcW w:w="562" w:type="dxa"/>
          </w:tcPr>
          <w:p w14:paraId="674FD679" w14:textId="5071ABDC" w:rsidR="00ED5592" w:rsidRPr="00D2405E" w:rsidRDefault="00852F97" w:rsidP="00CB27D9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3</w:t>
            </w:r>
          </w:p>
        </w:tc>
        <w:tc>
          <w:tcPr>
            <w:tcW w:w="1276" w:type="dxa"/>
            <w:shd w:val="clear" w:color="auto" w:fill="auto"/>
          </w:tcPr>
          <w:p w14:paraId="5D638628" w14:textId="43EC9D00" w:rsidR="00ED5592" w:rsidRPr="00D2405E" w:rsidRDefault="00ED5592" w:rsidP="00CB27D9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S-</w:t>
            </w:r>
            <w:r w:rsidRPr="00D2405E">
              <w:t>1.1.1</w:t>
            </w:r>
          </w:p>
        </w:tc>
        <w:tc>
          <w:tcPr>
            <w:tcW w:w="1701" w:type="dxa"/>
            <w:shd w:val="clear" w:color="auto" w:fill="auto"/>
          </w:tcPr>
          <w:p w14:paraId="4E1E8B77" w14:textId="12AFE0AF" w:rsidR="00ED5592" w:rsidRPr="00D2405E" w:rsidRDefault="00ED5592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985" w:type="dxa"/>
            <w:shd w:val="clear" w:color="auto" w:fill="auto"/>
          </w:tcPr>
          <w:p w14:paraId="04D93365" w14:textId="6F854B6B" w:rsidR="00ED5592" w:rsidRPr="00D2405E" w:rsidRDefault="00ED5592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Отменить голос</w:t>
            </w:r>
          </w:p>
        </w:tc>
        <w:tc>
          <w:tcPr>
            <w:tcW w:w="3827" w:type="dxa"/>
            <w:shd w:val="clear" w:color="auto" w:fill="auto"/>
          </w:tcPr>
          <w:p w14:paraId="1B955108" w14:textId="1FAEE3AE" w:rsidR="00ED5592" w:rsidRPr="00D2405E" w:rsidRDefault="00ED5592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 может отменить голос, оставленный в опросе</w:t>
            </w:r>
          </w:p>
        </w:tc>
      </w:tr>
      <w:tr w:rsidR="00ED5592" w:rsidRPr="00A6741D" w14:paraId="10545B76" w14:textId="77777777" w:rsidTr="002140FE">
        <w:tc>
          <w:tcPr>
            <w:tcW w:w="562" w:type="dxa"/>
          </w:tcPr>
          <w:p w14:paraId="4C0D22B9" w14:textId="33DAF3C2" w:rsidR="00ED5592" w:rsidRPr="00D2405E" w:rsidRDefault="00852F97" w:rsidP="00CB27D9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4</w:t>
            </w:r>
          </w:p>
        </w:tc>
        <w:tc>
          <w:tcPr>
            <w:tcW w:w="1276" w:type="dxa"/>
            <w:shd w:val="clear" w:color="auto" w:fill="auto"/>
          </w:tcPr>
          <w:p w14:paraId="10DA6F55" w14:textId="7CE3D91D" w:rsidR="00ED5592" w:rsidRPr="00D2405E" w:rsidRDefault="00ED5592" w:rsidP="00CB27D9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S</w:t>
            </w:r>
            <w:r w:rsidRPr="00D2405E">
              <w:rPr>
                <w:lang w:val="ru-RU"/>
              </w:rPr>
              <w:t>-</w:t>
            </w:r>
            <w:r w:rsidRPr="00D2405E">
              <w:t>1.2</w:t>
            </w:r>
          </w:p>
        </w:tc>
        <w:tc>
          <w:tcPr>
            <w:tcW w:w="1701" w:type="dxa"/>
            <w:shd w:val="clear" w:color="auto" w:fill="auto"/>
          </w:tcPr>
          <w:p w14:paraId="26EDC00F" w14:textId="6FE4EFE3" w:rsidR="00ED5592" w:rsidRPr="00D2405E" w:rsidRDefault="00ED5592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985" w:type="dxa"/>
            <w:shd w:val="clear" w:color="auto" w:fill="auto"/>
          </w:tcPr>
          <w:p w14:paraId="09EDD16D" w14:textId="24923442" w:rsidR="00ED5592" w:rsidRPr="00D2405E" w:rsidRDefault="00ED5592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Скачать файлы</w:t>
            </w:r>
          </w:p>
        </w:tc>
        <w:tc>
          <w:tcPr>
            <w:tcW w:w="3827" w:type="dxa"/>
            <w:shd w:val="clear" w:color="auto" w:fill="auto"/>
          </w:tcPr>
          <w:p w14:paraId="0387EB23" w14:textId="0F32CB57" w:rsidR="00ED5592" w:rsidRPr="00D2405E" w:rsidRDefault="00ED5592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 может скачать файлы и медиафайлы, прикрепленные к объявлению</w:t>
            </w:r>
          </w:p>
        </w:tc>
      </w:tr>
      <w:tr w:rsidR="00084716" w:rsidRPr="00A6741D" w14:paraId="0063AE63" w14:textId="77777777" w:rsidTr="002140FE">
        <w:tc>
          <w:tcPr>
            <w:tcW w:w="562" w:type="dxa"/>
          </w:tcPr>
          <w:p w14:paraId="748BBA06" w14:textId="42959F12" w:rsidR="00084716" w:rsidRPr="00D2405E" w:rsidRDefault="00084716" w:rsidP="00CB27D9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 xml:space="preserve">5 </w:t>
            </w:r>
          </w:p>
        </w:tc>
        <w:tc>
          <w:tcPr>
            <w:tcW w:w="1276" w:type="dxa"/>
            <w:shd w:val="clear" w:color="auto" w:fill="auto"/>
          </w:tcPr>
          <w:p w14:paraId="2F6C7FCD" w14:textId="3E6FE40F" w:rsidR="00084716" w:rsidRPr="00D2405E" w:rsidRDefault="00084716" w:rsidP="00CB27D9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S-2</w:t>
            </w:r>
          </w:p>
        </w:tc>
        <w:tc>
          <w:tcPr>
            <w:tcW w:w="1701" w:type="dxa"/>
            <w:shd w:val="clear" w:color="auto" w:fill="auto"/>
          </w:tcPr>
          <w:p w14:paraId="706FAC9E" w14:textId="6EE442C6" w:rsidR="00084716" w:rsidRPr="00D2405E" w:rsidRDefault="00084716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985" w:type="dxa"/>
            <w:shd w:val="clear" w:color="auto" w:fill="auto"/>
          </w:tcPr>
          <w:p w14:paraId="073E1EBD" w14:textId="17FD9A31" w:rsidR="00084716" w:rsidRPr="00D2405E" w:rsidRDefault="00084716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подписками</w:t>
            </w:r>
          </w:p>
        </w:tc>
        <w:tc>
          <w:tcPr>
            <w:tcW w:w="3827" w:type="dxa"/>
            <w:shd w:val="clear" w:color="auto" w:fill="auto"/>
          </w:tcPr>
          <w:p w14:paraId="752DFD84" w14:textId="767AA135" w:rsidR="00084716" w:rsidRPr="00D2405E" w:rsidRDefault="00084716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Студент может </w:t>
            </w:r>
            <w:r w:rsidR="008B4594" w:rsidRPr="00D2405E">
              <w:rPr>
                <w:lang w:val="ru-RU"/>
              </w:rPr>
              <w:t>управлять подписками н</w:t>
            </w:r>
            <w:r w:rsidR="003318A5" w:rsidRPr="00D2405E">
              <w:rPr>
                <w:lang w:val="ru-RU"/>
              </w:rPr>
              <w:t>а категории объявлений</w:t>
            </w:r>
          </w:p>
        </w:tc>
      </w:tr>
      <w:tr w:rsidR="00C60135" w:rsidRPr="00A6741D" w14:paraId="4424164D" w14:textId="77777777" w:rsidTr="002140FE">
        <w:tc>
          <w:tcPr>
            <w:tcW w:w="562" w:type="dxa"/>
          </w:tcPr>
          <w:p w14:paraId="6F36EA15" w14:textId="58E9ECC4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6</w:t>
            </w:r>
          </w:p>
        </w:tc>
        <w:tc>
          <w:tcPr>
            <w:tcW w:w="1276" w:type="dxa"/>
            <w:shd w:val="clear" w:color="auto" w:fill="auto"/>
          </w:tcPr>
          <w:p w14:paraId="28BF1F5E" w14:textId="2CB8D4A8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S-2</w:t>
            </w:r>
            <w:r w:rsidRPr="00D2405E">
              <w:rPr>
                <w:lang w:val="ru-RU"/>
              </w:rPr>
              <w:t>.1</w:t>
            </w:r>
          </w:p>
        </w:tc>
        <w:tc>
          <w:tcPr>
            <w:tcW w:w="1701" w:type="dxa"/>
            <w:shd w:val="clear" w:color="auto" w:fill="auto"/>
          </w:tcPr>
          <w:p w14:paraId="472316D0" w14:textId="78B865B0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985" w:type="dxa"/>
            <w:shd w:val="clear" w:color="auto" w:fill="auto"/>
          </w:tcPr>
          <w:p w14:paraId="282F1636" w14:textId="39B4129E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Добавить категории объявлений</w:t>
            </w:r>
          </w:p>
        </w:tc>
        <w:tc>
          <w:tcPr>
            <w:tcW w:w="3827" w:type="dxa"/>
            <w:shd w:val="clear" w:color="auto" w:fill="auto"/>
          </w:tcPr>
          <w:p w14:paraId="3173D7A1" w14:textId="6F694622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 может добавлять категории объявлений, по которым он хочет получать уведомления</w:t>
            </w:r>
          </w:p>
        </w:tc>
      </w:tr>
      <w:tr w:rsidR="00C60135" w:rsidRPr="00A6741D" w14:paraId="5B5BE019" w14:textId="77777777" w:rsidTr="002140FE">
        <w:tc>
          <w:tcPr>
            <w:tcW w:w="562" w:type="dxa"/>
          </w:tcPr>
          <w:p w14:paraId="2C001C14" w14:textId="212D0F4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7</w:t>
            </w:r>
          </w:p>
        </w:tc>
        <w:tc>
          <w:tcPr>
            <w:tcW w:w="1276" w:type="dxa"/>
            <w:shd w:val="clear" w:color="auto" w:fill="auto"/>
          </w:tcPr>
          <w:p w14:paraId="1B41F5BF" w14:textId="1391A636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S-2</w:t>
            </w:r>
            <w:r w:rsidRPr="00D2405E">
              <w:rPr>
                <w:lang w:val="ru-RU"/>
              </w:rPr>
              <w:t>.2</w:t>
            </w:r>
          </w:p>
        </w:tc>
        <w:tc>
          <w:tcPr>
            <w:tcW w:w="1701" w:type="dxa"/>
            <w:shd w:val="clear" w:color="auto" w:fill="auto"/>
          </w:tcPr>
          <w:p w14:paraId="4C7D68FE" w14:textId="23A08808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985" w:type="dxa"/>
            <w:shd w:val="clear" w:color="auto" w:fill="auto"/>
          </w:tcPr>
          <w:p w14:paraId="0231B27E" w14:textId="022B82FF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Удалить категории объявлений</w:t>
            </w:r>
          </w:p>
        </w:tc>
        <w:tc>
          <w:tcPr>
            <w:tcW w:w="3827" w:type="dxa"/>
            <w:shd w:val="clear" w:color="auto" w:fill="auto"/>
          </w:tcPr>
          <w:p w14:paraId="4799338F" w14:textId="0F6A4282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 может удалять категории объявлений, по которым он более не хочет получать уведомления</w:t>
            </w:r>
          </w:p>
        </w:tc>
      </w:tr>
      <w:tr w:rsidR="00C60135" w:rsidRPr="00A6741D" w14:paraId="6C98BB55" w14:textId="77777777" w:rsidTr="002140FE">
        <w:tc>
          <w:tcPr>
            <w:tcW w:w="562" w:type="dxa"/>
          </w:tcPr>
          <w:p w14:paraId="58A3AB04" w14:textId="58AF8B67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8</w:t>
            </w:r>
          </w:p>
        </w:tc>
        <w:tc>
          <w:tcPr>
            <w:tcW w:w="1276" w:type="dxa"/>
            <w:shd w:val="clear" w:color="auto" w:fill="auto"/>
          </w:tcPr>
          <w:p w14:paraId="19E4A16E" w14:textId="7AEC710F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S-2</w:t>
            </w:r>
            <w:r w:rsidRPr="00D2405E">
              <w:rPr>
                <w:lang w:val="ru-RU"/>
              </w:rPr>
              <w:t>.3</w:t>
            </w:r>
          </w:p>
        </w:tc>
        <w:tc>
          <w:tcPr>
            <w:tcW w:w="1701" w:type="dxa"/>
            <w:shd w:val="clear" w:color="auto" w:fill="auto"/>
          </w:tcPr>
          <w:p w14:paraId="7311BECB" w14:textId="608F635C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985" w:type="dxa"/>
            <w:shd w:val="clear" w:color="auto" w:fill="auto"/>
          </w:tcPr>
          <w:p w14:paraId="0AD156AE" w14:textId="33FF172F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Сохранить изменения</w:t>
            </w:r>
          </w:p>
        </w:tc>
        <w:tc>
          <w:tcPr>
            <w:tcW w:w="3827" w:type="dxa"/>
            <w:shd w:val="clear" w:color="auto" w:fill="auto"/>
          </w:tcPr>
          <w:p w14:paraId="1BF6F81A" w14:textId="23EE80A8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Для добавления и удаления категорий студент должен сохранить изменения</w:t>
            </w:r>
          </w:p>
        </w:tc>
      </w:tr>
      <w:tr w:rsidR="00C60135" w:rsidRPr="00A6741D" w14:paraId="16FEEA49" w14:textId="77777777" w:rsidTr="002140FE">
        <w:tc>
          <w:tcPr>
            <w:tcW w:w="562" w:type="dxa"/>
          </w:tcPr>
          <w:p w14:paraId="5DDDCB0A" w14:textId="6183D73E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9</w:t>
            </w:r>
          </w:p>
        </w:tc>
        <w:tc>
          <w:tcPr>
            <w:tcW w:w="1276" w:type="dxa"/>
            <w:shd w:val="clear" w:color="auto" w:fill="auto"/>
          </w:tcPr>
          <w:p w14:paraId="20C3388B" w14:textId="7C332B21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S-2</w:t>
            </w:r>
            <w:r w:rsidRPr="00D2405E">
              <w:rPr>
                <w:lang w:val="ru-RU"/>
              </w:rPr>
              <w:t>.4</w:t>
            </w:r>
          </w:p>
        </w:tc>
        <w:tc>
          <w:tcPr>
            <w:tcW w:w="1701" w:type="dxa"/>
            <w:shd w:val="clear" w:color="auto" w:fill="auto"/>
          </w:tcPr>
          <w:p w14:paraId="7C5CF446" w14:textId="77E3B30F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985" w:type="dxa"/>
            <w:shd w:val="clear" w:color="auto" w:fill="auto"/>
          </w:tcPr>
          <w:p w14:paraId="15142216" w14:textId="5ED2DC32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Отменить изменение</w:t>
            </w:r>
          </w:p>
        </w:tc>
        <w:tc>
          <w:tcPr>
            <w:tcW w:w="3827" w:type="dxa"/>
            <w:shd w:val="clear" w:color="auto" w:fill="auto"/>
          </w:tcPr>
          <w:p w14:paraId="406C54D3" w14:textId="440D4217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 может отменить изменение списка категорий объявлений</w:t>
            </w:r>
          </w:p>
        </w:tc>
      </w:tr>
      <w:tr w:rsidR="00C60135" w:rsidRPr="00A6741D" w14:paraId="6487F11A" w14:textId="77777777" w:rsidTr="002140FE">
        <w:tc>
          <w:tcPr>
            <w:tcW w:w="562" w:type="dxa"/>
          </w:tcPr>
          <w:p w14:paraId="45863157" w14:textId="19E543C9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10</w:t>
            </w:r>
          </w:p>
        </w:tc>
        <w:tc>
          <w:tcPr>
            <w:tcW w:w="1276" w:type="dxa"/>
            <w:shd w:val="clear" w:color="auto" w:fill="auto"/>
          </w:tcPr>
          <w:p w14:paraId="54B9A150" w14:textId="73C659B3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S-</w:t>
            </w:r>
            <w:r w:rsidRPr="00D2405E">
              <w:t>3</w:t>
            </w:r>
          </w:p>
        </w:tc>
        <w:tc>
          <w:tcPr>
            <w:tcW w:w="1701" w:type="dxa"/>
            <w:shd w:val="clear" w:color="auto" w:fill="auto"/>
          </w:tcPr>
          <w:p w14:paraId="706E6954" w14:textId="1889FD81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985" w:type="dxa"/>
            <w:shd w:val="clear" w:color="auto" w:fill="auto"/>
          </w:tcPr>
          <w:p w14:paraId="56CBB19A" w14:textId="00CEFC9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Получить уведомление о новом объявлении</w:t>
            </w:r>
          </w:p>
        </w:tc>
        <w:tc>
          <w:tcPr>
            <w:tcW w:w="3827" w:type="dxa"/>
            <w:shd w:val="clear" w:color="auto" w:fill="auto"/>
          </w:tcPr>
          <w:p w14:paraId="5F6944F9" w14:textId="56E9FB7C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Студент получает уведомление о публикации нового объявления </w:t>
            </w:r>
          </w:p>
        </w:tc>
      </w:tr>
      <w:tr w:rsidR="00C60135" w:rsidRPr="00A6741D" w14:paraId="0DFF98EE" w14:textId="77777777" w:rsidTr="002140FE">
        <w:tc>
          <w:tcPr>
            <w:tcW w:w="562" w:type="dxa"/>
          </w:tcPr>
          <w:p w14:paraId="593CB3DF" w14:textId="0B663CD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11</w:t>
            </w:r>
          </w:p>
        </w:tc>
        <w:tc>
          <w:tcPr>
            <w:tcW w:w="1276" w:type="dxa"/>
            <w:shd w:val="clear" w:color="auto" w:fill="auto"/>
          </w:tcPr>
          <w:p w14:paraId="08CD584B" w14:textId="5BBA0497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S-3.1</w:t>
            </w:r>
          </w:p>
        </w:tc>
        <w:tc>
          <w:tcPr>
            <w:tcW w:w="1701" w:type="dxa"/>
            <w:shd w:val="clear" w:color="auto" w:fill="auto"/>
          </w:tcPr>
          <w:p w14:paraId="48C0E666" w14:textId="0DB9A8C0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985" w:type="dxa"/>
            <w:shd w:val="clear" w:color="auto" w:fill="auto"/>
          </w:tcPr>
          <w:p w14:paraId="2B53B6E4" w14:textId="0BC34878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Получить </w:t>
            </w:r>
            <w:r w:rsidRPr="00D2405E">
              <w:t>push-</w:t>
            </w:r>
            <w:r w:rsidRPr="00D2405E">
              <w:rPr>
                <w:lang w:val="ru-RU"/>
              </w:rPr>
              <w:t>уведомление</w:t>
            </w:r>
          </w:p>
        </w:tc>
        <w:tc>
          <w:tcPr>
            <w:tcW w:w="3827" w:type="dxa"/>
            <w:shd w:val="clear" w:color="auto" w:fill="auto"/>
          </w:tcPr>
          <w:p w14:paraId="459C0884" w14:textId="1E40D278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Студент в обязательном порядке получает </w:t>
            </w:r>
            <w:r w:rsidRPr="00D2405E">
              <w:t>push</w:t>
            </w:r>
            <w:r w:rsidRPr="00D2405E">
              <w:rPr>
                <w:lang w:val="ru-RU"/>
              </w:rPr>
              <w:t>-уведомление о публикации нового объявления</w:t>
            </w:r>
          </w:p>
        </w:tc>
      </w:tr>
      <w:tr w:rsidR="00C60135" w:rsidRPr="00A6741D" w14:paraId="3C2F0430" w14:textId="77777777" w:rsidTr="002140FE">
        <w:tc>
          <w:tcPr>
            <w:tcW w:w="562" w:type="dxa"/>
          </w:tcPr>
          <w:p w14:paraId="7DD9D78F" w14:textId="6C385D71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12</w:t>
            </w:r>
          </w:p>
        </w:tc>
        <w:tc>
          <w:tcPr>
            <w:tcW w:w="1276" w:type="dxa"/>
            <w:shd w:val="clear" w:color="auto" w:fill="auto"/>
          </w:tcPr>
          <w:p w14:paraId="292F9332" w14:textId="28ADEBF8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S-3.2</w:t>
            </w:r>
          </w:p>
        </w:tc>
        <w:tc>
          <w:tcPr>
            <w:tcW w:w="1701" w:type="dxa"/>
            <w:shd w:val="clear" w:color="auto" w:fill="auto"/>
          </w:tcPr>
          <w:p w14:paraId="212E9D96" w14:textId="64135E2F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985" w:type="dxa"/>
            <w:shd w:val="clear" w:color="auto" w:fill="auto"/>
          </w:tcPr>
          <w:p w14:paraId="146054B8" w14:textId="7287C91F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Получить уведомление по электронной почте</w:t>
            </w:r>
          </w:p>
        </w:tc>
        <w:tc>
          <w:tcPr>
            <w:tcW w:w="3827" w:type="dxa"/>
            <w:shd w:val="clear" w:color="auto" w:fill="auto"/>
          </w:tcPr>
          <w:p w14:paraId="4E9EC66C" w14:textId="745AE67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 может настроить получение уведомлений по электронной почте по выбранным категориям объявлений</w:t>
            </w:r>
          </w:p>
        </w:tc>
      </w:tr>
      <w:tr w:rsidR="00C60135" w:rsidRPr="00A6741D" w14:paraId="5D0DD887" w14:textId="77777777" w:rsidTr="002140FE">
        <w:tc>
          <w:tcPr>
            <w:tcW w:w="562" w:type="dxa"/>
          </w:tcPr>
          <w:p w14:paraId="044205C3" w14:textId="49659C61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13</w:t>
            </w:r>
          </w:p>
        </w:tc>
        <w:tc>
          <w:tcPr>
            <w:tcW w:w="1276" w:type="dxa"/>
            <w:shd w:val="clear" w:color="auto" w:fill="auto"/>
          </w:tcPr>
          <w:p w14:paraId="0EA6E14F" w14:textId="481FBA7C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E-1</w:t>
            </w:r>
          </w:p>
        </w:tc>
        <w:tc>
          <w:tcPr>
            <w:tcW w:w="1701" w:type="dxa"/>
            <w:shd w:val="clear" w:color="auto" w:fill="auto"/>
          </w:tcPr>
          <w:p w14:paraId="331E5364" w14:textId="5893D091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2D71E5F1" w14:textId="5C8A4AB9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объявлениями</w:t>
            </w:r>
          </w:p>
        </w:tc>
        <w:tc>
          <w:tcPr>
            <w:tcW w:w="3827" w:type="dxa"/>
            <w:shd w:val="clear" w:color="auto" w:fill="auto"/>
          </w:tcPr>
          <w:p w14:paraId="058F1463" w14:textId="7D4DCB1F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управлять объявлениями на доске объявлений</w:t>
            </w:r>
          </w:p>
        </w:tc>
      </w:tr>
      <w:tr w:rsidR="00C60135" w:rsidRPr="00A6741D" w14:paraId="03A382E4" w14:textId="77777777" w:rsidTr="002140FE">
        <w:tc>
          <w:tcPr>
            <w:tcW w:w="562" w:type="dxa"/>
          </w:tcPr>
          <w:p w14:paraId="008CB900" w14:textId="5A2D1778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lastRenderedPageBreak/>
              <w:t>14</w:t>
            </w:r>
          </w:p>
        </w:tc>
        <w:tc>
          <w:tcPr>
            <w:tcW w:w="1276" w:type="dxa"/>
            <w:shd w:val="clear" w:color="auto" w:fill="auto"/>
          </w:tcPr>
          <w:p w14:paraId="29A0474A" w14:textId="73E3ADBA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</w:t>
            </w:r>
            <w:r w:rsidRPr="00D2405E">
              <w:t>1</w:t>
            </w:r>
            <w:r w:rsidRPr="00D2405E">
              <w:rPr>
                <w:lang w:val="ru-RU"/>
              </w:rPr>
              <w:t>.1</w:t>
            </w:r>
          </w:p>
        </w:tc>
        <w:tc>
          <w:tcPr>
            <w:tcW w:w="1701" w:type="dxa"/>
            <w:shd w:val="clear" w:color="auto" w:fill="auto"/>
          </w:tcPr>
          <w:p w14:paraId="04DBB492" w14:textId="4665D8ED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BAAF63A" w14:textId="4E5B3ECE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Создать объявление</w:t>
            </w:r>
          </w:p>
        </w:tc>
        <w:tc>
          <w:tcPr>
            <w:tcW w:w="3827" w:type="dxa"/>
            <w:shd w:val="clear" w:color="auto" w:fill="auto"/>
          </w:tcPr>
          <w:p w14:paraId="68B50591" w14:textId="1F099EC2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университета может создать и опубликовать объявление на доске</w:t>
            </w:r>
          </w:p>
        </w:tc>
      </w:tr>
      <w:tr w:rsidR="00C60135" w:rsidRPr="00A6741D" w14:paraId="1A7C61FF" w14:textId="77777777" w:rsidTr="002140FE">
        <w:tc>
          <w:tcPr>
            <w:tcW w:w="562" w:type="dxa"/>
          </w:tcPr>
          <w:p w14:paraId="2D4ECBC0" w14:textId="0EEA357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15</w:t>
            </w:r>
          </w:p>
        </w:tc>
        <w:tc>
          <w:tcPr>
            <w:tcW w:w="1276" w:type="dxa"/>
            <w:shd w:val="clear" w:color="auto" w:fill="auto"/>
          </w:tcPr>
          <w:p w14:paraId="32E117EE" w14:textId="31A1F55D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E-1.1.1</w:t>
            </w:r>
          </w:p>
        </w:tc>
        <w:tc>
          <w:tcPr>
            <w:tcW w:w="1701" w:type="dxa"/>
            <w:shd w:val="clear" w:color="auto" w:fill="auto"/>
          </w:tcPr>
          <w:p w14:paraId="005FDAA9" w14:textId="0A611831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85426A9" w14:textId="7175E43D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Указать текст объявления</w:t>
            </w:r>
          </w:p>
        </w:tc>
        <w:tc>
          <w:tcPr>
            <w:tcW w:w="3827" w:type="dxa"/>
            <w:shd w:val="clear" w:color="auto" w:fill="auto"/>
          </w:tcPr>
          <w:p w14:paraId="4F5C141C" w14:textId="599CF29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объявления сотрудник указывает тестовое содержимое объявления</w:t>
            </w:r>
          </w:p>
        </w:tc>
      </w:tr>
      <w:tr w:rsidR="00C60135" w:rsidRPr="00A6741D" w14:paraId="321CF554" w14:textId="77777777" w:rsidTr="002140FE">
        <w:tc>
          <w:tcPr>
            <w:tcW w:w="562" w:type="dxa"/>
          </w:tcPr>
          <w:p w14:paraId="59833502" w14:textId="4A117B5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16</w:t>
            </w:r>
          </w:p>
        </w:tc>
        <w:tc>
          <w:tcPr>
            <w:tcW w:w="1276" w:type="dxa"/>
            <w:shd w:val="clear" w:color="auto" w:fill="auto"/>
          </w:tcPr>
          <w:p w14:paraId="30C835BA" w14:textId="42EB575C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E-1.1.2</w:t>
            </w:r>
          </w:p>
        </w:tc>
        <w:tc>
          <w:tcPr>
            <w:tcW w:w="1701" w:type="dxa"/>
            <w:shd w:val="clear" w:color="auto" w:fill="auto"/>
          </w:tcPr>
          <w:p w14:paraId="0BC1DBFE" w14:textId="5448E1F8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27215453" w14:textId="430EF48F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Выбрать получателей</w:t>
            </w:r>
          </w:p>
        </w:tc>
        <w:tc>
          <w:tcPr>
            <w:tcW w:w="3827" w:type="dxa"/>
            <w:shd w:val="clear" w:color="auto" w:fill="auto"/>
          </w:tcPr>
          <w:p w14:paraId="44ACBEB5" w14:textId="6C8C2CE9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объявления сотрудник определяет получателей объявления</w:t>
            </w:r>
          </w:p>
        </w:tc>
      </w:tr>
      <w:tr w:rsidR="00C60135" w:rsidRPr="00A6741D" w14:paraId="207E66B1" w14:textId="77777777" w:rsidTr="002140FE">
        <w:tc>
          <w:tcPr>
            <w:tcW w:w="562" w:type="dxa"/>
          </w:tcPr>
          <w:p w14:paraId="12DB610D" w14:textId="1BB53DB4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17</w:t>
            </w:r>
          </w:p>
        </w:tc>
        <w:tc>
          <w:tcPr>
            <w:tcW w:w="1276" w:type="dxa"/>
            <w:shd w:val="clear" w:color="auto" w:fill="auto"/>
          </w:tcPr>
          <w:p w14:paraId="1BFC6D9C" w14:textId="199561F3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E-1.1.3</w:t>
            </w:r>
          </w:p>
        </w:tc>
        <w:tc>
          <w:tcPr>
            <w:tcW w:w="1701" w:type="dxa"/>
            <w:shd w:val="clear" w:color="auto" w:fill="auto"/>
          </w:tcPr>
          <w:p w14:paraId="3E05C832" w14:textId="218E739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EDE0DC9" w14:textId="7E475834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Установить срок автоматического сокрытия</w:t>
            </w:r>
          </w:p>
        </w:tc>
        <w:tc>
          <w:tcPr>
            <w:tcW w:w="3827" w:type="dxa"/>
            <w:shd w:val="clear" w:color="auto" w:fill="auto"/>
          </w:tcPr>
          <w:p w14:paraId="27C3E03E" w14:textId="036B6E12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объявления сотрудник может установить срок автоматического сокрытия объявления</w:t>
            </w:r>
          </w:p>
        </w:tc>
      </w:tr>
      <w:tr w:rsidR="00C60135" w:rsidRPr="00A6741D" w14:paraId="5DC8E075" w14:textId="77777777" w:rsidTr="002140FE">
        <w:tc>
          <w:tcPr>
            <w:tcW w:w="562" w:type="dxa"/>
          </w:tcPr>
          <w:p w14:paraId="40290A3A" w14:textId="130CE35B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18</w:t>
            </w:r>
          </w:p>
        </w:tc>
        <w:tc>
          <w:tcPr>
            <w:tcW w:w="1276" w:type="dxa"/>
            <w:shd w:val="clear" w:color="auto" w:fill="auto"/>
          </w:tcPr>
          <w:p w14:paraId="7B765C18" w14:textId="0526E4ED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E-1.1.4</w:t>
            </w:r>
          </w:p>
        </w:tc>
        <w:tc>
          <w:tcPr>
            <w:tcW w:w="1701" w:type="dxa"/>
            <w:shd w:val="clear" w:color="auto" w:fill="auto"/>
          </w:tcPr>
          <w:p w14:paraId="06B7EE26" w14:textId="5C5D6E72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5937CACC" w14:textId="44F597CC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Задать режим отложенной публикации</w:t>
            </w:r>
          </w:p>
        </w:tc>
        <w:tc>
          <w:tcPr>
            <w:tcW w:w="3827" w:type="dxa"/>
            <w:shd w:val="clear" w:color="auto" w:fill="auto"/>
          </w:tcPr>
          <w:p w14:paraId="4C6BC748" w14:textId="5F74EC51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объявления сотрудник может задать режим отложенной публикации объявления</w:t>
            </w:r>
          </w:p>
        </w:tc>
      </w:tr>
      <w:tr w:rsidR="00C60135" w:rsidRPr="00A6741D" w14:paraId="756EA1FA" w14:textId="77777777" w:rsidTr="002140FE">
        <w:tc>
          <w:tcPr>
            <w:tcW w:w="562" w:type="dxa"/>
          </w:tcPr>
          <w:p w14:paraId="4453B843" w14:textId="707AE00A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19</w:t>
            </w:r>
          </w:p>
        </w:tc>
        <w:tc>
          <w:tcPr>
            <w:tcW w:w="1276" w:type="dxa"/>
            <w:shd w:val="clear" w:color="auto" w:fill="auto"/>
          </w:tcPr>
          <w:p w14:paraId="331357B7" w14:textId="017A1A68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E-1.1.4.1</w:t>
            </w:r>
          </w:p>
        </w:tc>
        <w:tc>
          <w:tcPr>
            <w:tcW w:w="1701" w:type="dxa"/>
            <w:shd w:val="clear" w:color="auto" w:fill="auto"/>
          </w:tcPr>
          <w:p w14:paraId="0818DB54" w14:textId="0C20935D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3CA2E2CF" w14:textId="17369186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Задать дату и время публикации</w:t>
            </w:r>
          </w:p>
        </w:tc>
        <w:tc>
          <w:tcPr>
            <w:tcW w:w="3827" w:type="dxa"/>
            <w:shd w:val="clear" w:color="auto" w:fill="auto"/>
          </w:tcPr>
          <w:p w14:paraId="4FE3E901" w14:textId="6DA096BF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задании режима отложенной публикации сотрудник должен задать дату и время публикации объявления</w:t>
            </w:r>
          </w:p>
        </w:tc>
      </w:tr>
      <w:tr w:rsidR="00C60135" w:rsidRPr="00A6741D" w14:paraId="71B74C26" w14:textId="77777777" w:rsidTr="002140FE">
        <w:tc>
          <w:tcPr>
            <w:tcW w:w="562" w:type="dxa"/>
          </w:tcPr>
          <w:p w14:paraId="120FCD89" w14:textId="34F1D280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20</w:t>
            </w:r>
          </w:p>
        </w:tc>
        <w:tc>
          <w:tcPr>
            <w:tcW w:w="1276" w:type="dxa"/>
            <w:shd w:val="clear" w:color="auto" w:fill="auto"/>
          </w:tcPr>
          <w:p w14:paraId="2C3668AC" w14:textId="5AD0A9D2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E-1.1.5</w:t>
            </w:r>
          </w:p>
        </w:tc>
        <w:tc>
          <w:tcPr>
            <w:tcW w:w="1701" w:type="dxa"/>
            <w:shd w:val="clear" w:color="auto" w:fill="auto"/>
          </w:tcPr>
          <w:p w14:paraId="3E5A5631" w14:textId="4AAC3360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2AA9691F" w14:textId="6C1C9FCC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Прикрепить файлы</w:t>
            </w:r>
          </w:p>
        </w:tc>
        <w:tc>
          <w:tcPr>
            <w:tcW w:w="3827" w:type="dxa"/>
            <w:shd w:val="clear" w:color="auto" w:fill="auto"/>
          </w:tcPr>
          <w:p w14:paraId="4032A380" w14:textId="74398B06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публикации объявления сотрудник может прикрепить файлы или медиафайлы</w:t>
            </w:r>
          </w:p>
        </w:tc>
      </w:tr>
      <w:tr w:rsidR="00C60135" w:rsidRPr="00A6741D" w14:paraId="3A427DC1" w14:textId="77777777" w:rsidTr="002140FE">
        <w:tc>
          <w:tcPr>
            <w:tcW w:w="562" w:type="dxa"/>
          </w:tcPr>
          <w:p w14:paraId="313B6018" w14:textId="3C253D82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21</w:t>
            </w:r>
          </w:p>
        </w:tc>
        <w:tc>
          <w:tcPr>
            <w:tcW w:w="1276" w:type="dxa"/>
            <w:shd w:val="clear" w:color="auto" w:fill="auto"/>
          </w:tcPr>
          <w:p w14:paraId="1FF1482A" w14:textId="034CB7FF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E-1.1.5.1</w:t>
            </w:r>
          </w:p>
        </w:tc>
        <w:tc>
          <w:tcPr>
            <w:tcW w:w="1701" w:type="dxa"/>
            <w:shd w:val="clear" w:color="auto" w:fill="auto"/>
          </w:tcPr>
          <w:p w14:paraId="066A3E91" w14:textId="02D58C82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34EEE2D8" w14:textId="2B06A900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Загрузить файлы</w:t>
            </w:r>
          </w:p>
        </w:tc>
        <w:tc>
          <w:tcPr>
            <w:tcW w:w="3827" w:type="dxa"/>
            <w:shd w:val="clear" w:color="auto" w:fill="auto"/>
          </w:tcPr>
          <w:p w14:paraId="4B814BB7" w14:textId="40421A6D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Перед прикреплением файлов или медиафайлов сотрудник должен загрузить их</w:t>
            </w:r>
          </w:p>
        </w:tc>
      </w:tr>
      <w:tr w:rsidR="00C60135" w:rsidRPr="00A6741D" w14:paraId="75312B1B" w14:textId="77777777" w:rsidTr="002140FE">
        <w:tc>
          <w:tcPr>
            <w:tcW w:w="562" w:type="dxa"/>
          </w:tcPr>
          <w:p w14:paraId="78A8741F" w14:textId="7BB5893A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22</w:t>
            </w:r>
          </w:p>
        </w:tc>
        <w:tc>
          <w:tcPr>
            <w:tcW w:w="1276" w:type="dxa"/>
            <w:shd w:val="clear" w:color="auto" w:fill="auto"/>
          </w:tcPr>
          <w:p w14:paraId="717BCA83" w14:textId="39A3AF4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E-1.1.6</w:t>
            </w:r>
          </w:p>
        </w:tc>
        <w:tc>
          <w:tcPr>
            <w:tcW w:w="1701" w:type="dxa"/>
            <w:shd w:val="clear" w:color="auto" w:fill="auto"/>
          </w:tcPr>
          <w:p w14:paraId="3514EA2B" w14:textId="0C0B78F9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E6840B8" w14:textId="4DE4191C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Открепить файлы</w:t>
            </w:r>
          </w:p>
        </w:tc>
        <w:tc>
          <w:tcPr>
            <w:tcW w:w="3827" w:type="dxa"/>
            <w:shd w:val="clear" w:color="auto" w:fill="auto"/>
          </w:tcPr>
          <w:p w14:paraId="0087CF87" w14:textId="57B95BCB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При создании опроса сотрудник может открепить файлы, прикрепленные во время создания </w:t>
            </w:r>
          </w:p>
        </w:tc>
      </w:tr>
      <w:tr w:rsidR="00C60135" w:rsidRPr="00A6741D" w14:paraId="063D345F" w14:textId="77777777" w:rsidTr="002140FE">
        <w:tc>
          <w:tcPr>
            <w:tcW w:w="562" w:type="dxa"/>
          </w:tcPr>
          <w:p w14:paraId="7C52B9F8" w14:textId="7E5E7093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23</w:t>
            </w:r>
          </w:p>
        </w:tc>
        <w:tc>
          <w:tcPr>
            <w:tcW w:w="1276" w:type="dxa"/>
            <w:shd w:val="clear" w:color="auto" w:fill="auto"/>
          </w:tcPr>
          <w:p w14:paraId="23DF1986" w14:textId="5F6BE371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E-1.1.7</w:t>
            </w:r>
          </w:p>
        </w:tc>
        <w:tc>
          <w:tcPr>
            <w:tcW w:w="1701" w:type="dxa"/>
            <w:shd w:val="clear" w:color="auto" w:fill="auto"/>
          </w:tcPr>
          <w:p w14:paraId="40E2FD4D" w14:textId="71E98A6D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5F1C41B9" w14:textId="1C5B3724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Прикрепить опрос</w:t>
            </w:r>
          </w:p>
        </w:tc>
        <w:tc>
          <w:tcPr>
            <w:tcW w:w="3827" w:type="dxa"/>
            <w:shd w:val="clear" w:color="auto" w:fill="auto"/>
          </w:tcPr>
          <w:p w14:paraId="5A122C60" w14:textId="4824363A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объявления сотрудник может прикрепить опрос</w:t>
            </w:r>
          </w:p>
        </w:tc>
      </w:tr>
      <w:tr w:rsidR="00C60135" w:rsidRPr="00A6741D" w14:paraId="000EFEE0" w14:textId="77777777" w:rsidTr="002140FE">
        <w:tc>
          <w:tcPr>
            <w:tcW w:w="562" w:type="dxa"/>
          </w:tcPr>
          <w:p w14:paraId="23F92516" w14:textId="3F35D7FD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24</w:t>
            </w:r>
          </w:p>
        </w:tc>
        <w:tc>
          <w:tcPr>
            <w:tcW w:w="1276" w:type="dxa"/>
            <w:shd w:val="clear" w:color="auto" w:fill="auto"/>
          </w:tcPr>
          <w:p w14:paraId="2FBE1AAE" w14:textId="281D2EFD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E-1.1.7.1</w:t>
            </w:r>
          </w:p>
        </w:tc>
        <w:tc>
          <w:tcPr>
            <w:tcW w:w="1701" w:type="dxa"/>
            <w:shd w:val="clear" w:color="auto" w:fill="auto"/>
          </w:tcPr>
          <w:p w14:paraId="2B1264F9" w14:textId="5C60B82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BB85D2D" w14:textId="058547ED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Создать опрос</w:t>
            </w:r>
          </w:p>
        </w:tc>
        <w:tc>
          <w:tcPr>
            <w:tcW w:w="3827" w:type="dxa"/>
            <w:shd w:val="clear" w:color="auto" w:fill="auto"/>
          </w:tcPr>
          <w:p w14:paraId="6ADB7471" w14:textId="6524F276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Перед прикреплением опроса сотрудник должен создать опрос</w:t>
            </w:r>
          </w:p>
        </w:tc>
      </w:tr>
      <w:tr w:rsidR="00C60135" w:rsidRPr="00A6741D" w14:paraId="548D5913" w14:textId="77777777" w:rsidTr="002140FE">
        <w:tc>
          <w:tcPr>
            <w:tcW w:w="562" w:type="dxa"/>
          </w:tcPr>
          <w:p w14:paraId="1D4C7403" w14:textId="0FABC953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25</w:t>
            </w:r>
          </w:p>
        </w:tc>
        <w:tc>
          <w:tcPr>
            <w:tcW w:w="1276" w:type="dxa"/>
            <w:shd w:val="clear" w:color="auto" w:fill="auto"/>
          </w:tcPr>
          <w:p w14:paraId="350FC55E" w14:textId="2AC7A616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E-1</w:t>
            </w:r>
            <w:r w:rsidRPr="00D2405E">
              <w:t>.1.</w:t>
            </w:r>
            <w:r w:rsidRPr="00D2405E">
              <w:rPr>
                <w:lang w:val="ru-RU"/>
              </w:rPr>
              <w:t>7</w:t>
            </w:r>
            <w:r w:rsidRPr="00D2405E">
              <w:t>.1.1</w:t>
            </w:r>
          </w:p>
        </w:tc>
        <w:tc>
          <w:tcPr>
            <w:tcW w:w="1701" w:type="dxa"/>
            <w:shd w:val="clear" w:color="auto" w:fill="auto"/>
          </w:tcPr>
          <w:p w14:paraId="39136989" w14:textId="55768EE1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38C48410" w14:textId="1FE265E8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Указать вопросы</w:t>
            </w:r>
          </w:p>
        </w:tc>
        <w:tc>
          <w:tcPr>
            <w:tcW w:w="3827" w:type="dxa"/>
            <w:shd w:val="clear" w:color="auto" w:fill="auto"/>
          </w:tcPr>
          <w:p w14:paraId="660B24BD" w14:textId="4B6C2CCE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опроса сотрудник должен указать вопросы</w:t>
            </w:r>
          </w:p>
        </w:tc>
      </w:tr>
      <w:tr w:rsidR="00C60135" w:rsidRPr="00A6741D" w14:paraId="5AC73900" w14:textId="77777777" w:rsidTr="002140FE">
        <w:tc>
          <w:tcPr>
            <w:tcW w:w="562" w:type="dxa"/>
          </w:tcPr>
          <w:p w14:paraId="655D1EA0" w14:textId="4C572269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26</w:t>
            </w:r>
          </w:p>
        </w:tc>
        <w:tc>
          <w:tcPr>
            <w:tcW w:w="1276" w:type="dxa"/>
            <w:shd w:val="clear" w:color="auto" w:fill="auto"/>
          </w:tcPr>
          <w:p w14:paraId="798464D0" w14:textId="5668564F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E</w:t>
            </w:r>
            <w:r w:rsidRPr="00D2405E">
              <w:t>-1.1.</w:t>
            </w:r>
            <w:r w:rsidRPr="00D2405E">
              <w:rPr>
                <w:lang w:val="ru-RU"/>
              </w:rPr>
              <w:t>7</w:t>
            </w:r>
            <w:r w:rsidRPr="00D2405E">
              <w:t>.1.2</w:t>
            </w:r>
          </w:p>
        </w:tc>
        <w:tc>
          <w:tcPr>
            <w:tcW w:w="1701" w:type="dxa"/>
            <w:shd w:val="clear" w:color="auto" w:fill="auto"/>
          </w:tcPr>
          <w:p w14:paraId="671C8768" w14:textId="6A5FAD60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4C8386C2" w14:textId="69DC7284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Задать варианты ответов</w:t>
            </w:r>
          </w:p>
        </w:tc>
        <w:tc>
          <w:tcPr>
            <w:tcW w:w="3827" w:type="dxa"/>
            <w:shd w:val="clear" w:color="auto" w:fill="auto"/>
          </w:tcPr>
          <w:p w14:paraId="6CD5A27B" w14:textId="316E842E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опроса сотрудник должен задать минимум два варианта ответов</w:t>
            </w:r>
          </w:p>
        </w:tc>
      </w:tr>
      <w:tr w:rsidR="00C60135" w:rsidRPr="00A6741D" w14:paraId="13C580A4" w14:textId="77777777" w:rsidTr="002140FE">
        <w:tc>
          <w:tcPr>
            <w:tcW w:w="562" w:type="dxa"/>
          </w:tcPr>
          <w:p w14:paraId="28299341" w14:textId="45CFE4E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27</w:t>
            </w:r>
          </w:p>
        </w:tc>
        <w:tc>
          <w:tcPr>
            <w:tcW w:w="1276" w:type="dxa"/>
            <w:shd w:val="clear" w:color="auto" w:fill="auto"/>
          </w:tcPr>
          <w:p w14:paraId="009C925D" w14:textId="2D98177B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E</w:t>
            </w:r>
            <w:r w:rsidRPr="00D2405E">
              <w:t>-1.1.</w:t>
            </w:r>
            <w:r w:rsidRPr="00D2405E">
              <w:rPr>
                <w:lang w:val="ru-RU"/>
              </w:rPr>
              <w:t>7</w:t>
            </w:r>
            <w:r w:rsidRPr="00D2405E">
              <w:t>.1.3</w:t>
            </w:r>
          </w:p>
        </w:tc>
        <w:tc>
          <w:tcPr>
            <w:tcW w:w="1701" w:type="dxa"/>
            <w:shd w:val="clear" w:color="auto" w:fill="auto"/>
          </w:tcPr>
          <w:p w14:paraId="11A7B894" w14:textId="5C1A862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6A60C17B" w14:textId="00992C16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Задать анонимность голосования</w:t>
            </w:r>
          </w:p>
        </w:tc>
        <w:tc>
          <w:tcPr>
            <w:tcW w:w="3827" w:type="dxa"/>
            <w:shd w:val="clear" w:color="auto" w:fill="auto"/>
          </w:tcPr>
          <w:p w14:paraId="1CEB8E79" w14:textId="0F3CF806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опроса сотрудник может задать анонимность голосования</w:t>
            </w:r>
          </w:p>
        </w:tc>
      </w:tr>
      <w:tr w:rsidR="00C60135" w:rsidRPr="00A6741D" w14:paraId="194DBC6B" w14:textId="77777777" w:rsidTr="002140FE">
        <w:tc>
          <w:tcPr>
            <w:tcW w:w="562" w:type="dxa"/>
          </w:tcPr>
          <w:p w14:paraId="3286E9B8" w14:textId="538CFB5C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28</w:t>
            </w:r>
          </w:p>
        </w:tc>
        <w:tc>
          <w:tcPr>
            <w:tcW w:w="1276" w:type="dxa"/>
            <w:shd w:val="clear" w:color="auto" w:fill="auto"/>
          </w:tcPr>
          <w:p w14:paraId="6383E54A" w14:textId="312A67B6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E</w:t>
            </w:r>
            <w:r w:rsidRPr="00D2405E">
              <w:t>-1.1.</w:t>
            </w:r>
            <w:r w:rsidRPr="00D2405E">
              <w:rPr>
                <w:lang w:val="ru-RU"/>
              </w:rPr>
              <w:t>7</w:t>
            </w:r>
            <w:r w:rsidRPr="00D2405E">
              <w:t>.1.4</w:t>
            </w:r>
          </w:p>
        </w:tc>
        <w:tc>
          <w:tcPr>
            <w:tcW w:w="1701" w:type="dxa"/>
            <w:shd w:val="clear" w:color="auto" w:fill="auto"/>
          </w:tcPr>
          <w:p w14:paraId="560021CC" w14:textId="3103C238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5E1D67BF" w14:textId="783E9A9F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Задать возможность выбора нескольких вариантов ответов</w:t>
            </w:r>
          </w:p>
        </w:tc>
        <w:tc>
          <w:tcPr>
            <w:tcW w:w="3827" w:type="dxa"/>
            <w:shd w:val="clear" w:color="auto" w:fill="auto"/>
          </w:tcPr>
          <w:p w14:paraId="29220605" w14:textId="14BEB7C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опроса сотрудник может задать возможность выбора нескольких вариантов ответов</w:t>
            </w:r>
          </w:p>
        </w:tc>
      </w:tr>
      <w:tr w:rsidR="00C60135" w:rsidRPr="00A6741D" w14:paraId="6F12C265" w14:textId="77777777" w:rsidTr="002140FE">
        <w:tc>
          <w:tcPr>
            <w:tcW w:w="562" w:type="dxa"/>
          </w:tcPr>
          <w:p w14:paraId="16F84AEE" w14:textId="6293CDEA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lastRenderedPageBreak/>
              <w:t>29</w:t>
            </w:r>
          </w:p>
        </w:tc>
        <w:tc>
          <w:tcPr>
            <w:tcW w:w="1276" w:type="dxa"/>
            <w:shd w:val="clear" w:color="auto" w:fill="auto"/>
          </w:tcPr>
          <w:p w14:paraId="5941F792" w14:textId="3AD4A903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E</w:t>
            </w:r>
            <w:r w:rsidRPr="00D2405E">
              <w:t>-1.1.</w:t>
            </w:r>
            <w:r w:rsidRPr="00D2405E">
              <w:rPr>
                <w:lang w:val="ru-RU"/>
              </w:rPr>
              <w:t>7</w:t>
            </w:r>
            <w:r w:rsidRPr="00D2405E">
              <w:t>.1.5</w:t>
            </w:r>
          </w:p>
        </w:tc>
        <w:tc>
          <w:tcPr>
            <w:tcW w:w="1701" w:type="dxa"/>
            <w:shd w:val="clear" w:color="auto" w:fill="auto"/>
          </w:tcPr>
          <w:p w14:paraId="52C3707C" w14:textId="739CAEF2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2EBF13B9" w14:textId="3D6999AE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Задать ограничение продолжительности голосования</w:t>
            </w:r>
          </w:p>
        </w:tc>
        <w:tc>
          <w:tcPr>
            <w:tcW w:w="3827" w:type="dxa"/>
            <w:shd w:val="clear" w:color="auto" w:fill="auto"/>
          </w:tcPr>
          <w:p w14:paraId="73646F67" w14:textId="76698EFA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опроса сотрудник может задать ограничение времени голосования</w:t>
            </w:r>
          </w:p>
        </w:tc>
      </w:tr>
      <w:tr w:rsidR="006C60FE" w:rsidRPr="00A6741D" w14:paraId="2F07E32E" w14:textId="77777777" w:rsidTr="002140FE">
        <w:tc>
          <w:tcPr>
            <w:tcW w:w="562" w:type="dxa"/>
          </w:tcPr>
          <w:p w14:paraId="36B770C6" w14:textId="5B4F6D83" w:rsidR="006C60FE" w:rsidRPr="00D2405E" w:rsidRDefault="006C60FE" w:rsidP="006C60FE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30</w:t>
            </w:r>
          </w:p>
        </w:tc>
        <w:tc>
          <w:tcPr>
            <w:tcW w:w="1276" w:type="dxa"/>
            <w:shd w:val="clear" w:color="auto" w:fill="auto"/>
          </w:tcPr>
          <w:p w14:paraId="49D26DC3" w14:textId="38194B36" w:rsidR="006C60FE" w:rsidRPr="00D2405E" w:rsidRDefault="006C60FE" w:rsidP="006C60FE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E</w:t>
            </w:r>
            <w:r w:rsidRPr="00D2405E">
              <w:t>-1.1.</w:t>
            </w:r>
            <w:r w:rsidRPr="00D2405E">
              <w:rPr>
                <w:lang w:val="ru-RU"/>
              </w:rPr>
              <w:t>7</w:t>
            </w:r>
            <w:r w:rsidRPr="00D2405E">
              <w:t>.1.5.1</w:t>
            </w:r>
          </w:p>
        </w:tc>
        <w:tc>
          <w:tcPr>
            <w:tcW w:w="1701" w:type="dxa"/>
            <w:shd w:val="clear" w:color="auto" w:fill="auto"/>
          </w:tcPr>
          <w:p w14:paraId="28C9B08D" w14:textId="0DB6C9C6" w:rsidR="006C60FE" w:rsidRPr="00D2405E" w:rsidRDefault="006C60FE" w:rsidP="006C60F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5C86DB7A" w14:textId="24980838" w:rsidR="006C60FE" w:rsidRPr="00D2405E" w:rsidRDefault="006C60FE" w:rsidP="006C60F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Задать </w:t>
            </w:r>
            <w:r>
              <w:rPr>
                <w:lang w:val="ru-RU"/>
              </w:rPr>
              <w:t xml:space="preserve">срок окончания </w:t>
            </w:r>
            <w:r w:rsidRPr="00D2405E">
              <w:rPr>
                <w:lang w:val="ru-RU"/>
              </w:rPr>
              <w:t>голосования</w:t>
            </w:r>
          </w:p>
        </w:tc>
        <w:tc>
          <w:tcPr>
            <w:tcW w:w="3827" w:type="dxa"/>
            <w:shd w:val="clear" w:color="auto" w:fill="auto"/>
          </w:tcPr>
          <w:p w14:paraId="3C9EB162" w14:textId="64ED2F2F" w:rsidR="006C60FE" w:rsidRPr="00D2405E" w:rsidRDefault="006C60FE" w:rsidP="006C60F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задании</w:t>
            </w:r>
            <w:r>
              <w:rPr>
                <w:lang w:val="ru-RU"/>
              </w:rPr>
              <w:t xml:space="preserve"> ограничения продолжительность голосования сотрудник указывает срок, до которого опрос является открытым</w:t>
            </w:r>
          </w:p>
        </w:tc>
      </w:tr>
      <w:tr w:rsidR="00C60135" w:rsidRPr="00A6741D" w14:paraId="54449B4B" w14:textId="77777777" w:rsidTr="002140FE">
        <w:tc>
          <w:tcPr>
            <w:tcW w:w="562" w:type="dxa"/>
          </w:tcPr>
          <w:p w14:paraId="29BCEC66" w14:textId="11291CD3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31</w:t>
            </w:r>
          </w:p>
        </w:tc>
        <w:tc>
          <w:tcPr>
            <w:tcW w:w="1276" w:type="dxa"/>
            <w:shd w:val="clear" w:color="auto" w:fill="auto"/>
          </w:tcPr>
          <w:p w14:paraId="4FC5D54D" w14:textId="7A29BD92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E-1.1.7.1.6</w:t>
            </w:r>
          </w:p>
        </w:tc>
        <w:tc>
          <w:tcPr>
            <w:tcW w:w="1701" w:type="dxa"/>
            <w:shd w:val="clear" w:color="auto" w:fill="auto"/>
          </w:tcPr>
          <w:p w14:paraId="7394D96A" w14:textId="24C19A42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3065ADAC" w14:textId="6A34AE32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Подтвердить создание</w:t>
            </w:r>
          </w:p>
        </w:tc>
        <w:tc>
          <w:tcPr>
            <w:tcW w:w="3827" w:type="dxa"/>
            <w:shd w:val="clear" w:color="auto" w:fill="auto"/>
          </w:tcPr>
          <w:p w14:paraId="47C46432" w14:textId="1614ADCE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Для сохранения опроса на сервере пользователь должен подтвердить его создание</w:t>
            </w:r>
          </w:p>
        </w:tc>
      </w:tr>
      <w:tr w:rsidR="00C60135" w:rsidRPr="00A6741D" w14:paraId="1EEA7E5A" w14:textId="77777777" w:rsidTr="002140FE">
        <w:tc>
          <w:tcPr>
            <w:tcW w:w="562" w:type="dxa"/>
          </w:tcPr>
          <w:p w14:paraId="698B1DF7" w14:textId="7143832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32</w:t>
            </w:r>
          </w:p>
        </w:tc>
        <w:tc>
          <w:tcPr>
            <w:tcW w:w="1276" w:type="dxa"/>
            <w:shd w:val="clear" w:color="auto" w:fill="auto"/>
          </w:tcPr>
          <w:p w14:paraId="19098657" w14:textId="62BBF286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E-1.1.7.1.</w:t>
            </w:r>
            <w:r w:rsidRPr="00D2405E">
              <w:rPr>
                <w:lang w:val="ru-RU"/>
              </w:rPr>
              <w:t>7</w:t>
            </w:r>
          </w:p>
        </w:tc>
        <w:tc>
          <w:tcPr>
            <w:tcW w:w="1701" w:type="dxa"/>
            <w:shd w:val="clear" w:color="auto" w:fill="auto"/>
          </w:tcPr>
          <w:p w14:paraId="1D7389E1" w14:textId="2E7DF9CD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47D4125" w14:textId="122D0AE8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Отменить создание</w:t>
            </w:r>
          </w:p>
        </w:tc>
        <w:tc>
          <w:tcPr>
            <w:tcW w:w="3827" w:type="dxa"/>
            <w:shd w:val="clear" w:color="auto" w:fill="auto"/>
          </w:tcPr>
          <w:p w14:paraId="0439226E" w14:textId="5EB39A91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Для отмены создания опроса пользователь должен отменить создание</w:t>
            </w:r>
          </w:p>
        </w:tc>
      </w:tr>
      <w:tr w:rsidR="00C60135" w:rsidRPr="00A6741D" w14:paraId="47DFF418" w14:textId="77777777" w:rsidTr="002140FE">
        <w:tc>
          <w:tcPr>
            <w:tcW w:w="562" w:type="dxa"/>
          </w:tcPr>
          <w:p w14:paraId="4F58D79A" w14:textId="460B20FF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33</w:t>
            </w:r>
          </w:p>
        </w:tc>
        <w:tc>
          <w:tcPr>
            <w:tcW w:w="1276" w:type="dxa"/>
            <w:shd w:val="clear" w:color="auto" w:fill="auto"/>
          </w:tcPr>
          <w:p w14:paraId="1E54069D" w14:textId="248C9A29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E-1.1.8</w:t>
            </w:r>
          </w:p>
        </w:tc>
        <w:tc>
          <w:tcPr>
            <w:tcW w:w="1701" w:type="dxa"/>
            <w:shd w:val="clear" w:color="auto" w:fill="auto"/>
          </w:tcPr>
          <w:p w14:paraId="188E7C72" w14:textId="3E0666E8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2D48D8DD" w14:textId="18A3DF8A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Выбрать категории</w:t>
            </w:r>
          </w:p>
        </w:tc>
        <w:tc>
          <w:tcPr>
            <w:tcW w:w="3827" w:type="dxa"/>
            <w:shd w:val="clear" w:color="auto" w:fill="auto"/>
          </w:tcPr>
          <w:p w14:paraId="5EB459A5" w14:textId="725B200A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объявления сотрудник может указать набор категорий, к которым объявление будет относиться</w:t>
            </w:r>
          </w:p>
        </w:tc>
      </w:tr>
      <w:tr w:rsidR="00C60135" w:rsidRPr="00A6741D" w14:paraId="5CD59069" w14:textId="77777777" w:rsidTr="002140FE">
        <w:tc>
          <w:tcPr>
            <w:tcW w:w="562" w:type="dxa"/>
          </w:tcPr>
          <w:p w14:paraId="5DC98C71" w14:textId="789B8A9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34</w:t>
            </w:r>
          </w:p>
        </w:tc>
        <w:tc>
          <w:tcPr>
            <w:tcW w:w="1276" w:type="dxa"/>
            <w:shd w:val="clear" w:color="auto" w:fill="auto"/>
          </w:tcPr>
          <w:p w14:paraId="181DA3FE" w14:textId="3233587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E-1.1.9</w:t>
            </w:r>
          </w:p>
        </w:tc>
        <w:tc>
          <w:tcPr>
            <w:tcW w:w="1701" w:type="dxa"/>
            <w:shd w:val="clear" w:color="auto" w:fill="auto"/>
          </w:tcPr>
          <w:p w14:paraId="4429120D" w14:textId="16A69B0A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6A66133" w14:textId="2A0A84C8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Подтвердить создание</w:t>
            </w:r>
          </w:p>
        </w:tc>
        <w:tc>
          <w:tcPr>
            <w:tcW w:w="3827" w:type="dxa"/>
            <w:shd w:val="clear" w:color="auto" w:fill="auto"/>
          </w:tcPr>
          <w:p w14:paraId="67EBD19E" w14:textId="1071D88F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Для сохранения объявления сотрудник должен подтвердить создание</w:t>
            </w:r>
          </w:p>
        </w:tc>
      </w:tr>
      <w:tr w:rsidR="00C60135" w:rsidRPr="00A6741D" w14:paraId="385CD1D0" w14:textId="77777777" w:rsidTr="002140FE">
        <w:tc>
          <w:tcPr>
            <w:tcW w:w="562" w:type="dxa"/>
          </w:tcPr>
          <w:p w14:paraId="01BA7159" w14:textId="02207DE7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35</w:t>
            </w:r>
          </w:p>
        </w:tc>
        <w:tc>
          <w:tcPr>
            <w:tcW w:w="1276" w:type="dxa"/>
            <w:shd w:val="clear" w:color="auto" w:fill="auto"/>
          </w:tcPr>
          <w:p w14:paraId="689B17EE" w14:textId="47A84216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E-1.1.10</w:t>
            </w:r>
          </w:p>
        </w:tc>
        <w:tc>
          <w:tcPr>
            <w:tcW w:w="1701" w:type="dxa"/>
            <w:shd w:val="clear" w:color="auto" w:fill="auto"/>
          </w:tcPr>
          <w:p w14:paraId="20F1F2F0" w14:textId="1096906C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D0193C3" w14:textId="6BB0994D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Отменить создание</w:t>
            </w:r>
          </w:p>
        </w:tc>
        <w:tc>
          <w:tcPr>
            <w:tcW w:w="3827" w:type="dxa"/>
            <w:shd w:val="clear" w:color="auto" w:fill="auto"/>
          </w:tcPr>
          <w:p w14:paraId="408E90FB" w14:textId="08CF62F3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Для отмены создания объявления сотрудник должен отменить создание</w:t>
            </w:r>
          </w:p>
        </w:tc>
      </w:tr>
      <w:tr w:rsidR="00C60135" w:rsidRPr="00A6741D" w14:paraId="61A2707C" w14:textId="77777777" w:rsidTr="002140FE">
        <w:tc>
          <w:tcPr>
            <w:tcW w:w="562" w:type="dxa"/>
          </w:tcPr>
          <w:p w14:paraId="3D791395" w14:textId="338ABF7D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36</w:t>
            </w:r>
          </w:p>
        </w:tc>
        <w:tc>
          <w:tcPr>
            <w:tcW w:w="1276" w:type="dxa"/>
            <w:shd w:val="clear" w:color="auto" w:fill="auto"/>
          </w:tcPr>
          <w:p w14:paraId="2ED4A575" w14:textId="366E3878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E</w:t>
            </w:r>
            <w:r w:rsidRPr="00D2405E">
              <w:t>-1.2</w:t>
            </w:r>
          </w:p>
        </w:tc>
        <w:tc>
          <w:tcPr>
            <w:tcW w:w="1701" w:type="dxa"/>
            <w:shd w:val="clear" w:color="auto" w:fill="auto"/>
          </w:tcPr>
          <w:p w14:paraId="2EDC3752" w14:textId="71DF318D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51431902" w14:textId="1A7CEE6D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Редактировать объявление</w:t>
            </w:r>
          </w:p>
        </w:tc>
        <w:tc>
          <w:tcPr>
            <w:tcW w:w="3827" w:type="dxa"/>
            <w:shd w:val="clear" w:color="auto" w:fill="auto"/>
          </w:tcPr>
          <w:p w14:paraId="162341DD" w14:textId="45D39D58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редактировать свои объявления</w:t>
            </w:r>
          </w:p>
        </w:tc>
      </w:tr>
      <w:tr w:rsidR="00C60135" w:rsidRPr="00A6741D" w14:paraId="363BF040" w14:textId="77777777" w:rsidTr="002140FE">
        <w:tc>
          <w:tcPr>
            <w:tcW w:w="562" w:type="dxa"/>
          </w:tcPr>
          <w:p w14:paraId="4C47BF32" w14:textId="6CE0FD92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37</w:t>
            </w:r>
          </w:p>
        </w:tc>
        <w:tc>
          <w:tcPr>
            <w:tcW w:w="1276" w:type="dxa"/>
            <w:shd w:val="clear" w:color="auto" w:fill="auto"/>
          </w:tcPr>
          <w:p w14:paraId="777EBB99" w14:textId="5767C123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E-1.2.1</w:t>
            </w:r>
          </w:p>
        </w:tc>
        <w:tc>
          <w:tcPr>
            <w:tcW w:w="1701" w:type="dxa"/>
            <w:shd w:val="clear" w:color="auto" w:fill="auto"/>
          </w:tcPr>
          <w:p w14:paraId="53EFE600" w14:textId="14462F3F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35576CEF" w14:textId="643C5BCD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Изменить текст объявления</w:t>
            </w:r>
          </w:p>
        </w:tc>
        <w:tc>
          <w:tcPr>
            <w:tcW w:w="3827" w:type="dxa"/>
            <w:shd w:val="clear" w:color="auto" w:fill="auto"/>
          </w:tcPr>
          <w:p w14:paraId="75FAEBFB" w14:textId="1BB8F5DA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изменить текст своего объявления</w:t>
            </w:r>
          </w:p>
        </w:tc>
      </w:tr>
      <w:tr w:rsidR="00C60135" w:rsidRPr="00A6741D" w14:paraId="4976F045" w14:textId="77777777" w:rsidTr="002140FE">
        <w:tc>
          <w:tcPr>
            <w:tcW w:w="562" w:type="dxa"/>
          </w:tcPr>
          <w:p w14:paraId="272A4D47" w14:textId="0E6CAEBF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38</w:t>
            </w:r>
          </w:p>
        </w:tc>
        <w:tc>
          <w:tcPr>
            <w:tcW w:w="1276" w:type="dxa"/>
            <w:shd w:val="clear" w:color="auto" w:fill="auto"/>
          </w:tcPr>
          <w:p w14:paraId="1CE36194" w14:textId="6ED052A9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Pr="00D2405E">
              <w:rPr>
                <w:lang w:val="ru-RU"/>
              </w:rPr>
              <w:t>2</w:t>
            </w:r>
          </w:p>
        </w:tc>
        <w:tc>
          <w:tcPr>
            <w:tcW w:w="1701" w:type="dxa"/>
            <w:shd w:val="clear" w:color="auto" w:fill="auto"/>
          </w:tcPr>
          <w:p w14:paraId="5A233ADD" w14:textId="638F4107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149610CC" w14:textId="0F8FEF62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Изменить группы получателей</w:t>
            </w:r>
          </w:p>
        </w:tc>
        <w:tc>
          <w:tcPr>
            <w:tcW w:w="3827" w:type="dxa"/>
            <w:shd w:val="clear" w:color="auto" w:fill="auto"/>
          </w:tcPr>
          <w:p w14:paraId="5C0F13C9" w14:textId="1FD85756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изменить группы получателей своего объявления</w:t>
            </w:r>
          </w:p>
        </w:tc>
      </w:tr>
      <w:tr w:rsidR="00C60135" w:rsidRPr="00A6741D" w14:paraId="69F825D5" w14:textId="77777777" w:rsidTr="002140FE">
        <w:tc>
          <w:tcPr>
            <w:tcW w:w="562" w:type="dxa"/>
          </w:tcPr>
          <w:p w14:paraId="477D044C" w14:textId="7A788DA8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39</w:t>
            </w:r>
          </w:p>
        </w:tc>
        <w:tc>
          <w:tcPr>
            <w:tcW w:w="1276" w:type="dxa"/>
            <w:shd w:val="clear" w:color="auto" w:fill="auto"/>
          </w:tcPr>
          <w:p w14:paraId="221AB2F3" w14:textId="26461FC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Pr="00D2405E">
              <w:rPr>
                <w:lang w:val="ru-RU"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14:paraId="754FD7DC" w14:textId="09BE8BC7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13190CFC" w14:textId="1785365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Задать срок автоматического сокрытия</w:t>
            </w:r>
          </w:p>
        </w:tc>
        <w:tc>
          <w:tcPr>
            <w:tcW w:w="3827" w:type="dxa"/>
            <w:shd w:val="clear" w:color="auto" w:fill="auto"/>
          </w:tcPr>
          <w:p w14:paraId="4313CEFA" w14:textId="3F8E188A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объявления сотрудник может задать срок автоматического сокрытия объявления</w:t>
            </w:r>
          </w:p>
        </w:tc>
      </w:tr>
      <w:tr w:rsidR="00C60135" w:rsidRPr="00A6741D" w14:paraId="0237A622" w14:textId="77777777" w:rsidTr="002140FE">
        <w:tc>
          <w:tcPr>
            <w:tcW w:w="562" w:type="dxa"/>
          </w:tcPr>
          <w:p w14:paraId="57E2E942" w14:textId="7DDF4FAD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40</w:t>
            </w:r>
          </w:p>
        </w:tc>
        <w:tc>
          <w:tcPr>
            <w:tcW w:w="1276" w:type="dxa"/>
            <w:shd w:val="clear" w:color="auto" w:fill="auto"/>
          </w:tcPr>
          <w:p w14:paraId="371B7FD0" w14:textId="40BCFA6F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Pr="00D2405E">
              <w:rPr>
                <w:lang w:val="ru-RU"/>
              </w:rPr>
              <w:t>4</w:t>
            </w:r>
          </w:p>
        </w:tc>
        <w:tc>
          <w:tcPr>
            <w:tcW w:w="1701" w:type="dxa"/>
            <w:shd w:val="clear" w:color="auto" w:fill="auto"/>
          </w:tcPr>
          <w:p w14:paraId="35032B8D" w14:textId="6E0509C9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55AA83A8" w14:textId="170123FB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Изменить срок автоматического сокрытия</w:t>
            </w:r>
          </w:p>
        </w:tc>
        <w:tc>
          <w:tcPr>
            <w:tcW w:w="3827" w:type="dxa"/>
            <w:shd w:val="clear" w:color="auto" w:fill="auto"/>
          </w:tcPr>
          <w:p w14:paraId="0989B028" w14:textId="18D284BD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объявления сотрудник может изменить срок автоматического объявления</w:t>
            </w:r>
          </w:p>
        </w:tc>
      </w:tr>
      <w:tr w:rsidR="00C60135" w:rsidRPr="00A6741D" w14:paraId="2729531A" w14:textId="77777777" w:rsidTr="002140FE">
        <w:tc>
          <w:tcPr>
            <w:tcW w:w="562" w:type="dxa"/>
          </w:tcPr>
          <w:p w14:paraId="2BE9B4DF" w14:textId="7B00A48B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41</w:t>
            </w:r>
          </w:p>
        </w:tc>
        <w:tc>
          <w:tcPr>
            <w:tcW w:w="1276" w:type="dxa"/>
            <w:shd w:val="clear" w:color="auto" w:fill="auto"/>
          </w:tcPr>
          <w:p w14:paraId="3FCC8DBA" w14:textId="15EAEDA0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Pr="00D2405E">
              <w:rPr>
                <w:lang w:val="ru-RU"/>
              </w:rPr>
              <w:t>5</w:t>
            </w:r>
          </w:p>
        </w:tc>
        <w:tc>
          <w:tcPr>
            <w:tcW w:w="1701" w:type="dxa"/>
            <w:shd w:val="clear" w:color="auto" w:fill="auto"/>
          </w:tcPr>
          <w:p w14:paraId="2565F3AF" w14:textId="52556293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5342559E" w14:textId="5E329D5E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Отменить автоматическое сокрытие</w:t>
            </w:r>
          </w:p>
        </w:tc>
        <w:tc>
          <w:tcPr>
            <w:tcW w:w="3827" w:type="dxa"/>
            <w:shd w:val="clear" w:color="auto" w:fill="auto"/>
          </w:tcPr>
          <w:p w14:paraId="32DB6E75" w14:textId="55ACC4F0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объявления сотрудник может отменить автоматическое сокрытие объявления</w:t>
            </w:r>
          </w:p>
        </w:tc>
      </w:tr>
      <w:tr w:rsidR="00C60135" w:rsidRPr="00A6741D" w14:paraId="0F723184" w14:textId="77777777" w:rsidTr="002140FE">
        <w:tc>
          <w:tcPr>
            <w:tcW w:w="562" w:type="dxa"/>
          </w:tcPr>
          <w:p w14:paraId="26668C7D" w14:textId="62B55CB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42</w:t>
            </w:r>
          </w:p>
        </w:tc>
        <w:tc>
          <w:tcPr>
            <w:tcW w:w="1276" w:type="dxa"/>
            <w:shd w:val="clear" w:color="auto" w:fill="auto"/>
          </w:tcPr>
          <w:p w14:paraId="47284C76" w14:textId="46D62C10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Pr="00D2405E">
              <w:rPr>
                <w:lang w:val="ru-RU"/>
              </w:rPr>
              <w:t>6</w:t>
            </w:r>
          </w:p>
        </w:tc>
        <w:tc>
          <w:tcPr>
            <w:tcW w:w="1701" w:type="dxa"/>
            <w:shd w:val="clear" w:color="auto" w:fill="auto"/>
          </w:tcPr>
          <w:p w14:paraId="700A156B" w14:textId="30B3734D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4DE49FCF" w14:textId="0B32CDC6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Изменить дату и время отложенной публикации</w:t>
            </w:r>
          </w:p>
        </w:tc>
        <w:tc>
          <w:tcPr>
            <w:tcW w:w="3827" w:type="dxa"/>
            <w:shd w:val="clear" w:color="auto" w:fill="auto"/>
          </w:tcPr>
          <w:p w14:paraId="56D39E71" w14:textId="1FC94E96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объявления сотрудник может изменить дату и время отложенной публикации объявления</w:t>
            </w:r>
          </w:p>
        </w:tc>
      </w:tr>
      <w:tr w:rsidR="00C60135" w:rsidRPr="00A6741D" w14:paraId="4CCB6D3F" w14:textId="77777777" w:rsidTr="002140FE">
        <w:tc>
          <w:tcPr>
            <w:tcW w:w="562" w:type="dxa"/>
          </w:tcPr>
          <w:p w14:paraId="06322C6F" w14:textId="62B28177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43</w:t>
            </w:r>
          </w:p>
        </w:tc>
        <w:tc>
          <w:tcPr>
            <w:tcW w:w="1276" w:type="dxa"/>
            <w:shd w:val="clear" w:color="auto" w:fill="auto"/>
          </w:tcPr>
          <w:p w14:paraId="4DDF4BBB" w14:textId="114F32A6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Pr="00D2405E">
              <w:rPr>
                <w:lang w:val="ru-RU"/>
              </w:rPr>
              <w:t>7</w:t>
            </w:r>
          </w:p>
        </w:tc>
        <w:tc>
          <w:tcPr>
            <w:tcW w:w="1701" w:type="dxa"/>
            <w:shd w:val="clear" w:color="auto" w:fill="auto"/>
          </w:tcPr>
          <w:p w14:paraId="0A6921A0" w14:textId="6F5B18E7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E3B9EAF" w14:textId="01BC8D32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Прикрепить новые файлы</w:t>
            </w:r>
          </w:p>
        </w:tc>
        <w:tc>
          <w:tcPr>
            <w:tcW w:w="3827" w:type="dxa"/>
            <w:shd w:val="clear" w:color="auto" w:fill="auto"/>
          </w:tcPr>
          <w:p w14:paraId="50439C2E" w14:textId="0281B839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При редактировании объявления сотрудник может прикрепить новые </w:t>
            </w:r>
            <w:r w:rsidRPr="00D2405E">
              <w:rPr>
                <w:lang w:val="ru-RU"/>
              </w:rPr>
              <w:lastRenderedPageBreak/>
              <w:t>файлы</w:t>
            </w:r>
          </w:p>
        </w:tc>
      </w:tr>
      <w:tr w:rsidR="00C60135" w:rsidRPr="00A6741D" w14:paraId="122ACEAB" w14:textId="77777777" w:rsidTr="002140FE">
        <w:tc>
          <w:tcPr>
            <w:tcW w:w="562" w:type="dxa"/>
          </w:tcPr>
          <w:p w14:paraId="756C5C07" w14:textId="751D99C7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lastRenderedPageBreak/>
              <w:t>44</w:t>
            </w:r>
          </w:p>
        </w:tc>
        <w:tc>
          <w:tcPr>
            <w:tcW w:w="1276" w:type="dxa"/>
            <w:shd w:val="clear" w:color="auto" w:fill="auto"/>
          </w:tcPr>
          <w:p w14:paraId="59135EBE" w14:textId="133F37CA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Pr="00D2405E">
              <w:rPr>
                <w:lang w:val="ru-RU"/>
              </w:rPr>
              <w:t>8</w:t>
            </w:r>
          </w:p>
        </w:tc>
        <w:tc>
          <w:tcPr>
            <w:tcW w:w="1701" w:type="dxa"/>
            <w:shd w:val="clear" w:color="auto" w:fill="auto"/>
          </w:tcPr>
          <w:p w14:paraId="572695EF" w14:textId="14D73E2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E52D5C6" w14:textId="5C819E9D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Открепить файлы</w:t>
            </w:r>
          </w:p>
        </w:tc>
        <w:tc>
          <w:tcPr>
            <w:tcW w:w="3827" w:type="dxa"/>
            <w:shd w:val="clear" w:color="auto" w:fill="auto"/>
          </w:tcPr>
          <w:p w14:paraId="4AE018F8" w14:textId="3D4CB540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объявления сотрудник может открепить прикрепленные ранее или при текущем редактировании файлы</w:t>
            </w:r>
          </w:p>
        </w:tc>
      </w:tr>
      <w:tr w:rsidR="00C60135" w:rsidRPr="00A6741D" w14:paraId="42797AF6" w14:textId="77777777" w:rsidTr="002140FE">
        <w:tc>
          <w:tcPr>
            <w:tcW w:w="562" w:type="dxa"/>
          </w:tcPr>
          <w:p w14:paraId="0FA01A5F" w14:textId="0BA1688C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45</w:t>
            </w:r>
          </w:p>
        </w:tc>
        <w:tc>
          <w:tcPr>
            <w:tcW w:w="1276" w:type="dxa"/>
            <w:shd w:val="clear" w:color="auto" w:fill="auto"/>
          </w:tcPr>
          <w:p w14:paraId="0C206596" w14:textId="42EF315E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Pr="00D2405E">
              <w:rPr>
                <w:lang w:val="ru-RU"/>
              </w:rPr>
              <w:t>9</w:t>
            </w:r>
          </w:p>
        </w:tc>
        <w:tc>
          <w:tcPr>
            <w:tcW w:w="1701" w:type="dxa"/>
            <w:shd w:val="clear" w:color="auto" w:fill="auto"/>
          </w:tcPr>
          <w:p w14:paraId="51E5F260" w14:textId="2077DE6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D902044" w14:textId="023CC08F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Прикрепить опрос</w:t>
            </w:r>
          </w:p>
        </w:tc>
        <w:tc>
          <w:tcPr>
            <w:tcW w:w="3827" w:type="dxa"/>
            <w:shd w:val="clear" w:color="auto" w:fill="auto"/>
          </w:tcPr>
          <w:p w14:paraId="1D32D747" w14:textId="5F8F65A3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объявления сотрудник может прикрепить опрос</w:t>
            </w:r>
          </w:p>
        </w:tc>
      </w:tr>
      <w:tr w:rsidR="00C60135" w:rsidRPr="00A6741D" w14:paraId="128CB2B0" w14:textId="77777777" w:rsidTr="002140FE">
        <w:tc>
          <w:tcPr>
            <w:tcW w:w="562" w:type="dxa"/>
          </w:tcPr>
          <w:p w14:paraId="13F8A2CE" w14:textId="4A348313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46</w:t>
            </w:r>
          </w:p>
        </w:tc>
        <w:tc>
          <w:tcPr>
            <w:tcW w:w="1276" w:type="dxa"/>
            <w:shd w:val="clear" w:color="auto" w:fill="auto"/>
          </w:tcPr>
          <w:p w14:paraId="448A63EB" w14:textId="3FE4AE6D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E-1.2.10</w:t>
            </w:r>
          </w:p>
        </w:tc>
        <w:tc>
          <w:tcPr>
            <w:tcW w:w="1701" w:type="dxa"/>
            <w:shd w:val="clear" w:color="auto" w:fill="auto"/>
          </w:tcPr>
          <w:p w14:paraId="0C281939" w14:textId="08836A0F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95C53EE" w14:textId="171CB85A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Изменить категории</w:t>
            </w:r>
          </w:p>
        </w:tc>
        <w:tc>
          <w:tcPr>
            <w:tcW w:w="3827" w:type="dxa"/>
            <w:shd w:val="clear" w:color="auto" w:fill="auto"/>
          </w:tcPr>
          <w:p w14:paraId="660CC273" w14:textId="413CD527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объявления сотрудник может изменить список категорий объявлени</w:t>
            </w:r>
            <w:r w:rsidR="00C536B1" w:rsidRPr="00D2405E">
              <w:rPr>
                <w:lang w:val="ru-RU"/>
              </w:rPr>
              <w:t>я</w:t>
            </w:r>
          </w:p>
        </w:tc>
      </w:tr>
      <w:tr w:rsidR="00C60135" w:rsidRPr="00A6741D" w14:paraId="61B0EF3B" w14:textId="77777777" w:rsidTr="002140FE">
        <w:tc>
          <w:tcPr>
            <w:tcW w:w="562" w:type="dxa"/>
          </w:tcPr>
          <w:p w14:paraId="14025C45" w14:textId="5B953CED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47</w:t>
            </w:r>
          </w:p>
        </w:tc>
        <w:tc>
          <w:tcPr>
            <w:tcW w:w="1276" w:type="dxa"/>
            <w:shd w:val="clear" w:color="auto" w:fill="auto"/>
          </w:tcPr>
          <w:p w14:paraId="399A7DA9" w14:textId="7F94BB00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E-1.2.11</w:t>
            </w:r>
          </w:p>
        </w:tc>
        <w:tc>
          <w:tcPr>
            <w:tcW w:w="1701" w:type="dxa"/>
            <w:shd w:val="clear" w:color="auto" w:fill="auto"/>
          </w:tcPr>
          <w:p w14:paraId="76D397E1" w14:textId="774E9753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2E768AA0" w14:textId="5CD80C9C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Сохранить изменения</w:t>
            </w:r>
          </w:p>
        </w:tc>
        <w:tc>
          <w:tcPr>
            <w:tcW w:w="3827" w:type="dxa"/>
            <w:shd w:val="clear" w:color="auto" w:fill="auto"/>
          </w:tcPr>
          <w:p w14:paraId="14B0E795" w14:textId="2C744341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Для сохранения внесенных изменений сотрудник должен сохранить внесенные изменения</w:t>
            </w:r>
          </w:p>
        </w:tc>
      </w:tr>
      <w:tr w:rsidR="00C60135" w:rsidRPr="00A6741D" w14:paraId="034904E3" w14:textId="77777777" w:rsidTr="002140FE">
        <w:tc>
          <w:tcPr>
            <w:tcW w:w="562" w:type="dxa"/>
          </w:tcPr>
          <w:p w14:paraId="56ABB6BE" w14:textId="074F45D0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48</w:t>
            </w:r>
          </w:p>
        </w:tc>
        <w:tc>
          <w:tcPr>
            <w:tcW w:w="1276" w:type="dxa"/>
            <w:shd w:val="clear" w:color="auto" w:fill="auto"/>
          </w:tcPr>
          <w:p w14:paraId="148E73DD" w14:textId="6C28BD80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E-1.2.12</w:t>
            </w:r>
          </w:p>
        </w:tc>
        <w:tc>
          <w:tcPr>
            <w:tcW w:w="1701" w:type="dxa"/>
            <w:shd w:val="clear" w:color="auto" w:fill="auto"/>
          </w:tcPr>
          <w:p w14:paraId="37FF9AC9" w14:textId="285B9784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63E1DF05" w14:textId="21C05658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Отменить изменение</w:t>
            </w:r>
          </w:p>
        </w:tc>
        <w:tc>
          <w:tcPr>
            <w:tcW w:w="3827" w:type="dxa"/>
            <w:shd w:val="clear" w:color="auto" w:fill="auto"/>
          </w:tcPr>
          <w:p w14:paraId="6B35A006" w14:textId="396ECD1E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Для отмены внесенных при редактировании объявления изменений сотрудник может отменить изменения</w:t>
            </w:r>
          </w:p>
        </w:tc>
      </w:tr>
      <w:tr w:rsidR="00C60135" w:rsidRPr="00A6741D" w14:paraId="015327D4" w14:textId="77777777" w:rsidTr="002140FE">
        <w:tc>
          <w:tcPr>
            <w:tcW w:w="562" w:type="dxa"/>
          </w:tcPr>
          <w:p w14:paraId="2AC0F502" w14:textId="0A446F5B" w:rsidR="00C60135" w:rsidRPr="0004783B" w:rsidRDefault="0004783B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49</w:t>
            </w:r>
          </w:p>
        </w:tc>
        <w:tc>
          <w:tcPr>
            <w:tcW w:w="1276" w:type="dxa"/>
            <w:shd w:val="clear" w:color="auto" w:fill="auto"/>
          </w:tcPr>
          <w:p w14:paraId="47842338" w14:textId="637C967B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E-1.3</w:t>
            </w:r>
          </w:p>
        </w:tc>
        <w:tc>
          <w:tcPr>
            <w:tcW w:w="1701" w:type="dxa"/>
            <w:shd w:val="clear" w:color="auto" w:fill="auto"/>
          </w:tcPr>
          <w:p w14:paraId="3347FEDA" w14:textId="3DA5DEBA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6C08AD10" w14:textId="1F5E4A9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Собрать статистику просмотра объявлений</w:t>
            </w:r>
          </w:p>
        </w:tc>
        <w:tc>
          <w:tcPr>
            <w:tcW w:w="3827" w:type="dxa"/>
            <w:shd w:val="clear" w:color="auto" w:fill="auto"/>
          </w:tcPr>
          <w:p w14:paraId="23E41DAC" w14:textId="7F5FF4C4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собирать статистку просмотра любого своего объявления</w:t>
            </w:r>
          </w:p>
        </w:tc>
      </w:tr>
      <w:tr w:rsidR="00C60135" w:rsidRPr="00A6741D" w14:paraId="5483D027" w14:textId="77777777" w:rsidTr="002140FE">
        <w:tc>
          <w:tcPr>
            <w:tcW w:w="562" w:type="dxa"/>
          </w:tcPr>
          <w:p w14:paraId="5ABFB505" w14:textId="25764D1F" w:rsidR="00C60135" w:rsidRPr="0004783B" w:rsidRDefault="0004783B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50</w:t>
            </w:r>
          </w:p>
        </w:tc>
        <w:tc>
          <w:tcPr>
            <w:tcW w:w="1276" w:type="dxa"/>
            <w:shd w:val="clear" w:color="auto" w:fill="auto"/>
          </w:tcPr>
          <w:p w14:paraId="2BC8B304" w14:textId="1F3DFDB7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E-1.4</w:t>
            </w:r>
          </w:p>
        </w:tc>
        <w:tc>
          <w:tcPr>
            <w:tcW w:w="1701" w:type="dxa"/>
            <w:shd w:val="clear" w:color="auto" w:fill="auto"/>
          </w:tcPr>
          <w:p w14:paraId="4D8871D3" w14:textId="283B085C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06838F89" w14:textId="7BBC71B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Удалить объявление</w:t>
            </w:r>
          </w:p>
        </w:tc>
        <w:tc>
          <w:tcPr>
            <w:tcW w:w="3827" w:type="dxa"/>
            <w:shd w:val="clear" w:color="auto" w:fill="auto"/>
          </w:tcPr>
          <w:p w14:paraId="0026331F" w14:textId="22E82B63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удалить любое свое объявление.</w:t>
            </w:r>
          </w:p>
        </w:tc>
      </w:tr>
      <w:tr w:rsidR="00C60135" w:rsidRPr="00A6741D" w14:paraId="10CA2F21" w14:textId="77777777" w:rsidTr="002140FE">
        <w:tc>
          <w:tcPr>
            <w:tcW w:w="562" w:type="dxa"/>
          </w:tcPr>
          <w:p w14:paraId="7EAE503E" w14:textId="2D1272A2" w:rsidR="00C60135" w:rsidRPr="0004783B" w:rsidRDefault="0004783B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51</w:t>
            </w:r>
          </w:p>
        </w:tc>
        <w:tc>
          <w:tcPr>
            <w:tcW w:w="1276" w:type="dxa"/>
            <w:shd w:val="clear" w:color="auto" w:fill="auto"/>
          </w:tcPr>
          <w:p w14:paraId="00494C58" w14:textId="01E04ED8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E-1.5</w:t>
            </w:r>
          </w:p>
        </w:tc>
        <w:tc>
          <w:tcPr>
            <w:tcW w:w="1701" w:type="dxa"/>
            <w:shd w:val="clear" w:color="auto" w:fill="auto"/>
          </w:tcPr>
          <w:p w14:paraId="17027C27" w14:textId="153D56A4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55618FC7" w14:textId="6D317E76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Скрыть объявление</w:t>
            </w:r>
          </w:p>
        </w:tc>
        <w:tc>
          <w:tcPr>
            <w:tcW w:w="3827" w:type="dxa"/>
            <w:shd w:val="clear" w:color="auto" w:fill="auto"/>
          </w:tcPr>
          <w:p w14:paraId="1AD5A290" w14:textId="1ECD5E2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скрыть любое свое опубликованное объявление</w:t>
            </w:r>
          </w:p>
        </w:tc>
      </w:tr>
      <w:tr w:rsidR="00C60135" w:rsidRPr="00A6741D" w14:paraId="24606E6B" w14:textId="77777777" w:rsidTr="002140FE">
        <w:tc>
          <w:tcPr>
            <w:tcW w:w="562" w:type="dxa"/>
          </w:tcPr>
          <w:p w14:paraId="5876DCBA" w14:textId="4A063C4D" w:rsidR="00C60135" w:rsidRPr="0004783B" w:rsidRDefault="0004783B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52</w:t>
            </w:r>
          </w:p>
        </w:tc>
        <w:tc>
          <w:tcPr>
            <w:tcW w:w="1276" w:type="dxa"/>
            <w:shd w:val="clear" w:color="auto" w:fill="auto"/>
          </w:tcPr>
          <w:p w14:paraId="62FEBB4A" w14:textId="47A16CDC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E-1.6</w:t>
            </w:r>
          </w:p>
        </w:tc>
        <w:tc>
          <w:tcPr>
            <w:tcW w:w="1701" w:type="dxa"/>
            <w:shd w:val="clear" w:color="auto" w:fill="auto"/>
          </w:tcPr>
          <w:p w14:paraId="6163F00E" w14:textId="16DA0F56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51FD31AF" w14:textId="468B20CC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скрытыми объявлениями</w:t>
            </w:r>
          </w:p>
        </w:tc>
        <w:tc>
          <w:tcPr>
            <w:tcW w:w="3827" w:type="dxa"/>
            <w:shd w:val="clear" w:color="auto" w:fill="auto"/>
          </w:tcPr>
          <w:p w14:paraId="7967F64A" w14:textId="627601AE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совершать различные действия над своими скрытыми объявлениями</w:t>
            </w:r>
          </w:p>
        </w:tc>
      </w:tr>
      <w:tr w:rsidR="00C60135" w:rsidRPr="00A6741D" w14:paraId="2A7ADCAE" w14:textId="77777777" w:rsidTr="002140FE">
        <w:tc>
          <w:tcPr>
            <w:tcW w:w="562" w:type="dxa"/>
          </w:tcPr>
          <w:p w14:paraId="70FABCC3" w14:textId="765CBB6F" w:rsidR="00C60135" w:rsidRPr="0004783B" w:rsidRDefault="0004783B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53</w:t>
            </w:r>
          </w:p>
        </w:tc>
        <w:tc>
          <w:tcPr>
            <w:tcW w:w="1276" w:type="dxa"/>
            <w:shd w:val="clear" w:color="auto" w:fill="auto"/>
          </w:tcPr>
          <w:p w14:paraId="5E2872AF" w14:textId="642B6CAA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E-1.6.1</w:t>
            </w:r>
          </w:p>
        </w:tc>
        <w:tc>
          <w:tcPr>
            <w:tcW w:w="1701" w:type="dxa"/>
            <w:shd w:val="clear" w:color="auto" w:fill="auto"/>
          </w:tcPr>
          <w:p w14:paraId="50C48880" w14:textId="70F4AAA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1EB58A0B" w14:textId="75436390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Просмотреть список скрытых объявлений</w:t>
            </w:r>
          </w:p>
        </w:tc>
        <w:tc>
          <w:tcPr>
            <w:tcW w:w="3827" w:type="dxa"/>
            <w:shd w:val="clear" w:color="auto" w:fill="auto"/>
          </w:tcPr>
          <w:p w14:paraId="357D7EEB" w14:textId="354F939C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просмотреть список своих скрытых объявлений</w:t>
            </w:r>
          </w:p>
        </w:tc>
      </w:tr>
      <w:tr w:rsidR="00C60135" w:rsidRPr="00D2405E" w14:paraId="2B9042E5" w14:textId="77777777" w:rsidTr="002140FE">
        <w:tc>
          <w:tcPr>
            <w:tcW w:w="562" w:type="dxa"/>
          </w:tcPr>
          <w:p w14:paraId="4E6702DE" w14:textId="431F8D30" w:rsidR="00C60135" w:rsidRPr="0004783B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5</w:t>
            </w:r>
            <w:r w:rsidR="0004783B">
              <w:rPr>
                <w:lang w:val="ru-RU"/>
              </w:rPr>
              <w:t>4</w:t>
            </w:r>
          </w:p>
        </w:tc>
        <w:tc>
          <w:tcPr>
            <w:tcW w:w="1276" w:type="dxa"/>
            <w:shd w:val="clear" w:color="auto" w:fill="auto"/>
          </w:tcPr>
          <w:p w14:paraId="60E5CCB9" w14:textId="48DE8ABC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E-1.6.</w:t>
            </w:r>
            <w:r w:rsidRPr="00D2405E">
              <w:rPr>
                <w:lang w:val="ru-RU"/>
              </w:rPr>
              <w:t>2</w:t>
            </w:r>
          </w:p>
        </w:tc>
        <w:tc>
          <w:tcPr>
            <w:tcW w:w="1701" w:type="dxa"/>
            <w:shd w:val="clear" w:color="auto" w:fill="auto"/>
          </w:tcPr>
          <w:p w14:paraId="6AEBB962" w14:textId="1C7D1794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033DF2E" w14:textId="05FE54F9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Восстановить скрытое объявление</w:t>
            </w:r>
          </w:p>
        </w:tc>
        <w:tc>
          <w:tcPr>
            <w:tcW w:w="3827" w:type="dxa"/>
            <w:shd w:val="clear" w:color="auto" w:fill="auto"/>
          </w:tcPr>
          <w:p w14:paraId="1105EE36" w14:textId="090E7D8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восстановить любое свое скрытое объявление, если оно еще не было удалено. Аудитория объявления не при восстановлении объявления не получает уведомлений</w:t>
            </w:r>
          </w:p>
        </w:tc>
      </w:tr>
      <w:tr w:rsidR="00C60135" w:rsidRPr="00A6741D" w14:paraId="28BD37F1" w14:textId="77777777" w:rsidTr="002140FE">
        <w:tc>
          <w:tcPr>
            <w:tcW w:w="562" w:type="dxa"/>
          </w:tcPr>
          <w:p w14:paraId="0B6F438C" w14:textId="1E80F6B7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5</w:t>
            </w:r>
            <w:r w:rsidR="0004783B">
              <w:rPr>
                <w:lang w:val="ru-RU"/>
              </w:rPr>
              <w:t>5</w:t>
            </w:r>
          </w:p>
        </w:tc>
        <w:tc>
          <w:tcPr>
            <w:tcW w:w="1276" w:type="dxa"/>
            <w:shd w:val="clear" w:color="auto" w:fill="auto"/>
          </w:tcPr>
          <w:p w14:paraId="467F099B" w14:textId="454912B7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E-1.6.</w:t>
            </w:r>
            <w:r w:rsidRPr="00D2405E">
              <w:rPr>
                <w:lang w:val="ru-RU"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14:paraId="12A05E8C" w14:textId="0433E679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2D57CF2B" w14:textId="556F24CE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Удалить скрытое объявление</w:t>
            </w:r>
          </w:p>
        </w:tc>
        <w:tc>
          <w:tcPr>
            <w:tcW w:w="3827" w:type="dxa"/>
            <w:shd w:val="clear" w:color="auto" w:fill="auto"/>
          </w:tcPr>
          <w:p w14:paraId="1CB361D7" w14:textId="3CE6C9BE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удалить свое скрытое объявление</w:t>
            </w:r>
          </w:p>
        </w:tc>
      </w:tr>
      <w:tr w:rsidR="00C60135" w:rsidRPr="00A6741D" w14:paraId="4367D741" w14:textId="77777777" w:rsidTr="002140FE">
        <w:tc>
          <w:tcPr>
            <w:tcW w:w="562" w:type="dxa"/>
          </w:tcPr>
          <w:p w14:paraId="404C16FA" w14:textId="2340A215" w:rsidR="00C60135" w:rsidRPr="00D2405E" w:rsidRDefault="0004783B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>
              <w:rPr>
                <w:lang w:val="ru-RU"/>
              </w:rPr>
              <w:t>56</w:t>
            </w:r>
          </w:p>
        </w:tc>
        <w:tc>
          <w:tcPr>
            <w:tcW w:w="1276" w:type="dxa"/>
            <w:shd w:val="clear" w:color="auto" w:fill="auto"/>
          </w:tcPr>
          <w:p w14:paraId="421A533B" w14:textId="0BF21F7A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E-1.7</w:t>
            </w:r>
          </w:p>
        </w:tc>
        <w:tc>
          <w:tcPr>
            <w:tcW w:w="1701" w:type="dxa"/>
            <w:shd w:val="clear" w:color="auto" w:fill="auto"/>
          </w:tcPr>
          <w:p w14:paraId="06F7D32E" w14:textId="62AE3BB9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6C6D4FE5" w14:textId="51360F1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отложенными объявлениями</w:t>
            </w:r>
          </w:p>
        </w:tc>
        <w:tc>
          <w:tcPr>
            <w:tcW w:w="3827" w:type="dxa"/>
            <w:shd w:val="clear" w:color="auto" w:fill="auto"/>
          </w:tcPr>
          <w:p w14:paraId="389EE945" w14:textId="21ED8188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управлять своими отложенными объявлениями</w:t>
            </w:r>
          </w:p>
        </w:tc>
      </w:tr>
      <w:tr w:rsidR="00C60135" w:rsidRPr="00A6741D" w14:paraId="6AA4D60C" w14:textId="77777777" w:rsidTr="002140FE">
        <w:tc>
          <w:tcPr>
            <w:tcW w:w="562" w:type="dxa"/>
          </w:tcPr>
          <w:p w14:paraId="7DA9E4F3" w14:textId="5AF5817C" w:rsidR="00C60135" w:rsidRPr="00D2405E" w:rsidRDefault="0004783B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lastRenderedPageBreak/>
              <w:t>57</w:t>
            </w:r>
          </w:p>
        </w:tc>
        <w:tc>
          <w:tcPr>
            <w:tcW w:w="1276" w:type="dxa"/>
            <w:shd w:val="clear" w:color="auto" w:fill="auto"/>
          </w:tcPr>
          <w:p w14:paraId="79C13629" w14:textId="2F8EFD46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E-1.7.1</w:t>
            </w:r>
          </w:p>
        </w:tc>
        <w:tc>
          <w:tcPr>
            <w:tcW w:w="1701" w:type="dxa"/>
            <w:shd w:val="clear" w:color="auto" w:fill="auto"/>
          </w:tcPr>
          <w:p w14:paraId="0447B4B7" w14:textId="1B97291E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4DEC80A9" w14:textId="111130B4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Просмотреть список отложенных объявлений</w:t>
            </w:r>
          </w:p>
        </w:tc>
        <w:tc>
          <w:tcPr>
            <w:tcW w:w="3827" w:type="dxa"/>
            <w:shd w:val="clear" w:color="auto" w:fill="auto"/>
          </w:tcPr>
          <w:p w14:paraId="0510A55F" w14:textId="5B8623D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просмотреть список своих отложенных объявлений</w:t>
            </w:r>
          </w:p>
        </w:tc>
      </w:tr>
      <w:tr w:rsidR="00C60135" w:rsidRPr="00A6741D" w14:paraId="4B427796" w14:textId="77777777" w:rsidTr="002140FE">
        <w:tc>
          <w:tcPr>
            <w:tcW w:w="562" w:type="dxa"/>
          </w:tcPr>
          <w:p w14:paraId="0132D941" w14:textId="3BBC66EF" w:rsidR="00C60135" w:rsidRPr="00D2405E" w:rsidRDefault="0004783B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58</w:t>
            </w:r>
          </w:p>
        </w:tc>
        <w:tc>
          <w:tcPr>
            <w:tcW w:w="1276" w:type="dxa"/>
            <w:shd w:val="clear" w:color="auto" w:fill="auto"/>
          </w:tcPr>
          <w:p w14:paraId="16C547E4" w14:textId="4419964B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E-1.7.2</w:t>
            </w:r>
          </w:p>
        </w:tc>
        <w:tc>
          <w:tcPr>
            <w:tcW w:w="1701" w:type="dxa"/>
            <w:shd w:val="clear" w:color="auto" w:fill="auto"/>
          </w:tcPr>
          <w:p w14:paraId="2963AEED" w14:textId="24A79503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03A88CF" w14:textId="4C0C5ECB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Сразу опубликовать отложенное объявление</w:t>
            </w:r>
          </w:p>
        </w:tc>
        <w:tc>
          <w:tcPr>
            <w:tcW w:w="3827" w:type="dxa"/>
            <w:shd w:val="clear" w:color="auto" w:fill="auto"/>
          </w:tcPr>
          <w:p w14:paraId="109F5311" w14:textId="119D6F42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имеет возможность сразу опубликовать отложенное объявление, автором которого является</w:t>
            </w:r>
          </w:p>
        </w:tc>
      </w:tr>
      <w:tr w:rsidR="00C60135" w:rsidRPr="00A6741D" w14:paraId="5EE1E4BF" w14:textId="77777777" w:rsidTr="002140FE">
        <w:tc>
          <w:tcPr>
            <w:tcW w:w="562" w:type="dxa"/>
          </w:tcPr>
          <w:p w14:paraId="594455BA" w14:textId="37D0C520" w:rsidR="00C60135" w:rsidRPr="00D2405E" w:rsidRDefault="00D14696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59</w:t>
            </w:r>
          </w:p>
        </w:tc>
        <w:tc>
          <w:tcPr>
            <w:tcW w:w="1276" w:type="dxa"/>
            <w:shd w:val="clear" w:color="auto" w:fill="auto"/>
          </w:tcPr>
          <w:p w14:paraId="2D99B6F5" w14:textId="5FC204D3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E-1.7.</w:t>
            </w:r>
            <w:r w:rsidRPr="00D2405E">
              <w:rPr>
                <w:lang w:val="ru-RU"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14:paraId="7D0CAE8A" w14:textId="3140084A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6A90E6A8" w14:textId="6AD47AF7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Редактировать отложенное объявление</w:t>
            </w:r>
          </w:p>
        </w:tc>
        <w:tc>
          <w:tcPr>
            <w:tcW w:w="3827" w:type="dxa"/>
            <w:shd w:val="clear" w:color="auto" w:fill="auto"/>
          </w:tcPr>
          <w:p w14:paraId="53EDA50E" w14:textId="2B6BFDC0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редактировать отложенное объявление, автором которого является</w:t>
            </w:r>
          </w:p>
        </w:tc>
      </w:tr>
      <w:tr w:rsidR="00C60135" w:rsidRPr="00A6741D" w14:paraId="57683C3A" w14:textId="77777777" w:rsidTr="002140FE">
        <w:tc>
          <w:tcPr>
            <w:tcW w:w="562" w:type="dxa"/>
          </w:tcPr>
          <w:p w14:paraId="22809716" w14:textId="7BA3E474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6</w:t>
            </w:r>
            <w:r w:rsidR="00D14696">
              <w:rPr>
                <w:lang w:val="ru-RU"/>
              </w:rPr>
              <w:t>0</w:t>
            </w:r>
          </w:p>
        </w:tc>
        <w:tc>
          <w:tcPr>
            <w:tcW w:w="1276" w:type="dxa"/>
            <w:shd w:val="clear" w:color="auto" w:fill="auto"/>
          </w:tcPr>
          <w:p w14:paraId="3A30DB38" w14:textId="7DC78CDC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E-1.7.</w:t>
            </w:r>
            <w:r w:rsidRPr="00D2405E">
              <w:rPr>
                <w:lang w:val="ru-RU"/>
              </w:rPr>
              <w:t>4</w:t>
            </w:r>
          </w:p>
        </w:tc>
        <w:tc>
          <w:tcPr>
            <w:tcW w:w="1701" w:type="dxa"/>
            <w:shd w:val="clear" w:color="auto" w:fill="auto"/>
          </w:tcPr>
          <w:p w14:paraId="7F56BDF8" w14:textId="6B73C4B0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3DC2D000" w14:textId="534D7C03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Удалить отложенное объявление</w:t>
            </w:r>
          </w:p>
        </w:tc>
        <w:tc>
          <w:tcPr>
            <w:tcW w:w="3827" w:type="dxa"/>
            <w:shd w:val="clear" w:color="auto" w:fill="auto"/>
          </w:tcPr>
          <w:p w14:paraId="75B2620B" w14:textId="5E9B6477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удалить отложенное объявление, автором которого является</w:t>
            </w:r>
          </w:p>
        </w:tc>
      </w:tr>
      <w:tr w:rsidR="0004783B" w:rsidRPr="00A6741D" w14:paraId="60AE8668" w14:textId="77777777" w:rsidTr="002140FE">
        <w:tc>
          <w:tcPr>
            <w:tcW w:w="562" w:type="dxa"/>
          </w:tcPr>
          <w:p w14:paraId="5EAEC0FA" w14:textId="695969E4" w:rsidR="0004783B" w:rsidRPr="00D14696" w:rsidRDefault="00D14696" w:rsidP="0004783B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61</w:t>
            </w:r>
          </w:p>
        </w:tc>
        <w:tc>
          <w:tcPr>
            <w:tcW w:w="1276" w:type="dxa"/>
            <w:shd w:val="clear" w:color="auto" w:fill="auto"/>
          </w:tcPr>
          <w:p w14:paraId="712E1108" w14:textId="12110DDB" w:rsidR="0004783B" w:rsidRPr="00D2405E" w:rsidRDefault="0004783B" w:rsidP="0004783B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E-2</w:t>
            </w:r>
          </w:p>
        </w:tc>
        <w:tc>
          <w:tcPr>
            <w:tcW w:w="1701" w:type="dxa"/>
            <w:shd w:val="clear" w:color="auto" w:fill="auto"/>
          </w:tcPr>
          <w:p w14:paraId="0F50546C" w14:textId="334D43BB" w:rsidR="0004783B" w:rsidRPr="00D2405E" w:rsidRDefault="0004783B" w:rsidP="0004783B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17C37819" w14:textId="362C271D" w:rsidR="0004783B" w:rsidRPr="00D2405E" w:rsidRDefault="0004783B" w:rsidP="0004783B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опросами</w:t>
            </w:r>
          </w:p>
        </w:tc>
        <w:tc>
          <w:tcPr>
            <w:tcW w:w="3827" w:type="dxa"/>
            <w:shd w:val="clear" w:color="auto" w:fill="auto"/>
          </w:tcPr>
          <w:p w14:paraId="40E307C9" w14:textId="56E556A1" w:rsidR="0004783B" w:rsidRPr="00D2405E" w:rsidRDefault="0004783B" w:rsidP="0004783B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управлять опросами на доске объявлений</w:t>
            </w:r>
          </w:p>
        </w:tc>
      </w:tr>
      <w:tr w:rsidR="0004783B" w:rsidRPr="00A6741D" w14:paraId="764448B4" w14:textId="77777777" w:rsidTr="002140FE">
        <w:tc>
          <w:tcPr>
            <w:tcW w:w="562" w:type="dxa"/>
          </w:tcPr>
          <w:p w14:paraId="75D6E08E" w14:textId="29A9EC20" w:rsidR="0004783B" w:rsidRPr="00D14696" w:rsidRDefault="00D14696" w:rsidP="0004783B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62</w:t>
            </w:r>
          </w:p>
        </w:tc>
        <w:tc>
          <w:tcPr>
            <w:tcW w:w="1276" w:type="dxa"/>
            <w:shd w:val="clear" w:color="auto" w:fill="auto"/>
          </w:tcPr>
          <w:p w14:paraId="4F719A86" w14:textId="619B72DD" w:rsidR="0004783B" w:rsidRPr="00D2405E" w:rsidRDefault="0004783B" w:rsidP="0004783B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E-2</w:t>
            </w:r>
            <w:r w:rsidRPr="00D2405E">
              <w:t>.1</w:t>
            </w:r>
          </w:p>
        </w:tc>
        <w:tc>
          <w:tcPr>
            <w:tcW w:w="1701" w:type="dxa"/>
            <w:shd w:val="clear" w:color="auto" w:fill="auto"/>
          </w:tcPr>
          <w:p w14:paraId="5441F918" w14:textId="41AB98B8" w:rsidR="0004783B" w:rsidRPr="00D2405E" w:rsidRDefault="0004783B" w:rsidP="0004783B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01FDF593" w14:textId="20CAB3FF" w:rsidR="0004783B" w:rsidRPr="00D2405E" w:rsidRDefault="0004783B" w:rsidP="0004783B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Собрать результаты опроса</w:t>
            </w:r>
          </w:p>
        </w:tc>
        <w:tc>
          <w:tcPr>
            <w:tcW w:w="3827" w:type="dxa"/>
            <w:shd w:val="clear" w:color="auto" w:fill="auto"/>
          </w:tcPr>
          <w:p w14:paraId="06C2B271" w14:textId="014E4C89" w:rsidR="0004783B" w:rsidRPr="00D2405E" w:rsidRDefault="0004783B" w:rsidP="0004783B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собрать результаты любого опроса, автором которого является</w:t>
            </w:r>
          </w:p>
        </w:tc>
      </w:tr>
      <w:tr w:rsidR="0004783B" w:rsidRPr="00A6741D" w14:paraId="211D3223" w14:textId="77777777" w:rsidTr="002140FE">
        <w:tc>
          <w:tcPr>
            <w:tcW w:w="562" w:type="dxa"/>
          </w:tcPr>
          <w:p w14:paraId="47EFD0D5" w14:textId="62409AD0" w:rsidR="0004783B" w:rsidRPr="00D14696" w:rsidRDefault="00D14696" w:rsidP="0004783B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63</w:t>
            </w:r>
          </w:p>
        </w:tc>
        <w:tc>
          <w:tcPr>
            <w:tcW w:w="1276" w:type="dxa"/>
            <w:shd w:val="clear" w:color="auto" w:fill="auto"/>
          </w:tcPr>
          <w:p w14:paraId="13E86D69" w14:textId="25E8F43E" w:rsidR="0004783B" w:rsidRPr="00D2405E" w:rsidRDefault="0004783B" w:rsidP="0004783B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E-2.1.1</w:t>
            </w:r>
          </w:p>
        </w:tc>
        <w:tc>
          <w:tcPr>
            <w:tcW w:w="1701" w:type="dxa"/>
            <w:shd w:val="clear" w:color="auto" w:fill="auto"/>
          </w:tcPr>
          <w:p w14:paraId="56BA03F9" w14:textId="023F8660" w:rsidR="0004783B" w:rsidRPr="00D2405E" w:rsidRDefault="0004783B" w:rsidP="0004783B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39375574" w14:textId="1AA21DCA" w:rsidR="0004783B" w:rsidRPr="00D2405E" w:rsidRDefault="0004783B" w:rsidP="0004783B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Выгрузить результаты опроса</w:t>
            </w:r>
          </w:p>
        </w:tc>
        <w:tc>
          <w:tcPr>
            <w:tcW w:w="3827" w:type="dxa"/>
            <w:shd w:val="clear" w:color="auto" w:fill="auto"/>
          </w:tcPr>
          <w:p w14:paraId="1AD60F7F" w14:textId="185F6EAC" w:rsidR="0004783B" w:rsidRPr="00D2405E" w:rsidRDefault="0004783B" w:rsidP="0004783B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выгрузить результаты опроса в различных форматах</w:t>
            </w:r>
          </w:p>
        </w:tc>
      </w:tr>
      <w:tr w:rsidR="0004783B" w:rsidRPr="00A6741D" w14:paraId="68655A62" w14:textId="77777777" w:rsidTr="002140FE">
        <w:tc>
          <w:tcPr>
            <w:tcW w:w="562" w:type="dxa"/>
          </w:tcPr>
          <w:p w14:paraId="57FDF0AD" w14:textId="72E9B79D" w:rsidR="0004783B" w:rsidRPr="00D14696" w:rsidRDefault="00D14696" w:rsidP="0004783B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64</w:t>
            </w:r>
          </w:p>
        </w:tc>
        <w:tc>
          <w:tcPr>
            <w:tcW w:w="1276" w:type="dxa"/>
            <w:shd w:val="clear" w:color="auto" w:fill="auto"/>
          </w:tcPr>
          <w:p w14:paraId="295CAD5F" w14:textId="48B9175E" w:rsidR="0004783B" w:rsidRPr="00D2405E" w:rsidRDefault="0004783B" w:rsidP="0004783B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E-2</w:t>
            </w:r>
            <w:r w:rsidRPr="00D2405E">
              <w:t>.2</w:t>
            </w:r>
          </w:p>
        </w:tc>
        <w:tc>
          <w:tcPr>
            <w:tcW w:w="1701" w:type="dxa"/>
            <w:shd w:val="clear" w:color="auto" w:fill="auto"/>
          </w:tcPr>
          <w:p w14:paraId="6373D86C" w14:textId="5D058F19" w:rsidR="0004783B" w:rsidRPr="00D2405E" w:rsidRDefault="0004783B" w:rsidP="0004783B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6E4288F0" w14:textId="3B7E30FE" w:rsidR="0004783B" w:rsidRPr="00D2405E" w:rsidRDefault="0004783B" w:rsidP="0004783B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Закрыть опрос</w:t>
            </w:r>
          </w:p>
        </w:tc>
        <w:tc>
          <w:tcPr>
            <w:tcW w:w="3827" w:type="dxa"/>
            <w:shd w:val="clear" w:color="auto" w:fill="auto"/>
          </w:tcPr>
          <w:p w14:paraId="098C5A00" w14:textId="3B991328" w:rsidR="0004783B" w:rsidRPr="00D2405E" w:rsidRDefault="0004783B" w:rsidP="0004783B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остановить голосование в любом опросе, автором которого является, закрыв его</w:t>
            </w:r>
          </w:p>
        </w:tc>
      </w:tr>
      <w:tr w:rsidR="00722739" w:rsidRPr="00A6741D" w14:paraId="127450FD" w14:textId="77777777" w:rsidTr="002140FE">
        <w:tc>
          <w:tcPr>
            <w:tcW w:w="562" w:type="dxa"/>
          </w:tcPr>
          <w:p w14:paraId="6AEF950F" w14:textId="73A3BF63" w:rsidR="00722739" w:rsidRDefault="00722739" w:rsidP="0072273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65</w:t>
            </w:r>
          </w:p>
        </w:tc>
        <w:tc>
          <w:tcPr>
            <w:tcW w:w="1276" w:type="dxa"/>
            <w:shd w:val="clear" w:color="auto" w:fill="auto"/>
          </w:tcPr>
          <w:p w14:paraId="04365531" w14:textId="7CFDDD74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G-1</w:t>
            </w:r>
          </w:p>
        </w:tc>
        <w:tc>
          <w:tcPr>
            <w:tcW w:w="1701" w:type="dxa"/>
            <w:shd w:val="clear" w:color="auto" w:fill="auto"/>
          </w:tcPr>
          <w:p w14:paraId="336EEC47" w14:textId="3225A6EC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группы</w:t>
            </w:r>
          </w:p>
        </w:tc>
        <w:tc>
          <w:tcPr>
            <w:tcW w:w="1985" w:type="dxa"/>
            <w:shd w:val="clear" w:color="auto" w:fill="auto"/>
          </w:tcPr>
          <w:p w14:paraId="416B3177" w14:textId="69818845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своими группами</w:t>
            </w:r>
          </w:p>
        </w:tc>
        <w:tc>
          <w:tcPr>
            <w:tcW w:w="3827" w:type="dxa"/>
            <w:shd w:val="clear" w:color="auto" w:fill="auto"/>
          </w:tcPr>
          <w:p w14:paraId="48557B9F" w14:textId="2955A56C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Администратор группы может управлять только сотрудниками, входящими во вверенные этому администратору группы, и только в пределах вверенных ему групп </w:t>
            </w:r>
          </w:p>
        </w:tc>
      </w:tr>
      <w:tr w:rsidR="00722739" w:rsidRPr="00A6741D" w14:paraId="1CC0C6FE" w14:textId="77777777" w:rsidTr="002140FE">
        <w:tc>
          <w:tcPr>
            <w:tcW w:w="562" w:type="dxa"/>
          </w:tcPr>
          <w:p w14:paraId="324C982D" w14:textId="6BF2398A" w:rsidR="00722739" w:rsidRDefault="00722739" w:rsidP="0072273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6</w:t>
            </w:r>
            <w:r>
              <w:rPr>
                <w:lang w:val="ru-RU"/>
              </w:rPr>
              <w:t>6</w:t>
            </w:r>
          </w:p>
        </w:tc>
        <w:tc>
          <w:tcPr>
            <w:tcW w:w="1276" w:type="dxa"/>
            <w:shd w:val="clear" w:color="auto" w:fill="auto"/>
          </w:tcPr>
          <w:p w14:paraId="3F76D6B5" w14:textId="17E4B3DA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G</w:t>
            </w:r>
            <w:r w:rsidRPr="00D2405E">
              <w:t>-</w:t>
            </w:r>
            <w:r w:rsidRPr="00D2405E">
              <w:rPr>
                <w:lang w:val="ru-RU"/>
              </w:rPr>
              <w:t>1</w:t>
            </w:r>
            <w:r w:rsidRPr="00D2405E">
              <w:t>.1</w:t>
            </w:r>
          </w:p>
        </w:tc>
        <w:tc>
          <w:tcPr>
            <w:tcW w:w="1701" w:type="dxa"/>
            <w:shd w:val="clear" w:color="auto" w:fill="auto"/>
          </w:tcPr>
          <w:p w14:paraId="4D17A7DC" w14:textId="3BD4605A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группы</w:t>
            </w:r>
          </w:p>
        </w:tc>
        <w:tc>
          <w:tcPr>
            <w:tcW w:w="1985" w:type="dxa"/>
            <w:shd w:val="clear" w:color="auto" w:fill="auto"/>
          </w:tcPr>
          <w:p w14:paraId="1F8F6F0D" w14:textId="5D813256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Добавить сотрудника в свою группу</w:t>
            </w:r>
          </w:p>
        </w:tc>
        <w:tc>
          <w:tcPr>
            <w:tcW w:w="3827" w:type="dxa"/>
            <w:shd w:val="clear" w:color="auto" w:fill="auto"/>
          </w:tcPr>
          <w:p w14:paraId="5CA40E2D" w14:textId="4074FEAF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группы доски объявлений добавляет сотрудника в свою группу</w:t>
            </w:r>
          </w:p>
        </w:tc>
      </w:tr>
      <w:tr w:rsidR="00722739" w:rsidRPr="00A6741D" w14:paraId="23281B7D" w14:textId="77777777" w:rsidTr="002140FE">
        <w:tc>
          <w:tcPr>
            <w:tcW w:w="562" w:type="dxa"/>
          </w:tcPr>
          <w:p w14:paraId="0970CDE6" w14:textId="469657A5" w:rsidR="00722739" w:rsidRDefault="00722739" w:rsidP="0072273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ab/>
              <w:t>67</w:t>
            </w:r>
          </w:p>
        </w:tc>
        <w:tc>
          <w:tcPr>
            <w:tcW w:w="1276" w:type="dxa"/>
            <w:shd w:val="clear" w:color="auto" w:fill="auto"/>
          </w:tcPr>
          <w:p w14:paraId="47979C2A" w14:textId="747DA781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G</w:t>
            </w:r>
            <w:r w:rsidRPr="00D2405E">
              <w:t>-1.</w:t>
            </w:r>
            <w:r w:rsidRPr="00D2405E">
              <w:rPr>
                <w:lang w:val="ru-RU"/>
              </w:rPr>
              <w:t>2</w:t>
            </w:r>
          </w:p>
        </w:tc>
        <w:tc>
          <w:tcPr>
            <w:tcW w:w="1701" w:type="dxa"/>
            <w:shd w:val="clear" w:color="auto" w:fill="auto"/>
          </w:tcPr>
          <w:p w14:paraId="1E4EC629" w14:textId="138FE40C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группы</w:t>
            </w:r>
          </w:p>
        </w:tc>
        <w:tc>
          <w:tcPr>
            <w:tcW w:w="1985" w:type="dxa"/>
            <w:shd w:val="clear" w:color="auto" w:fill="auto"/>
          </w:tcPr>
          <w:p w14:paraId="4F14D0A3" w14:textId="122C4E4B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Удалить сотрудника из своей группы</w:t>
            </w:r>
          </w:p>
        </w:tc>
        <w:tc>
          <w:tcPr>
            <w:tcW w:w="3827" w:type="dxa"/>
            <w:shd w:val="clear" w:color="auto" w:fill="auto"/>
          </w:tcPr>
          <w:p w14:paraId="6C94CA77" w14:textId="48C453FC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группы доски объявлений удаляет сотрудников из своей группы</w:t>
            </w:r>
          </w:p>
        </w:tc>
      </w:tr>
      <w:tr w:rsidR="00722739" w:rsidRPr="00A6741D" w14:paraId="3BFE3E10" w14:textId="77777777" w:rsidTr="002140FE">
        <w:tc>
          <w:tcPr>
            <w:tcW w:w="562" w:type="dxa"/>
          </w:tcPr>
          <w:p w14:paraId="5E5CFFA1" w14:textId="10AD402B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68</w:t>
            </w:r>
          </w:p>
        </w:tc>
        <w:tc>
          <w:tcPr>
            <w:tcW w:w="1276" w:type="dxa"/>
            <w:shd w:val="clear" w:color="auto" w:fill="auto"/>
          </w:tcPr>
          <w:p w14:paraId="118DDC4D" w14:textId="7021DFBE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G</w:t>
            </w:r>
            <w:r w:rsidRPr="00D2405E">
              <w:t>-1.</w:t>
            </w:r>
            <w:r w:rsidRPr="00D2405E">
              <w:rPr>
                <w:lang w:val="ru-RU"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14:paraId="0A493674" w14:textId="5E916BD1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группы</w:t>
            </w:r>
          </w:p>
        </w:tc>
        <w:tc>
          <w:tcPr>
            <w:tcW w:w="1985" w:type="dxa"/>
            <w:shd w:val="clear" w:color="auto" w:fill="auto"/>
          </w:tcPr>
          <w:p w14:paraId="35BAAC03" w14:textId="0BE20B11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Редактировать права сотрудника в своей группе</w:t>
            </w:r>
          </w:p>
        </w:tc>
        <w:tc>
          <w:tcPr>
            <w:tcW w:w="3827" w:type="dxa"/>
            <w:shd w:val="clear" w:color="auto" w:fill="auto"/>
          </w:tcPr>
          <w:p w14:paraId="5565C332" w14:textId="79CF525B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группы доски объявлений редактирует права сотрудников, находящихся в его группе</w:t>
            </w:r>
          </w:p>
        </w:tc>
      </w:tr>
      <w:tr w:rsidR="00722739" w:rsidRPr="00A6741D" w14:paraId="0B826BBA" w14:textId="77777777" w:rsidTr="002140FE">
        <w:tc>
          <w:tcPr>
            <w:tcW w:w="562" w:type="dxa"/>
          </w:tcPr>
          <w:p w14:paraId="75B1C843" w14:textId="61836253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69</w:t>
            </w:r>
          </w:p>
        </w:tc>
        <w:tc>
          <w:tcPr>
            <w:tcW w:w="1276" w:type="dxa"/>
            <w:shd w:val="clear" w:color="auto" w:fill="auto"/>
          </w:tcPr>
          <w:p w14:paraId="1E2ABD21" w14:textId="21975C54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A</w:t>
            </w:r>
            <w:r w:rsidRPr="00D2405E">
              <w:t>-</w:t>
            </w:r>
            <w:r w:rsidRPr="00D2405E">
              <w:rPr>
                <w:lang w:val="ru-RU"/>
              </w:rPr>
              <w:t>1</w:t>
            </w:r>
          </w:p>
        </w:tc>
        <w:tc>
          <w:tcPr>
            <w:tcW w:w="1701" w:type="dxa"/>
            <w:shd w:val="clear" w:color="auto" w:fill="auto"/>
          </w:tcPr>
          <w:p w14:paraId="68A64E63" w14:textId="46BDD250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4F1A1D08" w14:textId="7B3A320F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сотрудниками</w:t>
            </w:r>
          </w:p>
        </w:tc>
        <w:tc>
          <w:tcPr>
            <w:tcW w:w="3827" w:type="dxa"/>
            <w:shd w:val="clear" w:color="auto" w:fill="auto"/>
          </w:tcPr>
          <w:p w14:paraId="37D8996B" w14:textId="029F51FA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имеет возможность управлять сотрудниками в группах доски объявлений.</w:t>
            </w:r>
          </w:p>
        </w:tc>
      </w:tr>
      <w:tr w:rsidR="00722739" w:rsidRPr="00A6741D" w14:paraId="7ABF8540" w14:textId="77777777" w:rsidTr="002140FE">
        <w:tc>
          <w:tcPr>
            <w:tcW w:w="562" w:type="dxa"/>
          </w:tcPr>
          <w:p w14:paraId="3CCA8C62" w14:textId="085FE68B" w:rsidR="00722739" w:rsidRPr="00D2405E" w:rsidRDefault="00722739" w:rsidP="00722739">
            <w:pPr>
              <w:tabs>
                <w:tab w:val="center" w:pos="173"/>
              </w:tabs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>
              <w:rPr>
                <w:lang w:val="ru-RU"/>
              </w:rPr>
              <w:t>70</w:t>
            </w:r>
          </w:p>
        </w:tc>
        <w:tc>
          <w:tcPr>
            <w:tcW w:w="1276" w:type="dxa"/>
            <w:shd w:val="clear" w:color="auto" w:fill="auto"/>
          </w:tcPr>
          <w:p w14:paraId="5247D3DC" w14:textId="3518A648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A</w:t>
            </w:r>
            <w:r w:rsidRPr="00D2405E">
              <w:t>-1.1</w:t>
            </w:r>
          </w:p>
        </w:tc>
        <w:tc>
          <w:tcPr>
            <w:tcW w:w="1701" w:type="dxa"/>
            <w:shd w:val="clear" w:color="auto" w:fill="auto"/>
          </w:tcPr>
          <w:p w14:paraId="28976F19" w14:textId="0DAFF66C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548DD332" w14:textId="328D44AF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Добавить </w:t>
            </w:r>
            <w:r w:rsidRPr="00D2405E">
              <w:rPr>
                <w:lang w:val="ru-RU"/>
              </w:rPr>
              <w:lastRenderedPageBreak/>
              <w:t>сотрудника в группу</w:t>
            </w:r>
          </w:p>
        </w:tc>
        <w:tc>
          <w:tcPr>
            <w:tcW w:w="3827" w:type="dxa"/>
            <w:shd w:val="clear" w:color="auto" w:fill="auto"/>
          </w:tcPr>
          <w:p w14:paraId="5FEBF915" w14:textId="7090B0EF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lastRenderedPageBreak/>
              <w:t xml:space="preserve">Администратор может добить сотрудника </w:t>
            </w:r>
            <w:r w:rsidRPr="00D2405E">
              <w:rPr>
                <w:lang w:val="ru-RU"/>
              </w:rPr>
              <w:lastRenderedPageBreak/>
              <w:t>в группу доски объявлений</w:t>
            </w:r>
          </w:p>
        </w:tc>
      </w:tr>
      <w:tr w:rsidR="00722739" w:rsidRPr="00A6741D" w14:paraId="6DCF491F" w14:textId="77777777" w:rsidTr="002140FE">
        <w:tc>
          <w:tcPr>
            <w:tcW w:w="562" w:type="dxa"/>
          </w:tcPr>
          <w:p w14:paraId="40E72819" w14:textId="621C148C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lastRenderedPageBreak/>
              <w:t>71</w:t>
            </w:r>
          </w:p>
        </w:tc>
        <w:tc>
          <w:tcPr>
            <w:tcW w:w="1276" w:type="dxa"/>
            <w:shd w:val="clear" w:color="auto" w:fill="auto"/>
          </w:tcPr>
          <w:p w14:paraId="3BFF3D6C" w14:textId="79E0A5F9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A</w:t>
            </w:r>
            <w:r w:rsidRPr="00D2405E">
              <w:t>-1.2</w:t>
            </w:r>
          </w:p>
        </w:tc>
        <w:tc>
          <w:tcPr>
            <w:tcW w:w="1701" w:type="dxa"/>
            <w:shd w:val="clear" w:color="auto" w:fill="auto"/>
          </w:tcPr>
          <w:p w14:paraId="49E43632" w14:textId="3A4C4A0D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52FFED76" w14:textId="1BC1B3A9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Удалить сотрудника из группы</w:t>
            </w:r>
          </w:p>
        </w:tc>
        <w:tc>
          <w:tcPr>
            <w:tcW w:w="3827" w:type="dxa"/>
            <w:shd w:val="clear" w:color="auto" w:fill="auto"/>
          </w:tcPr>
          <w:p w14:paraId="3F45A4C7" w14:textId="71161330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может удалить сотрудника из группы доски объявлений</w:t>
            </w:r>
          </w:p>
        </w:tc>
      </w:tr>
      <w:tr w:rsidR="00722739" w:rsidRPr="00A6741D" w14:paraId="790B643B" w14:textId="77777777" w:rsidTr="002140FE">
        <w:tc>
          <w:tcPr>
            <w:tcW w:w="562" w:type="dxa"/>
          </w:tcPr>
          <w:p w14:paraId="5A584BBA" w14:textId="6A4D2595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7</w:t>
            </w:r>
            <w:r>
              <w:rPr>
                <w:lang w:val="ru-RU"/>
              </w:rPr>
              <w:t>2</w:t>
            </w:r>
          </w:p>
        </w:tc>
        <w:tc>
          <w:tcPr>
            <w:tcW w:w="1276" w:type="dxa"/>
            <w:shd w:val="clear" w:color="auto" w:fill="auto"/>
          </w:tcPr>
          <w:p w14:paraId="5DCD71E0" w14:textId="76EB0C80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A</w:t>
            </w:r>
            <w:r w:rsidRPr="00D2405E">
              <w:t>-1.3</w:t>
            </w:r>
          </w:p>
        </w:tc>
        <w:tc>
          <w:tcPr>
            <w:tcW w:w="1701" w:type="dxa"/>
            <w:shd w:val="clear" w:color="auto" w:fill="auto"/>
          </w:tcPr>
          <w:p w14:paraId="2D968CBF" w14:textId="324B7247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03A24439" w14:textId="136BD74D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Редактировать права сотрудника в любой группе</w:t>
            </w:r>
          </w:p>
        </w:tc>
        <w:tc>
          <w:tcPr>
            <w:tcW w:w="3827" w:type="dxa"/>
            <w:shd w:val="clear" w:color="auto" w:fill="auto"/>
          </w:tcPr>
          <w:p w14:paraId="031FE11A" w14:textId="2B2F5FB8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может отредактировать права сотрудника в группе доски объявлений</w:t>
            </w:r>
          </w:p>
        </w:tc>
      </w:tr>
      <w:tr w:rsidR="00722739" w:rsidRPr="00D2405E" w14:paraId="2D1C2CF4" w14:textId="77777777" w:rsidTr="002140FE">
        <w:tc>
          <w:tcPr>
            <w:tcW w:w="562" w:type="dxa"/>
          </w:tcPr>
          <w:p w14:paraId="1B0683AD" w14:textId="2CA7C675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7</w:t>
            </w:r>
            <w:r>
              <w:rPr>
                <w:lang w:val="ru-RU"/>
              </w:rPr>
              <w:t>3</w:t>
            </w:r>
          </w:p>
        </w:tc>
        <w:tc>
          <w:tcPr>
            <w:tcW w:w="1276" w:type="dxa"/>
            <w:shd w:val="clear" w:color="auto" w:fill="auto"/>
          </w:tcPr>
          <w:p w14:paraId="2DFE1B27" w14:textId="5377D8E7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A</w:t>
            </w:r>
            <w:r w:rsidRPr="00D2405E">
              <w:t>-2</w:t>
            </w:r>
          </w:p>
        </w:tc>
        <w:tc>
          <w:tcPr>
            <w:tcW w:w="1701" w:type="dxa"/>
            <w:shd w:val="clear" w:color="auto" w:fill="auto"/>
          </w:tcPr>
          <w:p w14:paraId="086473D3" w14:textId="37C90590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10BC122A" w14:textId="35E73184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администраторами групп</w:t>
            </w:r>
          </w:p>
        </w:tc>
        <w:tc>
          <w:tcPr>
            <w:tcW w:w="3827" w:type="dxa"/>
            <w:shd w:val="clear" w:color="auto" w:fill="auto"/>
          </w:tcPr>
          <w:p w14:paraId="1A1184B1" w14:textId="01636462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управляет администраторами групп</w:t>
            </w:r>
          </w:p>
        </w:tc>
      </w:tr>
      <w:tr w:rsidR="00722739" w:rsidRPr="00D2405E" w14:paraId="60CD6A5C" w14:textId="77777777" w:rsidTr="002140FE">
        <w:tc>
          <w:tcPr>
            <w:tcW w:w="562" w:type="dxa"/>
          </w:tcPr>
          <w:p w14:paraId="7B52D32E" w14:textId="3B753D9D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7</w:t>
            </w:r>
            <w:r>
              <w:rPr>
                <w:lang w:val="ru-RU"/>
              </w:rPr>
              <w:t>4</w:t>
            </w:r>
          </w:p>
        </w:tc>
        <w:tc>
          <w:tcPr>
            <w:tcW w:w="1276" w:type="dxa"/>
            <w:shd w:val="clear" w:color="auto" w:fill="auto"/>
          </w:tcPr>
          <w:p w14:paraId="409D5E6B" w14:textId="5D0EA565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A</w:t>
            </w:r>
            <w:r w:rsidRPr="00D2405E">
              <w:t>-2.1</w:t>
            </w:r>
          </w:p>
        </w:tc>
        <w:tc>
          <w:tcPr>
            <w:tcW w:w="1701" w:type="dxa"/>
            <w:shd w:val="clear" w:color="auto" w:fill="auto"/>
          </w:tcPr>
          <w:p w14:paraId="703C0FE7" w14:textId="15EBEA76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4B3AF360" w14:textId="168E7CD9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Назначить администратора группы</w:t>
            </w:r>
          </w:p>
        </w:tc>
        <w:tc>
          <w:tcPr>
            <w:tcW w:w="3827" w:type="dxa"/>
            <w:shd w:val="clear" w:color="auto" w:fill="auto"/>
          </w:tcPr>
          <w:p w14:paraId="2F97776D" w14:textId="73584B59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назначает администратора группы</w:t>
            </w:r>
          </w:p>
        </w:tc>
      </w:tr>
      <w:tr w:rsidR="00722739" w:rsidRPr="00D2405E" w14:paraId="2A6CF439" w14:textId="77777777" w:rsidTr="002140FE">
        <w:tc>
          <w:tcPr>
            <w:tcW w:w="562" w:type="dxa"/>
          </w:tcPr>
          <w:p w14:paraId="489B0996" w14:textId="1BC971F9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7</w:t>
            </w:r>
            <w:r>
              <w:rPr>
                <w:lang w:val="ru-RU"/>
              </w:rPr>
              <w:t>5</w:t>
            </w:r>
          </w:p>
        </w:tc>
        <w:tc>
          <w:tcPr>
            <w:tcW w:w="1276" w:type="dxa"/>
            <w:shd w:val="clear" w:color="auto" w:fill="auto"/>
          </w:tcPr>
          <w:p w14:paraId="0B92CBAC" w14:textId="1D4F9038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A</w:t>
            </w:r>
            <w:r w:rsidRPr="00D2405E">
              <w:t>-2.2</w:t>
            </w:r>
          </w:p>
        </w:tc>
        <w:tc>
          <w:tcPr>
            <w:tcW w:w="1701" w:type="dxa"/>
            <w:shd w:val="clear" w:color="auto" w:fill="auto"/>
          </w:tcPr>
          <w:p w14:paraId="199C4F11" w14:textId="105C63A0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1C9200E4" w14:textId="4366BC34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Удалить администратора группы</w:t>
            </w:r>
          </w:p>
        </w:tc>
        <w:tc>
          <w:tcPr>
            <w:tcW w:w="3827" w:type="dxa"/>
            <w:shd w:val="clear" w:color="auto" w:fill="auto"/>
          </w:tcPr>
          <w:p w14:paraId="2838E9C5" w14:textId="574EF0E1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удаляет администратора группы</w:t>
            </w:r>
          </w:p>
        </w:tc>
      </w:tr>
      <w:tr w:rsidR="00722739" w:rsidRPr="00A6741D" w14:paraId="458FB66C" w14:textId="77777777" w:rsidTr="002140FE">
        <w:tc>
          <w:tcPr>
            <w:tcW w:w="562" w:type="dxa"/>
          </w:tcPr>
          <w:p w14:paraId="696E46EA" w14:textId="1A26314E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7</w:t>
            </w:r>
            <w:r>
              <w:rPr>
                <w:lang w:val="ru-RU"/>
              </w:rPr>
              <w:t>6</w:t>
            </w:r>
          </w:p>
        </w:tc>
        <w:tc>
          <w:tcPr>
            <w:tcW w:w="1276" w:type="dxa"/>
            <w:shd w:val="clear" w:color="auto" w:fill="auto"/>
          </w:tcPr>
          <w:p w14:paraId="46A3728C" w14:textId="793385B2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A-3</w:t>
            </w:r>
          </w:p>
        </w:tc>
        <w:tc>
          <w:tcPr>
            <w:tcW w:w="1701" w:type="dxa"/>
            <w:shd w:val="clear" w:color="auto" w:fill="auto"/>
          </w:tcPr>
          <w:p w14:paraId="076E4226" w14:textId="1BA2555F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2BEC64C0" w14:textId="30D3B206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категориями объявлений</w:t>
            </w:r>
          </w:p>
        </w:tc>
        <w:tc>
          <w:tcPr>
            <w:tcW w:w="3827" w:type="dxa"/>
            <w:shd w:val="clear" w:color="auto" w:fill="auto"/>
          </w:tcPr>
          <w:p w14:paraId="26E1F564" w14:textId="564575FD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может управлять категориями объявлений</w:t>
            </w:r>
          </w:p>
        </w:tc>
      </w:tr>
      <w:tr w:rsidR="00722739" w:rsidRPr="00A6741D" w14:paraId="244DFEC7" w14:textId="77777777" w:rsidTr="002140FE">
        <w:tc>
          <w:tcPr>
            <w:tcW w:w="562" w:type="dxa"/>
          </w:tcPr>
          <w:p w14:paraId="46D4A087" w14:textId="463E3AA1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77</w:t>
            </w:r>
          </w:p>
        </w:tc>
        <w:tc>
          <w:tcPr>
            <w:tcW w:w="1276" w:type="dxa"/>
            <w:shd w:val="clear" w:color="auto" w:fill="auto"/>
          </w:tcPr>
          <w:p w14:paraId="661F25F8" w14:textId="741B646B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A-3.1</w:t>
            </w:r>
          </w:p>
        </w:tc>
        <w:tc>
          <w:tcPr>
            <w:tcW w:w="1701" w:type="dxa"/>
            <w:shd w:val="clear" w:color="auto" w:fill="auto"/>
          </w:tcPr>
          <w:p w14:paraId="54008D82" w14:textId="321A66D8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34419C14" w14:textId="37862A90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Создать категорию</w:t>
            </w:r>
          </w:p>
        </w:tc>
        <w:tc>
          <w:tcPr>
            <w:tcW w:w="3827" w:type="dxa"/>
            <w:shd w:val="clear" w:color="auto" w:fill="auto"/>
          </w:tcPr>
          <w:p w14:paraId="540D7BAA" w14:textId="522E3914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может создавать новые категории объявлений</w:t>
            </w:r>
          </w:p>
        </w:tc>
      </w:tr>
      <w:tr w:rsidR="00722739" w:rsidRPr="00A6741D" w14:paraId="6CBF6AED" w14:textId="77777777" w:rsidTr="002140FE">
        <w:tc>
          <w:tcPr>
            <w:tcW w:w="562" w:type="dxa"/>
          </w:tcPr>
          <w:p w14:paraId="7A48BA05" w14:textId="5C5BFC4B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78</w:t>
            </w:r>
          </w:p>
        </w:tc>
        <w:tc>
          <w:tcPr>
            <w:tcW w:w="1276" w:type="dxa"/>
            <w:shd w:val="clear" w:color="auto" w:fill="auto"/>
          </w:tcPr>
          <w:p w14:paraId="53153CBD" w14:textId="66F18FC5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A-3.1.1</w:t>
            </w:r>
          </w:p>
        </w:tc>
        <w:tc>
          <w:tcPr>
            <w:tcW w:w="1701" w:type="dxa"/>
            <w:shd w:val="clear" w:color="auto" w:fill="auto"/>
          </w:tcPr>
          <w:p w14:paraId="70C8004A" w14:textId="39E84316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43C00AB9" w14:textId="75CCFC39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Указать название</w:t>
            </w:r>
          </w:p>
        </w:tc>
        <w:tc>
          <w:tcPr>
            <w:tcW w:w="3827" w:type="dxa"/>
            <w:shd w:val="clear" w:color="auto" w:fill="auto"/>
          </w:tcPr>
          <w:p w14:paraId="39682E27" w14:textId="40E14A9F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категории требуется указать название категории</w:t>
            </w:r>
          </w:p>
        </w:tc>
      </w:tr>
      <w:tr w:rsidR="00722739" w:rsidRPr="00A6741D" w14:paraId="424F0669" w14:textId="77777777" w:rsidTr="002140FE">
        <w:tc>
          <w:tcPr>
            <w:tcW w:w="562" w:type="dxa"/>
          </w:tcPr>
          <w:p w14:paraId="134852A0" w14:textId="4FEA9FDD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79</w:t>
            </w:r>
          </w:p>
        </w:tc>
        <w:tc>
          <w:tcPr>
            <w:tcW w:w="1276" w:type="dxa"/>
            <w:shd w:val="clear" w:color="auto" w:fill="auto"/>
          </w:tcPr>
          <w:p w14:paraId="58968084" w14:textId="64E21A4F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A-3.1.</w:t>
            </w:r>
            <w:r w:rsidRPr="00D2405E">
              <w:rPr>
                <w:lang w:val="ru-RU"/>
              </w:rPr>
              <w:t>2</w:t>
            </w:r>
          </w:p>
        </w:tc>
        <w:tc>
          <w:tcPr>
            <w:tcW w:w="1701" w:type="dxa"/>
            <w:shd w:val="clear" w:color="auto" w:fill="auto"/>
          </w:tcPr>
          <w:p w14:paraId="20CD313B" w14:textId="0F31F63E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7AE65FC6" w14:textId="02AB09F4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Указать цвет</w:t>
            </w:r>
          </w:p>
        </w:tc>
        <w:tc>
          <w:tcPr>
            <w:tcW w:w="3827" w:type="dxa"/>
            <w:shd w:val="clear" w:color="auto" w:fill="auto"/>
          </w:tcPr>
          <w:p w14:paraId="72F529BC" w14:textId="42C4605F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категории требуется указать цвет категории</w:t>
            </w:r>
          </w:p>
        </w:tc>
      </w:tr>
      <w:tr w:rsidR="00722739" w:rsidRPr="00A6741D" w14:paraId="67F82021" w14:textId="77777777" w:rsidTr="002140FE">
        <w:tc>
          <w:tcPr>
            <w:tcW w:w="562" w:type="dxa"/>
          </w:tcPr>
          <w:p w14:paraId="788D12D8" w14:textId="7703BA39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8</w:t>
            </w:r>
            <w:r>
              <w:rPr>
                <w:lang w:val="ru-RU"/>
              </w:rPr>
              <w:t>0</w:t>
            </w:r>
          </w:p>
        </w:tc>
        <w:tc>
          <w:tcPr>
            <w:tcW w:w="1276" w:type="dxa"/>
            <w:shd w:val="clear" w:color="auto" w:fill="auto"/>
          </w:tcPr>
          <w:p w14:paraId="5718CEE5" w14:textId="2AFDB33A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A-3.2</w:t>
            </w:r>
          </w:p>
        </w:tc>
        <w:tc>
          <w:tcPr>
            <w:tcW w:w="1701" w:type="dxa"/>
            <w:shd w:val="clear" w:color="auto" w:fill="auto"/>
          </w:tcPr>
          <w:p w14:paraId="6DC60CB7" w14:textId="1E627BEF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61E2CD67" w14:textId="14F560FE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Редактировать категорию</w:t>
            </w:r>
          </w:p>
        </w:tc>
        <w:tc>
          <w:tcPr>
            <w:tcW w:w="3827" w:type="dxa"/>
            <w:shd w:val="clear" w:color="auto" w:fill="auto"/>
          </w:tcPr>
          <w:p w14:paraId="54EECB3F" w14:textId="382630E0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может редактировать существующие категории объявлений</w:t>
            </w:r>
          </w:p>
        </w:tc>
      </w:tr>
      <w:tr w:rsidR="00722739" w:rsidRPr="00A6741D" w14:paraId="164176E1" w14:textId="77777777" w:rsidTr="002140FE">
        <w:tc>
          <w:tcPr>
            <w:tcW w:w="562" w:type="dxa"/>
          </w:tcPr>
          <w:p w14:paraId="449102F8" w14:textId="650C0DD9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8</w:t>
            </w:r>
            <w:r>
              <w:rPr>
                <w:lang w:val="ru-RU"/>
              </w:rPr>
              <w:t>1</w:t>
            </w:r>
          </w:p>
        </w:tc>
        <w:tc>
          <w:tcPr>
            <w:tcW w:w="1276" w:type="dxa"/>
            <w:shd w:val="clear" w:color="auto" w:fill="auto"/>
          </w:tcPr>
          <w:p w14:paraId="0A2BB0C0" w14:textId="22ACCDB4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A-3.2.1</w:t>
            </w:r>
          </w:p>
        </w:tc>
        <w:tc>
          <w:tcPr>
            <w:tcW w:w="1701" w:type="dxa"/>
            <w:shd w:val="clear" w:color="auto" w:fill="auto"/>
          </w:tcPr>
          <w:p w14:paraId="49286242" w14:textId="43394A9A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2D4E53C5" w14:textId="620818C8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Редактировать название</w:t>
            </w:r>
          </w:p>
        </w:tc>
        <w:tc>
          <w:tcPr>
            <w:tcW w:w="3827" w:type="dxa"/>
            <w:shd w:val="clear" w:color="auto" w:fill="auto"/>
          </w:tcPr>
          <w:p w14:paraId="30F08595" w14:textId="749185F0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категории пользовать может изменить название категории</w:t>
            </w:r>
          </w:p>
        </w:tc>
      </w:tr>
      <w:tr w:rsidR="00722739" w:rsidRPr="00A6741D" w14:paraId="4B4C3510" w14:textId="77777777" w:rsidTr="002140FE">
        <w:tc>
          <w:tcPr>
            <w:tcW w:w="562" w:type="dxa"/>
          </w:tcPr>
          <w:p w14:paraId="6C27FAD6" w14:textId="1A7C2277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8</w:t>
            </w:r>
            <w:r>
              <w:rPr>
                <w:lang w:val="ru-RU"/>
              </w:rPr>
              <w:t>2</w:t>
            </w:r>
          </w:p>
        </w:tc>
        <w:tc>
          <w:tcPr>
            <w:tcW w:w="1276" w:type="dxa"/>
            <w:shd w:val="clear" w:color="auto" w:fill="auto"/>
          </w:tcPr>
          <w:p w14:paraId="54CEE6DE" w14:textId="6ACD6A66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A-3.2.</w:t>
            </w:r>
            <w:r w:rsidRPr="00D2405E">
              <w:rPr>
                <w:lang w:val="ru-RU"/>
              </w:rPr>
              <w:t>2</w:t>
            </w:r>
          </w:p>
        </w:tc>
        <w:tc>
          <w:tcPr>
            <w:tcW w:w="1701" w:type="dxa"/>
            <w:shd w:val="clear" w:color="auto" w:fill="auto"/>
          </w:tcPr>
          <w:p w14:paraId="207BA7B2" w14:textId="4EA8FDDD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42DD115C" w14:textId="2550F8A2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Редактировать цвет</w:t>
            </w:r>
          </w:p>
        </w:tc>
        <w:tc>
          <w:tcPr>
            <w:tcW w:w="3827" w:type="dxa"/>
            <w:shd w:val="clear" w:color="auto" w:fill="auto"/>
          </w:tcPr>
          <w:p w14:paraId="35EFCB04" w14:textId="6E85731A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категории пользовать может изменить цвет категории</w:t>
            </w:r>
          </w:p>
        </w:tc>
      </w:tr>
      <w:tr w:rsidR="00722739" w:rsidRPr="00A6741D" w14:paraId="1A4CAB2E" w14:textId="77777777" w:rsidTr="002140FE">
        <w:tc>
          <w:tcPr>
            <w:tcW w:w="562" w:type="dxa"/>
          </w:tcPr>
          <w:p w14:paraId="01A382D1" w14:textId="4BACAF2D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83</w:t>
            </w:r>
          </w:p>
        </w:tc>
        <w:tc>
          <w:tcPr>
            <w:tcW w:w="1276" w:type="dxa"/>
            <w:shd w:val="clear" w:color="auto" w:fill="auto"/>
          </w:tcPr>
          <w:p w14:paraId="78DE4026" w14:textId="3EC35FE6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A-3.2.</w:t>
            </w:r>
            <w:r w:rsidRPr="00D2405E">
              <w:rPr>
                <w:lang w:val="ru-RU"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14:paraId="014FE2CD" w14:textId="07EFDA6E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70BC8E30" w14:textId="7A26877E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Сохранить изменения</w:t>
            </w:r>
          </w:p>
        </w:tc>
        <w:tc>
          <w:tcPr>
            <w:tcW w:w="3827" w:type="dxa"/>
            <w:shd w:val="clear" w:color="auto" w:fill="auto"/>
          </w:tcPr>
          <w:p w14:paraId="0CA7BEBA" w14:textId="2B144554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Для изменения названия категории требуется сохранить изменение</w:t>
            </w:r>
          </w:p>
        </w:tc>
      </w:tr>
      <w:tr w:rsidR="00722739" w:rsidRPr="00A6741D" w14:paraId="44E55214" w14:textId="77777777" w:rsidTr="002140FE">
        <w:tc>
          <w:tcPr>
            <w:tcW w:w="562" w:type="dxa"/>
          </w:tcPr>
          <w:p w14:paraId="28E4F95B" w14:textId="5322FB41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84</w:t>
            </w:r>
          </w:p>
        </w:tc>
        <w:tc>
          <w:tcPr>
            <w:tcW w:w="1276" w:type="dxa"/>
            <w:shd w:val="clear" w:color="auto" w:fill="auto"/>
          </w:tcPr>
          <w:p w14:paraId="733EDC78" w14:textId="68C6823F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A-3.2.</w:t>
            </w:r>
            <w:r w:rsidRPr="00D2405E">
              <w:rPr>
                <w:lang w:val="ru-RU"/>
              </w:rPr>
              <w:t>4</w:t>
            </w:r>
          </w:p>
        </w:tc>
        <w:tc>
          <w:tcPr>
            <w:tcW w:w="1701" w:type="dxa"/>
            <w:shd w:val="clear" w:color="auto" w:fill="auto"/>
          </w:tcPr>
          <w:p w14:paraId="4D9CD237" w14:textId="179B5154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1439741B" w14:textId="5E6C37BB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Отменить изменение</w:t>
            </w:r>
          </w:p>
        </w:tc>
        <w:tc>
          <w:tcPr>
            <w:tcW w:w="3827" w:type="dxa"/>
            <w:shd w:val="clear" w:color="auto" w:fill="auto"/>
          </w:tcPr>
          <w:p w14:paraId="7B27E767" w14:textId="20903EB8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Во время редактирования категории можно отменить изменение</w:t>
            </w:r>
          </w:p>
        </w:tc>
      </w:tr>
      <w:tr w:rsidR="00722739" w:rsidRPr="00A6741D" w14:paraId="074C2116" w14:textId="77777777" w:rsidTr="002140FE">
        <w:tc>
          <w:tcPr>
            <w:tcW w:w="562" w:type="dxa"/>
          </w:tcPr>
          <w:p w14:paraId="604AE872" w14:textId="2D352E49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85</w:t>
            </w:r>
          </w:p>
        </w:tc>
        <w:tc>
          <w:tcPr>
            <w:tcW w:w="1276" w:type="dxa"/>
            <w:shd w:val="clear" w:color="auto" w:fill="auto"/>
          </w:tcPr>
          <w:p w14:paraId="34C44C3C" w14:textId="6644B3B1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A-3.3</w:t>
            </w:r>
          </w:p>
        </w:tc>
        <w:tc>
          <w:tcPr>
            <w:tcW w:w="1701" w:type="dxa"/>
            <w:shd w:val="clear" w:color="auto" w:fill="auto"/>
          </w:tcPr>
          <w:p w14:paraId="69AD6612" w14:textId="3C8BD32A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3C31BD4C" w14:textId="380D85B0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Удалить категорию</w:t>
            </w:r>
          </w:p>
        </w:tc>
        <w:tc>
          <w:tcPr>
            <w:tcW w:w="3827" w:type="dxa"/>
            <w:shd w:val="clear" w:color="auto" w:fill="auto"/>
          </w:tcPr>
          <w:p w14:paraId="5B37D0A5" w14:textId="5CE15D4A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может удалять существующие категории объявлений</w:t>
            </w:r>
          </w:p>
        </w:tc>
      </w:tr>
    </w:tbl>
    <w:p w14:paraId="3F486F37" w14:textId="4A9CFDDD" w:rsidR="004D38CD" w:rsidRPr="00D2405E" w:rsidRDefault="00610407" w:rsidP="0017192C">
      <w:pPr>
        <w:pStyle w:val="1"/>
        <w:contextualSpacing/>
        <w:rPr>
          <w:color w:val="000000" w:themeColor="text1"/>
          <w:lang w:val="ru-RU" w:eastAsia="en-US"/>
        </w:rPr>
      </w:pPr>
      <w:r w:rsidRPr="00D2405E">
        <w:rPr>
          <w:color w:val="000000" w:themeColor="text1"/>
          <w:lang w:val="ru-RU" w:eastAsia="en-US"/>
        </w:rPr>
        <w:br w:type="page"/>
      </w:r>
      <w:bookmarkStart w:id="8" w:name="_Toc146820759"/>
      <w:bookmarkStart w:id="9" w:name="_Toc149778942"/>
      <w:r w:rsidR="005419D7" w:rsidRPr="00D2405E">
        <w:rPr>
          <w:color w:val="000000" w:themeColor="text1"/>
          <w:lang w:val="ru-RU" w:eastAsia="en-US"/>
        </w:rPr>
        <w:lastRenderedPageBreak/>
        <w:t>Конкретизация</w:t>
      </w:r>
      <w:r w:rsidR="006D7909" w:rsidRPr="00D2405E">
        <w:rPr>
          <w:color w:val="000000" w:themeColor="text1"/>
          <w:lang w:val="ru-RU" w:eastAsia="en-US"/>
        </w:rPr>
        <w:t xml:space="preserve"> вариантов использования</w:t>
      </w:r>
      <w:bookmarkEnd w:id="8"/>
      <w:bookmarkEnd w:id="9"/>
    </w:p>
    <w:p w14:paraId="565A31E6" w14:textId="62A647F3" w:rsidR="008C44FB" w:rsidRPr="00D2405E" w:rsidRDefault="0017192C" w:rsidP="008C44FB">
      <w:pPr>
        <w:pStyle w:val="2"/>
        <w:rPr>
          <w:lang w:val="ru-RU"/>
        </w:rPr>
      </w:pPr>
      <w:bookmarkStart w:id="10" w:name="_Toc146820760"/>
      <w:bookmarkStart w:id="11" w:name="_Toc149778943"/>
      <w:r w:rsidRPr="00D2405E">
        <w:rPr>
          <w:lang w:val="ru-RU"/>
        </w:rPr>
        <w:t>S</w:t>
      </w:r>
      <w:r w:rsidR="0062266E" w:rsidRPr="00D2405E">
        <w:rPr>
          <w:lang w:val="ru-RU"/>
        </w:rPr>
        <w:t>-</w:t>
      </w:r>
      <w:r w:rsidRPr="00D2405E">
        <w:rPr>
          <w:lang w:val="ru-RU"/>
        </w:rPr>
        <w:t>1. Просмотреть доску объявлений</w:t>
      </w:r>
      <w:bookmarkEnd w:id="10"/>
      <w:bookmarkEnd w:id="1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22"/>
        <w:gridCol w:w="1617"/>
        <w:gridCol w:w="5307"/>
      </w:tblGrid>
      <w:tr w:rsidR="0062266E" w:rsidRPr="00A6741D" w14:paraId="710CD71D" w14:textId="77777777" w:rsidTr="0062266E">
        <w:tc>
          <w:tcPr>
            <w:tcW w:w="704" w:type="dxa"/>
            <w:shd w:val="clear" w:color="auto" w:fill="auto"/>
          </w:tcPr>
          <w:p w14:paraId="5D39237D" w14:textId="361FFAF4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S-1</w:t>
            </w:r>
          </w:p>
        </w:tc>
        <w:tc>
          <w:tcPr>
            <w:tcW w:w="1722" w:type="dxa"/>
            <w:shd w:val="clear" w:color="auto" w:fill="auto"/>
          </w:tcPr>
          <w:p w14:paraId="74135191" w14:textId="6F852E7F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617" w:type="dxa"/>
            <w:shd w:val="clear" w:color="auto" w:fill="auto"/>
          </w:tcPr>
          <w:p w14:paraId="242D1BBE" w14:textId="67B3CC8C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Просмотреть доску объявлений</w:t>
            </w:r>
          </w:p>
        </w:tc>
        <w:tc>
          <w:tcPr>
            <w:tcW w:w="5307" w:type="dxa"/>
            <w:shd w:val="clear" w:color="auto" w:fill="auto"/>
          </w:tcPr>
          <w:p w14:paraId="718E096F" w14:textId="59F8B177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rPr>
                <w:rFonts w:ascii="Arial CYR" w:hAnsi="Arial CYR" w:cs="Arial CYR"/>
                <w:color w:val="000000"/>
                <w:lang w:val="ru-RU"/>
              </w:rPr>
            </w:pPr>
            <w:r w:rsidRPr="00D2405E">
              <w:rPr>
                <w:lang w:val="ru-RU"/>
              </w:rPr>
              <w:t>Студент может просматривать доску объявлений</w:t>
            </w:r>
          </w:p>
        </w:tc>
      </w:tr>
    </w:tbl>
    <w:p w14:paraId="14A5740A" w14:textId="224617AD" w:rsidR="008C44FB" w:rsidRPr="00D2405E" w:rsidRDefault="008C44FB" w:rsidP="008C44FB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</w:t>
      </w:r>
      <w:r w:rsidR="00DE6704" w:rsidRPr="00D2405E">
        <w:rPr>
          <w:lang w:val="ru-RU"/>
        </w:rPr>
        <w:t xml:space="preserve"> </w:t>
      </w:r>
      <w:r w:rsidR="00D53F44" w:rsidRPr="00D2405E">
        <w:rPr>
          <w:lang w:val="ru-RU"/>
        </w:rPr>
        <w:t>Студент</w:t>
      </w:r>
      <w:r w:rsidR="00DE6704" w:rsidRPr="00D2405E">
        <w:rPr>
          <w:lang w:val="ru-RU"/>
        </w:rPr>
        <w:t>.</w:t>
      </w:r>
    </w:p>
    <w:p w14:paraId="2A616AE4" w14:textId="52DF7C09" w:rsidR="00DE6704" w:rsidRPr="00D2405E" w:rsidRDefault="00DE6704" w:rsidP="008C44FB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 xml:space="preserve">: </w:t>
      </w:r>
      <w:r w:rsidR="00D53F44" w:rsidRPr="00D2405E">
        <w:rPr>
          <w:lang w:val="ru-RU"/>
        </w:rPr>
        <w:t>Сотрудник</w:t>
      </w:r>
      <w:r w:rsidR="007E6334" w:rsidRPr="00D2405E">
        <w:rPr>
          <w:lang w:val="ru-RU"/>
        </w:rPr>
        <w:t xml:space="preserve">, Администратор группы, </w:t>
      </w:r>
      <w:r w:rsidR="0062266E" w:rsidRPr="00D2405E">
        <w:rPr>
          <w:lang w:val="ru-RU"/>
        </w:rPr>
        <w:t>А</w:t>
      </w:r>
      <w:r w:rsidR="007E6334" w:rsidRPr="00D2405E">
        <w:rPr>
          <w:lang w:val="ru-RU"/>
        </w:rPr>
        <w:t xml:space="preserve">дминистратор. </w:t>
      </w:r>
    </w:p>
    <w:p w14:paraId="0CA61A0B" w14:textId="098B410A" w:rsidR="0017192C" w:rsidRPr="00D2405E" w:rsidRDefault="0017192C" w:rsidP="003D1D8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Данный вариант использования позволяет студенту просматривать объявлени</w:t>
      </w:r>
      <w:r w:rsidR="003D5975" w:rsidRPr="00D2405E">
        <w:rPr>
          <w:lang w:val="ru-RU"/>
        </w:rPr>
        <w:t>я</w:t>
      </w:r>
      <w:r w:rsidRPr="00D2405E">
        <w:rPr>
          <w:lang w:val="ru-RU"/>
        </w:rPr>
        <w:t>, опубликованные сотрудниками университета на доске объявлений.</w:t>
      </w:r>
    </w:p>
    <w:p w14:paraId="46FA1C51" w14:textId="5F9B3E62" w:rsidR="005D7557" w:rsidRPr="00D2405E" w:rsidRDefault="005D7557" w:rsidP="003D1D8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Объявления публикуются для определенных групп.</w:t>
      </w:r>
    </w:p>
    <w:p w14:paraId="61B510B6" w14:textId="4E1A56EA" w:rsidR="005D7557" w:rsidRPr="00D2405E" w:rsidRDefault="005D7557" w:rsidP="003D1D8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Пользователь видит только те объявления, которые были опубликованы для групп, в которых пользователь состоит. </w:t>
      </w:r>
    </w:p>
    <w:p w14:paraId="22DB8AF2" w14:textId="53CD0488" w:rsidR="0062266E" w:rsidRPr="00D2405E" w:rsidRDefault="0062266E" w:rsidP="00A32783">
      <w:pPr>
        <w:pStyle w:val="2"/>
        <w:spacing w:before="240"/>
        <w:rPr>
          <w:lang w:val="ru-RU"/>
        </w:rPr>
      </w:pPr>
      <w:bookmarkStart w:id="12" w:name="_Toc146820761"/>
      <w:bookmarkStart w:id="13" w:name="_Toc149778944"/>
      <w:r w:rsidRPr="00D2405E">
        <w:rPr>
          <w:lang w:val="ru-RU"/>
        </w:rPr>
        <w:t>S</w:t>
      </w:r>
      <w:r w:rsidRPr="00D2405E">
        <w:t>-1.1</w:t>
      </w:r>
      <w:r w:rsidRPr="00D2405E">
        <w:rPr>
          <w:lang w:val="ru-RU"/>
        </w:rPr>
        <w:t>. Пройти опрос</w:t>
      </w:r>
      <w:bookmarkEnd w:id="12"/>
      <w:bookmarkEnd w:id="1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33"/>
        <w:gridCol w:w="1604"/>
        <w:gridCol w:w="5309"/>
      </w:tblGrid>
      <w:tr w:rsidR="0062266E" w:rsidRPr="00A6741D" w14:paraId="5EF321AF" w14:textId="77777777" w:rsidTr="0062266E">
        <w:tc>
          <w:tcPr>
            <w:tcW w:w="704" w:type="dxa"/>
            <w:shd w:val="clear" w:color="auto" w:fill="auto"/>
          </w:tcPr>
          <w:p w14:paraId="5B6E2AEC" w14:textId="3D7708A4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S-</w:t>
            </w:r>
            <w:r w:rsidRPr="00D2405E">
              <w:t>1.1</w:t>
            </w:r>
          </w:p>
        </w:tc>
        <w:tc>
          <w:tcPr>
            <w:tcW w:w="1733" w:type="dxa"/>
            <w:shd w:val="clear" w:color="auto" w:fill="auto"/>
          </w:tcPr>
          <w:p w14:paraId="2C7184BD" w14:textId="21A836E4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604" w:type="dxa"/>
            <w:shd w:val="clear" w:color="auto" w:fill="auto"/>
          </w:tcPr>
          <w:p w14:paraId="19FE1ACF" w14:textId="57B5C5FD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Пройти опрос</w:t>
            </w:r>
          </w:p>
        </w:tc>
        <w:tc>
          <w:tcPr>
            <w:tcW w:w="5309" w:type="dxa"/>
            <w:shd w:val="clear" w:color="auto" w:fill="auto"/>
          </w:tcPr>
          <w:p w14:paraId="44572A00" w14:textId="129805B3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 может пройти опрос, прикрепленный к объявлению</w:t>
            </w:r>
          </w:p>
        </w:tc>
      </w:tr>
    </w:tbl>
    <w:p w14:paraId="30600EB1" w14:textId="77777777" w:rsidR="0062266E" w:rsidRPr="00D2405E" w:rsidRDefault="0062266E" w:rsidP="0062266E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Студент.</w:t>
      </w:r>
    </w:p>
    <w:p w14:paraId="70206727" w14:textId="77777777" w:rsidR="0062266E" w:rsidRPr="00D2405E" w:rsidRDefault="0062266E" w:rsidP="0062266E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Сотрудник, Администратор группы, Администратор</w:t>
      </w:r>
    </w:p>
    <w:p w14:paraId="08632929" w14:textId="77777777" w:rsidR="0062266E" w:rsidRPr="00D2405E" w:rsidRDefault="0062266E" w:rsidP="0062266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Данный вариант использования позволяет студенту пройти опрос, прикрепленный к объявлению на доске.</w:t>
      </w:r>
    </w:p>
    <w:p w14:paraId="5F2EC17D" w14:textId="77777777" w:rsidR="0062266E" w:rsidRPr="00D2405E" w:rsidRDefault="0062266E" w:rsidP="0062266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В опросе, в зависимости от типа, можно выбрать либо один вариант ответа, либо несколько. </w:t>
      </w:r>
    </w:p>
    <w:p w14:paraId="1FC1D013" w14:textId="77777777" w:rsidR="0062266E" w:rsidRPr="00D2405E" w:rsidRDefault="0062266E" w:rsidP="0062266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Опрос может быть как анонимным, так и открытым. В открытом опросе доступна информация о том, сколько пользователей проголосовали за каждый вариант ответа, а также их список для каждого варианта ответа. В анонимном опросе ведется только учет количества проголосовавших и нет возможности посмотреть список пользователей, которые проголосовали за конкретный вариант ответа.</w:t>
      </w:r>
    </w:p>
    <w:p w14:paraId="69581F73" w14:textId="77777777" w:rsidR="0062266E" w:rsidRPr="00D2405E" w:rsidRDefault="0062266E" w:rsidP="0062266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Оставленный в опросе голос можно отменить.</w:t>
      </w:r>
    </w:p>
    <w:p w14:paraId="174CE399" w14:textId="15F72F86" w:rsidR="0062266E" w:rsidRPr="00D2405E" w:rsidRDefault="0062266E" w:rsidP="0062266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В случае, если время голосования в опросе ограничено, пройти опрос можно до истечения времени, отведенного на голосование. Также по истечении указанного временного промежутка нет возможности отменить оставленный голос.</w:t>
      </w:r>
    </w:p>
    <w:p w14:paraId="58B88A6E" w14:textId="2BB7D4D5" w:rsidR="0062266E" w:rsidRPr="00D2405E" w:rsidRDefault="0062266E" w:rsidP="00A32783">
      <w:pPr>
        <w:pStyle w:val="2"/>
        <w:spacing w:before="240"/>
        <w:rPr>
          <w:lang w:val="ru-RU"/>
        </w:rPr>
      </w:pPr>
      <w:bookmarkStart w:id="14" w:name="_Toc146820762"/>
      <w:bookmarkStart w:id="15" w:name="_Toc149778945"/>
      <w:r w:rsidRPr="00D2405E">
        <w:rPr>
          <w:lang w:val="ru-RU"/>
        </w:rPr>
        <w:t>S</w:t>
      </w:r>
      <w:r w:rsidRPr="00D2405E">
        <w:t>-1.1.1</w:t>
      </w:r>
      <w:r w:rsidRPr="00D2405E">
        <w:rPr>
          <w:lang w:val="ru-RU"/>
        </w:rPr>
        <w:t>. Отменить голос</w:t>
      </w:r>
      <w:bookmarkEnd w:id="14"/>
      <w:bookmarkEnd w:id="1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644"/>
        <w:gridCol w:w="1591"/>
        <w:gridCol w:w="5269"/>
      </w:tblGrid>
      <w:tr w:rsidR="0062266E" w:rsidRPr="00A6741D" w14:paraId="2676A486" w14:textId="77777777" w:rsidTr="0062266E">
        <w:tc>
          <w:tcPr>
            <w:tcW w:w="846" w:type="dxa"/>
            <w:shd w:val="clear" w:color="auto" w:fill="auto"/>
          </w:tcPr>
          <w:p w14:paraId="3AA37CF8" w14:textId="20C22395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S-</w:t>
            </w:r>
            <w:r w:rsidRPr="00D2405E">
              <w:t>1.1.1</w:t>
            </w:r>
          </w:p>
        </w:tc>
        <w:tc>
          <w:tcPr>
            <w:tcW w:w="1644" w:type="dxa"/>
            <w:shd w:val="clear" w:color="auto" w:fill="auto"/>
          </w:tcPr>
          <w:p w14:paraId="2CFE1C39" w14:textId="56736C37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591" w:type="dxa"/>
            <w:shd w:val="clear" w:color="auto" w:fill="auto"/>
          </w:tcPr>
          <w:p w14:paraId="2B8D804A" w14:textId="422D87D6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Отменить голос</w:t>
            </w:r>
          </w:p>
        </w:tc>
        <w:tc>
          <w:tcPr>
            <w:tcW w:w="5269" w:type="dxa"/>
            <w:shd w:val="clear" w:color="auto" w:fill="auto"/>
          </w:tcPr>
          <w:p w14:paraId="6E7F5898" w14:textId="6FC38F2E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 может отменить голос, оставленный в опросе</w:t>
            </w:r>
          </w:p>
        </w:tc>
      </w:tr>
    </w:tbl>
    <w:p w14:paraId="30927256" w14:textId="77777777" w:rsidR="0062266E" w:rsidRPr="00D2405E" w:rsidRDefault="0062266E" w:rsidP="0062266E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Студент.</w:t>
      </w:r>
    </w:p>
    <w:p w14:paraId="7D3915EB" w14:textId="77777777" w:rsidR="0062266E" w:rsidRPr="00D2405E" w:rsidRDefault="0062266E" w:rsidP="0062266E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Сотрудник, Администратор группы, Администратор.</w:t>
      </w:r>
    </w:p>
    <w:p w14:paraId="59A2E1AD" w14:textId="2DE18873" w:rsidR="0062266E" w:rsidRPr="00D2405E" w:rsidRDefault="0062266E" w:rsidP="0062266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Данный вариант использования позволяет студенту отменить голос, оставленный в опросе. В опросе, время голосования которого окончилось, отсутствует возможность отменить голос.</w:t>
      </w:r>
    </w:p>
    <w:p w14:paraId="7CC888A9" w14:textId="1ABE6F73" w:rsidR="0062266E" w:rsidRPr="00D2405E" w:rsidRDefault="0062266E" w:rsidP="0062266E">
      <w:pPr>
        <w:pStyle w:val="2"/>
        <w:rPr>
          <w:lang w:val="ru-RU"/>
        </w:rPr>
      </w:pPr>
      <w:bookmarkStart w:id="16" w:name="_Toc146820763"/>
      <w:bookmarkStart w:id="17" w:name="_Toc149778946"/>
      <w:r w:rsidRPr="00D2405E">
        <w:rPr>
          <w:lang w:val="ru-RU"/>
        </w:rPr>
        <w:t>S</w:t>
      </w:r>
      <w:r w:rsidRPr="00D2405E">
        <w:t>-1.2</w:t>
      </w:r>
      <w:r w:rsidRPr="00D2405E">
        <w:rPr>
          <w:lang w:val="ru-RU"/>
        </w:rPr>
        <w:t>. Скачать файлы</w:t>
      </w:r>
      <w:bookmarkEnd w:id="16"/>
      <w:bookmarkEnd w:id="1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644"/>
        <w:gridCol w:w="1591"/>
        <w:gridCol w:w="5269"/>
      </w:tblGrid>
      <w:tr w:rsidR="0062266E" w:rsidRPr="00A6741D" w14:paraId="7531971D" w14:textId="77777777" w:rsidTr="00A47843">
        <w:tc>
          <w:tcPr>
            <w:tcW w:w="846" w:type="dxa"/>
            <w:shd w:val="clear" w:color="auto" w:fill="auto"/>
          </w:tcPr>
          <w:p w14:paraId="342FC125" w14:textId="08256FD8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S</w:t>
            </w:r>
            <w:r w:rsidRPr="00D2405E">
              <w:rPr>
                <w:lang w:val="ru-RU"/>
              </w:rPr>
              <w:t>-</w:t>
            </w:r>
            <w:r w:rsidRPr="00D2405E">
              <w:t>1.2</w:t>
            </w:r>
          </w:p>
        </w:tc>
        <w:tc>
          <w:tcPr>
            <w:tcW w:w="1644" w:type="dxa"/>
            <w:shd w:val="clear" w:color="auto" w:fill="auto"/>
          </w:tcPr>
          <w:p w14:paraId="271164C3" w14:textId="05A0FBC0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591" w:type="dxa"/>
            <w:shd w:val="clear" w:color="auto" w:fill="auto"/>
          </w:tcPr>
          <w:p w14:paraId="615348C8" w14:textId="2DA7CA06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Скачать файлы</w:t>
            </w:r>
          </w:p>
        </w:tc>
        <w:tc>
          <w:tcPr>
            <w:tcW w:w="5269" w:type="dxa"/>
            <w:shd w:val="clear" w:color="auto" w:fill="auto"/>
          </w:tcPr>
          <w:p w14:paraId="531C067C" w14:textId="67551808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 Студент может скачать файлы и медиафайлы, прикрепленные к объявлению</w:t>
            </w:r>
          </w:p>
        </w:tc>
      </w:tr>
    </w:tbl>
    <w:p w14:paraId="0A7F2C19" w14:textId="77777777" w:rsidR="0062266E" w:rsidRPr="00D2405E" w:rsidRDefault="0062266E" w:rsidP="0062266E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Студент.</w:t>
      </w:r>
    </w:p>
    <w:p w14:paraId="4BCB7899" w14:textId="77777777" w:rsidR="0062266E" w:rsidRPr="00D2405E" w:rsidRDefault="0062266E" w:rsidP="0062266E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Сотрудник, Администратор группы, Администратор.</w:t>
      </w:r>
    </w:p>
    <w:p w14:paraId="5B825D59" w14:textId="2B83B9D5" w:rsidR="0062266E" w:rsidRPr="00D2405E" w:rsidRDefault="0062266E" w:rsidP="0062266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Данный вариант использования позволяет студенту </w:t>
      </w:r>
      <w:r w:rsidR="00AB1743" w:rsidRPr="00D2405E">
        <w:rPr>
          <w:lang w:val="ru-RU"/>
        </w:rPr>
        <w:t xml:space="preserve">скачать файлы и медиафайлы, прикрепленные к </w:t>
      </w:r>
      <w:r w:rsidR="00AB1743" w:rsidRPr="00D2405E">
        <w:rPr>
          <w:lang w:val="ru-RU"/>
        </w:rPr>
        <w:lastRenderedPageBreak/>
        <w:t>объявлению. Скачивание начинается по нажатии соответствующей кнопки.</w:t>
      </w:r>
    </w:p>
    <w:p w14:paraId="09B05DCB" w14:textId="548CEF55" w:rsidR="005D11E2" w:rsidRPr="00D2405E" w:rsidRDefault="005D11E2" w:rsidP="005D11E2">
      <w:pPr>
        <w:pStyle w:val="2"/>
        <w:spacing w:before="240"/>
        <w:rPr>
          <w:lang w:val="ru-RU"/>
        </w:rPr>
      </w:pPr>
      <w:bookmarkStart w:id="18" w:name="_Toc146820764"/>
      <w:bookmarkStart w:id="19" w:name="_Toc149778947"/>
      <w:r w:rsidRPr="00D2405E">
        <w:rPr>
          <w:lang w:val="ru-RU"/>
        </w:rPr>
        <w:t>S-2. Управление подписками</w:t>
      </w:r>
      <w:bookmarkEnd w:id="1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3"/>
        <w:gridCol w:w="1881"/>
        <w:gridCol w:w="1608"/>
        <w:gridCol w:w="5308"/>
      </w:tblGrid>
      <w:tr w:rsidR="005D11E2" w:rsidRPr="00A6741D" w14:paraId="39894569" w14:textId="77777777" w:rsidTr="004C067C">
        <w:tc>
          <w:tcPr>
            <w:tcW w:w="553" w:type="dxa"/>
            <w:shd w:val="clear" w:color="auto" w:fill="auto"/>
          </w:tcPr>
          <w:p w14:paraId="4E0ADCAF" w14:textId="74EFE4EC" w:rsidR="005D11E2" w:rsidRPr="00D2405E" w:rsidRDefault="005D11E2" w:rsidP="005D11E2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S-2</w:t>
            </w:r>
          </w:p>
        </w:tc>
        <w:tc>
          <w:tcPr>
            <w:tcW w:w="1881" w:type="dxa"/>
            <w:shd w:val="clear" w:color="auto" w:fill="auto"/>
          </w:tcPr>
          <w:p w14:paraId="11C0F84C" w14:textId="32892723" w:rsidR="005D11E2" w:rsidRPr="00D2405E" w:rsidRDefault="005D11E2" w:rsidP="005D11E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608" w:type="dxa"/>
            <w:shd w:val="clear" w:color="auto" w:fill="auto"/>
          </w:tcPr>
          <w:p w14:paraId="33024377" w14:textId="28BC9064" w:rsidR="005D11E2" w:rsidRPr="00D2405E" w:rsidRDefault="005D11E2" w:rsidP="005D11E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подписками</w:t>
            </w:r>
          </w:p>
        </w:tc>
        <w:tc>
          <w:tcPr>
            <w:tcW w:w="5308" w:type="dxa"/>
            <w:shd w:val="clear" w:color="auto" w:fill="auto"/>
          </w:tcPr>
          <w:p w14:paraId="78E30D7C" w14:textId="331E2D2C" w:rsidR="005D11E2" w:rsidRPr="00D2405E" w:rsidRDefault="005D11E2" w:rsidP="005D11E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 может управлять подписками на категории объявлений</w:t>
            </w:r>
          </w:p>
        </w:tc>
      </w:tr>
    </w:tbl>
    <w:p w14:paraId="62388E41" w14:textId="77777777" w:rsidR="005D11E2" w:rsidRPr="00D2405E" w:rsidRDefault="005D11E2" w:rsidP="005D11E2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Студент.</w:t>
      </w:r>
    </w:p>
    <w:p w14:paraId="2EB64DE6" w14:textId="77777777" w:rsidR="005D11E2" w:rsidRPr="00D2405E" w:rsidRDefault="005D11E2" w:rsidP="005D11E2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Сотрудник, Администратор группы, Администратор.</w:t>
      </w:r>
    </w:p>
    <w:p w14:paraId="298FB47C" w14:textId="0D02587A" w:rsidR="00847218" w:rsidRPr="00D2405E" w:rsidRDefault="00847218" w:rsidP="005D11E2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Для получения уведомлений на электронную почту о публикации объявлений заданных категорий студент может управлять подписками на категории объявлений.</w:t>
      </w:r>
    </w:p>
    <w:p w14:paraId="5BC0E5DD" w14:textId="777BEC6D" w:rsidR="00847218" w:rsidRPr="00D2405E" w:rsidRDefault="00847218" w:rsidP="00847218">
      <w:pPr>
        <w:pStyle w:val="2"/>
        <w:spacing w:before="240"/>
        <w:rPr>
          <w:lang w:val="ru-RU"/>
        </w:rPr>
      </w:pPr>
      <w:bookmarkStart w:id="20" w:name="_Toc149778948"/>
      <w:r w:rsidRPr="00D2405E">
        <w:rPr>
          <w:lang w:val="ru-RU"/>
        </w:rPr>
        <w:t>S-2.1. Добавить категории объявлений</w:t>
      </w:r>
      <w:bookmarkEnd w:id="2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30"/>
        <w:gridCol w:w="1608"/>
        <w:gridCol w:w="5308"/>
      </w:tblGrid>
      <w:tr w:rsidR="00847218" w:rsidRPr="00A6741D" w14:paraId="78DE0FD5" w14:textId="77777777" w:rsidTr="00847218">
        <w:tc>
          <w:tcPr>
            <w:tcW w:w="704" w:type="dxa"/>
            <w:shd w:val="clear" w:color="auto" w:fill="auto"/>
          </w:tcPr>
          <w:p w14:paraId="123F3890" w14:textId="51D4E4AE" w:rsidR="00847218" w:rsidRPr="00D2405E" w:rsidRDefault="00847218" w:rsidP="0084721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S-2</w:t>
            </w:r>
            <w:r w:rsidRPr="00D2405E">
              <w:rPr>
                <w:lang w:val="ru-RU"/>
              </w:rPr>
              <w:t>.1</w:t>
            </w:r>
          </w:p>
        </w:tc>
        <w:tc>
          <w:tcPr>
            <w:tcW w:w="1730" w:type="dxa"/>
            <w:shd w:val="clear" w:color="auto" w:fill="auto"/>
          </w:tcPr>
          <w:p w14:paraId="1E69A7A8" w14:textId="46635256" w:rsidR="00847218" w:rsidRPr="00D2405E" w:rsidRDefault="00847218" w:rsidP="0084721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608" w:type="dxa"/>
            <w:shd w:val="clear" w:color="auto" w:fill="auto"/>
          </w:tcPr>
          <w:p w14:paraId="5651AC79" w14:textId="0B58FE2A" w:rsidR="00847218" w:rsidRPr="00D2405E" w:rsidRDefault="00847218" w:rsidP="0084721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Добавить категории объявлений</w:t>
            </w:r>
          </w:p>
        </w:tc>
        <w:tc>
          <w:tcPr>
            <w:tcW w:w="5308" w:type="dxa"/>
            <w:shd w:val="clear" w:color="auto" w:fill="auto"/>
          </w:tcPr>
          <w:p w14:paraId="165292FF" w14:textId="64590D3D" w:rsidR="00847218" w:rsidRPr="00D2405E" w:rsidRDefault="00847218" w:rsidP="0084721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 может добавлять категории объявлений, по которым он хочет получать уведомления</w:t>
            </w:r>
          </w:p>
        </w:tc>
      </w:tr>
    </w:tbl>
    <w:p w14:paraId="7A125E5A" w14:textId="77777777" w:rsidR="00847218" w:rsidRPr="00D2405E" w:rsidRDefault="00847218" w:rsidP="00847218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Студент.</w:t>
      </w:r>
    </w:p>
    <w:p w14:paraId="2DBAAC31" w14:textId="77777777" w:rsidR="00847218" w:rsidRPr="00D2405E" w:rsidRDefault="00847218" w:rsidP="00847218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Сотрудник, Администратор группы, Администратор.</w:t>
      </w:r>
    </w:p>
    <w:p w14:paraId="14040D04" w14:textId="6F6E26A1" w:rsidR="00847218" w:rsidRPr="00D2405E" w:rsidRDefault="00847218" w:rsidP="00847218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Студент может расширять список категорий объявлений, о публикации которых получает уведомления, путем добавления в список новых категорий.</w:t>
      </w:r>
    </w:p>
    <w:p w14:paraId="094A5EAC" w14:textId="56A21F15" w:rsidR="00847218" w:rsidRPr="00D2405E" w:rsidRDefault="00847218" w:rsidP="00847218">
      <w:pPr>
        <w:pStyle w:val="2"/>
        <w:spacing w:before="240"/>
        <w:rPr>
          <w:lang w:val="ru-RU"/>
        </w:rPr>
      </w:pPr>
      <w:bookmarkStart w:id="21" w:name="_Toc149778949"/>
      <w:r w:rsidRPr="00D2405E">
        <w:rPr>
          <w:lang w:val="ru-RU"/>
        </w:rPr>
        <w:t>S-2.2. Удалить категории объявлений</w:t>
      </w:r>
      <w:bookmarkEnd w:id="2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30"/>
        <w:gridCol w:w="1608"/>
        <w:gridCol w:w="5308"/>
      </w:tblGrid>
      <w:tr w:rsidR="00847218" w:rsidRPr="00A6741D" w14:paraId="010C9BBD" w14:textId="77777777" w:rsidTr="004C067C">
        <w:tc>
          <w:tcPr>
            <w:tcW w:w="704" w:type="dxa"/>
            <w:shd w:val="clear" w:color="auto" w:fill="auto"/>
          </w:tcPr>
          <w:p w14:paraId="051EA549" w14:textId="1E0158AC" w:rsidR="00847218" w:rsidRPr="00D2405E" w:rsidRDefault="00847218" w:rsidP="0084721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S-2</w:t>
            </w:r>
            <w:r w:rsidRPr="00D2405E">
              <w:rPr>
                <w:lang w:val="ru-RU"/>
              </w:rPr>
              <w:t>.2</w:t>
            </w:r>
          </w:p>
        </w:tc>
        <w:tc>
          <w:tcPr>
            <w:tcW w:w="1730" w:type="dxa"/>
            <w:shd w:val="clear" w:color="auto" w:fill="auto"/>
          </w:tcPr>
          <w:p w14:paraId="03B788DC" w14:textId="660A7ACD" w:rsidR="00847218" w:rsidRPr="00D2405E" w:rsidRDefault="00847218" w:rsidP="0084721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608" w:type="dxa"/>
            <w:shd w:val="clear" w:color="auto" w:fill="auto"/>
          </w:tcPr>
          <w:p w14:paraId="330A2143" w14:textId="54152984" w:rsidR="00847218" w:rsidRPr="00D2405E" w:rsidRDefault="00847218" w:rsidP="0084721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Удалить категории объявлений</w:t>
            </w:r>
          </w:p>
        </w:tc>
        <w:tc>
          <w:tcPr>
            <w:tcW w:w="5308" w:type="dxa"/>
            <w:shd w:val="clear" w:color="auto" w:fill="auto"/>
          </w:tcPr>
          <w:p w14:paraId="26AAC9CE" w14:textId="090A48B5" w:rsidR="00847218" w:rsidRPr="00D2405E" w:rsidRDefault="00847218" w:rsidP="0084721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 может удалять категории объявлений, по которым он более не хочет получать уведомления</w:t>
            </w:r>
          </w:p>
        </w:tc>
      </w:tr>
    </w:tbl>
    <w:p w14:paraId="5BBF421A" w14:textId="77777777" w:rsidR="00847218" w:rsidRPr="00D2405E" w:rsidRDefault="00847218" w:rsidP="00847218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Студент.</w:t>
      </w:r>
    </w:p>
    <w:p w14:paraId="5357D23C" w14:textId="77777777" w:rsidR="00847218" w:rsidRPr="00D2405E" w:rsidRDefault="00847218" w:rsidP="00847218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Сотрудник, Администратор группы, Администратор.</w:t>
      </w:r>
    </w:p>
    <w:p w14:paraId="274675FF" w14:textId="3DEB0BFE" w:rsidR="00847218" w:rsidRPr="00D2405E" w:rsidRDefault="00847218" w:rsidP="00847218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Студент может сокращать набор категорий объявлений, о публикации которых получает уведомления, путем удаления из списка категорий.</w:t>
      </w:r>
    </w:p>
    <w:p w14:paraId="33E71FCE" w14:textId="453D5918" w:rsidR="00286B45" w:rsidRPr="00D2405E" w:rsidRDefault="00286B45" w:rsidP="00286B45">
      <w:pPr>
        <w:pStyle w:val="2"/>
        <w:spacing w:before="240"/>
        <w:rPr>
          <w:lang w:val="ru-RU"/>
        </w:rPr>
      </w:pPr>
      <w:bookmarkStart w:id="22" w:name="_Toc149778950"/>
      <w:r w:rsidRPr="00D2405E">
        <w:rPr>
          <w:lang w:val="ru-RU"/>
        </w:rPr>
        <w:t>S-2.3. Сохранить изменения</w:t>
      </w:r>
      <w:bookmarkEnd w:id="2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30"/>
        <w:gridCol w:w="1608"/>
        <w:gridCol w:w="5308"/>
      </w:tblGrid>
      <w:tr w:rsidR="00286B45" w:rsidRPr="00A6741D" w14:paraId="59BE38D7" w14:textId="77777777" w:rsidTr="004C067C">
        <w:tc>
          <w:tcPr>
            <w:tcW w:w="704" w:type="dxa"/>
            <w:shd w:val="clear" w:color="auto" w:fill="auto"/>
          </w:tcPr>
          <w:p w14:paraId="44BBEBA4" w14:textId="7ED5A47C" w:rsidR="00286B45" w:rsidRPr="00D2405E" w:rsidRDefault="00286B45" w:rsidP="00286B4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S-2</w:t>
            </w:r>
            <w:r w:rsidRPr="00D2405E">
              <w:rPr>
                <w:lang w:val="ru-RU"/>
              </w:rPr>
              <w:t>.3</w:t>
            </w:r>
          </w:p>
        </w:tc>
        <w:tc>
          <w:tcPr>
            <w:tcW w:w="1730" w:type="dxa"/>
            <w:shd w:val="clear" w:color="auto" w:fill="auto"/>
          </w:tcPr>
          <w:p w14:paraId="784BC931" w14:textId="4F4347A8" w:rsidR="00286B45" w:rsidRPr="00D2405E" w:rsidRDefault="00286B45" w:rsidP="00286B4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608" w:type="dxa"/>
            <w:shd w:val="clear" w:color="auto" w:fill="auto"/>
          </w:tcPr>
          <w:p w14:paraId="0E725C1B" w14:textId="7F39B17F" w:rsidR="00286B45" w:rsidRPr="00D2405E" w:rsidRDefault="00286B45" w:rsidP="00286B4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Сохранить изменения</w:t>
            </w:r>
          </w:p>
        </w:tc>
        <w:tc>
          <w:tcPr>
            <w:tcW w:w="5308" w:type="dxa"/>
            <w:shd w:val="clear" w:color="auto" w:fill="auto"/>
          </w:tcPr>
          <w:p w14:paraId="544442A9" w14:textId="415322E0" w:rsidR="00286B45" w:rsidRPr="00D2405E" w:rsidRDefault="00286B45" w:rsidP="00286B4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Для добавления и удаления категорий студент должен сохранить изменения</w:t>
            </w:r>
          </w:p>
        </w:tc>
      </w:tr>
    </w:tbl>
    <w:p w14:paraId="71977C13" w14:textId="77777777" w:rsidR="00286B45" w:rsidRPr="00D2405E" w:rsidRDefault="00286B45" w:rsidP="00286B45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Студент.</w:t>
      </w:r>
    </w:p>
    <w:p w14:paraId="5B7FDB4A" w14:textId="77777777" w:rsidR="00286B45" w:rsidRPr="00D2405E" w:rsidRDefault="00286B45" w:rsidP="00286B45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Сотрудник, Администратор группы, Администратор.</w:t>
      </w:r>
    </w:p>
    <w:p w14:paraId="21812E66" w14:textId="0211BD4F" w:rsidR="00286B45" w:rsidRPr="00D2405E" w:rsidRDefault="00EB203C" w:rsidP="00286B45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Для применения изменений списка категорий на сервере требуется в явном виде их сохранить.</w:t>
      </w:r>
    </w:p>
    <w:p w14:paraId="16F9EBBB" w14:textId="7E309BCD" w:rsidR="00EB203C" w:rsidRPr="00D2405E" w:rsidRDefault="00EB203C" w:rsidP="00EB203C">
      <w:pPr>
        <w:pStyle w:val="2"/>
        <w:spacing w:before="240"/>
        <w:rPr>
          <w:lang w:val="ru-RU"/>
        </w:rPr>
      </w:pPr>
      <w:bookmarkStart w:id="23" w:name="_Toc149778951"/>
      <w:r w:rsidRPr="00D2405E">
        <w:rPr>
          <w:lang w:val="ru-RU"/>
        </w:rPr>
        <w:t>S-2.4. Отменить изменения</w:t>
      </w:r>
      <w:bookmarkEnd w:id="2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30"/>
        <w:gridCol w:w="1608"/>
        <w:gridCol w:w="5308"/>
      </w:tblGrid>
      <w:tr w:rsidR="00EB203C" w:rsidRPr="00A6741D" w14:paraId="7BA44FC9" w14:textId="77777777" w:rsidTr="004C067C">
        <w:tc>
          <w:tcPr>
            <w:tcW w:w="704" w:type="dxa"/>
            <w:shd w:val="clear" w:color="auto" w:fill="auto"/>
          </w:tcPr>
          <w:p w14:paraId="0CD52CCB" w14:textId="7F20516F" w:rsidR="00EB203C" w:rsidRPr="00D2405E" w:rsidRDefault="00EB203C" w:rsidP="00EB203C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S-2</w:t>
            </w:r>
            <w:r w:rsidRPr="00D2405E">
              <w:rPr>
                <w:lang w:val="ru-RU"/>
              </w:rPr>
              <w:t>.4</w:t>
            </w:r>
          </w:p>
        </w:tc>
        <w:tc>
          <w:tcPr>
            <w:tcW w:w="1730" w:type="dxa"/>
            <w:shd w:val="clear" w:color="auto" w:fill="auto"/>
          </w:tcPr>
          <w:p w14:paraId="692422A3" w14:textId="7825C84E" w:rsidR="00EB203C" w:rsidRPr="00D2405E" w:rsidRDefault="00EB203C" w:rsidP="00EB203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608" w:type="dxa"/>
            <w:shd w:val="clear" w:color="auto" w:fill="auto"/>
          </w:tcPr>
          <w:p w14:paraId="2A51BE94" w14:textId="0CEDB617" w:rsidR="00EB203C" w:rsidRPr="00D2405E" w:rsidRDefault="00EB203C" w:rsidP="00EB203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Отменить изменение</w:t>
            </w:r>
          </w:p>
        </w:tc>
        <w:tc>
          <w:tcPr>
            <w:tcW w:w="5308" w:type="dxa"/>
            <w:shd w:val="clear" w:color="auto" w:fill="auto"/>
          </w:tcPr>
          <w:p w14:paraId="1D08F4CE" w14:textId="47BA9AD5" w:rsidR="00EB203C" w:rsidRPr="00D2405E" w:rsidRDefault="00EB203C" w:rsidP="00EB203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 может отменить изменение списка категорий объявлений</w:t>
            </w:r>
          </w:p>
        </w:tc>
      </w:tr>
    </w:tbl>
    <w:p w14:paraId="6995C0C3" w14:textId="77777777" w:rsidR="00EB203C" w:rsidRPr="00D2405E" w:rsidRDefault="00EB203C" w:rsidP="00EB203C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Студент.</w:t>
      </w:r>
    </w:p>
    <w:p w14:paraId="3110E4AA" w14:textId="77777777" w:rsidR="00EB203C" w:rsidRPr="00D2405E" w:rsidRDefault="00EB203C" w:rsidP="00EB203C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Сотрудник, Администратор группы, Администратор.</w:t>
      </w:r>
    </w:p>
    <w:p w14:paraId="04AD3D59" w14:textId="05E38549" w:rsidR="005353C8" w:rsidRPr="00D2405E" w:rsidRDefault="005353C8" w:rsidP="00EB203C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Если во время редактирования списка категорий потребность изменения отпала, пользователь может отменить изменения, не отправляя их на сервер. После отмены внесенные изменения ни в каком виде не будут сохранены.</w:t>
      </w:r>
    </w:p>
    <w:p w14:paraId="7E35931D" w14:textId="3C2919F2" w:rsidR="00576EBB" w:rsidRPr="00D2405E" w:rsidRDefault="003F01B1" w:rsidP="00A32783">
      <w:pPr>
        <w:pStyle w:val="2"/>
        <w:spacing w:before="240"/>
        <w:rPr>
          <w:lang w:val="ru-RU"/>
        </w:rPr>
      </w:pPr>
      <w:bookmarkStart w:id="24" w:name="_Toc149778952"/>
      <w:r w:rsidRPr="00D2405E">
        <w:rPr>
          <w:lang w:val="ru-RU"/>
        </w:rPr>
        <w:lastRenderedPageBreak/>
        <w:t>S</w:t>
      </w:r>
      <w:r w:rsidR="0062266E" w:rsidRPr="00D2405E">
        <w:rPr>
          <w:lang w:val="ru-RU"/>
        </w:rPr>
        <w:t>-</w:t>
      </w:r>
      <w:r w:rsidR="005D11E2" w:rsidRPr="00D2405E">
        <w:rPr>
          <w:lang w:val="ru-RU"/>
        </w:rPr>
        <w:t>3</w:t>
      </w:r>
      <w:r w:rsidRPr="00D2405E">
        <w:rPr>
          <w:lang w:val="ru-RU"/>
        </w:rPr>
        <w:t>. Получить уведомление о новом объявлении</w:t>
      </w:r>
      <w:bookmarkEnd w:id="18"/>
      <w:bookmarkEnd w:id="2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3"/>
        <w:gridCol w:w="1881"/>
        <w:gridCol w:w="1608"/>
        <w:gridCol w:w="5308"/>
      </w:tblGrid>
      <w:tr w:rsidR="005353C8" w:rsidRPr="00A6741D" w14:paraId="05E75975" w14:textId="77777777" w:rsidTr="005D7557">
        <w:tc>
          <w:tcPr>
            <w:tcW w:w="553" w:type="dxa"/>
            <w:shd w:val="clear" w:color="auto" w:fill="auto"/>
          </w:tcPr>
          <w:p w14:paraId="6D9D1478" w14:textId="5B072B0D" w:rsidR="005353C8" w:rsidRPr="00D2405E" w:rsidRDefault="005353C8" w:rsidP="005353C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S-</w:t>
            </w:r>
            <w:r w:rsidRPr="00D2405E">
              <w:t>3</w:t>
            </w:r>
          </w:p>
        </w:tc>
        <w:tc>
          <w:tcPr>
            <w:tcW w:w="1881" w:type="dxa"/>
            <w:shd w:val="clear" w:color="auto" w:fill="auto"/>
          </w:tcPr>
          <w:p w14:paraId="3E272413" w14:textId="7BAE5386" w:rsidR="005353C8" w:rsidRPr="00D2405E" w:rsidRDefault="005353C8" w:rsidP="005353C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608" w:type="dxa"/>
            <w:shd w:val="clear" w:color="auto" w:fill="auto"/>
          </w:tcPr>
          <w:p w14:paraId="7E9FB6B4" w14:textId="185D20CA" w:rsidR="005353C8" w:rsidRPr="00D2405E" w:rsidRDefault="005353C8" w:rsidP="005353C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Получить уведомление о новом объявлении</w:t>
            </w:r>
          </w:p>
        </w:tc>
        <w:tc>
          <w:tcPr>
            <w:tcW w:w="5308" w:type="dxa"/>
            <w:shd w:val="clear" w:color="auto" w:fill="auto"/>
          </w:tcPr>
          <w:p w14:paraId="5031145F" w14:textId="1DB991B0" w:rsidR="005353C8" w:rsidRPr="00D2405E" w:rsidRDefault="005353C8" w:rsidP="005353C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Студент получает уведомление о публикации нового объявления </w:t>
            </w:r>
          </w:p>
        </w:tc>
      </w:tr>
    </w:tbl>
    <w:p w14:paraId="67262EB1" w14:textId="6572D895" w:rsidR="002C0A98" w:rsidRPr="00D2405E" w:rsidRDefault="002C0A98" w:rsidP="002C0A98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 xml:space="preserve">: </w:t>
      </w:r>
      <w:r w:rsidR="003F01B1" w:rsidRPr="00D2405E">
        <w:rPr>
          <w:lang w:val="ru-RU"/>
        </w:rPr>
        <w:t>Студент</w:t>
      </w:r>
      <w:r w:rsidRPr="00D2405E">
        <w:rPr>
          <w:lang w:val="ru-RU"/>
        </w:rPr>
        <w:t>.</w:t>
      </w:r>
    </w:p>
    <w:p w14:paraId="3EDA1E28" w14:textId="72B9C6AF" w:rsidR="002C0A98" w:rsidRPr="00D2405E" w:rsidRDefault="002C0A98" w:rsidP="002C0A98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 xml:space="preserve">: </w:t>
      </w:r>
      <w:r w:rsidR="00FD635D" w:rsidRPr="00D2405E">
        <w:rPr>
          <w:lang w:val="ru-RU"/>
        </w:rPr>
        <w:t>Сотрудник, Администратор группы, Администратор</w:t>
      </w:r>
      <w:r w:rsidR="00434BA6" w:rsidRPr="00D2405E">
        <w:rPr>
          <w:lang w:val="ru-RU"/>
        </w:rPr>
        <w:t>.</w:t>
      </w:r>
    </w:p>
    <w:p w14:paraId="4A053BBF" w14:textId="77777777" w:rsidR="005003C0" w:rsidRPr="00D2405E" w:rsidRDefault="00434BA6" w:rsidP="005353C8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Данный вариант использования позволяет пользователю получить уведомление при публикации нового объявления на доске объявлений.</w:t>
      </w:r>
      <w:bookmarkStart w:id="25" w:name="_Toc146820765"/>
    </w:p>
    <w:p w14:paraId="51897455" w14:textId="7971B087" w:rsidR="005353C8" w:rsidRPr="00D2405E" w:rsidRDefault="005353C8" w:rsidP="005003C0">
      <w:pPr>
        <w:pStyle w:val="2"/>
        <w:spacing w:before="240"/>
        <w:rPr>
          <w:lang w:val="ru-RU"/>
        </w:rPr>
      </w:pPr>
      <w:bookmarkStart w:id="26" w:name="_Toc149778953"/>
      <w:r w:rsidRPr="00D2405E">
        <w:rPr>
          <w:lang w:val="ru-RU"/>
        </w:rPr>
        <w:t>S-3</w:t>
      </w:r>
      <w:r w:rsidR="00933DAC" w:rsidRPr="00D2405E">
        <w:rPr>
          <w:lang w:val="ru-RU"/>
        </w:rPr>
        <w:t>.</w:t>
      </w:r>
      <w:r w:rsidR="005003C0" w:rsidRPr="00D2405E">
        <w:rPr>
          <w:lang w:val="ru-RU"/>
        </w:rPr>
        <w:t>1</w:t>
      </w:r>
      <w:r w:rsidRPr="00D2405E">
        <w:rPr>
          <w:lang w:val="ru-RU"/>
        </w:rPr>
        <w:t xml:space="preserve">. Получить </w:t>
      </w:r>
      <w:r w:rsidR="005003C0" w:rsidRPr="00D2405E">
        <w:t>push</w:t>
      </w:r>
      <w:r w:rsidR="005003C0" w:rsidRPr="00D2405E">
        <w:rPr>
          <w:lang w:val="ru-RU"/>
        </w:rPr>
        <w:t>-</w:t>
      </w:r>
      <w:r w:rsidRPr="00D2405E">
        <w:rPr>
          <w:lang w:val="ru-RU"/>
        </w:rPr>
        <w:t>уведомление</w:t>
      </w:r>
      <w:bookmarkEnd w:id="2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30"/>
        <w:gridCol w:w="1608"/>
        <w:gridCol w:w="5308"/>
      </w:tblGrid>
      <w:tr w:rsidR="005353C8" w:rsidRPr="00A6741D" w14:paraId="160AD85B" w14:textId="77777777" w:rsidTr="005353C8">
        <w:tc>
          <w:tcPr>
            <w:tcW w:w="704" w:type="dxa"/>
            <w:shd w:val="clear" w:color="auto" w:fill="auto"/>
          </w:tcPr>
          <w:p w14:paraId="2140D159" w14:textId="78E9718C" w:rsidR="005353C8" w:rsidRPr="00D2405E" w:rsidRDefault="005353C8" w:rsidP="005353C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S-3.1</w:t>
            </w:r>
          </w:p>
        </w:tc>
        <w:tc>
          <w:tcPr>
            <w:tcW w:w="1730" w:type="dxa"/>
            <w:shd w:val="clear" w:color="auto" w:fill="auto"/>
          </w:tcPr>
          <w:p w14:paraId="4EAC0F75" w14:textId="1879FE53" w:rsidR="005353C8" w:rsidRPr="00D2405E" w:rsidRDefault="005353C8" w:rsidP="005353C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608" w:type="dxa"/>
            <w:shd w:val="clear" w:color="auto" w:fill="auto"/>
          </w:tcPr>
          <w:p w14:paraId="39D9EA53" w14:textId="78E6B5BC" w:rsidR="005353C8" w:rsidRPr="00D2405E" w:rsidRDefault="005353C8" w:rsidP="005353C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Получить </w:t>
            </w:r>
            <w:r w:rsidRPr="00D2405E">
              <w:t>push-</w:t>
            </w:r>
            <w:r w:rsidRPr="00D2405E">
              <w:rPr>
                <w:lang w:val="ru-RU"/>
              </w:rPr>
              <w:t>уведомление</w:t>
            </w:r>
          </w:p>
        </w:tc>
        <w:tc>
          <w:tcPr>
            <w:tcW w:w="5308" w:type="dxa"/>
            <w:shd w:val="clear" w:color="auto" w:fill="auto"/>
          </w:tcPr>
          <w:p w14:paraId="77FF3E6D" w14:textId="604585F9" w:rsidR="005353C8" w:rsidRPr="00D2405E" w:rsidRDefault="005353C8" w:rsidP="005353C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Студент в обязательном порядке получает </w:t>
            </w:r>
            <w:r w:rsidRPr="00D2405E">
              <w:t>push</w:t>
            </w:r>
            <w:r w:rsidRPr="00D2405E">
              <w:rPr>
                <w:lang w:val="ru-RU"/>
              </w:rPr>
              <w:t>-уведомление о публикации нового объявления</w:t>
            </w:r>
          </w:p>
        </w:tc>
      </w:tr>
    </w:tbl>
    <w:p w14:paraId="391ADF2B" w14:textId="77777777" w:rsidR="005353C8" w:rsidRPr="00D2405E" w:rsidRDefault="005353C8" w:rsidP="005353C8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Студент.</w:t>
      </w:r>
    </w:p>
    <w:p w14:paraId="56F052BB" w14:textId="77777777" w:rsidR="005353C8" w:rsidRPr="00D2405E" w:rsidRDefault="005353C8" w:rsidP="005353C8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Сотрудник, Администратор группы, Администратор.</w:t>
      </w:r>
    </w:p>
    <w:p w14:paraId="2546729F" w14:textId="3E123706" w:rsidR="005353C8" w:rsidRPr="00D2405E" w:rsidRDefault="005353C8" w:rsidP="005353C8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При публикации объявления на доске студент в обязательном порядке получает </w:t>
      </w:r>
      <w:r w:rsidRPr="00D2405E">
        <w:t>push</w:t>
      </w:r>
      <w:r w:rsidRPr="00D2405E">
        <w:rPr>
          <w:lang w:val="ru-RU"/>
        </w:rPr>
        <w:t>-уведомление на мобильное устройство.</w:t>
      </w:r>
    </w:p>
    <w:p w14:paraId="3DCDE77C" w14:textId="6D7D7BCA" w:rsidR="005353C8" w:rsidRPr="00D2405E" w:rsidRDefault="005353C8" w:rsidP="005353C8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t>Push</w:t>
      </w:r>
      <w:r w:rsidRPr="00D2405E">
        <w:rPr>
          <w:lang w:val="ru-RU"/>
        </w:rPr>
        <w:t xml:space="preserve">-уведомление на мобильно устройство доставляется только в том случае, если пользователь был авторизован </w:t>
      </w:r>
      <w:r w:rsidR="00966D78" w:rsidRPr="00D2405E">
        <w:rPr>
          <w:lang w:val="ru-RU"/>
        </w:rPr>
        <w:t>с мобильного устройства.</w:t>
      </w:r>
    </w:p>
    <w:p w14:paraId="356ACF77" w14:textId="18E94739" w:rsidR="005353C8" w:rsidRPr="00D2405E" w:rsidRDefault="005353C8" w:rsidP="005353C8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Если во время публикации объявлений пользователь находится вне сети, после входа в сеть он получает все пропущенные уведомления.</w:t>
      </w:r>
    </w:p>
    <w:p w14:paraId="485E1BEA" w14:textId="5FCF6D09" w:rsidR="00101A04" w:rsidRPr="00D2405E" w:rsidRDefault="00933DAC" w:rsidP="005353C8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t>Push</w:t>
      </w:r>
      <w:r w:rsidRPr="00D2405E">
        <w:rPr>
          <w:lang w:val="ru-RU"/>
        </w:rPr>
        <w:t>-у</w:t>
      </w:r>
      <w:r w:rsidR="00101A04" w:rsidRPr="00D2405E">
        <w:rPr>
          <w:lang w:val="ru-RU"/>
        </w:rPr>
        <w:t>ведомления на мобильное устройство перестают приходить по окончании срока действия сессии аутентификации пользователя.</w:t>
      </w:r>
    </w:p>
    <w:p w14:paraId="4E51EB1F" w14:textId="7FD96534" w:rsidR="00933DAC" w:rsidRPr="00D2405E" w:rsidRDefault="00933DAC" w:rsidP="00933DAC">
      <w:pPr>
        <w:pStyle w:val="2"/>
        <w:spacing w:before="240"/>
        <w:rPr>
          <w:lang w:val="ru-RU"/>
        </w:rPr>
      </w:pPr>
      <w:bookmarkStart w:id="27" w:name="_Toc149778954"/>
      <w:r w:rsidRPr="00D2405E">
        <w:rPr>
          <w:lang w:val="ru-RU"/>
        </w:rPr>
        <w:t>S-3.2. Получить уведомление по электронной почте</w:t>
      </w:r>
      <w:bookmarkEnd w:id="2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30"/>
        <w:gridCol w:w="1608"/>
        <w:gridCol w:w="5308"/>
      </w:tblGrid>
      <w:tr w:rsidR="00933DAC" w:rsidRPr="00A6741D" w14:paraId="4AB3819D" w14:textId="77777777" w:rsidTr="004C067C">
        <w:tc>
          <w:tcPr>
            <w:tcW w:w="704" w:type="dxa"/>
            <w:shd w:val="clear" w:color="auto" w:fill="auto"/>
          </w:tcPr>
          <w:p w14:paraId="37B5DEDA" w14:textId="7AB73F08" w:rsidR="00933DAC" w:rsidRPr="00D2405E" w:rsidRDefault="00933DAC" w:rsidP="00933DAC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S-3.2</w:t>
            </w:r>
          </w:p>
        </w:tc>
        <w:tc>
          <w:tcPr>
            <w:tcW w:w="1730" w:type="dxa"/>
            <w:shd w:val="clear" w:color="auto" w:fill="auto"/>
          </w:tcPr>
          <w:p w14:paraId="57331BD3" w14:textId="2E68AAEB" w:rsidR="00933DAC" w:rsidRPr="00D2405E" w:rsidRDefault="00933DAC" w:rsidP="00933DA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608" w:type="dxa"/>
            <w:shd w:val="clear" w:color="auto" w:fill="auto"/>
          </w:tcPr>
          <w:p w14:paraId="5EBF4431" w14:textId="2864BFF0" w:rsidR="00933DAC" w:rsidRPr="00D2405E" w:rsidRDefault="00933DAC" w:rsidP="00933DA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Получить уведомление по электронной почте</w:t>
            </w:r>
          </w:p>
        </w:tc>
        <w:tc>
          <w:tcPr>
            <w:tcW w:w="5308" w:type="dxa"/>
            <w:shd w:val="clear" w:color="auto" w:fill="auto"/>
          </w:tcPr>
          <w:p w14:paraId="6AA80422" w14:textId="53D8AE9F" w:rsidR="00933DAC" w:rsidRPr="00D2405E" w:rsidRDefault="00933DAC" w:rsidP="00933DA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 может настроить получение уведомлений по электронной почте по выбранным категориям объявлений</w:t>
            </w:r>
          </w:p>
        </w:tc>
      </w:tr>
    </w:tbl>
    <w:p w14:paraId="63804823" w14:textId="77777777" w:rsidR="00933DAC" w:rsidRPr="00D2405E" w:rsidRDefault="00933DAC" w:rsidP="00933DAC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Студент.</w:t>
      </w:r>
    </w:p>
    <w:p w14:paraId="4B5C5A54" w14:textId="77777777" w:rsidR="00933DAC" w:rsidRPr="00D2405E" w:rsidRDefault="00933DAC" w:rsidP="00933DAC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Сотрудник, Администратор группы, Администратор.</w:t>
      </w:r>
    </w:p>
    <w:p w14:paraId="03D321A1" w14:textId="299670DE" w:rsidR="00627E68" w:rsidRPr="00D2405E" w:rsidRDefault="00627E68" w:rsidP="00933DAC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Студент получает уведомления по электронной почте о публикации объявлений, относящихся к выбранным пользователем категориям. Для получения уведомления по электронной почте требуется указать валидный адрес электронной почты.</w:t>
      </w:r>
    </w:p>
    <w:p w14:paraId="0B74CDF7" w14:textId="696A90C6" w:rsidR="00627E68" w:rsidRPr="00D2405E" w:rsidRDefault="00627E68" w:rsidP="00933DAC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Пользователь не получает никаких уведомлений по электронной почте в случаях отсутствия валидного адреса электронной почты и в случае отсутствия выбранных категорий.</w:t>
      </w:r>
    </w:p>
    <w:p w14:paraId="125578F4" w14:textId="10D8030C" w:rsidR="008126F8" w:rsidRPr="00D2405E" w:rsidRDefault="008126F8" w:rsidP="00CB6530">
      <w:pPr>
        <w:pStyle w:val="2"/>
        <w:spacing w:before="240"/>
        <w:rPr>
          <w:lang w:val="ru-RU"/>
        </w:rPr>
      </w:pPr>
      <w:bookmarkStart w:id="28" w:name="_Toc149778955"/>
      <w:r w:rsidRPr="00D2405E">
        <w:rPr>
          <w:lang w:val="ru-RU"/>
        </w:rPr>
        <w:t>E</w:t>
      </w:r>
      <w:r w:rsidR="00AB1743" w:rsidRPr="00D2405E">
        <w:t>-</w:t>
      </w:r>
      <w:r w:rsidRPr="00D2405E">
        <w:rPr>
          <w:lang w:val="ru-RU"/>
        </w:rPr>
        <w:t>1. Управление объявлениями</w:t>
      </w:r>
      <w:bookmarkEnd w:id="25"/>
      <w:bookmarkEnd w:id="2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2"/>
        <w:gridCol w:w="1882"/>
        <w:gridCol w:w="1621"/>
        <w:gridCol w:w="5295"/>
      </w:tblGrid>
      <w:tr w:rsidR="008126F8" w:rsidRPr="00A6741D" w14:paraId="74D55BD2" w14:textId="77777777" w:rsidTr="00F85C92">
        <w:tc>
          <w:tcPr>
            <w:tcW w:w="552" w:type="dxa"/>
            <w:shd w:val="clear" w:color="auto" w:fill="auto"/>
          </w:tcPr>
          <w:p w14:paraId="740DF25E" w14:textId="7F361915" w:rsidR="008126F8" w:rsidRPr="00D2405E" w:rsidRDefault="008126F8" w:rsidP="008126F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E1</w:t>
            </w:r>
          </w:p>
        </w:tc>
        <w:tc>
          <w:tcPr>
            <w:tcW w:w="1882" w:type="dxa"/>
            <w:shd w:val="clear" w:color="auto" w:fill="auto"/>
          </w:tcPr>
          <w:p w14:paraId="5617F629" w14:textId="4BCD8DDA" w:rsidR="008126F8" w:rsidRPr="00D2405E" w:rsidRDefault="008126F8" w:rsidP="008126F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21" w:type="dxa"/>
            <w:shd w:val="clear" w:color="auto" w:fill="auto"/>
          </w:tcPr>
          <w:p w14:paraId="704B6007" w14:textId="33BB5D7D" w:rsidR="008126F8" w:rsidRPr="00D2405E" w:rsidRDefault="008126F8" w:rsidP="008126F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объявлениями</w:t>
            </w:r>
          </w:p>
        </w:tc>
        <w:tc>
          <w:tcPr>
            <w:tcW w:w="5295" w:type="dxa"/>
            <w:shd w:val="clear" w:color="auto" w:fill="auto"/>
          </w:tcPr>
          <w:p w14:paraId="16AFE448" w14:textId="770B961B" w:rsidR="008126F8" w:rsidRPr="00D2405E" w:rsidRDefault="008126F8" w:rsidP="008126F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управлять объявлениями на доске</w:t>
            </w:r>
          </w:p>
        </w:tc>
      </w:tr>
    </w:tbl>
    <w:p w14:paraId="383073F0" w14:textId="77777777" w:rsidR="008126F8" w:rsidRPr="00D2405E" w:rsidRDefault="008126F8" w:rsidP="008126F8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35DC805A" w14:textId="77777777" w:rsidR="008126F8" w:rsidRPr="00D2405E" w:rsidRDefault="008126F8" w:rsidP="008126F8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5DB1684F" w14:textId="51571302" w:rsidR="008126F8" w:rsidRPr="00D2405E" w:rsidRDefault="008126F8" w:rsidP="008126F8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Сотрудник имеет возможность управлять объявлениями на доске объявлений. Управление предполагает </w:t>
      </w:r>
      <w:r w:rsidRPr="00D2405E">
        <w:rPr>
          <w:lang w:val="ru-RU"/>
        </w:rPr>
        <w:lastRenderedPageBreak/>
        <w:t>следующие сценарии:</w:t>
      </w:r>
    </w:p>
    <w:p w14:paraId="14810F4B" w14:textId="2313CEE5" w:rsidR="008126F8" w:rsidRPr="00D2405E" w:rsidRDefault="008126F8" w:rsidP="00AD5384">
      <w:pPr>
        <w:pStyle w:val="af1"/>
        <w:numPr>
          <w:ilvl w:val="0"/>
          <w:numId w:val="4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создать объявление;</w:t>
      </w:r>
    </w:p>
    <w:p w14:paraId="052FBE6E" w14:textId="77A25F2C" w:rsidR="008126F8" w:rsidRPr="00D2405E" w:rsidRDefault="008126F8" w:rsidP="00AD5384">
      <w:pPr>
        <w:pStyle w:val="af1"/>
        <w:numPr>
          <w:ilvl w:val="0"/>
          <w:numId w:val="4"/>
        </w:numPr>
        <w:autoSpaceDE w:val="0"/>
        <w:autoSpaceDN w:val="0"/>
        <w:adjustRightInd w:val="0"/>
        <w:spacing w:before="120" w:after="60"/>
        <w:ind w:left="284" w:hanging="294"/>
        <w:jc w:val="both"/>
        <w:rPr>
          <w:lang w:val="ru-RU"/>
        </w:rPr>
      </w:pPr>
      <w:r w:rsidRPr="00D2405E">
        <w:rPr>
          <w:lang w:val="ru-RU"/>
        </w:rPr>
        <w:t>редактировать объявление;</w:t>
      </w:r>
    </w:p>
    <w:p w14:paraId="2B29FFEA" w14:textId="6D82612F" w:rsidR="008126F8" w:rsidRPr="00D2405E" w:rsidRDefault="008126F8" w:rsidP="00AD5384">
      <w:pPr>
        <w:pStyle w:val="af1"/>
        <w:numPr>
          <w:ilvl w:val="0"/>
          <w:numId w:val="4"/>
        </w:numPr>
        <w:autoSpaceDE w:val="0"/>
        <w:autoSpaceDN w:val="0"/>
        <w:adjustRightInd w:val="0"/>
        <w:spacing w:before="120" w:after="60"/>
        <w:ind w:left="284" w:hanging="294"/>
        <w:jc w:val="both"/>
        <w:rPr>
          <w:lang w:val="ru-RU"/>
        </w:rPr>
      </w:pPr>
      <w:r w:rsidRPr="00D2405E">
        <w:rPr>
          <w:lang w:val="ru-RU"/>
        </w:rPr>
        <w:t>скрыть объявление;</w:t>
      </w:r>
    </w:p>
    <w:p w14:paraId="3DD745A8" w14:textId="15C335FF" w:rsidR="008126F8" w:rsidRPr="00D2405E" w:rsidRDefault="008126F8" w:rsidP="00AD5384">
      <w:pPr>
        <w:pStyle w:val="af1"/>
        <w:numPr>
          <w:ilvl w:val="0"/>
          <w:numId w:val="4"/>
        </w:numPr>
        <w:autoSpaceDE w:val="0"/>
        <w:autoSpaceDN w:val="0"/>
        <w:adjustRightInd w:val="0"/>
        <w:spacing w:before="120" w:after="60"/>
        <w:ind w:left="284" w:hanging="294"/>
        <w:jc w:val="both"/>
        <w:rPr>
          <w:lang w:val="ru-RU"/>
        </w:rPr>
      </w:pPr>
      <w:r w:rsidRPr="00D2405E">
        <w:rPr>
          <w:lang w:val="ru-RU"/>
        </w:rPr>
        <w:t>собрать статистику просмотра объявлений.</w:t>
      </w:r>
    </w:p>
    <w:p w14:paraId="2314760F" w14:textId="6A29096F" w:rsidR="002C0A98" w:rsidRPr="00D2405E" w:rsidRDefault="00D066FF" w:rsidP="00CB6530">
      <w:pPr>
        <w:pStyle w:val="2"/>
        <w:spacing w:before="240"/>
        <w:rPr>
          <w:lang w:val="ru-RU"/>
        </w:rPr>
      </w:pPr>
      <w:bookmarkStart w:id="29" w:name="_Toc146820766"/>
      <w:bookmarkStart w:id="30" w:name="_Toc149778956"/>
      <w:r w:rsidRPr="00D2405E">
        <w:rPr>
          <w:lang w:val="ru-RU"/>
        </w:rPr>
        <w:t>E</w:t>
      </w:r>
      <w:r w:rsidR="00AB1743" w:rsidRPr="00D2405E">
        <w:rPr>
          <w:lang w:val="ru-RU"/>
        </w:rPr>
        <w:t>-1</w:t>
      </w:r>
      <w:r w:rsidR="00AB1743" w:rsidRPr="00D2405E">
        <w:t>.1</w:t>
      </w:r>
      <w:r w:rsidR="009063B2" w:rsidRPr="00D2405E">
        <w:rPr>
          <w:lang w:val="ru-RU"/>
        </w:rPr>
        <w:t xml:space="preserve">. </w:t>
      </w:r>
      <w:r w:rsidRPr="00D2405E">
        <w:rPr>
          <w:lang w:val="ru-RU"/>
        </w:rPr>
        <w:t>Создать объявление</w:t>
      </w:r>
      <w:bookmarkEnd w:id="29"/>
      <w:bookmarkEnd w:id="3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30"/>
        <w:gridCol w:w="1621"/>
        <w:gridCol w:w="5295"/>
      </w:tblGrid>
      <w:tr w:rsidR="00D066FF" w:rsidRPr="00A6741D" w14:paraId="604D7086" w14:textId="77777777" w:rsidTr="00AB1743">
        <w:tc>
          <w:tcPr>
            <w:tcW w:w="704" w:type="dxa"/>
            <w:shd w:val="clear" w:color="auto" w:fill="auto"/>
          </w:tcPr>
          <w:p w14:paraId="6301DABD" w14:textId="5D1547A2" w:rsidR="00D066FF" w:rsidRPr="00D2405E" w:rsidRDefault="00D066FF" w:rsidP="00CB27D9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E</w:t>
            </w:r>
            <w:r w:rsidR="00AB1743" w:rsidRPr="00D2405E">
              <w:t>-1.1</w:t>
            </w:r>
          </w:p>
        </w:tc>
        <w:tc>
          <w:tcPr>
            <w:tcW w:w="1730" w:type="dxa"/>
            <w:shd w:val="clear" w:color="auto" w:fill="auto"/>
          </w:tcPr>
          <w:p w14:paraId="593174D4" w14:textId="49862FB2" w:rsidR="00D066FF" w:rsidRPr="00D2405E" w:rsidRDefault="00D066FF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Сотрудник </w:t>
            </w:r>
          </w:p>
        </w:tc>
        <w:tc>
          <w:tcPr>
            <w:tcW w:w="1621" w:type="dxa"/>
            <w:shd w:val="clear" w:color="auto" w:fill="auto"/>
          </w:tcPr>
          <w:p w14:paraId="595BBFA2" w14:textId="3170C6EB" w:rsidR="00D066FF" w:rsidRPr="00D2405E" w:rsidRDefault="00D066FF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Создать объявление</w:t>
            </w:r>
          </w:p>
        </w:tc>
        <w:tc>
          <w:tcPr>
            <w:tcW w:w="5295" w:type="dxa"/>
            <w:shd w:val="clear" w:color="auto" w:fill="auto"/>
          </w:tcPr>
          <w:p w14:paraId="2FD382CB" w14:textId="68947146" w:rsidR="00D066FF" w:rsidRPr="00D2405E" w:rsidRDefault="00D066FF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университета может создать и опубликовать объявление на доске</w:t>
            </w:r>
          </w:p>
        </w:tc>
      </w:tr>
    </w:tbl>
    <w:p w14:paraId="15E2A929" w14:textId="3F41E48F" w:rsidR="000D4A2B" w:rsidRPr="00D2405E" w:rsidRDefault="000D4A2B" w:rsidP="000D4A2B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 xml:space="preserve">: </w:t>
      </w:r>
      <w:r w:rsidR="00836CD9" w:rsidRPr="00D2405E">
        <w:rPr>
          <w:lang w:val="ru-RU"/>
        </w:rPr>
        <w:t>Сотрудник</w:t>
      </w:r>
      <w:r w:rsidRPr="00D2405E">
        <w:rPr>
          <w:lang w:val="ru-RU"/>
        </w:rPr>
        <w:t>.</w:t>
      </w:r>
    </w:p>
    <w:p w14:paraId="338053A0" w14:textId="3230C89B" w:rsidR="000D4A2B" w:rsidRPr="00D2405E" w:rsidRDefault="000D4A2B" w:rsidP="000D4A2B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 xml:space="preserve">: </w:t>
      </w:r>
      <w:r w:rsidR="00836CD9" w:rsidRPr="00D2405E">
        <w:rPr>
          <w:lang w:val="ru-RU"/>
        </w:rPr>
        <w:t>Администратор группы, Администратор.</w:t>
      </w:r>
    </w:p>
    <w:p w14:paraId="4830E032" w14:textId="4D896801" w:rsidR="00174846" w:rsidRPr="00D2405E" w:rsidRDefault="00715697" w:rsidP="00D1396F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Сотрудник имеет возможность создать объявление на доске объявлений. При создании объявления в обязательном порядке указыва</w:t>
      </w:r>
      <w:r w:rsidR="00A64C1B" w:rsidRPr="00D2405E">
        <w:rPr>
          <w:lang w:val="ru-RU"/>
        </w:rPr>
        <w:t>е</w:t>
      </w:r>
      <w:r w:rsidRPr="00D2405E">
        <w:rPr>
          <w:lang w:val="ru-RU"/>
        </w:rPr>
        <w:t xml:space="preserve">тся </w:t>
      </w:r>
      <w:r w:rsidR="00A64C1B" w:rsidRPr="00D2405E">
        <w:rPr>
          <w:lang w:val="ru-RU"/>
        </w:rPr>
        <w:t>его текстовое содержимое</w:t>
      </w:r>
      <w:r w:rsidR="00174846" w:rsidRPr="00D2405E">
        <w:rPr>
          <w:lang w:val="ru-RU"/>
        </w:rPr>
        <w:t>, а также задается аудитория объявления.</w:t>
      </w:r>
    </w:p>
    <w:p w14:paraId="5693C234" w14:textId="70D374F9" w:rsidR="00174846" w:rsidRPr="00D2405E" w:rsidRDefault="00174846" w:rsidP="00D1396F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Опционально прикрепляются файлы и медиафайлы, один опрос. Прикрепляемые файлы и медиафайлы требуется предварительно загрузить, прикрепляемый опрос – создать.</w:t>
      </w:r>
    </w:p>
    <w:p w14:paraId="220E5B00" w14:textId="5A868786" w:rsidR="00715697" w:rsidRPr="00D2405E" w:rsidRDefault="00174846" w:rsidP="00D1396F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Присутствует необязательная возможность установить срок автоматического сокрытия объявления с доски, по истечении которого объявление перестанет быть видимым на доске объявлений. Если срок не был указан, объявление не скрывается.</w:t>
      </w:r>
    </w:p>
    <w:p w14:paraId="20471F21" w14:textId="39DC1788" w:rsidR="002C0A98" w:rsidRPr="00D2405E" w:rsidRDefault="00DC4724" w:rsidP="00CB6530">
      <w:pPr>
        <w:pStyle w:val="2"/>
        <w:spacing w:before="240"/>
        <w:rPr>
          <w:lang w:val="ru-RU"/>
        </w:rPr>
      </w:pPr>
      <w:bookmarkStart w:id="31" w:name="_Toc146820767"/>
      <w:bookmarkStart w:id="32" w:name="_Toc149778957"/>
      <w:r w:rsidRPr="00D2405E">
        <w:rPr>
          <w:lang w:val="ru-RU"/>
        </w:rPr>
        <w:t>E</w:t>
      </w:r>
      <w:r w:rsidR="00AB1743" w:rsidRPr="00D2405E">
        <w:t>-1.1.1</w:t>
      </w:r>
      <w:r w:rsidR="00225FFD" w:rsidRPr="00D2405E">
        <w:rPr>
          <w:lang w:val="ru-RU"/>
        </w:rPr>
        <w:t xml:space="preserve">. </w:t>
      </w:r>
      <w:r w:rsidRPr="00D2405E">
        <w:rPr>
          <w:lang w:val="ru-RU"/>
        </w:rPr>
        <w:t>Указать</w:t>
      </w:r>
      <w:r w:rsidR="00A64C1B" w:rsidRPr="00D2405E">
        <w:rPr>
          <w:lang w:val="ru-RU"/>
        </w:rPr>
        <w:t xml:space="preserve"> текст объявления</w:t>
      </w:r>
      <w:bookmarkEnd w:id="31"/>
      <w:bookmarkEnd w:id="3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645"/>
        <w:gridCol w:w="1604"/>
        <w:gridCol w:w="5255"/>
      </w:tblGrid>
      <w:tr w:rsidR="004710BF" w:rsidRPr="00A6741D" w14:paraId="3C80D077" w14:textId="77777777" w:rsidTr="00AB1743">
        <w:tc>
          <w:tcPr>
            <w:tcW w:w="846" w:type="dxa"/>
            <w:shd w:val="clear" w:color="auto" w:fill="auto"/>
          </w:tcPr>
          <w:p w14:paraId="6381ED42" w14:textId="66174593" w:rsidR="004710BF" w:rsidRPr="00D2405E" w:rsidRDefault="004710BF" w:rsidP="004710BF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E</w:t>
            </w:r>
            <w:r w:rsidR="00AB1743" w:rsidRPr="00D2405E">
              <w:t>-1.1.1</w:t>
            </w:r>
          </w:p>
        </w:tc>
        <w:tc>
          <w:tcPr>
            <w:tcW w:w="1645" w:type="dxa"/>
            <w:shd w:val="clear" w:color="auto" w:fill="auto"/>
          </w:tcPr>
          <w:p w14:paraId="0A77E6A1" w14:textId="1C112729" w:rsidR="004710BF" w:rsidRPr="00D2405E" w:rsidRDefault="004710BF" w:rsidP="004710BF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04" w:type="dxa"/>
            <w:shd w:val="clear" w:color="auto" w:fill="auto"/>
          </w:tcPr>
          <w:p w14:paraId="34D76650" w14:textId="6EC10A7C" w:rsidR="004710BF" w:rsidRPr="00D2405E" w:rsidRDefault="004710BF" w:rsidP="004710BF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Указать текст объявлени</w:t>
            </w:r>
            <w:r w:rsidR="00AB1743" w:rsidRPr="00D2405E">
              <w:rPr>
                <w:lang w:val="ru-RU"/>
              </w:rPr>
              <w:t>я</w:t>
            </w:r>
          </w:p>
        </w:tc>
        <w:tc>
          <w:tcPr>
            <w:tcW w:w="5255" w:type="dxa"/>
            <w:shd w:val="clear" w:color="auto" w:fill="auto"/>
          </w:tcPr>
          <w:p w14:paraId="467CCAE7" w14:textId="38D1D590" w:rsidR="004710BF" w:rsidRPr="00D2405E" w:rsidRDefault="004710BF" w:rsidP="004710BF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объявления сотрудник указывает тестовое содержимое объявления</w:t>
            </w:r>
          </w:p>
        </w:tc>
      </w:tr>
    </w:tbl>
    <w:p w14:paraId="34CA4930" w14:textId="61534B2C" w:rsidR="0096027E" w:rsidRPr="00D2405E" w:rsidRDefault="0096027E" w:rsidP="0096027E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 xml:space="preserve">: </w:t>
      </w:r>
      <w:r w:rsidR="00DC4724" w:rsidRPr="00D2405E">
        <w:rPr>
          <w:lang w:val="ru-RU"/>
        </w:rPr>
        <w:t>Сотрудник</w:t>
      </w:r>
      <w:r w:rsidRPr="00D2405E">
        <w:rPr>
          <w:lang w:val="ru-RU"/>
        </w:rPr>
        <w:t>.</w:t>
      </w:r>
    </w:p>
    <w:p w14:paraId="4F6675C0" w14:textId="27F6A37E" w:rsidR="0096027E" w:rsidRPr="00D2405E" w:rsidRDefault="0096027E" w:rsidP="0096027E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 xml:space="preserve">: </w:t>
      </w:r>
      <w:r w:rsidR="00DC4724" w:rsidRPr="00D2405E">
        <w:rPr>
          <w:lang w:val="ru-RU"/>
        </w:rPr>
        <w:t>Администратор группы, Администратор</w:t>
      </w:r>
    </w:p>
    <w:p w14:paraId="046B6289" w14:textId="74E9036F" w:rsidR="004710BF" w:rsidRPr="00D2405E" w:rsidRDefault="004710BF" w:rsidP="009D00C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При создании объявления </w:t>
      </w:r>
      <w:r w:rsidR="00AB1743" w:rsidRPr="00D2405E">
        <w:rPr>
          <w:lang w:val="ru-RU"/>
        </w:rPr>
        <w:t xml:space="preserve">опционально </w:t>
      </w:r>
      <w:r w:rsidRPr="00D2405E">
        <w:rPr>
          <w:lang w:val="ru-RU"/>
        </w:rPr>
        <w:t>указ</w:t>
      </w:r>
      <w:r w:rsidR="00AB1743" w:rsidRPr="00D2405E">
        <w:rPr>
          <w:lang w:val="ru-RU"/>
        </w:rPr>
        <w:t>ывается</w:t>
      </w:r>
      <w:r w:rsidRPr="00D2405E">
        <w:rPr>
          <w:lang w:val="ru-RU"/>
        </w:rPr>
        <w:t xml:space="preserve"> текстовое содержимое объявления.</w:t>
      </w:r>
    </w:p>
    <w:p w14:paraId="6112D930" w14:textId="43FC9D77" w:rsidR="00225FFD" w:rsidRPr="00D2405E" w:rsidRDefault="00F655AC" w:rsidP="00CB6530">
      <w:pPr>
        <w:pStyle w:val="2"/>
        <w:spacing w:before="240"/>
        <w:rPr>
          <w:lang w:val="ru-RU"/>
        </w:rPr>
      </w:pPr>
      <w:bookmarkStart w:id="33" w:name="_Toc146820768"/>
      <w:bookmarkStart w:id="34" w:name="_Toc149778958"/>
      <w:r w:rsidRPr="00D2405E">
        <w:rPr>
          <w:lang w:val="ru-RU"/>
        </w:rPr>
        <w:t>E</w:t>
      </w:r>
      <w:r w:rsidR="005E4B2D" w:rsidRPr="00D2405E">
        <w:rPr>
          <w:lang w:val="ru-RU"/>
        </w:rPr>
        <w:t>-1.1.2</w:t>
      </w:r>
      <w:r w:rsidR="00225FFD" w:rsidRPr="00D2405E">
        <w:rPr>
          <w:lang w:val="ru-RU"/>
        </w:rPr>
        <w:t xml:space="preserve">. </w:t>
      </w:r>
      <w:r w:rsidR="00C87F4B" w:rsidRPr="00D2405E">
        <w:rPr>
          <w:lang w:val="ru-RU"/>
        </w:rPr>
        <w:t>Выбор получателей</w:t>
      </w:r>
      <w:bookmarkEnd w:id="33"/>
      <w:bookmarkEnd w:id="3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643"/>
        <w:gridCol w:w="1617"/>
        <w:gridCol w:w="5244"/>
      </w:tblGrid>
      <w:tr w:rsidR="00C87F4B" w:rsidRPr="00A6741D" w14:paraId="0B05B4DD" w14:textId="77777777" w:rsidTr="005E4B2D">
        <w:tc>
          <w:tcPr>
            <w:tcW w:w="846" w:type="dxa"/>
            <w:shd w:val="clear" w:color="auto" w:fill="auto"/>
          </w:tcPr>
          <w:p w14:paraId="2B22E599" w14:textId="68DAF78C" w:rsidR="00C87F4B" w:rsidRPr="00D2405E" w:rsidRDefault="00C87F4B" w:rsidP="00CB27D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</w:t>
            </w:r>
            <w:r w:rsidR="005E4B2D" w:rsidRPr="00D2405E">
              <w:rPr>
                <w:lang w:val="ru-RU"/>
              </w:rPr>
              <w:t>-1.1.2</w:t>
            </w:r>
          </w:p>
        </w:tc>
        <w:tc>
          <w:tcPr>
            <w:tcW w:w="1643" w:type="dxa"/>
            <w:shd w:val="clear" w:color="auto" w:fill="auto"/>
          </w:tcPr>
          <w:p w14:paraId="74CEEC48" w14:textId="27F4464B" w:rsidR="00C87F4B" w:rsidRPr="00D2405E" w:rsidRDefault="00C87F4B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17" w:type="dxa"/>
            <w:shd w:val="clear" w:color="auto" w:fill="auto"/>
          </w:tcPr>
          <w:p w14:paraId="414B6DDB" w14:textId="15031220" w:rsidR="00C87F4B" w:rsidRPr="00D2405E" w:rsidRDefault="00C87F4B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Выб</w:t>
            </w:r>
            <w:r w:rsidR="007B6E4A" w:rsidRPr="00D2405E">
              <w:rPr>
                <w:lang w:val="ru-RU"/>
              </w:rPr>
              <w:t xml:space="preserve">рать </w:t>
            </w:r>
            <w:r w:rsidRPr="00D2405E">
              <w:rPr>
                <w:lang w:val="ru-RU"/>
              </w:rPr>
              <w:t>получателей</w:t>
            </w:r>
          </w:p>
        </w:tc>
        <w:tc>
          <w:tcPr>
            <w:tcW w:w="5244" w:type="dxa"/>
            <w:shd w:val="clear" w:color="auto" w:fill="auto"/>
          </w:tcPr>
          <w:p w14:paraId="05C25363" w14:textId="202570C6" w:rsidR="00C87F4B" w:rsidRPr="00D2405E" w:rsidRDefault="00C87F4B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объявления сотрудник определяет получателей объявления</w:t>
            </w:r>
          </w:p>
        </w:tc>
      </w:tr>
    </w:tbl>
    <w:p w14:paraId="74F84917" w14:textId="7BDFD4C8" w:rsidR="00262B7D" w:rsidRPr="00D2405E" w:rsidRDefault="00262B7D" w:rsidP="00262B7D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 xml:space="preserve">: </w:t>
      </w:r>
      <w:r w:rsidR="00C87F4B" w:rsidRPr="00D2405E">
        <w:rPr>
          <w:lang w:val="ru-RU"/>
        </w:rPr>
        <w:t>Сотрудник</w:t>
      </w:r>
      <w:r w:rsidRPr="00D2405E">
        <w:rPr>
          <w:lang w:val="ru-RU"/>
        </w:rPr>
        <w:t>.</w:t>
      </w:r>
    </w:p>
    <w:p w14:paraId="7418EA25" w14:textId="5E28C6C6" w:rsidR="00262B7D" w:rsidRPr="00D2405E" w:rsidRDefault="00262B7D" w:rsidP="00262B7D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 xml:space="preserve">: </w:t>
      </w:r>
      <w:r w:rsidR="00C87F4B" w:rsidRPr="00D2405E">
        <w:rPr>
          <w:lang w:val="ru-RU"/>
        </w:rPr>
        <w:t>Администратор группы, Администратор</w:t>
      </w:r>
      <w:r w:rsidR="00265BE3" w:rsidRPr="00D2405E">
        <w:rPr>
          <w:lang w:val="ru-RU"/>
        </w:rPr>
        <w:t>.</w:t>
      </w:r>
    </w:p>
    <w:p w14:paraId="6183A627" w14:textId="285D78BF" w:rsidR="00262B7D" w:rsidRPr="00D2405E" w:rsidRDefault="00265BE3" w:rsidP="00BF5F8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Опубликованное объявление по умолчанию отображается не у всех пользователей доски объявлений – пользователь может </w:t>
      </w:r>
      <w:r w:rsidR="00EA1E20" w:rsidRPr="00D2405E">
        <w:rPr>
          <w:lang w:val="ru-RU"/>
        </w:rPr>
        <w:t>просмотреть</w:t>
      </w:r>
      <w:r w:rsidRPr="00D2405E">
        <w:rPr>
          <w:lang w:val="ru-RU"/>
        </w:rPr>
        <w:t xml:space="preserve"> объявление только в том случае, если состоит хотя бы в одной из групп, для которых было опубликовано объявление. Для обеспечения данного механизма при создании объявления требуется</w:t>
      </w:r>
      <w:r w:rsidR="00BF642E" w:rsidRPr="00D2405E">
        <w:rPr>
          <w:lang w:val="ru-RU"/>
        </w:rPr>
        <w:t xml:space="preserve"> указать группы получателей.</w:t>
      </w:r>
      <w:r w:rsidRPr="00D2405E">
        <w:rPr>
          <w:lang w:val="ru-RU"/>
        </w:rPr>
        <w:t xml:space="preserve"> </w:t>
      </w:r>
    </w:p>
    <w:p w14:paraId="128A1A3C" w14:textId="01A150E4" w:rsidR="00225FFD" w:rsidRPr="00D2405E" w:rsidRDefault="00D06EAD" w:rsidP="00CB6530">
      <w:pPr>
        <w:pStyle w:val="2"/>
        <w:spacing w:before="240"/>
        <w:rPr>
          <w:lang w:val="ru-RU"/>
        </w:rPr>
      </w:pPr>
      <w:bookmarkStart w:id="35" w:name="_Toc146820769"/>
      <w:bookmarkStart w:id="36" w:name="_Toc149778959"/>
      <w:r w:rsidRPr="00D2405E">
        <w:rPr>
          <w:lang w:val="ru-RU"/>
        </w:rPr>
        <w:t>E</w:t>
      </w:r>
      <w:r w:rsidR="005E4B2D" w:rsidRPr="00D2405E">
        <w:rPr>
          <w:lang w:val="ru-RU"/>
        </w:rPr>
        <w:t>-1.1.3</w:t>
      </w:r>
      <w:r w:rsidR="00225FFD" w:rsidRPr="00D2405E">
        <w:rPr>
          <w:lang w:val="ru-RU"/>
        </w:rPr>
        <w:t xml:space="preserve">. </w:t>
      </w:r>
      <w:r w:rsidRPr="00D2405E">
        <w:rPr>
          <w:lang w:val="ru-RU"/>
        </w:rPr>
        <w:t>Установить срок автоматического сокрытия</w:t>
      </w:r>
      <w:bookmarkEnd w:id="35"/>
      <w:bookmarkEnd w:id="3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637"/>
        <w:gridCol w:w="1654"/>
        <w:gridCol w:w="5213"/>
      </w:tblGrid>
      <w:tr w:rsidR="00D06EAD" w:rsidRPr="00A6741D" w14:paraId="5E4AE81C" w14:textId="77777777" w:rsidTr="005E4B2D">
        <w:tc>
          <w:tcPr>
            <w:tcW w:w="846" w:type="dxa"/>
            <w:shd w:val="clear" w:color="auto" w:fill="auto"/>
          </w:tcPr>
          <w:p w14:paraId="571D3122" w14:textId="221B21C5" w:rsidR="00D06EAD" w:rsidRPr="00D2405E" w:rsidRDefault="00D06EAD" w:rsidP="00CB27D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</w:t>
            </w:r>
            <w:r w:rsidR="005E4B2D" w:rsidRPr="00D2405E">
              <w:rPr>
                <w:lang w:val="ru-RU"/>
              </w:rPr>
              <w:t>-1.1.3</w:t>
            </w:r>
          </w:p>
        </w:tc>
        <w:tc>
          <w:tcPr>
            <w:tcW w:w="1637" w:type="dxa"/>
            <w:shd w:val="clear" w:color="auto" w:fill="auto"/>
          </w:tcPr>
          <w:p w14:paraId="15F2CE2E" w14:textId="784CB107" w:rsidR="00D06EAD" w:rsidRPr="00D2405E" w:rsidRDefault="00D06EAD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54" w:type="dxa"/>
            <w:shd w:val="clear" w:color="auto" w:fill="auto"/>
          </w:tcPr>
          <w:p w14:paraId="1EDC729C" w14:textId="27B61D23" w:rsidR="00D06EAD" w:rsidRPr="00D2405E" w:rsidRDefault="00D06EAD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Установить срок автоматического сокрытия</w:t>
            </w:r>
          </w:p>
        </w:tc>
        <w:tc>
          <w:tcPr>
            <w:tcW w:w="5213" w:type="dxa"/>
            <w:shd w:val="clear" w:color="auto" w:fill="auto"/>
          </w:tcPr>
          <w:p w14:paraId="0A25917C" w14:textId="623AD252" w:rsidR="00D06EAD" w:rsidRPr="00D2405E" w:rsidRDefault="00D06EAD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объявления сотрудник может установить срок автоматического сокрытия объявления</w:t>
            </w:r>
          </w:p>
        </w:tc>
      </w:tr>
    </w:tbl>
    <w:p w14:paraId="7AB75E7F" w14:textId="0DC8B3EE" w:rsidR="00536AE6" w:rsidRPr="00D2405E" w:rsidRDefault="00536AE6" w:rsidP="00536AE6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 xml:space="preserve">: </w:t>
      </w:r>
      <w:r w:rsidR="00D06EAD" w:rsidRPr="00D2405E">
        <w:rPr>
          <w:lang w:val="ru-RU"/>
        </w:rPr>
        <w:t>Сотрудник</w:t>
      </w:r>
      <w:r w:rsidRPr="00D2405E">
        <w:rPr>
          <w:lang w:val="ru-RU"/>
        </w:rPr>
        <w:t>.</w:t>
      </w:r>
    </w:p>
    <w:p w14:paraId="67B136A7" w14:textId="1135BCB5" w:rsidR="00536AE6" w:rsidRPr="00D2405E" w:rsidRDefault="00536AE6" w:rsidP="00536AE6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 xml:space="preserve">: </w:t>
      </w:r>
      <w:r w:rsidR="00D06EAD" w:rsidRPr="00D2405E">
        <w:rPr>
          <w:lang w:val="ru-RU"/>
        </w:rPr>
        <w:t>Администратор группы, Администратор</w:t>
      </w:r>
    </w:p>
    <w:p w14:paraId="713C4CE8" w14:textId="2758F021" w:rsidR="004B2405" w:rsidRPr="00D2405E" w:rsidRDefault="00D06EAD" w:rsidP="00536AE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При создании объявления может возникнуть необходимость скрыть его по прошествии определенного времени. Для обеспечения указанного механизма при создании объявления присутствует возможность задать </w:t>
      </w:r>
      <w:r w:rsidR="006B3A68" w:rsidRPr="00D2405E">
        <w:rPr>
          <w:lang w:val="ru-RU"/>
        </w:rPr>
        <w:lastRenderedPageBreak/>
        <w:t>момент времени, по наступлении которого</w:t>
      </w:r>
      <w:r w:rsidRPr="00D2405E">
        <w:rPr>
          <w:lang w:val="ru-RU"/>
        </w:rPr>
        <w:t xml:space="preserve"> объявление будет автоматически скрыто с доски объявлений. Скрытое объявление не может просмотреть ни один пользователь доски объявлени</w:t>
      </w:r>
      <w:r w:rsidR="001A5858" w:rsidRPr="00D2405E">
        <w:rPr>
          <w:lang w:val="ru-RU"/>
        </w:rPr>
        <w:t>й, кроме его автора.</w:t>
      </w:r>
    </w:p>
    <w:p w14:paraId="1A00D6E4" w14:textId="7E617B7F" w:rsidR="001A5858" w:rsidRPr="00D2405E" w:rsidRDefault="001A5858" w:rsidP="00536AE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Автоматически скрытое объявление попадает в список скрытых объявлений.</w:t>
      </w:r>
    </w:p>
    <w:p w14:paraId="6B3BBAC4" w14:textId="646C6AD0" w:rsidR="003B0A43" w:rsidRPr="00D2405E" w:rsidRDefault="003B0A43" w:rsidP="00CB6530">
      <w:pPr>
        <w:pStyle w:val="2"/>
        <w:spacing w:before="240"/>
        <w:rPr>
          <w:lang w:val="ru-RU"/>
        </w:rPr>
      </w:pPr>
      <w:bookmarkStart w:id="37" w:name="_Toc146820770"/>
      <w:bookmarkStart w:id="38" w:name="_Toc149778960"/>
      <w:r w:rsidRPr="00D2405E">
        <w:rPr>
          <w:lang w:val="ru-RU"/>
        </w:rPr>
        <w:t>E</w:t>
      </w:r>
      <w:r w:rsidR="005E4B2D" w:rsidRPr="00D2405E">
        <w:rPr>
          <w:lang w:val="ru-RU"/>
        </w:rPr>
        <w:t>-1.1.4</w:t>
      </w:r>
      <w:r w:rsidRPr="00D2405E">
        <w:rPr>
          <w:lang w:val="ru-RU"/>
        </w:rPr>
        <w:t xml:space="preserve">. </w:t>
      </w:r>
      <w:r w:rsidR="00BB79EE" w:rsidRPr="00D2405E">
        <w:rPr>
          <w:lang w:val="ru-RU"/>
        </w:rPr>
        <w:t>Задать режим отложенной публикации</w:t>
      </w:r>
      <w:bookmarkEnd w:id="37"/>
      <w:bookmarkEnd w:id="3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634"/>
        <w:gridCol w:w="1615"/>
        <w:gridCol w:w="5255"/>
      </w:tblGrid>
      <w:tr w:rsidR="003D01EE" w:rsidRPr="00A6741D" w14:paraId="1226A70A" w14:textId="77777777" w:rsidTr="005E4B2D">
        <w:tc>
          <w:tcPr>
            <w:tcW w:w="846" w:type="dxa"/>
            <w:shd w:val="clear" w:color="auto" w:fill="auto"/>
          </w:tcPr>
          <w:p w14:paraId="6D78D3F5" w14:textId="2F76D596" w:rsidR="003D01EE" w:rsidRPr="00D2405E" w:rsidRDefault="003D01EE" w:rsidP="003D01E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</w:t>
            </w:r>
            <w:r w:rsidR="005E4B2D" w:rsidRPr="00D2405E">
              <w:rPr>
                <w:lang w:val="ru-RU"/>
              </w:rPr>
              <w:t>-1.1.4</w:t>
            </w:r>
          </w:p>
        </w:tc>
        <w:tc>
          <w:tcPr>
            <w:tcW w:w="1634" w:type="dxa"/>
            <w:shd w:val="clear" w:color="auto" w:fill="auto"/>
          </w:tcPr>
          <w:p w14:paraId="4F68476D" w14:textId="77777777" w:rsidR="003D01EE" w:rsidRPr="00D2405E" w:rsidRDefault="003D01EE" w:rsidP="003D01E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15" w:type="dxa"/>
            <w:shd w:val="clear" w:color="auto" w:fill="auto"/>
          </w:tcPr>
          <w:p w14:paraId="6E891050" w14:textId="40988BFD" w:rsidR="003D01EE" w:rsidRPr="00D2405E" w:rsidRDefault="003D01EE" w:rsidP="003D01E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Задать режим отложенной публикации</w:t>
            </w:r>
          </w:p>
        </w:tc>
        <w:tc>
          <w:tcPr>
            <w:tcW w:w="5255" w:type="dxa"/>
            <w:shd w:val="clear" w:color="auto" w:fill="auto"/>
          </w:tcPr>
          <w:p w14:paraId="1B43C699" w14:textId="1AE91DBB" w:rsidR="003D01EE" w:rsidRPr="00D2405E" w:rsidRDefault="003D01EE" w:rsidP="003D01E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объявления сотрудник может задать режим отложенной публикации объявления</w:t>
            </w:r>
          </w:p>
        </w:tc>
      </w:tr>
    </w:tbl>
    <w:p w14:paraId="6FE2DABC" w14:textId="77777777" w:rsidR="003B0A43" w:rsidRPr="00D2405E" w:rsidRDefault="003B0A43" w:rsidP="003B0A43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6CEE4FA9" w14:textId="77777777" w:rsidR="003B0A43" w:rsidRPr="00D2405E" w:rsidRDefault="003B0A43" w:rsidP="003B0A43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35FEAD02" w14:textId="393575A7" w:rsidR="008E4F4D" w:rsidRPr="00D2405E" w:rsidRDefault="008E4F4D" w:rsidP="003B0A43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Данный вариант использования позволяет задавать режим отложенной публикации объявления. Объявление, ожидающее публикации, может быть просмотрено и отредактировано только автором. </w:t>
      </w:r>
    </w:p>
    <w:p w14:paraId="4315191C" w14:textId="386C8387" w:rsidR="008E4F4D" w:rsidRPr="00D2405E" w:rsidRDefault="008E4F4D" w:rsidP="003B0A43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Объявление становится видимым для аудитории </w:t>
      </w:r>
    </w:p>
    <w:p w14:paraId="756C55B6" w14:textId="36890F1A" w:rsidR="003B0A43" w:rsidRPr="00D2405E" w:rsidRDefault="003B0A43" w:rsidP="003B0A43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Данный вариант использования позволяет прикреплять файлы к создаваемым объявлениям. У аудитории объявления присутствует возможность скачать прикрепленные файлы. </w:t>
      </w:r>
    </w:p>
    <w:p w14:paraId="58211C3B" w14:textId="77777777" w:rsidR="003B0A43" w:rsidRPr="00D2405E" w:rsidRDefault="003B0A43" w:rsidP="003B0A43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создании объявления отсутствует возможность в явном виде прикрепить ранее загруженные файлы.</w:t>
      </w:r>
    </w:p>
    <w:p w14:paraId="0944D9AE" w14:textId="4B6580CF" w:rsidR="003B0A43" w:rsidRPr="00D2405E" w:rsidRDefault="003B0A43" w:rsidP="00CB6530">
      <w:pPr>
        <w:pStyle w:val="2"/>
        <w:spacing w:before="240"/>
        <w:rPr>
          <w:lang w:val="ru-RU"/>
        </w:rPr>
      </w:pPr>
      <w:bookmarkStart w:id="39" w:name="_Toc146820771"/>
      <w:bookmarkStart w:id="40" w:name="_Toc149778961"/>
      <w:r w:rsidRPr="00D2405E">
        <w:rPr>
          <w:lang w:val="ru-RU"/>
        </w:rPr>
        <w:t>E</w:t>
      </w:r>
      <w:r w:rsidR="005E4B2D" w:rsidRPr="00D2405E">
        <w:rPr>
          <w:lang w:val="ru-RU"/>
        </w:rPr>
        <w:t>-1.1.4.1</w:t>
      </w:r>
      <w:r w:rsidRPr="00D2405E">
        <w:rPr>
          <w:lang w:val="ru-RU"/>
        </w:rPr>
        <w:t xml:space="preserve">. </w:t>
      </w:r>
      <w:r w:rsidR="00021636" w:rsidRPr="00D2405E">
        <w:rPr>
          <w:lang w:val="ru-RU"/>
        </w:rPr>
        <w:t>Задать дату и время публикации</w:t>
      </w:r>
      <w:bookmarkEnd w:id="39"/>
      <w:bookmarkEnd w:id="4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88"/>
        <w:gridCol w:w="1492"/>
        <w:gridCol w:w="1615"/>
        <w:gridCol w:w="5255"/>
      </w:tblGrid>
      <w:tr w:rsidR="008E4F4D" w:rsidRPr="00A6741D" w14:paraId="1D03AB4D" w14:textId="77777777" w:rsidTr="005E4B2D">
        <w:tc>
          <w:tcPr>
            <w:tcW w:w="988" w:type="dxa"/>
            <w:shd w:val="clear" w:color="auto" w:fill="auto"/>
          </w:tcPr>
          <w:p w14:paraId="315F9E4F" w14:textId="623BF847" w:rsidR="008E4F4D" w:rsidRPr="00D2405E" w:rsidRDefault="008E4F4D" w:rsidP="008E4F4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</w:t>
            </w:r>
            <w:r w:rsidR="005E4B2D" w:rsidRPr="00D2405E">
              <w:rPr>
                <w:lang w:val="ru-RU"/>
              </w:rPr>
              <w:t>-1.1.4.1</w:t>
            </w:r>
          </w:p>
        </w:tc>
        <w:tc>
          <w:tcPr>
            <w:tcW w:w="1492" w:type="dxa"/>
            <w:shd w:val="clear" w:color="auto" w:fill="auto"/>
          </w:tcPr>
          <w:p w14:paraId="3C491C15" w14:textId="565C838F" w:rsidR="008E4F4D" w:rsidRPr="00D2405E" w:rsidRDefault="008E4F4D" w:rsidP="008E4F4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15" w:type="dxa"/>
            <w:shd w:val="clear" w:color="auto" w:fill="auto"/>
          </w:tcPr>
          <w:p w14:paraId="5BC7343C" w14:textId="683D3DA0" w:rsidR="008E4F4D" w:rsidRPr="00D2405E" w:rsidRDefault="008E4F4D" w:rsidP="008E4F4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Задать дату и время публикации</w:t>
            </w:r>
          </w:p>
        </w:tc>
        <w:tc>
          <w:tcPr>
            <w:tcW w:w="5255" w:type="dxa"/>
            <w:shd w:val="clear" w:color="auto" w:fill="auto"/>
          </w:tcPr>
          <w:p w14:paraId="042BBD23" w14:textId="051886D2" w:rsidR="008E4F4D" w:rsidRPr="00D2405E" w:rsidRDefault="008E4F4D" w:rsidP="008E4F4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задании режима отложенной публикации сотрудник должен задать дату и время публикации объявления</w:t>
            </w:r>
          </w:p>
        </w:tc>
      </w:tr>
    </w:tbl>
    <w:p w14:paraId="30CF7CAB" w14:textId="77777777" w:rsidR="003B0A43" w:rsidRPr="00D2405E" w:rsidRDefault="003B0A43" w:rsidP="003B0A43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22EE81D7" w14:textId="77777777" w:rsidR="003B0A43" w:rsidRPr="00D2405E" w:rsidRDefault="003B0A43" w:rsidP="003B0A43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21CC39FD" w14:textId="6D1C825E" w:rsidR="00B00528" w:rsidRPr="00D2405E" w:rsidRDefault="00B00528" w:rsidP="003B0A43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Данный вариант использования позволяет указывать дату и время объявления при задании режима отложенной публикации.</w:t>
      </w:r>
    </w:p>
    <w:p w14:paraId="022670E8" w14:textId="55989FF7" w:rsidR="00225FFD" w:rsidRPr="00D2405E" w:rsidRDefault="00472980" w:rsidP="00CB6530">
      <w:pPr>
        <w:pStyle w:val="2"/>
        <w:spacing w:before="240"/>
        <w:rPr>
          <w:lang w:val="ru-RU"/>
        </w:rPr>
      </w:pPr>
      <w:bookmarkStart w:id="41" w:name="_Toc146820772"/>
      <w:bookmarkStart w:id="42" w:name="_Toc149778962"/>
      <w:r w:rsidRPr="00D2405E">
        <w:rPr>
          <w:lang w:val="ru-RU"/>
        </w:rPr>
        <w:t>E</w:t>
      </w:r>
      <w:r w:rsidR="005E4B2D" w:rsidRPr="00D2405E">
        <w:rPr>
          <w:lang w:val="ru-RU"/>
        </w:rPr>
        <w:t>-1.1.5</w:t>
      </w:r>
      <w:r w:rsidR="00225FFD" w:rsidRPr="00D2405E">
        <w:rPr>
          <w:lang w:val="ru-RU"/>
        </w:rPr>
        <w:t xml:space="preserve">. </w:t>
      </w:r>
      <w:r w:rsidR="00A755AB" w:rsidRPr="00D2405E">
        <w:rPr>
          <w:lang w:val="ru-RU"/>
        </w:rPr>
        <w:t>Прикрепить файлы</w:t>
      </w:r>
      <w:bookmarkEnd w:id="41"/>
      <w:bookmarkEnd w:id="4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634"/>
        <w:gridCol w:w="1615"/>
        <w:gridCol w:w="5255"/>
      </w:tblGrid>
      <w:tr w:rsidR="00A7337E" w:rsidRPr="00A6741D" w14:paraId="4D600EBC" w14:textId="77777777" w:rsidTr="00A7337E">
        <w:tc>
          <w:tcPr>
            <w:tcW w:w="846" w:type="dxa"/>
            <w:shd w:val="clear" w:color="auto" w:fill="auto"/>
          </w:tcPr>
          <w:p w14:paraId="17C615B4" w14:textId="4E324D04" w:rsidR="00A7337E" w:rsidRPr="00D2405E" w:rsidRDefault="00A7337E" w:rsidP="00A7337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E-1.1.5</w:t>
            </w:r>
          </w:p>
        </w:tc>
        <w:tc>
          <w:tcPr>
            <w:tcW w:w="1634" w:type="dxa"/>
            <w:shd w:val="clear" w:color="auto" w:fill="auto"/>
          </w:tcPr>
          <w:p w14:paraId="253B4E52" w14:textId="68813522" w:rsidR="00A7337E" w:rsidRPr="00D2405E" w:rsidRDefault="00A7337E" w:rsidP="00A7337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15" w:type="dxa"/>
            <w:shd w:val="clear" w:color="auto" w:fill="auto"/>
          </w:tcPr>
          <w:p w14:paraId="6F38658B" w14:textId="19D610EB" w:rsidR="00A7337E" w:rsidRPr="00D2405E" w:rsidRDefault="00A7337E" w:rsidP="00A7337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Прикрепить файлы</w:t>
            </w:r>
          </w:p>
        </w:tc>
        <w:tc>
          <w:tcPr>
            <w:tcW w:w="5255" w:type="dxa"/>
            <w:shd w:val="clear" w:color="auto" w:fill="auto"/>
          </w:tcPr>
          <w:p w14:paraId="619C89D1" w14:textId="5FABF508" w:rsidR="00A7337E" w:rsidRPr="00D2405E" w:rsidRDefault="00A7337E" w:rsidP="00A7337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публикации объявления сотрудник может прикрепить файлы или медиафайлы</w:t>
            </w:r>
          </w:p>
        </w:tc>
      </w:tr>
    </w:tbl>
    <w:p w14:paraId="79222D24" w14:textId="5E3608FC" w:rsidR="00DB60FA" w:rsidRPr="00D2405E" w:rsidRDefault="00DB60FA" w:rsidP="00DB60FA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 xml:space="preserve">: </w:t>
      </w:r>
      <w:r w:rsidR="00A755AB" w:rsidRPr="00D2405E">
        <w:rPr>
          <w:lang w:val="ru-RU"/>
        </w:rPr>
        <w:t>Сотрудник.</w:t>
      </w:r>
    </w:p>
    <w:p w14:paraId="2F2ABF08" w14:textId="62EE6867" w:rsidR="00DB60FA" w:rsidRPr="00D2405E" w:rsidRDefault="00DB60FA" w:rsidP="00DB60FA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 xml:space="preserve">: </w:t>
      </w:r>
      <w:r w:rsidR="00A755AB" w:rsidRPr="00D2405E">
        <w:rPr>
          <w:lang w:val="ru-RU"/>
        </w:rPr>
        <w:t>Администратор группы, Администратор.</w:t>
      </w:r>
    </w:p>
    <w:p w14:paraId="4C173EB9" w14:textId="2D88FB7B" w:rsidR="008F2402" w:rsidRPr="00D2405E" w:rsidRDefault="008F2402" w:rsidP="00DB60F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Данный вариант использования позволяет прикреплять файлы к создаваемым объявлениям.</w:t>
      </w:r>
      <w:r w:rsidR="008B3ACC" w:rsidRPr="00D2405E">
        <w:rPr>
          <w:lang w:val="ru-RU"/>
        </w:rPr>
        <w:t xml:space="preserve"> У аудитории объявления присутствует возможность </w:t>
      </w:r>
      <w:r w:rsidR="00C66BB5" w:rsidRPr="00D2405E">
        <w:rPr>
          <w:lang w:val="ru-RU"/>
        </w:rPr>
        <w:t>скачать</w:t>
      </w:r>
      <w:r w:rsidR="008B3ACC" w:rsidRPr="00D2405E">
        <w:rPr>
          <w:lang w:val="ru-RU"/>
        </w:rPr>
        <w:t xml:space="preserve"> </w:t>
      </w:r>
      <w:r w:rsidR="00472980" w:rsidRPr="00D2405E">
        <w:rPr>
          <w:lang w:val="ru-RU"/>
        </w:rPr>
        <w:t xml:space="preserve">прикрепленные файлы. </w:t>
      </w:r>
    </w:p>
    <w:p w14:paraId="7B2465E9" w14:textId="32C9857E" w:rsidR="00C66BB5" w:rsidRPr="00D2405E" w:rsidRDefault="00C66BB5" w:rsidP="00DB60F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создании объявления отсутствует возможность в явном виде прикрепить ранее загруженные файлы.</w:t>
      </w:r>
    </w:p>
    <w:p w14:paraId="7E6DD8B3" w14:textId="5F034949" w:rsidR="0088059A" w:rsidRPr="00D2405E" w:rsidRDefault="0088059A" w:rsidP="00CB6530">
      <w:pPr>
        <w:pStyle w:val="2"/>
        <w:spacing w:before="240"/>
        <w:rPr>
          <w:lang w:val="ru-RU"/>
        </w:rPr>
      </w:pPr>
      <w:bookmarkStart w:id="43" w:name="_Toc146820773"/>
      <w:bookmarkStart w:id="44" w:name="_Toc149778963"/>
      <w:r w:rsidRPr="00D2405E">
        <w:rPr>
          <w:lang w:val="ru-RU"/>
        </w:rPr>
        <w:t>E</w:t>
      </w:r>
      <w:r w:rsidR="00A7337E" w:rsidRPr="00D2405E">
        <w:rPr>
          <w:lang w:val="ru-RU"/>
        </w:rPr>
        <w:t>-1.1.5.1</w:t>
      </w:r>
      <w:r w:rsidRPr="00D2405E">
        <w:rPr>
          <w:lang w:val="ru-RU"/>
        </w:rPr>
        <w:t>. Загрузить файлы</w:t>
      </w:r>
      <w:bookmarkEnd w:id="43"/>
      <w:bookmarkEnd w:id="4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88"/>
        <w:gridCol w:w="1619"/>
        <w:gridCol w:w="1604"/>
        <w:gridCol w:w="5139"/>
      </w:tblGrid>
      <w:tr w:rsidR="0088059A" w:rsidRPr="00A6741D" w14:paraId="2096F333" w14:textId="77777777" w:rsidTr="00A7337E">
        <w:tc>
          <w:tcPr>
            <w:tcW w:w="988" w:type="dxa"/>
            <w:shd w:val="clear" w:color="auto" w:fill="auto"/>
          </w:tcPr>
          <w:p w14:paraId="571F404A" w14:textId="44315A5B" w:rsidR="0088059A" w:rsidRPr="00D2405E" w:rsidRDefault="0088059A" w:rsidP="00CB27D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</w:t>
            </w:r>
            <w:r w:rsidR="00A7337E" w:rsidRPr="00D2405E">
              <w:rPr>
                <w:lang w:val="ru-RU"/>
              </w:rPr>
              <w:t>-1.1.5.1</w:t>
            </w:r>
          </w:p>
        </w:tc>
        <w:tc>
          <w:tcPr>
            <w:tcW w:w="1619" w:type="dxa"/>
            <w:shd w:val="clear" w:color="auto" w:fill="auto"/>
          </w:tcPr>
          <w:p w14:paraId="64F23B0F" w14:textId="77777777" w:rsidR="0088059A" w:rsidRPr="00D2405E" w:rsidRDefault="0088059A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04" w:type="dxa"/>
            <w:shd w:val="clear" w:color="auto" w:fill="auto"/>
          </w:tcPr>
          <w:p w14:paraId="3BD0A908" w14:textId="495576AF" w:rsidR="0088059A" w:rsidRPr="00D2405E" w:rsidRDefault="00A7337E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Загрузить</w:t>
            </w:r>
            <w:r w:rsidR="0088059A" w:rsidRPr="00D2405E">
              <w:rPr>
                <w:lang w:val="ru-RU"/>
              </w:rPr>
              <w:t xml:space="preserve"> файлы</w:t>
            </w:r>
          </w:p>
        </w:tc>
        <w:tc>
          <w:tcPr>
            <w:tcW w:w="5139" w:type="dxa"/>
            <w:shd w:val="clear" w:color="auto" w:fill="auto"/>
          </w:tcPr>
          <w:p w14:paraId="4EF1780A" w14:textId="40A5D352" w:rsidR="0088059A" w:rsidRPr="00D2405E" w:rsidRDefault="0088059A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Перед прикреплением файлов или медиафайлов сотрудник должен загрузить их</w:t>
            </w:r>
          </w:p>
        </w:tc>
      </w:tr>
    </w:tbl>
    <w:p w14:paraId="59FC9DA7" w14:textId="77777777" w:rsidR="0088059A" w:rsidRPr="00D2405E" w:rsidRDefault="0088059A" w:rsidP="0088059A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4B38FD5D" w14:textId="77777777" w:rsidR="0088059A" w:rsidRPr="00D2405E" w:rsidRDefault="0088059A" w:rsidP="0088059A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3CDC60DF" w14:textId="3D142445" w:rsidR="0088059A" w:rsidRPr="00D2405E" w:rsidRDefault="0088059A" w:rsidP="0088059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Данный вариант использования позволяет загрузить файлы перед их прикреплением к создаваемому объявлению. </w:t>
      </w:r>
      <w:r w:rsidR="003C2853" w:rsidRPr="00D2405E">
        <w:rPr>
          <w:lang w:val="ru-RU"/>
        </w:rPr>
        <w:t>Загрузка файлов происходит на экране создания объявления</w:t>
      </w:r>
      <w:r w:rsidR="003E25C6" w:rsidRPr="00D2405E">
        <w:rPr>
          <w:lang w:val="ru-RU"/>
        </w:rPr>
        <w:t xml:space="preserve"> и начинается сразу после</w:t>
      </w:r>
      <w:r w:rsidR="00805499" w:rsidRPr="00D2405E">
        <w:rPr>
          <w:lang w:val="ru-RU"/>
        </w:rPr>
        <w:t xml:space="preserve"> нажатия </w:t>
      </w:r>
      <w:r w:rsidR="00805499" w:rsidRPr="00D2405E">
        <w:rPr>
          <w:lang w:val="ru-RU"/>
        </w:rPr>
        <w:lastRenderedPageBreak/>
        <w:t>кнопки создания объявления и до перехода на экран доски объявлений.</w:t>
      </w:r>
    </w:p>
    <w:p w14:paraId="15A72AA3" w14:textId="383D7BCA" w:rsidR="00C77FF5" w:rsidRPr="00D2405E" w:rsidRDefault="00C77FF5" w:rsidP="0088059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Загрузить можно файл размером не более </w:t>
      </w:r>
      <w:r w:rsidR="00F00346" w:rsidRPr="00D2405E">
        <w:rPr>
          <w:lang w:val="ru-RU"/>
        </w:rPr>
        <w:t>заданного в конфигурации размера</w:t>
      </w:r>
      <w:r w:rsidRPr="00D2405E">
        <w:rPr>
          <w:lang w:val="ru-RU"/>
        </w:rPr>
        <w:t>.</w:t>
      </w:r>
      <w:r w:rsidR="00F00346" w:rsidRPr="00D2405E">
        <w:rPr>
          <w:lang w:val="ru-RU"/>
        </w:rPr>
        <w:t xml:space="preserve"> </w:t>
      </w:r>
    </w:p>
    <w:p w14:paraId="2BF9B5D1" w14:textId="1F66D565" w:rsidR="0088059A" w:rsidRPr="00D2405E" w:rsidRDefault="00C66BB5" w:rsidP="00DB60F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Перед загрузкой файла проверяется, был ли файл ранее выгружен на сервер. В случае положительного результата файл повторно не загружается, а к объявлению прикрепляется ссылка на ранее выгруженный файл.</w:t>
      </w:r>
    </w:p>
    <w:p w14:paraId="07C44A61" w14:textId="6BA9B777" w:rsidR="00A7337E" w:rsidRPr="00D2405E" w:rsidRDefault="00A7337E" w:rsidP="00CB6530">
      <w:pPr>
        <w:pStyle w:val="2"/>
        <w:spacing w:before="240"/>
        <w:rPr>
          <w:lang w:val="ru-RU"/>
        </w:rPr>
      </w:pPr>
      <w:bookmarkStart w:id="45" w:name="_Toc146820774"/>
      <w:bookmarkStart w:id="46" w:name="_Toc149778964"/>
      <w:r w:rsidRPr="00D2405E">
        <w:rPr>
          <w:lang w:val="ru-RU"/>
        </w:rPr>
        <w:t>E-1.1.6. Загрузить файлы</w:t>
      </w:r>
      <w:bookmarkEnd w:id="45"/>
      <w:bookmarkEnd w:id="4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88"/>
        <w:gridCol w:w="1619"/>
        <w:gridCol w:w="1604"/>
        <w:gridCol w:w="5139"/>
      </w:tblGrid>
      <w:tr w:rsidR="00A7337E" w:rsidRPr="00A6741D" w14:paraId="23B67D7D" w14:textId="77777777" w:rsidTr="00A47843">
        <w:tc>
          <w:tcPr>
            <w:tcW w:w="988" w:type="dxa"/>
            <w:shd w:val="clear" w:color="auto" w:fill="auto"/>
          </w:tcPr>
          <w:p w14:paraId="106627EF" w14:textId="21A69FF6" w:rsidR="00A7337E" w:rsidRPr="00D2405E" w:rsidRDefault="00A7337E" w:rsidP="00A7337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E-1.1.6</w:t>
            </w:r>
          </w:p>
        </w:tc>
        <w:tc>
          <w:tcPr>
            <w:tcW w:w="1619" w:type="dxa"/>
            <w:shd w:val="clear" w:color="auto" w:fill="auto"/>
          </w:tcPr>
          <w:p w14:paraId="3A16B43F" w14:textId="6CC93D54" w:rsidR="00A7337E" w:rsidRPr="00D2405E" w:rsidRDefault="00A7337E" w:rsidP="00A7337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04" w:type="dxa"/>
            <w:shd w:val="clear" w:color="auto" w:fill="auto"/>
          </w:tcPr>
          <w:p w14:paraId="140DA61D" w14:textId="3E96A975" w:rsidR="00A7337E" w:rsidRPr="00D2405E" w:rsidRDefault="00A7337E" w:rsidP="00A7337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Открепить файлы</w:t>
            </w:r>
          </w:p>
        </w:tc>
        <w:tc>
          <w:tcPr>
            <w:tcW w:w="5139" w:type="dxa"/>
            <w:shd w:val="clear" w:color="auto" w:fill="auto"/>
          </w:tcPr>
          <w:p w14:paraId="6AAA561D" w14:textId="6B74E705" w:rsidR="00A7337E" w:rsidRPr="00D2405E" w:rsidRDefault="00A7337E" w:rsidP="00A7337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При создании опроса сотрудник может открепить файлы, прикрепленные во время создания </w:t>
            </w:r>
          </w:p>
        </w:tc>
      </w:tr>
    </w:tbl>
    <w:p w14:paraId="2AF8EDEB" w14:textId="77777777" w:rsidR="00A7337E" w:rsidRPr="00D2405E" w:rsidRDefault="00A7337E" w:rsidP="00A7337E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2ACC0B1E" w14:textId="77777777" w:rsidR="00A7337E" w:rsidRPr="00D2405E" w:rsidRDefault="00A7337E" w:rsidP="00A7337E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0F7B044E" w14:textId="4902F7AA" w:rsidR="003E25C6" w:rsidRPr="00D2405E" w:rsidRDefault="00A7337E" w:rsidP="00A7337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Данный вариант использования позволяет открепить файлы, которые были прикреплены в процессе создания объявления. </w:t>
      </w:r>
      <w:r w:rsidR="003E25C6" w:rsidRPr="00D2405E">
        <w:rPr>
          <w:lang w:val="ru-RU"/>
        </w:rPr>
        <w:t xml:space="preserve">Отменить действие открепления нельзя – для повторного прикрепления только что открепленного файла потребуется </w:t>
      </w:r>
      <w:r w:rsidR="00805499" w:rsidRPr="00D2405E">
        <w:rPr>
          <w:lang w:val="ru-RU"/>
        </w:rPr>
        <w:t>заново найти и выбрать его в хранилище устройства.</w:t>
      </w:r>
    </w:p>
    <w:p w14:paraId="475D595F" w14:textId="11733ACB" w:rsidR="00225FFD" w:rsidRPr="00D2405E" w:rsidRDefault="0088059A" w:rsidP="00CB6530">
      <w:pPr>
        <w:pStyle w:val="2"/>
        <w:spacing w:before="240"/>
        <w:rPr>
          <w:lang w:val="ru-RU"/>
        </w:rPr>
      </w:pPr>
      <w:bookmarkStart w:id="47" w:name="_Toc146820775"/>
      <w:bookmarkStart w:id="48" w:name="_Toc149778965"/>
      <w:r w:rsidRPr="00D2405E">
        <w:rPr>
          <w:lang w:val="ru-RU"/>
        </w:rPr>
        <w:t>E</w:t>
      </w:r>
      <w:r w:rsidR="00B0727A" w:rsidRPr="00D2405E">
        <w:rPr>
          <w:lang w:val="ru-RU"/>
        </w:rPr>
        <w:t>-1.1.7</w:t>
      </w:r>
      <w:r w:rsidR="00225FFD" w:rsidRPr="00D2405E">
        <w:rPr>
          <w:lang w:val="ru-RU"/>
        </w:rPr>
        <w:t xml:space="preserve">. </w:t>
      </w:r>
      <w:r w:rsidRPr="00D2405E">
        <w:rPr>
          <w:lang w:val="ru-RU"/>
        </w:rPr>
        <w:t>Прикрепить опрос</w:t>
      </w:r>
      <w:bookmarkEnd w:id="47"/>
      <w:bookmarkEnd w:id="4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637"/>
        <w:gridCol w:w="1609"/>
        <w:gridCol w:w="5258"/>
      </w:tblGrid>
      <w:tr w:rsidR="00B0727A" w:rsidRPr="00A6741D" w14:paraId="0E448F20" w14:textId="77777777" w:rsidTr="00B0727A">
        <w:tc>
          <w:tcPr>
            <w:tcW w:w="846" w:type="dxa"/>
            <w:shd w:val="clear" w:color="auto" w:fill="auto"/>
          </w:tcPr>
          <w:p w14:paraId="633A723E" w14:textId="202CA409" w:rsidR="00B0727A" w:rsidRPr="00D2405E" w:rsidRDefault="00B0727A" w:rsidP="00B072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E-1.1.7</w:t>
            </w:r>
          </w:p>
        </w:tc>
        <w:tc>
          <w:tcPr>
            <w:tcW w:w="1637" w:type="dxa"/>
            <w:shd w:val="clear" w:color="auto" w:fill="auto"/>
          </w:tcPr>
          <w:p w14:paraId="543DA178" w14:textId="1DAA5D55" w:rsidR="00B0727A" w:rsidRPr="00D2405E" w:rsidRDefault="00B0727A" w:rsidP="00B072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09" w:type="dxa"/>
            <w:shd w:val="clear" w:color="auto" w:fill="auto"/>
          </w:tcPr>
          <w:p w14:paraId="5B68567A" w14:textId="2E86A82E" w:rsidR="00B0727A" w:rsidRPr="00D2405E" w:rsidRDefault="00B0727A" w:rsidP="00B072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Прикрепить опрос</w:t>
            </w:r>
          </w:p>
        </w:tc>
        <w:tc>
          <w:tcPr>
            <w:tcW w:w="5258" w:type="dxa"/>
            <w:shd w:val="clear" w:color="auto" w:fill="auto"/>
          </w:tcPr>
          <w:p w14:paraId="4CCA7703" w14:textId="278934D0" w:rsidR="00B0727A" w:rsidRPr="00D2405E" w:rsidRDefault="00B0727A" w:rsidP="00B072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объявления сотрудник может прикрепить опрос</w:t>
            </w:r>
          </w:p>
        </w:tc>
      </w:tr>
    </w:tbl>
    <w:p w14:paraId="1BD63CBE" w14:textId="77777777" w:rsidR="0088059A" w:rsidRPr="00D2405E" w:rsidRDefault="0088059A" w:rsidP="0088059A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04E50876" w14:textId="77777777" w:rsidR="0088059A" w:rsidRPr="00D2405E" w:rsidRDefault="0088059A" w:rsidP="0088059A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1A0BAD4D" w14:textId="140FA83F" w:rsidR="002C0A98" w:rsidRPr="00D2405E" w:rsidRDefault="00A61A9B" w:rsidP="00A61A9B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создании объявления в целях сбора обратной связи сотрудник может прикрепить опрос.</w:t>
      </w:r>
    </w:p>
    <w:p w14:paraId="6DDBF019" w14:textId="4EDEFAB2" w:rsidR="00A61A9B" w:rsidRPr="00D2405E" w:rsidRDefault="00A61A9B" w:rsidP="00CB6530">
      <w:pPr>
        <w:pStyle w:val="2"/>
        <w:spacing w:before="240"/>
        <w:rPr>
          <w:lang w:val="ru-RU"/>
        </w:rPr>
      </w:pPr>
      <w:bookmarkStart w:id="49" w:name="_Toc146820776"/>
      <w:bookmarkStart w:id="50" w:name="_Toc149778966"/>
      <w:r w:rsidRPr="00D2405E">
        <w:rPr>
          <w:lang w:val="ru-RU"/>
        </w:rPr>
        <w:t>E</w:t>
      </w:r>
      <w:r w:rsidR="00BA7E7C" w:rsidRPr="00D2405E">
        <w:rPr>
          <w:lang w:val="ru-RU"/>
        </w:rPr>
        <w:t>-1.1.7.1</w:t>
      </w:r>
      <w:r w:rsidRPr="00D2405E">
        <w:rPr>
          <w:lang w:val="ru-RU"/>
        </w:rPr>
        <w:t>. Создать опрос</w:t>
      </w:r>
      <w:bookmarkEnd w:id="49"/>
      <w:bookmarkEnd w:id="5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88"/>
        <w:gridCol w:w="1623"/>
        <w:gridCol w:w="1585"/>
        <w:gridCol w:w="5154"/>
      </w:tblGrid>
      <w:tr w:rsidR="00BA7E7C" w:rsidRPr="00A6741D" w14:paraId="032A68F4" w14:textId="77777777" w:rsidTr="00BA7E7C">
        <w:tc>
          <w:tcPr>
            <w:tcW w:w="988" w:type="dxa"/>
            <w:shd w:val="clear" w:color="auto" w:fill="auto"/>
          </w:tcPr>
          <w:p w14:paraId="2996F308" w14:textId="55CE40A7" w:rsidR="00BA7E7C" w:rsidRPr="00D2405E" w:rsidRDefault="00BA7E7C" w:rsidP="00BA7E7C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E-1.1.7.1</w:t>
            </w:r>
          </w:p>
        </w:tc>
        <w:tc>
          <w:tcPr>
            <w:tcW w:w="1623" w:type="dxa"/>
            <w:shd w:val="clear" w:color="auto" w:fill="auto"/>
          </w:tcPr>
          <w:p w14:paraId="1EF64ECD" w14:textId="7D02197F" w:rsidR="00BA7E7C" w:rsidRPr="00D2405E" w:rsidRDefault="00BA7E7C" w:rsidP="00BA7E7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585" w:type="dxa"/>
            <w:shd w:val="clear" w:color="auto" w:fill="auto"/>
          </w:tcPr>
          <w:p w14:paraId="6A39E098" w14:textId="104F6CA2" w:rsidR="00BA7E7C" w:rsidRPr="00D2405E" w:rsidRDefault="00BA7E7C" w:rsidP="00BA7E7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Создать опрос</w:t>
            </w:r>
          </w:p>
        </w:tc>
        <w:tc>
          <w:tcPr>
            <w:tcW w:w="5154" w:type="dxa"/>
            <w:shd w:val="clear" w:color="auto" w:fill="auto"/>
          </w:tcPr>
          <w:p w14:paraId="496A040E" w14:textId="79FE2336" w:rsidR="00BA7E7C" w:rsidRPr="00D2405E" w:rsidRDefault="00BA7E7C" w:rsidP="00BA7E7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Перед прикреплением опроса сотрудник должен создать опрос</w:t>
            </w:r>
          </w:p>
        </w:tc>
      </w:tr>
    </w:tbl>
    <w:p w14:paraId="0D090048" w14:textId="77777777" w:rsidR="00A61A9B" w:rsidRPr="00D2405E" w:rsidRDefault="00A61A9B" w:rsidP="00A61A9B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2D5C8102" w14:textId="77777777" w:rsidR="00A61A9B" w:rsidRPr="00D2405E" w:rsidRDefault="00A61A9B" w:rsidP="00A61A9B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0D2D25AF" w14:textId="44F305EF" w:rsidR="00774DE1" w:rsidRPr="00D2405E" w:rsidRDefault="00A61A9B" w:rsidP="00CC6AAB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создании объявления в целях сбора обратной связи сотрудник может прикрепить опрос.</w:t>
      </w:r>
    </w:p>
    <w:p w14:paraId="4E1F7D05" w14:textId="0C81C0E9" w:rsidR="00CC6AAB" w:rsidRPr="00D2405E" w:rsidRDefault="00CC6AAB" w:rsidP="00CB6530">
      <w:pPr>
        <w:pStyle w:val="2"/>
        <w:spacing w:before="240"/>
        <w:rPr>
          <w:lang w:val="ru-RU"/>
        </w:rPr>
      </w:pPr>
      <w:bookmarkStart w:id="51" w:name="_Toc146820777"/>
      <w:bookmarkStart w:id="52" w:name="_Toc149778967"/>
      <w:r w:rsidRPr="00D2405E">
        <w:rPr>
          <w:lang w:val="ru-RU"/>
        </w:rPr>
        <w:t>E</w:t>
      </w:r>
      <w:r w:rsidR="00DB4321" w:rsidRPr="00D2405E">
        <w:rPr>
          <w:lang w:val="ru-RU"/>
        </w:rPr>
        <w:t>-1.1.7.1.1</w:t>
      </w:r>
      <w:r w:rsidRPr="00D2405E">
        <w:rPr>
          <w:lang w:val="ru-RU"/>
        </w:rPr>
        <w:t>. Указать вопрос</w:t>
      </w:r>
      <w:r w:rsidR="001E2F1D" w:rsidRPr="00D2405E">
        <w:rPr>
          <w:lang w:val="ru-RU"/>
        </w:rPr>
        <w:t>ы</w:t>
      </w:r>
      <w:bookmarkEnd w:id="51"/>
      <w:bookmarkEnd w:id="5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29"/>
        <w:gridCol w:w="1615"/>
        <w:gridCol w:w="1570"/>
        <w:gridCol w:w="5036"/>
      </w:tblGrid>
      <w:tr w:rsidR="00DB4321" w:rsidRPr="00A6741D" w14:paraId="480316BC" w14:textId="77777777" w:rsidTr="00DB4321">
        <w:tc>
          <w:tcPr>
            <w:tcW w:w="1129" w:type="dxa"/>
            <w:shd w:val="clear" w:color="auto" w:fill="auto"/>
          </w:tcPr>
          <w:p w14:paraId="290C0F65" w14:textId="65C2CF74" w:rsidR="00DB4321" w:rsidRPr="00D2405E" w:rsidRDefault="00DB4321" w:rsidP="00DB4321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E-1</w:t>
            </w:r>
            <w:r w:rsidRPr="00D2405E">
              <w:t>.1.</w:t>
            </w:r>
            <w:r w:rsidRPr="00D2405E">
              <w:rPr>
                <w:lang w:val="ru-RU"/>
              </w:rPr>
              <w:t>7</w:t>
            </w:r>
            <w:r w:rsidRPr="00D2405E">
              <w:t>.1.1</w:t>
            </w:r>
          </w:p>
        </w:tc>
        <w:tc>
          <w:tcPr>
            <w:tcW w:w="1615" w:type="dxa"/>
            <w:shd w:val="clear" w:color="auto" w:fill="auto"/>
          </w:tcPr>
          <w:p w14:paraId="4EB762B8" w14:textId="1E32A847" w:rsidR="00DB4321" w:rsidRPr="00D2405E" w:rsidRDefault="00DB4321" w:rsidP="00DB432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570" w:type="dxa"/>
            <w:shd w:val="clear" w:color="auto" w:fill="auto"/>
          </w:tcPr>
          <w:p w14:paraId="6C52FC31" w14:textId="5EB99B2F" w:rsidR="00DB4321" w:rsidRPr="00D2405E" w:rsidRDefault="00DB4321" w:rsidP="00DB432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Указать вопросы</w:t>
            </w:r>
          </w:p>
        </w:tc>
        <w:tc>
          <w:tcPr>
            <w:tcW w:w="5036" w:type="dxa"/>
            <w:shd w:val="clear" w:color="auto" w:fill="auto"/>
          </w:tcPr>
          <w:p w14:paraId="46A1CB5A" w14:textId="72CA19E6" w:rsidR="00DB4321" w:rsidRPr="00D2405E" w:rsidRDefault="00DB4321" w:rsidP="00DB432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опроса сотрудник должен указать вопросы</w:t>
            </w:r>
          </w:p>
        </w:tc>
      </w:tr>
    </w:tbl>
    <w:p w14:paraId="398BF85F" w14:textId="77777777" w:rsidR="00CC6AAB" w:rsidRPr="00D2405E" w:rsidRDefault="00CC6AAB" w:rsidP="00CC6AAB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49C438B1" w14:textId="77777777" w:rsidR="00CC6AAB" w:rsidRPr="00D2405E" w:rsidRDefault="00CC6AAB" w:rsidP="00CC6AAB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4D041540" w14:textId="3A14C01C" w:rsidR="008C44FB" w:rsidRPr="00D2405E" w:rsidRDefault="00FB421C" w:rsidP="003E5199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создании опроса пользователь должен указать вопрос</w:t>
      </w:r>
      <w:r w:rsidR="00574E1A" w:rsidRPr="00D2405E">
        <w:rPr>
          <w:lang w:val="ru-RU"/>
        </w:rPr>
        <w:t>ы</w:t>
      </w:r>
      <w:r w:rsidRPr="00D2405E">
        <w:rPr>
          <w:lang w:val="ru-RU"/>
        </w:rPr>
        <w:t>.</w:t>
      </w:r>
      <w:r w:rsidR="00574E1A" w:rsidRPr="00D2405E">
        <w:rPr>
          <w:lang w:val="ru-RU"/>
        </w:rPr>
        <w:t xml:space="preserve"> Количество вопросов в одном опросе не ограничено.</w:t>
      </w:r>
    </w:p>
    <w:p w14:paraId="506D18C1" w14:textId="2EF571D4" w:rsidR="003E5199" w:rsidRPr="00D2405E" w:rsidRDefault="003E5199" w:rsidP="00CB6530">
      <w:pPr>
        <w:pStyle w:val="2"/>
        <w:spacing w:before="240"/>
        <w:rPr>
          <w:lang w:val="ru-RU"/>
        </w:rPr>
      </w:pPr>
      <w:bookmarkStart w:id="53" w:name="_Toc146820778"/>
      <w:bookmarkStart w:id="54" w:name="_Toc149778968"/>
      <w:r w:rsidRPr="00D2405E">
        <w:rPr>
          <w:lang w:val="ru-RU"/>
        </w:rPr>
        <w:t>E</w:t>
      </w:r>
      <w:r w:rsidR="00DB4321" w:rsidRPr="00D2405E">
        <w:rPr>
          <w:lang w:val="ru-RU"/>
        </w:rPr>
        <w:t>-1.1.7.1.2.</w:t>
      </w:r>
      <w:r w:rsidRPr="00D2405E">
        <w:rPr>
          <w:lang w:val="ru-RU"/>
        </w:rPr>
        <w:t xml:space="preserve"> Задать варианты ответов</w:t>
      </w:r>
      <w:bookmarkEnd w:id="53"/>
      <w:bookmarkEnd w:id="5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29"/>
        <w:gridCol w:w="1614"/>
        <w:gridCol w:w="1575"/>
        <w:gridCol w:w="5032"/>
      </w:tblGrid>
      <w:tr w:rsidR="00DB4321" w:rsidRPr="00A6741D" w14:paraId="2FCA9D69" w14:textId="77777777" w:rsidTr="00DB4321">
        <w:tc>
          <w:tcPr>
            <w:tcW w:w="1129" w:type="dxa"/>
            <w:shd w:val="clear" w:color="auto" w:fill="auto"/>
          </w:tcPr>
          <w:p w14:paraId="045B96D5" w14:textId="1009C021" w:rsidR="00DB4321" w:rsidRPr="00D2405E" w:rsidRDefault="00DB4321" w:rsidP="00DB4321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</w:t>
            </w:r>
            <w:r w:rsidRPr="00D2405E">
              <w:t>-1.1.</w:t>
            </w:r>
            <w:r w:rsidRPr="00D2405E">
              <w:rPr>
                <w:lang w:val="ru-RU"/>
              </w:rPr>
              <w:t>7</w:t>
            </w:r>
            <w:r w:rsidRPr="00D2405E">
              <w:t>.1.2</w:t>
            </w:r>
          </w:p>
        </w:tc>
        <w:tc>
          <w:tcPr>
            <w:tcW w:w="1614" w:type="dxa"/>
            <w:shd w:val="clear" w:color="auto" w:fill="auto"/>
          </w:tcPr>
          <w:p w14:paraId="48B62060" w14:textId="1BA39E6D" w:rsidR="00DB4321" w:rsidRPr="00D2405E" w:rsidRDefault="00DB4321" w:rsidP="00DB432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575" w:type="dxa"/>
            <w:shd w:val="clear" w:color="auto" w:fill="auto"/>
          </w:tcPr>
          <w:p w14:paraId="0E04E928" w14:textId="29CEE6DF" w:rsidR="00DB4321" w:rsidRPr="00D2405E" w:rsidRDefault="00DB4321" w:rsidP="00DB432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Задать варианты ответов</w:t>
            </w:r>
          </w:p>
        </w:tc>
        <w:tc>
          <w:tcPr>
            <w:tcW w:w="5032" w:type="dxa"/>
            <w:shd w:val="clear" w:color="auto" w:fill="auto"/>
          </w:tcPr>
          <w:p w14:paraId="6D7154AF" w14:textId="03BFA49E" w:rsidR="00DB4321" w:rsidRPr="00D2405E" w:rsidRDefault="00DB4321" w:rsidP="00DB432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опроса сотрудник должен задать минимум два варианта ответов</w:t>
            </w:r>
          </w:p>
        </w:tc>
      </w:tr>
    </w:tbl>
    <w:p w14:paraId="0B0584E9" w14:textId="77777777" w:rsidR="003E5199" w:rsidRPr="00D2405E" w:rsidRDefault="003E5199" w:rsidP="003E5199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6DC8A839" w14:textId="77777777" w:rsidR="003E5199" w:rsidRPr="00D2405E" w:rsidRDefault="003E5199" w:rsidP="003E5199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4F753009" w14:textId="45319353" w:rsidR="003E5199" w:rsidRPr="00D2405E" w:rsidRDefault="003E5199" w:rsidP="003E5199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При создании опроса пользователь должен </w:t>
      </w:r>
      <w:r w:rsidR="004E23F0" w:rsidRPr="00D2405E">
        <w:rPr>
          <w:lang w:val="ru-RU"/>
        </w:rPr>
        <w:t>задать варианты ответов</w:t>
      </w:r>
      <w:r w:rsidRPr="00D2405E">
        <w:rPr>
          <w:lang w:val="ru-RU"/>
        </w:rPr>
        <w:t>.</w:t>
      </w:r>
      <w:r w:rsidR="007E2AF4" w:rsidRPr="00D2405E">
        <w:rPr>
          <w:lang w:val="ru-RU"/>
        </w:rPr>
        <w:t xml:space="preserve"> Количество вариантов ответов не может </w:t>
      </w:r>
      <w:r w:rsidR="007E2AF4" w:rsidRPr="00D2405E">
        <w:rPr>
          <w:lang w:val="ru-RU"/>
        </w:rPr>
        <w:lastRenderedPageBreak/>
        <w:t>быть меньше 2</w:t>
      </w:r>
      <w:r w:rsidR="00774DE1" w:rsidRPr="00D2405E">
        <w:rPr>
          <w:lang w:val="ru-RU"/>
        </w:rPr>
        <w:t xml:space="preserve">. Максимальное количества вариантов ответов – </w:t>
      </w:r>
      <w:r w:rsidR="007E2AF4" w:rsidRPr="00D2405E">
        <w:rPr>
          <w:lang w:val="ru-RU"/>
        </w:rPr>
        <w:t>10.</w:t>
      </w:r>
    </w:p>
    <w:p w14:paraId="33BF11EF" w14:textId="3F1E9B88" w:rsidR="00774DE1" w:rsidRPr="00D2405E" w:rsidRDefault="00774DE1" w:rsidP="00CB6530">
      <w:pPr>
        <w:pStyle w:val="2"/>
        <w:spacing w:before="240"/>
        <w:rPr>
          <w:lang w:val="ru-RU"/>
        </w:rPr>
      </w:pPr>
      <w:bookmarkStart w:id="55" w:name="_Toc146820779"/>
      <w:bookmarkStart w:id="56" w:name="_Toc149778969"/>
      <w:r w:rsidRPr="00D2405E">
        <w:rPr>
          <w:lang w:val="ru-RU"/>
        </w:rPr>
        <w:t>E</w:t>
      </w:r>
      <w:r w:rsidR="00722369" w:rsidRPr="00D2405E">
        <w:rPr>
          <w:lang w:val="ru-RU"/>
        </w:rPr>
        <w:t>-1.1.7.1.3</w:t>
      </w:r>
      <w:r w:rsidRPr="00D2405E">
        <w:rPr>
          <w:lang w:val="ru-RU"/>
        </w:rPr>
        <w:t>. Задать анонимность голосования</w:t>
      </w:r>
      <w:bookmarkEnd w:id="55"/>
      <w:bookmarkEnd w:id="5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29"/>
        <w:gridCol w:w="1609"/>
        <w:gridCol w:w="1593"/>
        <w:gridCol w:w="5019"/>
      </w:tblGrid>
      <w:tr w:rsidR="00722369" w:rsidRPr="00A6741D" w14:paraId="0D6ED5F4" w14:textId="77777777" w:rsidTr="00722369">
        <w:tc>
          <w:tcPr>
            <w:tcW w:w="1129" w:type="dxa"/>
            <w:shd w:val="clear" w:color="auto" w:fill="auto"/>
          </w:tcPr>
          <w:p w14:paraId="441FC887" w14:textId="1384222D" w:rsidR="00722369" w:rsidRPr="00D2405E" w:rsidRDefault="00722369" w:rsidP="0072236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</w:t>
            </w:r>
            <w:r w:rsidRPr="00D2405E">
              <w:t>-1.1.</w:t>
            </w:r>
            <w:r w:rsidRPr="00D2405E">
              <w:rPr>
                <w:lang w:val="ru-RU"/>
              </w:rPr>
              <w:t>7</w:t>
            </w:r>
            <w:r w:rsidRPr="00D2405E">
              <w:t>.1.3</w:t>
            </w:r>
          </w:p>
        </w:tc>
        <w:tc>
          <w:tcPr>
            <w:tcW w:w="1609" w:type="dxa"/>
            <w:shd w:val="clear" w:color="auto" w:fill="auto"/>
          </w:tcPr>
          <w:p w14:paraId="125CC08E" w14:textId="119072B1" w:rsidR="00722369" w:rsidRPr="00D2405E" w:rsidRDefault="00722369" w:rsidP="0072236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593" w:type="dxa"/>
            <w:shd w:val="clear" w:color="auto" w:fill="auto"/>
          </w:tcPr>
          <w:p w14:paraId="0B53D571" w14:textId="4631E973" w:rsidR="00722369" w:rsidRPr="00D2405E" w:rsidRDefault="00722369" w:rsidP="0072236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Задать анонимность голосования</w:t>
            </w:r>
          </w:p>
        </w:tc>
        <w:tc>
          <w:tcPr>
            <w:tcW w:w="5019" w:type="dxa"/>
            <w:shd w:val="clear" w:color="auto" w:fill="auto"/>
          </w:tcPr>
          <w:p w14:paraId="2A2FF8F7" w14:textId="39878F85" w:rsidR="00722369" w:rsidRPr="00D2405E" w:rsidRDefault="00722369" w:rsidP="0072236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опроса сотрудник может задать анонимность голосования</w:t>
            </w:r>
          </w:p>
        </w:tc>
      </w:tr>
    </w:tbl>
    <w:p w14:paraId="7012AA49" w14:textId="77777777" w:rsidR="00774DE1" w:rsidRPr="00D2405E" w:rsidRDefault="00774DE1" w:rsidP="00774DE1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171B98A6" w14:textId="77777777" w:rsidR="00774DE1" w:rsidRPr="00D2405E" w:rsidRDefault="00774DE1" w:rsidP="00774DE1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7AD8630B" w14:textId="0B909943" w:rsidR="00774DE1" w:rsidRPr="00D2405E" w:rsidRDefault="00590374" w:rsidP="00774DE1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При создании опроса пользователь может </w:t>
      </w:r>
      <w:r w:rsidR="00C5769C" w:rsidRPr="00D2405E">
        <w:rPr>
          <w:lang w:val="ru-RU"/>
        </w:rPr>
        <w:t xml:space="preserve">задать анонимность голосования. В открытом опросе – опросе, в котором не задан режим голосования, </w:t>
      </w:r>
      <w:r w:rsidR="00A50EE3" w:rsidRPr="00D2405E">
        <w:rPr>
          <w:lang w:val="ru-RU"/>
        </w:rPr>
        <w:t xml:space="preserve">– </w:t>
      </w:r>
      <w:r w:rsidR="00C5769C" w:rsidRPr="00D2405E">
        <w:rPr>
          <w:lang w:val="ru-RU"/>
        </w:rPr>
        <w:t xml:space="preserve">присутствует возможность не только просмотреть количество пользователей, проголосовавших за каждый вариант ответа, но и их список. В анонимном опросе </w:t>
      </w:r>
      <w:r w:rsidR="00574E1A" w:rsidRPr="00D2405E">
        <w:rPr>
          <w:lang w:val="ru-RU"/>
        </w:rPr>
        <w:t xml:space="preserve">присутствует возможность просмотреть общий список проголосовавших, </w:t>
      </w:r>
      <w:r w:rsidR="00A22D3C" w:rsidRPr="00D2405E">
        <w:rPr>
          <w:lang w:val="ru-RU"/>
        </w:rPr>
        <w:t xml:space="preserve">но </w:t>
      </w:r>
      <w:r w:rsidR="00574E1A" w:rsidRPr="00D2405E">
        <w:rPr>
          <w:lang w:val="ru-RU"/>
        </w:rPr>
        <w:t xml:space="preserve">отсутствует </w:t>
      </w:r>
      <w:r w:rsidR="00C5769C" w:rsidRPr="00D2405E">
        <w:rPr>
          <w:lang w:val="ru-RU"/>
        </w:rPr>
        <w:t xml:space="preserve">возможность просмотра списка </w:t>
      </w:r>
      <w:r w:rsidR="00A22D3C" w:rsidRPr="00D2405E">
        <w:rPr>
          <w:lang w:val="ru-RU"/>
        </w:rPr>
        <w:t xml:space="preserve">пользователей, </w:t>
      </w:r>
      <w:r w:rsidR="00C5769C" w:rsidRPr="00D2405E">
        <w:rPr>
          <w:lang w:val="ru-RU"/>
        </w:rPr>
        <w:t xml:space="preserve">проголосовавших </w:t>
      </w:r>
      <w:r w:rsidR="00574E1A" w:rsidRPr="00D2405E">
        <w:rPr>
          <w:lang w:val="ru-RU"/>
        </w:rPr>
        <w:t>за каждый вариант</w:t>
      </w:r>
      <w:r w:rsidR="00C5769C" w:rsidRPr="00D2405E">
        <w:rPr>
          <w:lang w:val="ru-RU"/>
        </w:rPr>
        <w:t xml:space="preserve">. </w:t>
      </w:r>
    </w:p>
    <w:p w14:paraId="69E3549C" w14:textId="30501EE8" w:rsidR="00701397" w:rsidRPr="00D2405E" w:rsidRDefault="00701397" w:rsidP="00774DE1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В анонимном опросе отсутствует возможность отменить голос.</w:t>
      </w:r>
    </w:p>
    <w:p w14:paraId="1C1A647B" w14:textId="7F3D3735" w:rsidR="00940C2C" w:rsidRPr="00D2405E" w:rsidRDefault="00940C2C" w:rsidP="00CB6530">
      <w:pPr>
        <w:pStyle w:val="2"/>
        <w:spacing w:before="240"/>
        <w:rPr>
          <w:lang w:val="ru-RU"/>
        </w:rPr>
      </w:pPr>
      <w:bookmarkStart w:id="57" w:name="_Toc146820780"/>
      <w:bookmarkStart w:id="58" w:name="_Toc149778970"/>
      <w:r w:rsidRPr="00D2405E">
        <w:rPr>
          <w:lang w:val="ru-RU"/>
        </w:rPr>
        <w:t>E</w:t>
      </w:r>
      <w:r w:rsidR="00722369" w:rsidRPr="00D2405E">
        <w:rPr>
          <w:lang w:val="ru-RU"/>
        </w:rPr>
        <w:t>-1.1.7.1.4</w:t>
      </w:r>
      <w:r w:rsidRPr="00D2405E">
        <w:rPr>
          <w:lang w:val="ru-RU"/>
        </w:rPr>
        <w:t>. Задать возможность выбора нескольких вариантов ответа</w:t>
      </w:r>
      <w:bookmarkEnd w:id="57"/>
      <w:bookmarkEnd w:id="5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29"/>
        <w:gridCol w:w="1609"/>
        <w:gridCol w:w="1593"/>
        <w:gridCol w:w="5019"/>
      </w:tblGrid>
      <w:tr w:rsidR="00722369" w:rsidRPr="00A6741D" w14:paraId="7B62D83A" w14:textId="77777777" w:rsidTr="00722369">
        <w:tc>
          <w:tcPr>
            <w:tcW w:w="1129" w:type="dxa"/>
            <w:shd w:val="clear" w:color="auto" w:fill="auto"/>
          </w:tcPr>
          <w:p w14:paraId="3B8D84FF" w14:textId="7497D197" w:rsidR="00722369" w:rsidRPr="00D2405E" w:rsidRDefault="00722369" w:rsidP="0072236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</w:t>
            </w:r>
            <w:r w:rsidRPr="00D2405E">
              <w:t>-1.1.</w:t>
            </w:r>
            <w:r w:rsidRPr="00D2405E">
              <w:rPr>
                <w:lang w:val="ru-RU"/>
              </w:rPr>
              <w:t>7</w:t>
            </w:r>
            <w:r w:rsidRPr="00D2405E">
              <w:t>.1.4</w:t>
            </w:r>
          </w:p>
        </w:tc>
        <w:tc>
          <w:tcPr>
            <w:tcW w:w="1609" w:type="dxa"/>
            <w:shd w:val="clear" w:color="auto" w:fill="auto"/>
          </w:tcPr>
          <w:p w14:paraId="3F33FAF6" w14:textId="4F27957A" w:rsidR="00722369" w:rsidRPr="00D2405E" w:rsidRDefault="00722369" w:rsidP="0072236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593" w:type="dxa"/>
            <w:shd w:val="clear" w:color="auto" w:fill="auto"/>
          </w:tcPr>
          <w:p w14:paraId="482F7E6B" w14:textId="1E04D342" w:rsidR="00722369" w:rsidRPr="00D2405E" w:rsidRDefault="00722369" w:rsidP="0072236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Задать возможность выбора нескольких вариантов ответов</w:t>
            </w:r>
          </w:p>
        </w:tc>
        <w:tc>
          <w:tcPr>
            <w:tcW w:w="5019" w:type="dxa"/>
            <w:shd w:val="clear" w:color="auto" w:fill="auto"/>
          </w:tcPr>
          <w:p w14:paraId="61119A8C" w14:textId="5F69CA7A" w:rsidR="00722369" w:rsidRPr="00D2405E" w:rsidRDefault="00722369" w:rsidP="0072236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опроса сотрудник может задать возможность выбора нескольких вариантов ответов</w:t>
            </w:r>
          </w:p>
        </w:tc>
      </w:tr>
    </w:tbl>
    <w:p w14:paraId="1A0E3471" w14:textId="77777777" w:rsidR="00940C2C" w:rsidRPr="00D2405E" w:rsidRDefault="00940C2C" w:rsidP="00940C2C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2DFE80D5" w14:textId="77777777" w:rsidR="00940C2C" w:rsidRPr="00D2405E" w:rsidRDefault="00940C2C" w:rsidP="00940C2C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19EDBC62" w14:textId="41EA0FA1" w:rsidR="00774DE1" w:rsidRPr="00D2405E" w:rsidRDefault="00A50EE3" w:rsidP="003E5199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создании опроса пользователь может задать возможность выбора нескольких вариантов ответов.</w:t>
      </w:r>
      <w:r w:rsidR="00EE202E" w:rsidRPr="00D2405E">
        <w:rPr>
          <w:lang w:val="ru-RU"/>
        </w:rPr>
        <w:t xml:space="preserve"> В таких опросах пользователь может отдать голос за неограниченное количество вариантов ответов.</w:t>
      </w:r>
    </w:p>
    <w:p w14:paraId="4B665EA4" w14:textId="57683312" w:rsidR="005C7A6C" w:rsidRPr="00D2405E" w:rsidRDefault="005C7A6C" w:rsidP="003E5199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снятии голоса в таких опросах голос снимается со всех выбранных ранее пользователем вариантов ответов.</w:t>
      </w:r>
    </w:p>
    <w:p w14:paraId="01BA6CB2" w14:textId="7B786BBF" w:rsidR="00BF52BF" w:rsidRPr="00D2405E" w:rsidRDefault="00BF52BF" w:rsidP="00CB6530">
      <w:pPr>
        <w:pStyle w:val="2"/>
        <w:spacing w:before="240"/>
        <w:rPr>
          <w:lang w:val="ru-RU"/>
        </w:rPr>
      </w:pPr>
      <w:bookmarkStart w:id="59" w:name="_Toc146820781"/>
      <w:bookmarkStart w:id="60" w:name="_Toc149778971"/>
      <w:r w:rsidRPr="00D2405E">
        <w:rPr>
          <w:lang w:val="ru-RU"/>
        </w:rPr>
        <w:t>E</w:t>
      </w:r>
      <w:r w:rsidR="00722369" w:rsidRPr="00D2405E">
        <w:rPr>
          <w:lang w:val="ru-RU"/>
        </w:rPr>
        <w:t>-1.1.7.1.5</w:t>
      </w:r>
      <w:r w:rsidRPr="00D2405E">
        <w:rPr>
          <w:lang w:val="ru-RU"/>
        </w:rPr>
        <w:t xml:space="preserve">. Задать ограничение </w:t>
      </w:r>
      <w:r w:rsidR="005775CA" w:rsidRPr="00D2405E">
        <w:rPr>
          <w:lang w:val="ru-RU"/>
        </w:rPr>
        <w:t>продолжительности</w:t>
      </w:r>
      <w:r w:rsidRPr="00D2405E">
        <w:rPr>
          <w:lang w:val="ru-RU"/>
        </w:rPr>
        <w:t xml:space="preserve"> голосования</w:t>
      </w:r>
      <w:bookmarkEnd w:id="59"/>
      <w:bookmarkEnd w:id="6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29"/>
        <w:gridCol w:w="1558"/>
        <w:gridCol w:w="1928"/>
        <w:gridCol w:w="4735"/>
      </w:tblGrid>
      <w:tr w:rsidR="00722369" w:rsidRPr="00A6741D" w14:paraId="72C78A4C" w14:textId="77777777" w:rsidTr="00722369">
        <w:tc>
          <w:tcPr>
            <w:tcW w:w="1129" w:type="dxa"/>
            <w:shd w:val="clear" w:color="auto" w:fill="auto"/>
          </w:tcPr>
          <w:p w14:paraId="67E8A847" w14:textId="4CDAC750" w:rsidR="00722369" w:rsidRPr="00D2405E" w:rsidRDefault="00722369" w:rsidP="0072236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</w:t>
            </w:r>
            <w:r w:rsidRPr="00D2405E">
              <w:t>-1.1.</w:t>
            </w:r>
            <w:r w:rsidRPr="00D2405E">
              <w:rPr>
                <w:lang w:val="ru-RU"/>
              </w:rPr>
              <w:t>7</w:t>
            </w:r>
            <w:r w:rsidRPr="00D2405E">
              <w:t>.1.5</w:t>
            </w:r>
          </w:p>
        </w:tc>
        <w:tc>
          <w:tcPr>
            <w:tcW w:w="1558" w:type="dxa"/>
            <w:shd w:val="clear" w:color="auto" w:fill="auto"/>
          </w:tcPr>
          <w:p w14:paraId="638C8DCD" w14:textId="7B454E95" w:rsidR="00722369" w:rsidRPr="00D2405E" w:rsidRDefault="00722369" w:rsidP="0072236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28" w:type="dxa"/>
            <w:shd w:val="clear" w:color="auto" w:fill="auto"/>
          </w:tcPr>
          <w:p w14:paraId="2228D26F" w14:textId="5BC91A9D" w:rsidR="00722369" w:rsidRPr="00D2405E" w:rsidRDefault="00722369" w:rsidP="0072236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Задать ограничение продолжительности голосования</w:t>
            </w:r>
          </w:p>
        </w:tc>
        <w:tc>
          <w:tcPr>
            <w:tcW w:w="4735" w:type="dxa"/>
            <w:shd w:val="clear" w:color="auto" w:fill="auto"/>
          </w:tcPr>
          <w:p w14:paraId="131DA174" w14:textId="4EFE730D" w:rsidR="00722369" w:rsidRPr="00D2405E" w:rsidRDefault="00722369" w:rsidP="0072236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опроса сотрудник может задать ограничение времени голосования</w:t>
            </w:r>
          </w:p>
        </w:tc>
      </w:tr>
    </w:tbl>
    <w:p w14:paraId="6C11776C" w14:textId="77777777" w:rsidR="00BF52BF" w:rsidRPr="00D2405E" w:rsidRDefault="00BF52BF" w:rsidP="00BF52BF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751F6723" w14:textId="77777777" w:rsidR="00BF52BF" w:rsidRPr="00D2405E" w:rsidRDefault="00BF52BF" w:rsidP="00BF52BF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2169EAF8" w14:textId="228CD54E" w:rsidR="00BF52BF" w:rsidRPr="00D2405E" w:rsidRDefault="00BF52BF" w:rsidP="00BF52BF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При создании опроса пользователь имеет возможность задать ограничение времени голосования. В данном режиме по истечении времени голосования у пользователей отключается возможность проголосовать в опросе, а также отменить свой голос. </w:t>
      </w:r>
    </w:p>
    <w:p w14:paraId="733FBE04" w14:textId="50BCB405" w:rsidR="00BF52BF" w:rsidRPr="00D2405E" w:rsidRDefault="00BF52BF" w:rsidP="00CB6530">
      <w:pPr>
        <w:pStyle w:val="2"/>
        <w:spacing w:before="240"/>
        <w:rPr>
          <w:lang w:val="ru-RU"/>
        </w:rPr>
      </w:pPr>
      <w:bookmarkStart w:id="61" w:name="_Toc146820782"/>
      <w:bookmarkStart w:id="62" w:name="_Toc149778972"/>
      <w:r w:rsidRPr="00D2405E">
        <w:rPr>
          <w:lang w:val="ru-RU"/>
        </w:rPr>
        <w:t>E</w:t>
      </w:r>
      <w:r w:rsidR="00BD65BB" w:rsidRPr="00D2405E">
        <w:rPr>
          <w:lang w:val="ru-RU"/>
        </w:rPr>
        <w:t>-1.1.7.1.5.1</w:t>
      </w:r>
      <w:r w:rsidRPr="00D2405E">
        <w:rPr>
          <w:lang w:val="ru-RU"/>
        </w:rPr>
        <w:t xml:space="preserve">. </w:t>
      </w:r>
      <w:r w:rsidR="00BD65BB" w:rsidRPr="00D2405E">
        <w:rPr>
          <w:lang w:val="ru-RU"/>
        </w:rPr>
        <w:t>Задать</w:t>
      </w:r>
      <w:r w:rsidRPr="00D2405E">
        <w:rPr>
          <w:lang w:val="ru-RU"/>
        </w:rPr>
        <w:t xml:space="preserve"> </w:t>
      </w:r>
      <w:bookmarkEnd w:id="61"/>
      <w:r w:rsidR="006F53FE">
        <w:rPr>
          <w:lang w:val="ru-RU"/>
        </w:rPr>
        <w:t>срок окончания голосования</w:t>
      </w:r>
      <w:bookmarkEnd w:id="6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71"/>
        <w:gridCol w:w="1527"/>
        <w:gridCol w:w="1912"/>
        <w:gridCol w:w="4640"/>
      </w:tblGrid>
      <w:tr w:rsidR="00BD65BB" w:rsidRPr="00A6741D" w14:paraId="2B5D99FE" w14:textId="77777777" w:rsidTr="00BD65BB">
        <w:tc>
          <w:tcPr>
            <w:tcW w:w="1271" w:type="dxa"/>
            <w:shd w:val="clear" w:color="auto" w:fill="auto"/>
          </w:tcPr>
          <w:p w14:paraId="6F698308" w14:textId="2A824FE4" w:rsidR="00BD65BB" w:rsidRPr="00D2405E" w:rsidRDefault="00BD65BB" w:rsidP="00BD65BB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</w:t>
            </w:r>
            <w:r w:rsidRPr="00D2405E">
              <w:t>-1.1.</w:t>
            </w:r>
            <w:r w:rsidRPr="00D2405E">
              <w:rPr>
                <w:lang w:val="ru-RU"/>
              </w:rPr>
              <w:t>7</w:t>
            </w:r>
            <w:r w:rsidRPr="00D2405E">
              <w:t>.1.5.1</w:t>
            </w:r>
          </w:p>
        </w:tc>
        <w:tc>
          <w:tcPr>
            <w:tcW w:w="1527" w:type="dxa"/>
            <w:shd w:val="clear" w:color="auto" w:fill="auto"/>
          </w:tcPr>
          <w:p w14:paraId="3DD4B32E" w14:textId="763D48ED" w:rsidR="00BD65BB" w:rsidRPr="00D2405E" w:rsidRDefault="00BD65BB" w:rsidP="00BD65BB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23EACD7F" w14:textId="19947A40" w:rsidR="00BD65BB" w:rsidRPr="00D2405E" w:rsidRDefault="00A6741D" w:rsidP="00BD65BB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>
              <w:rPr>
                <w:lang w:val="ru-RU"/>
              </w:rPr>
              <w:t>Задать срок окончания голосования</w:t>
            </w:r>
          </w:p>
        </w:tc>
        <w:tc>
          <w:tcPr>
            <w:tcW w:w="4640" w:type="dxa"/>
            <w:shd w:val="clear" w:color="auto" w:fill="auto"/>
          </w:tcPr>
          <w:p w14:paraId="01DA3631" w14:textId="4AEC39A6" w:rsidR="00BD65BB" w:rsidRPr="00D2405E" w:rsidRDefault="00BD65BB" w:rsidP="00BD65BB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задании</w:t>
            </w:r>
            <w:r w:rsidR="00A6741D">
              <w:rPr>
                <w:lang w:val="ru-RU"/>
              </w:rPr>
              <w:t xml:space="preserve"> ограничения продолжительность голосования сотрудник указывает срок, до которого опрос является открытым</w:t>
            </w:r>
          </w:p>
        </w:tc>
      </w:tr>
    </w:tbl>
    <w:p w14:paraId="40E974DA" w14:textId="77777777" w:rsidR="00BF52BF" w:rsidRPr="00D2405E" w:rsidRDefault="00BF52BF" w:rsidP="00BF52BF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573495ED" w14:textId="77777777" w:rsidR="00BF52BF" w:rsidRPr="00D2405E" w:rsidRDefault="00BF52BF" w:rsidP="00BF52BF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192D9A84" w14:textId="630955FE" w:rsidR="00B45819" w:rsidRPr="00D2405E" w:rsidRDefault="00B45819" w:rsidP="00BF52BF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lastRenderedPageBreak/>
        <w:t xml:space="preserve">При задании режима ограничения времени голосования сотрудник должен указать </w:t>
      </w:r>
      <w:r w:rsidR="00831BB3">
        <w:rPr>
          <w:lang w:val="ru-RU"/>
        </w:rPr>
        <w:t>срок, по наступлении которого опрос в автоматическом режиме закрывается</w:t>
      </w:r>
      <w:r w:rsidRPr="00D2405E">
        <w:rPr>
          <w:lang w:val="ru-RU"/>
        </w:rPr>
        <w:t>.</w:t>
      </w:r>
    </w:p>
    <w:p w14:paraId="6FE707CA" w14:textId="51A6ABFD" w:rsidR="006607D5" w:rsidRPr="00D2405E" w:rsidRDefault="006607D5" w:rsidP="006607D5">
      <w:pPr>
        <w:pStyle w:val="2"/>
        <w:spacing w:before="240"/>
        <w:rPr>
          <w:lang w:val="ru-RU"/>
        </w:rPr>
      </w:pPr>
      <w:bookmarkStart w:id="63" w:name="_Toc146820783"/>
      <w:bookmarkStart w:id="64" w:name="_Toc149778973"/>
      <w:r w:rsidRPr="00D2405E">
        <w:rPr>
          <w:lang w:val="ru-RU"/>
        </w:rPr>
        <w:t>E-1.1.7.1.</w:t>
      </w:r>
      <w:r w:rsidR="00A238DF" w:rsidRPr="00D2405E">
        <w:rPr>
          <w:lang w:val="ru-RU"/>
        </w:rPr>
        <w:t>6</w:t>
      </w:r>
      <w:r w:rsidRPr="00D2405E">
        <w:rPr>
          <w:lang w:val="ru-RU"/>
        </w:rPr>
        <w:t xml:space="preserve">. </w:t>
      </w:r>
      <w:r w:rsidR="00DC375F" w:rsidRPr="00D2405E">
        <w:rPr>
          <w:lang w:val="ru-RU"/>
        </w:rPr>
        <w:t>Подтвердить создание</w:t>
      </w:r>
      <w:bookmarkEnd w:id="6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29"/>
        <w:gridCol w:w="1669"/>
        <w:gridCol w:w="1912"/>
        <w:gridCol w:w="4640"/>
      </w:tblGrid>
      <w:tr w:rsidR="00A238DF" w:rsidRPr="00A6741D" w14:paraId="6007090C" w14:textId="77777777" w:rsidTr="00A238DF">
        <w:tc>
          <w:tcPr>
            <w:tcW w:w="1129" w:type="dxa"/>
            <w:shd w:val="clear" w:color="auto" w:fill="auto"/>
          </w:tcPr>
          <w:p w14:paraId="0D22B551" w14:textId="3F2D88EF" w:rsidR="00A238DF" w:rsidRPr="00D2405E" w:rsidRDefault="00A238DF" w:rsidP="00A238DF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E-1.1.7.1.6</w:t>
            </w:r>
          </w:p>
        </w:tc>
        <w:tc>
          <w:tcPr>
            <w:tcW w:w="1669" w:type="dxa"/>
            <w:shd w:val="clear" w:color="auto" w:fill="auto"/>
          </w:tcPr>
          <w:p w14:paraId="07928B51" w14:textId="644C2008" w:rsidR="00A238DF" w:rsidRPr="00D2405E" w:rsidRDefault="00A238DF" w:rsidP="00A238DF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1BF76052" w14:textId="5D05B84B" w:rsidR="00A238DF" w:rsidRPr="00D2405E" w:rsidRDefault="00A238DF" w:rsidP="00A238DF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Подтвердить создание</w:t>
            </w:r>
          </w:p>
        </w:tc>
        <w:tc>
          <w:tcPr>
            <w:tcW w:w="4640" w:type="dxa"/>
            <w:shd w:val="clear" w:color="auto" w:fill="auto"/>
          </w:tcPr>
          <w:p w14:paraId="7C36DE9C" w14:textId="117BA610" w:rsidR="00A238DF" w:rsidRPr="00D2405E" w:rsidRDefault="00A238DF" w:rsidP="00A238DF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Для сохранения опроса на сервере пользователь должен подтвердить его создание</w:t>
            </w:r>
          </w:p>
        </w:tc>
      </w:tr>
    </w:tbl>
    <w:p w14:paraId="08F2ED4D" w14:textId="77777777" w:rsidR="006607D5" w:rsidRPr="00D2405E" w:rsidRDefault="006607D5" w:rsidP="006607D5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6A865193" w14:textId="77777777" w:rsidR="006607D5" w:rsidRPr="00D2405E" w:rsidRDefault="006607D5" w:rsidP="006607D5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2AB70B4B" w14:textId="0B6FA448" w:rsidR="00A238DF" w:rsidRPr="00D2405E" w:rsidRDefault="00A238DF" w:rsidP="006607D5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Для сохранения опроса на сервере во время создания требуется в явном виде подтвердить создание опроса.</w:t>
      </w:r>
    </w:p>
    <w:p w14:paraId="6155F253" w14:textId="6F1F1904" w:rsidR="004E5866" w:rsidRPr="00D2405E" w:rsidRDefault="004E5866" w:rsidP="004E5866">
      <w:pPr>
        <w:pStyle w:val="2"/>
        <w:spacing w:before="240"/>
        <w:rPr>
          <w:lang w:val="ru-RU"/>
        </w:rPr>
      </w:pPr>
      <w:bookmarkStart w:id="65" w:name="_Toc149778974"/>
      <w:r w:rsidRPr="00D2405E">
        <w:rPr>
          <w:lang w:val="ru-RU"/>
        </w:rPr>
        <w:t xml:space="preserve">E-1.1.7.1.7. </w:t>
      </w:r>
      <w:r w:rsidR="00DC375F" w:rsidRPr="00D2405E">
        <w:rPr>
          <w:lang w:val="ru-RU"/>
        </w:rPr>
        <w:t>Отменить создание</w:t>
      </w:r>
      <w:bookmarkEnd w:id="6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29"/>
        <w:gridCol w:w="1669"/>
        <w:gridCol w:w="1912"/>
        <w:gridCol w:w="4640"/>
      </w:tblGrid>
      <w:tr w:rsidR="004E5866" w:rsidRPr="00A6741D" w14:paraId="15A55D01" w14:textId="77777777" w:rsidTr="004C067C">
        <w:tc>
          <w:tcPr>
            <w:tcW w:w="1129" w:type="dxa"/>
            <w:shd w:val="clear" w:color="auto" w:fill="auto"/>
          </w:tcPr>
          <w:p w14:paraId="393E3976" w14:textId="0AC9AD36" w:rsidR="004E5866" w:rsidRPr="00D2405E" w:rsidRDefault="004E5866" w:rsidP="004E5866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E-1.1.7.1.</w:t>
            </w:r>
            <w:r w:rsidRPr="00D2405E">
              <w:rPr>
                <w:lang w:val="ru-RU"/>
              </w:rPr>
              <w:t>7</w:t>
            </w:r>
          </w:p>
        </w:tc>
        <w:tc>
          <w:tcPr>
            <w:tcW w:w="1669" w:type="dxa"/>
            <w:shd w:val="clear" w:color="auto" w:fill="auto"/>
          </w:tcPr>
          <w:p w14:paraId="232F3F82" w14:textId="7989CA9A" w:rsidR="004E5866" w:rsidRPr="00D2405E" w:rsidRDefault="004E5866" w:rsidP="004E5866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66A41752" w14:textId="2CE7FF0A" w:rsidR="004E5866" w:rsidRPr="00D2405E" w:rsidRDefault="004E5866" w:rsidP="004E5866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Отменить создание</w:t>
            </w:r>
          </w:p>
        </w:tc>
        <w:tc>
          <w:tcPr>
            <w:tcW w:w="4640" w:type="dxa"/>
            <w:shd w:val="clear" w:color="auto" w:fill="auto"/>
          </w:tcPr>
          <w:p w14:paraId="401F8E5D" w14:textId="59043600" w:rsidR="004E5866" w:rsidRPr="00D2405E" w:rsidRDefault="004E5866" w:rsidP="004E5866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Для отмены создания опроса пользователь должен отменить создание</w:t>
            </w:r>
          </w:p>
        </w:tc>
      </w:tr>
    </w:tbl>
    <w:p w14:paraId="03EDB354" w14:textId="77777777" w:rsidR="004E5866" w:rsidRPr="00D2405E" w:rsidRDefault="004E5866" w:rsidP="004E5866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51054753" w14:textId="77777777" w:rsidR="004E5866" w:rsidRPr="00D2405E" w:rsidRDefault="004E5866" w:rsidP="004E5866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1F6F9869" w14:textId="556F9FBE" w:rsidR="00DC375F" w:rsidRPr="00D2405E" w:rsidRDefault="00DC375F" w:rsidP="00DC375F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Если в процессе создания опроса потребность создания отпала, пользователь может отменить создание, не отправляя создаваемый опрос на сервер. После отмены данные ни в каком виде не будут сохранены.</w:t>
      </w:r>
    </w:p>
    <w:p w14:paraId="0EEFD389" w14:textId="5E2EFB1A" w:rsidR="00E66980" w:rsidRPr="00D2405E" w:rsidRDefault="00E66980" w:rsidP="00E66980">
      <w:pPr>
        <w:pStyle w:val="2"/>
        <w:spacing w:before="240"/>
        <w:rPr>
          <w:lang w:val="ru-RU"/>
        </w:rPr>
      </w:pPr>
      <w:bookmarkStart w:id="66" w:name="_Toc149778975"/>
      <w:r w:rsidRPr="00D2405E">
        <w:rPr>
          <w:lang w:val="ru-RU"/>
        </w:rPr>
        <w:t>E-1.1.8. Выбрать категории</w:t>
      </w:r>
      <w:bookmarkEnd w:id="6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28"/>
        <w:gridCol w:w="1912"/>
        <w:gridCol w:w="5064"/>
      </w:tblGrid>
      <w:tr w:rsidR="00E66980" w:rsidRPr="00A6741D" w14:paraId="0BDCE43B" w14:textId="77777777" w:rsidTr="00E66980">
        <w:tc>
          <w:tcPr>
            <w:tcW w:w="846" w:type="dxa"/>
            <w:shd w:val="clear" w:color="auto" w:fill="auto"/>
          </w:tcPr>
          <w:p w14:paraId="2192F55B" w14:textId="629DC35D" w:rsidR="00E66980" w:rsidRPr="00D2405E" w:rsidRDefault="00E66980" w:rsidP="00E66980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E-1.1.8</w:t>
            </w:r>
          </w:p>
        </w:tc>
        <w:tc>
          <w:tcPr>
            <w:tcW w:w="1528" w:type="dxa"/>
            <w:shd w:val="clear" w:color="auto" w:fill="auto"/>
          </w:tcPr>
          <w:p w14:paraId="1DDB5B95" w14:textId="55BDFB6E" w:rsidR="00E66980" w:rsidRPr="00D2405E" w:rsidRDefault="00E66980" w:rsidP="00E6698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03552D76" w14:textId="27D68A90" w:rsidR="00E66980" w:rsidRPr="00D2405E" w:rsidRDefault="00E66980" w:rsidP="00E6698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Выбрать категории</w:t>
            </w:r>
          </w:p>
        </w:tc>
        <w:tc>
          <w:tcPr>
            <w:tcW w:w="5064" w:type="dxa"/>
            <w:shd w:val="clear" w:color="auto" w:fill="auto"/>
          </w:tcPr>
          <w:p w14:paraId="75BDC288" w14:textId="303DA7E2" w:rsidR="00E66980" w:rsidRPr="00D2405E" w:rsidRDefault="00E66980" w:rsidP="00E6698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объявления сотрудник может указать набор категорий, к которым объявление будет относиться</w:t>
            </w:r>
          </w:p>
        </w:tc>
      </w:tr>
    </w:tbl>
    <w:p w14:paraId="342C698D" w14:textId="77777777" w:rsidR="00E66980" w:rsidRPr="00D2405E" w:rsidRDefault="00E66980" w:rsidP="00E66980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26DA0FF4" w14:textId="77777777" w:rsidR="00E66980" w:rsidRPr="00D2405E" w:rsidRDefault="00E66980" w:rsidP="00E66980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0BCF04E3" w14:textId="0DBB8CCB" w:rsidR="00FC33AF" w:rsidRPr="00D2405E" w:rsidRDefault="00EA7FD0" w:rsidP="00FC33AF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создании объявления сотрудник может указать набор категорий, к которым публикуемое объявление будет относиться.</w:t>
      </w:r>
      <w:r w:rsidR="00FC33AF" w:rsidRPr="00D2405E">
        <w:rPr>
          <w:lang w:val="ru-RU"/>
        </w:rPr>
        <w:t xml:space="preserve"> При публикации объявления пользователи системы, подписанные заданные при создании объявления категории, получат уведомления по электронной почте.</w:t>
      </w:r>
    </w:p>
    <w:p w14:paraId="6F14F59A" w14:textId="6816F1B1" w:rsidR="00FC33AF" w:rsidRPr="00D2405E" w:rsidRDefault="00FC33AF" w:rsidP="00FC33AF">
      <w:pPr>
        <w:pStyle w:val="2"/>
        <w:spacing w:before="240"/>
        <w:rPr>
          <w:lang w:val="ru-RU"/>
        </w:rPr>
      </w:pPr>
      <w:bookmarkStart w:id="67" w:name="_Toc149778976"/>
      <w:r w:rsidRPr="00D2405E">
        <w:rPr>
          <w:lang w:val="ru-RU"/>
        </w:rPr>
        <w:t>E-1.1.9. Подтвердить создание</w:t>
      </w:r>
      <w:bookmarkEnd w:id="6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952"/>
        <w:gridCol w:w="1912"/>
        <w:gridCol w:w="4640"/>
      </w:tblGrid>
      <w:tr w:rsidR="00FC33AF" w:rsidRPr="00A6741D" w14:paraId="235B1AFF" w14:textId="77777777" w:rsidTr="00FC33AF">
        <w:tc>
          <w:tcPr>
            <w:tcW w:w="846" w:type="dxa"/>
            <w:shd w:val="clear" w:color="auto" w:fill="auto"/>
          </w:tcPr>
          <w:p w14:paraId="121EF515" w14:textId="325AABD6" w:rsidR="00FC33AF" w:rsidRPr="00D2405E" w:rsidRDefault="00FC33AF" w:rsidP="00FC33AF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E-1.1.9</w:t>
            </w:r>
          </w:p>
        </w:tc>
        <w:tc>
          <w:tcPr>
            <w:tcW w:w="1952" w:type="dxa"/>
            <w:shd w:val="clear" w:color="auto" w:fill="auto"/>
          </w:tcPr>
          <w:p w14:paraId="48ACDBE7" w14:textId="346F602C" w:rsidR="00FC33AF" w:rsidRPr="00D2405E" w:rsidRDefault="00FC33AF" w:rsidP="00FC33AF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2A7D0C61" w14:textId="57525479" w:rsidR="00FC33AF" w:rsidRPr="00D2405E" w:rsidRDefault="00FC33AF" w:rsidP="00FC33AF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Подтвердить создание</w:t>
            </w:r>
          </w:p>
        </w:tc>
        <w:tc>
          <w:tcPr>
            <w:tcW w:w="4640" w:type="dxa"/>
            <w:shd w:val="clear" w:color="auto" w:fill="auto"/>
          </w:tcPr>
          <w:p w14:paraId="1A50A874" w14:textId="1395986E" w:rsidR="00FC33AF" w:rsidRPr="00D2405E" w:rsidRDefault="00FC33AF" w:rsidP="00FC33AF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Для сохранения объявления сотрудник должен подтвердить создание</w:t>
            </w:r>
          </w:p>
        </w:tc>
      </w:tr>
    </w:tbl>
    <w:p w14:paraId="79276C98" w14:textId="77777777" w:rsidR="00FC33AF" w:rsidRPr="00D2405E" w:rsidRDefault="00FC33AF" w:rsidP="00FC33AF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787DF9C1" w14:textId="77777777" w:rsidR="00FC33AF" w:rsidRPr="00D2405E" w:rsidRDefault="00FC33AF" w:rsidP="00FC33AF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13E348BE" w14:textId="74280B31" w:rsidR="00FC33AF" w:rsidRPr="00D2405E" w:rsidRDefault="00FC33AF" w:rsidP="00FC33AF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Для сохранения объявления на сервере во время создания требуется в явном виде подтвердить создание объявления.</w:t>
      </w:r>
    </w:p>
    <w:p w14:paraId="116A5C98" w14:textId="17B860B3" w:rsidR="00FC33AF" w:rsidRPr="00D2405E" w:rsidRDefault="00FC33AF" w:rsidP="00FC33AF">
      <w:pPr>
        <w:pStyle w:val="2"/>
        <w:spacing w:before="240"/>
        <w:rPr>
          <w:lang w:val="ru-RU"/>
        </w:rPr>
      </w:pPr>
      <w:bookmarkStart w:id="68" w:name="_Toc149778977"/>
      <w:r w:rsidRPr="00D2405E">
        <w:rPr>
          <w:lang w:val="ru-RU"/>
        </w:rPr>
        <w:t>E-1.1.10. Отменить создание</w:t>
      </w:r>
      <w:bookmarkEnd w:id="6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88"/>
        <w:gridCol w:w="1810"/>
        <w:gridCol w:w="1912"/>
        <w:gridCol w:w="4640"/>
      </w:tblGrid>
      <w:tr w:rsidR="00FC33AF" w:rsidRPr="00A6741D" w14:paraId="0CFE6967" w14:textId="77777777" w:rsidTr="00FC33AF">
        <w:tc>
          <w:tcPr>
            <w:tcW w:w="988" w:type="dxa"/>
            <w:shd w:val="clear" w:color="auto" w:fill="auto"/>
          </w:tcPr>
          <w:p w14:paraId="386EF635" w14:textId="61A4A989" w:rsidR="00FC33AF" w:rsidRPr="00D2405E" w:rsidRDefault="00FC33AF" w:rsidP="00FC33AF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E-1.1.10</w:t>
            </w:r>
          </w:p>
        </w:tc>
        <w:tc>
          <w:tcPr>
            <w:tcW w:w="1810" w:type="dxa"/>
            <w:shd w:val="clear" w:color="auto" w:fill="auto"/>
          </w:tcPr>
          <w:p w14:paraId="13E81192" w14:textId="3F41C31E" w:rsidR="00FC33AF" w:rsidRPr="00D2405E" w:rsidRDefault="00FC33AF" w:rsidP="00FC33AF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48F6B800" w14:textId="3675CA79" w:rsidR="00FC33AF" w:rsidRPr="00D2405E" w:rsidRDefault="00FC33AF" w:rsidP="00FC33AF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Отменить создание</w:t>
            </w:r>
          </w:p>
        </w:tc>
        <w:tc>
          <w:tcPr>
            <w:tcW w:w="4640" w:type="dxa"/>
            <w:shd w:val="clear" w:color="auto" w:fill="auto"/>
          </w:tcPr>
          <w:p w14:paraId="3BFDA70D" w14:textId="7CA57447" w:rsidR="00FC33AF" w:rsidRPr="00D2405E" w:rsidRDefault="00FC33AF" w:rsidP="00FC33AF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Для отмены создания объявления сотрудник должен отменить создание</w:t>
            </w:r>
          </w:p>
        </w:tc>
      </w:tr>
    </w:tbl>
    <w:p w14:paraId="171E596E" w14:textId="77777777" w:rsidR="00FC33AF" w:rsidRPr="00D2405E" w:rsidRDefault="00FC33AF" w:rsidP="00FC33AF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02598F9B" w14:textId="77777777" w:rsidR="00FC33AF" w:rsidRPr="00D2405E" w:rsidRDefault="00FC33AF" w:rsidP="00FC33AF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40E6DB17" w14:textId="29AC5997" w:rsidR="00FC33AF" w:rsidRPr="00D2405E" w:rsidRDefault="00FC33AF" w:rsidP="00FC33AF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Если в процессе создания объявления потребность создания отпала, пользователь может отменить создание, не отправляя создаваемое объявление на сервер. После отмены данные ни в каком виде не будут сохранены.</w:t>
      </w:r>
    </w:p>
    <w:p w14:paraId="44DFEFAB" w14:textId="7F76CE23" w:rsidR="00F72D9B" w:rsidRPr="00D2405E" w:rsidRDefault="00F72D9B" w:rsidP="00CB6530">
      <w:pPr>
        <w:pStyle w:val="2"/>
        <w:spacing w:before="240"/>
        <w:rPr>
          <w:lang w:val="ru-RU"/>
        </w:rPr>
      </w:pPr>
      <w:bookmarkStart w:id="69" w:name="_Toc149778978"/>
      <w:r w:rsidRPr="00D2405E">
        <w:rPr>
          <w:lang w:val="ru-RU"/>
        </w:rPr>
        <w:lastRenderedPageBreak/>
        <w:t>E</w:t>
      </w:r>
      <w:r w:rsidR="001657C3" w:rsidRPr="00D2405E">
        <w:rPr>
          <w:lang w:val="ru-RU"/>
        </w:rPr>
        <w:t>-1.2</w:t>
      </w:r>
      <w:r w:rsidRPr="00D2405E">
        <w:rPr>
          <w:lang w:val="ru-RU"/>
        </w:rPr>
        <w:t xml:space="preserve">. </w:t>
      </w:r>
      <w:r w:rsidR="00FA35DB" w:rsidRPr="00D2405E">
        <w:rPr>
          <w:lang w:val="ru-RU"/>
        </w:rPr>
        <w:t>Редактировать объявление</w:t>
      </w:r>
      <w:bookmarkEnd w:id="63"/>
      <w:bookmarkEnd w:id="6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F72D9B" w:rsidRPr="00A6741D" w14:paraId="019A34FB" w14:textId="77777777" w:rsidTr="001657C3">
        <w:tc>
          <w:tcPr>
            <w:tcW w:w="704" w:type="dxa"/>
            <w:shd w:val="clear" w:color="auto" w:fill="auto"/>
          </w:tcPr>
          <w:p w14:paraId="5DFA3AFA" w14:textId="3695E28F" w:rsidR="00F72D9B" w:rsidRPr="00D2405E" w:rsidRDefault="00F72D9B" w:rsidP="00CB27D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</w:t>
            </w:r>
            <w:r w:rsidR="001657C3" w:rsidRPr="00D2405E">
              <w:rPr>
                <w:lang w:val="ru-RU"/>
              </w:rPr>
              <w:t>-1.2</w:t>
            </w:r>
          </w:p>
        </w:tc>
        <w:tc>
          <w:tcPr>
            <w:tcW w:w="1670" w:type="dxa"/>
            <w:shd w:val="clear" w:color="auto" w:fill="auto"/>
          </w:tcPr>
          <w:p w14:paraId="63B56A13" w14:textId="276AE5EF" w:rsidR="00F72D9B" w:rsidRPr="00D2405E" w:rsidRDefault="00F72D9B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41B35243" w14:textId="694091C7" w:rsidR="00F72D9B" w:rsidRPr="00D2405E" w:rsidRDefault="00F72D9B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Редактировать объявление</w:t>
            </w:r>
          </w:p>
        </w:tc>
        <w:tc>
          <w:tcPr>
            <w:tcW w:w="5064" w:type="dxa"/>
            <w:shd w:val="clear" w:color="auto" w:fill="auto"/>
          </w:tcPr>
          <w:p w14:paraId="1767BBBE" w14:textId="52653F23" w:rsidR="00F72D9B" w:rsidRPr="00D2405E" w:rsidRDefault="00F72D9B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редактировать свои объявления</w:t>
            </w:r>
          </w:p>
        </w:tc>
      </w:tr>
    </w:tbl>
    <w:p w14:paraId="13EF2334" w14:textId="77777777" w:rsidR="00F72D9B" w:rsidRPr="00D2405E" w:rsidRDefault="00F72D9B" w:rsidP="00F72D9B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58264733" w14:textId="77777777" w:rsidR="00F72D9B" w:rsidRPr="00D2405E" w:rsidRDefault="00F72D9B" w:rsidP="00F72D9B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06D5C9E3" w14:textId="77777777" w:rsidR="00091487" w:rsidRPr="00D2405E" w:rsidRDefault="0028431E" w:rsidP="00F72D9B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Данный вариант использования позволяет сотруднику редактировать свои объявления на доске объявлений. Во время редактирования можно изменить</w:t>
      </w:r>
      <w:r w:rsidR="00091487" w:rsidRPr="00D2405E">
        <w:rPr>
          <w:lang w:val="ru-RU"/>
        </w:rPr>
        <w:t>:</w:t>
      </w:r>
      <w:r w:rsidRPr="00D2405E">
        <w:rPr>
          <w:lang w:val="ru-RU"/>
        </w:rPr>
        <w:t xml:space="preserve"> </w:t>
      </w:r>
    </w:p>
    <w:p w14:paraId="0016FC51" w14:textId="0BB9AFC6" w:rsidR="00091487" w:rsidRPr="00D2405E" w:rsidRDefault="005F2872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>текст</w:t>
      </w:r>
      <w:r w:rsidR="00091487" w:rsidRPr="00D2405E">
        <w:rPr>
          <w:lang w:val="ru-RU"/>
        </w:rPr>
        <w:t xml:space="preserve"> объявления;</w:t>
      </w:r>
    </w:p>
    <w:p w14:paraId="519F8E74" w14:textId="486FD8B4" w:rsidR="00091487" w:rsidRPr="00D2405E" w:rsidRDefault="00091487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 xml:space="preserve">группы получателей; </w:t>
      </w:r>
    </w:p>
    <w:p w14:paraId="05D950DA" w14:textId="1CBA3DA2" w:rsidR="00EA7FD0" w:rsidRPr="00D2405E" w:rsidRDefault="00EA7FD0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>категории;</w:t>
      </w:r>
    </w:p>
    <w:p w14:paraId="2A785570" w14:textId="5C5FFDDD" w:rsidR="0028431E" w:rsidRPr="00D2405E" w:rsidRDefault="00091487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>задать или изменить срок автоматического сокрытия, если он был задан ранее;</w:t>
      </w:r>
    </w:p>
    <w:p w14:paraId="699B017E" w14:textId="3019FCF9" w:rsidR="00186E7C" w:rsidRPr="00D2405E" w:rsidRDefault="00186E7C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>отменить автоматическое сокрытие, если оно было задано ранее</w:t>
      </w:r>
      <w:r w:rsidR="002F6148" w:rsidRPr="00D2405E">
        <w:rPr>
          <w:lang w:val="ru-RU"/>
        </w:rPr>
        <w:t>;</w:t>
      </w:r>
    </w:p>
    <w:p w14:paraId="700AB5FE" w14:textId="6E2034BD" w:rsidR="00A706EA" w:rsidRPr="00D2405E" w:rsidRDefault="00A706EA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>изменить дату и время отложенной публикации;</w:t>
      </w:r>
    </w:p>
    <w:p w14:paraId="64942208" w14:textId="1B6FBBAC" w:rsidR="00A706EA" w:rsidRPr="00D2405E" w:rsidRDefault="002B382B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>отмени</w:t>
      </w:r>
      <w:r w:rsidR="00D0629B" w:rsidRPr="00D2405E">
        <w:rPr>
          <w:lang w:val="ru-RU"/>
        </w:rPr>
        <w:t>ть</w:t>
      </w:r>
      <w:r w:rsidRPr="00D2405E">
        <w:rPr>
          <w:lang w:val="ru-RU"/>
        </w:rPr>
        <w:t xml:space="preserve"> режим отложенной публикации</w:t>
      </w:r>
      <w:r w:rsidR="00A706EA" w:rsidRPr="00D2405E">
        <w:rPr>
          <w:lang w:val="ru-RU"/>
        </w:rPr>
        <w:t>;</w:t>
      </w:r>
    </w:p>
    <w:p w14:paraId="30443CB3" w14:textId="3E9D35FD" w:rsidR="00091487" w:rsidRPr="00D2405E" w:rsidRDefault="00091487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>прикрепить новые файлы;</w:t>
      </w:r>
    </w:p>
    <w:p w14:paraId="302CEF8C" w14:textId="14C593A3" w:rsidR="00091487" w:rsidRPr="00D2405E" w:rsidRDefault="00EA7FD0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>у</w:t>
      </w:r>
      <w:r w:rsidR="00E567F1" w:rsidRPr="00D2405E">
        <w:rPr>
          <w:lang w:val="ru-RU"/>
        </w:rPr>
        <w:t xml:space="preserve">далить </w:t>
      </w:r>
      <w:r w:rsidR="00091487" w:rsidRPr="00D2405E">
        <w:rPr>
          <w:lang w:val="ru-RU"/>
        </w:rPr>
        <w:t>прикрепленные файлы</w:t>
      </w:r>
      <w:r w:rsidRPr="00D2405E">
        <w:rPr>
          <w:lang w:val="ru-RU"/>
        </w:rPr>
        <w:t>;</w:t>
      </w:r>
    </w:p>
    <w:p w14:paraId="767B3D12" w14:textId="4DE79FA1" w:rsidR="00091487" w:rsidRPr="00D2405E" w:rsidRDefault="00091487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 xml:space="preserve">прикрепить </w:t>
      </w:r>
      <w:r w:rsidR="007C68E3" w:rsidRPr="00D2405E">
        <w:rPr>
          <w:lang w:val="ru-RU"/>
        </w:rPr>
        <w:t>опрос в случае, если он не был прикреплен ранее.</w:t>
      </w:r>
    </w:p>
    <w:p w14:paraId="61D66EE9" w14:textId="1587C8C4" w:rsidR="00D0629B" w:rsidRPr="00D2405E" w:rsidRDefault="00D0629B" w:rsidP="00091487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отмене режима отложенной публикации объявление публикуется немедленно.</w:t>
      </w:r>
    </w:p>
    <w:p w14:paraId="01F2502B" w14:textId="0E40B55A" w:rsidR="009F2356" w:rsidRPr="00D2405E" w:rsidRDefault="009F2356" w:rsidP="00091487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редактировании списка групп получателей пользователи, находящиеся в удаленных из списка группах, перестают видеть опубликованное объявление, а пользователи из добавленных групп получают такое же уведомление, как при публикации объявления.</w:t>
      </w:r>
    </w:p>
    <w:p w14:paraId="6379FC2F" w14:textId="246ADC88" w:rsidR="00284252" w:rsidRPr="00D2405E" w:rsidRDefault="00284252" w:rsidP="00091487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Прикрепление новых файлов происходит аналогично прикреплению файлов при создании объявления.</w:t>
      </w:r>
    </w:p>
    <w:p w14:paraId="0E6D93E5" w14:textId="0E72DB50" w:rsidR="00F132CF" w:rsidRPr="00D2405E" w:rsidRDefault="00091487" w:rsidP="00091487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Объявление можно редактировать неограниченное количество раз.</w:t>
      </w:r>
      <w:r w:rsidR="007C68E3" w:rsidRPr="00D2405E">
        <w:rPr>
          <w:lang w:val="ru-RU"/>
        </w:rPr>
        <w:t xml:space="preserve"> Скрытое объявление редактировать нельзя.</w:t>
      </w:r>
      <w:r w:rsidR="00D0629B" w:rsidRPr="00D2405E">
        <w:rPr>
          <w:lang w:val="ru-RU"/>
        </w:rPr>
        <w:t xml:space="preserve"> </w:t>
      </w:r>
      <w:r w:rsidRPr="00D2405E">
        <w:rPr>
          <w:lang w:val="ru-RU"/>
        </w:rPr>
        <w:t>Измененные объявления помечаются специальной меткой.</w:t>
      </w:r>
    </w:p>
    <w:p w14:paraId="0147F666" w14:textId="0FF82D3B" w:rsidR="00F542E8" w:rsidRPr="00D2405E" w:rsidRDefault="00F542E8" w:rsidP="00F542E8">
      <w:pPr>
        <w:pStyle w:val="2"/>
        <w:spacing w:before="240"/>
        <w:rPr>
          <w:lang w:val="ru-RU"/>
        </w:rPr>
      </w:pPr>
      <w:bookmarkStart w:id="70" w:name="_Toc146820784"/>
      <w:bookmarkStart w:id="71" w:name="_Toc149778979"/>
      <w:r w:rsidRPr="00D2405E">
        <w:rPr>
          <w:lang w:val="ru-RU"/>
        </w:rPr>
        <w:t>E-1.2.1. Изменить текст объявления</w:t>
      </w:r>
      <w:bookmarkEnd w:id="70"/>
      <w:bookmarkEnd w:id="7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85"/>
        <w:gridCol w:w="1903"/>
        <w:gridCol w:w="5016"/>
      </w:tblGrid>
      <w:tr w:rsidR="00F542E8" w:rsidRPr="00A6741D" w14:paraId="37F42D09" w14:textId="77777777" w:rsidTr="00F542E8">
        <w:tc>
          <w:tcPr>
            <w:tcW w:w="846" w:type="dxa"/>
            <w:shd w:val="clear" w:color="auto" w:fill="auto"/>
          </w:tcPr>
          <w:p w14:paraId="40C45ECD" w14:textId="19412AF1" w:rsidR="00F542E8" w:rsidRPr="00D2405E" w:rsidRDefault="00F542E8" w:rsidP="00F542E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E-1.2.1</w:t>
            </w:r>
          </w:p>
        </w:tc>
        <w:tc>
          <w:tcPr>
            <w:tcW w:w="1585" w:type="dxa"/>
            <w:shd w:val="clear" w:color="auto" w:fill="auto"/>
          </w:tcPr>
          <w:p w14:paraId="4875BDB5" w14:textId="02015973" w:rsidR="00F542E8" w:rsidRPr="00D2405E" w:rsidRDefault="00F542E8" w:rsidP="00F542E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03" w:type="dxa"/>
            <w:shd w:val="clear" w:color="auto" w:fill="auto"/>
          </w:tcPr>
          <w:p w14:paraId="67FBA8E3" w14:textId="6070750F" w:rsidR="00F542E8" w:rsidRPr="00D2405E" w:rsidRDefault="00F542E8" w:rsidP="00F542E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Изменить текст объявления</w:t>
            </w:r>
          </w:p>
        </w:tc>
        <w:tc>
          <w:tcPr>
            <w:tcW w:w="5016" w:type="dxa"/>
            <w:shd w:val="clear" w:color="auto" w:fill="auto"/>
          </w:tcPr>
          <w:p w14:paraId="3C8AE807" w14:textId="3B65EB76" w:rsidR="00F542E8" w:rsidRPr="00D2405E" w:rsidRDefault="00F542E8" w:rsidP="00F542E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изменить текст своего объявления</w:t>
            </w:r>
          </w:p>
        </w:tc>
      </w:tr>
    </w:tbl>
    <w:p w14:paraId="2D70799A" w14:textId="77777777" w:rsidR="00F542E8" w:rsidRPr="00D2405E" w:rsidRDefault="00F542E8" w:rsidP="00F542E8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4EF5DFC9" w14:textId="77777777" w:rsidR="00F542E8" w:rsidRPr="00D2405E" w:rsidRDefault="00F542E8" w:rsidP="00F542E8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7C3E6DB2" w14:textId="16934FFC" w:rsidR="00AC7236" w:rsidRPr="00D2405E" w:rsidRDefault="00DB7619" w:rsidP="00F542E8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При редактировании объявления сотрудник может изменить текст </w:t>
      </w:r>
      <w:r w:rsidR="00AC7236" w:rsidRPr="00D2405E">
        <w:rPr>
          <w:lang w:val="ru-RU"/>
        </w:rPr>
        <w:t xml:space="preserve">редактируемого </w:t>
      </w:r>
      <w:r w:rsidRPr="00D2405E">
        <w:rPr>
          <w:lang w:val="ru-RU"/>
        </w:rPr>
        <w:t>объявления.</w:t>
      </w:r>
      <w:r w:rsidR="00AC7236" w:rsidRPr="00D2405E">
        <w:rPr>
          <w:lang w:val="ru-RU"/>
        </w:rPr>
        <w:t xml:space="preserve"> Отредактированный текст объявления не может быть пустым.</w:t>
      </w:r>
    </w:p>
    <w:p w14:paraId="5E0259C9" w14:textId="2D14D309" w:rsidR="00AC7236" w:rsidRPr="00D2405E" w:rsidRDefault="00AC7236" w:rsidP="00AC7236">
      <w:pPr>
        <w:pStyle w:val="2"/>
        <w:spacing w:before="240"/>
        <w:rPr>
          <w:lang w:val="ru-RU"/>
        </w:rPr>
      </w:pPr>
      <w:bookmarkStart w:id="72" w:name="_Toc146820785"/>
      <w:bookmarkStart w:id="73" w:name="_Toc149778980"/>
      <w:r w:rsidRPr="00D2405E">
        <w:rPr>
          <w:lang w:val="ru-RU"/>
        </w:rPr>
        <w:t>E-1.2.</w:t>
      </w:r>
      <w:r w:rsidRPr="00D2405E">
        <w:t>2</w:t>
      </w:r>
      <w:r w:rsidRPr="00D2405E">
        <w:rPr>
          <w:lang w:val="ru-RU"/>
        </w:rPr>
        <w:t>. Изменить</w:t>
      </w:r>
      <w:r w:rsidR="00CD2396" w:rsidRPr="00D2405E">
        <w:rPr>
          <w:lang w:val="ru-RU"/>
        </w:rPr>
        <w:t xml:space="preserve"> группы</w:t>
      </w:r>
      <w:r w:rsidRPr="00D2405E">
        <w:rPr>
          <w:lang w:val="ru-RU"/>
        </w:rPr>
        <w:t xml:space="preserve"> </w:t>
      </w:r>
      <w:r w:rsidR="00CD2396" w:rsidRPr="00D2405E">
        <w:rPr>
          <w:lang w:val="ru-RU"/>
        </w:rPr>
        <w:t>получателей</w:t>
      </w:r>
      <w:bookmarkEnd w:id="72"/>
      <w:bookmarkEnd w:id="7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85"/>
        <w:gridCol w:w="1903"/>
        <w:gridCol w:w="5016"/>
      </w:tblGrid>
      <w:tr w:rsidR="00AC7236" w:rsidRPr="00A6741D" w14:paraId="0694023E" w14:textId="77777777" w:rsidTr="00595B7C">
        <w:tc>
          <w:tcPr>
            <w:tcW w:w="846" w:type="dxa"/>
            <w:shd w:val="clear" w:color="auto" w:fill="auto"/>
          </w:tcPr>
          <w:p w14:paraId="1B3B53B5" w14:textId="68BD868E" w:rsidR="00AC7236" w:rsidRPr="00D2405E" w:rsidRDefault="00AC7236" w:rsidP="00AC7236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Pr="00D2405E">
              <w:rPr>
                <w:lang w:val="ru-RU"/>
              </w:rPr>
              <w:t>2</w:t>
            </w:r>
          </w:p>
        </w:tc>
        <w:tc>
          <w:tcPr>
            <w:tcW w:w="1585" w:type="dxa"/>
            <w:shd w:val="clear" w:color="auto" w:fill="auto"/>
          </w:tcPr>
          <w:p w14:paraId="4E06F881" w14:textId="2B72CB45" w:rsidR="00AC7236" w:rsidRPr="00D2405E" w:rsidRDefault="00AC7236" w:rsidP="00AC7236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03" w:type="dxa"/>
            <w:shd w:val="clear" w:color="auto" w:fill="auto"/>
          </w:tcPr>
          <w:p w14:paraId="7C785E14" w14:textId="3304C840" w:rsidR="00AC7236" w:rsidRPr="00D2405E" w:rsidRDefault="00AC7236" w:rsidP="00AC7236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Изменить группы получателей</w:t>
            </w:r>
          </w:p>
        </w:tc>
        <w:tc>
          <w:tcPr>
            <w:tcW w:w="5016" w:type="dxa"/>
            <w:shd w:val="clear" w:color="auto" w:fill="auto"/>
          </w:tcPr>
          <w:p w14:paraId="30BE10B7" w14:textId="154F5A11" w:rsidR="00AC7236" w:rsidRPr="00D2405E" w:rsidRDefault="00AC7236" w:rsidP="00AC7236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изменить группы получателей своего объявления</w:t>
            </w:r>
          </w:p>
        </w:tc>
      </w:tr>
    </w:tbl>
    <w:p w14:paraId="7726BC1E" w14:textId="77777777" w:rsidR="00AC7236" w:rsidRPr="00D2405E" w:rsidRDefault="00AC7236" w:rsidP="00AC7236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240BC290" w14:textId="77777777" w:rsidR="00AC7236" w:rsidRPr="00D2405E" w:rsidRDefault="00AC7236" w:rsidP="00AC7236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7233C4EF" w14:textId="0E131144" w:rsidR="00AC7236" w:rsidRPr="00D2405E" w:rsidRDefault="00AC7236" w:rsidP="00AC723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При редактировании объявления сотрудник может </w:t>
      </w:r>
      <w:r w:rsidR="00CD2396" w:rsidRPr="00D2405E">
        <w:rPr>
          <w:lang w:val="ru-RU"/>
        </w:rPr>
        <w:t>изменить группы получателей объявления. Если при изменении были добавлены новые группы, их участники получат уведомление о выходе нового объявления.</w:t>
      </w:r>
    </w:p>
    <w:p w14:paraId="1071B3BF" w14:textId="666BB3E4" w:rsidR="00CD2396" w:rsidRPr="00D2405E" w:rsidRDefault="00CD2396" w:rsidP="00CD2396">
      <w:pPr>
        <w:pStyle w:val="2"/>
        <w:spacing w:before="240"/>
        <w:rPr>
          <w:lang w:val="ru-RU"/>
        </w:rPr>
      </w:pPr>
      <w:bookmarkStart w:id="74" w:name="_Toc146820786"/>
      <w:bookmarkStart w:id="75" w:name="_Toc149778981"/>
      <w:r w:rsidRPr="00D2405E">
        <w:rPr>
          <w:lang w:val="ru-RU"/>
        </w:rPr>
        <w:t>E-1.2.3. Задать срок автоматического сокрытия</w:t>
      </w:r>
      <w:bookmarkEnd w:id="74"/>
      <w:bookmarkEnd w:id="7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85"/>
        <w:gridCol w:w="1903"/>
        <w:gridCol w:w="5016"/>
      </w:tblGrid>
      <w:tr w:rsidR="00CD2396" w:rsidRPr="00A6741D" w14:paraId="1E8A3E61" w14:textId="77777777" w:rsidTr="00595B7C">
        <w:tc>
          <w:tcPr>
            <w:tcW w:w="846" w:type="dxa"/>
            <w:shd w:val="clear" w:color="auto" w:fill="auto"/>
          </w:tcPr>
          <w:p w14:paraId="7509664C" w14:textId="1DA25C1C" w:rsidR="00CD2396" w:rsidRPr="00D2405E" w:rsidRDefault="00CD2396" w:rsidP="00CD2396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Pr="00D2405E">
              <w:rPr>
                <w:lang w:val="ru-RU"/>
              </w:rPr>
              <w:t>3</w:t>
            </w:r>
          </w:p>
        </w:tc>
        <w:tc>
          <w:tcPr>
            <w:tcW w:w="1585" w:type="dxa"/>
            <w:shd w:val="clear" w:color="auto" w:fill="auto"/>
          </w:tcPr>
          <w:p w14:paraId="04A66F7E" w14:textId="3D41EA36" w:rsidR="00CD2396" w:rsidRPr="00D2405E" w:rsidRDefault="00CD2396" w:rsidP="00CD2396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03" w:type="dxa"/>
            <w:shd w:val="clear" w:color="auto" w:fill="auto"/>
          </w:tcPr>
          <w:p w14:paraId="000FEE3F" w14:textId="66F4164F" w:rsidR="00CD2396" w:rsidRPr="00D2405E" w:rsidRDefault="00CD2396" w:rsidP="00CD2396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Задать срок автоматического </w:t>
            </w:r>
            <w:r w:rsidRPr="00D2405E">
              <w:rPr>
                <w:lang w:val="ru-RU"/>
              </w:rPr>
              <w:lastRenderedPageBreak/>
              <w:t>сокрытия</w:t>
            </w:r>
          </w:p>
        </w:tc>
        <w:tc>
          <w:tcPr>
            <w:tcW w:w="5016" w:type="dxa"/>
            <w:shd w:val="clear" w:color="auto" w:fill="auto"/>
          </w:tcPr>
          <w:p w14:paraId="7E33A693" w14:textId="6363C471" w:rsidR="00CD2396" w:rsidRPr="00D2405E" w:rsidRDefault="00CD2396" w:rsidP="00CD2396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lastRenderedPageBreak/>
              <w:t xml:space="preserve">При редактировании объявления сотрудник может </w:t>
            </w:r>
            <w:r w:rsidRPr="00D2405E">
              <w:rPr>
                <w:lang w:val="ru-RU"/>
              </w:rPr>
              <w:lastRenderedPageBreak/>
              <w:t>задать срок автоматического сокрытия объявления</w:t>
            </w:r>
          </w:p>
        </w:tc>
      </w:tr>
    </w:tbl>
    <w:p w14:paraId="3887E2C9" w14:textId="77777777" w:rsidR="00CD2396" w:rsidRPr="00D2405E" w:rsidRDefault="00CD2396" w:rsidP="00CD2396">
      <w:pPr>
        <w:rPr>
          <w:lang w:val="ru-RU"/>
        </w:rPr>
      </w:pPr>
      <w:r w:rsidRPr="00D2405E">
        <w:rPr>
          <w:i/>
          <w:lang w:val="ru-RU"/>
        </w:rPr>
        <w:lastRenderedPageBreak/>
        <w:t>Основное действующее лицо</w:t>
      </w:r>
      <w:r w:rsidRPr="00D2405E">
        <w:rPr>
          <w:lang w:val="ru-RU"/>
        </w:rPr>
        <w:t>: Сотрудник.</w:t>
      </w:r>
    </w:p>
    <w:p w14:paraId="501400CD" w14:textId="77777777" w:rsidR="00CD2396" w:rsidRPr="00D2405E" w:rsidRDefault="00CD2396" w:rsidP="00CD2396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2A6F92C3" w14:textId="4E47474D" w:rsidR="00CD2396" w:rsidRPr="00D2405E" w:rsidRDefault="00CD2396" w:rsidP="00CD23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При редактировании </w:t>
      </w:r>
      <w:r w:rsidR="005F6C25" w:rsidRPr="00D2405E">
        <w:rPr>
          <w:lang w:val="ru-RU"/>
        </w:rPr>
        <w:t xml:space="preserve">нескрытого </w:t>
      </w:r>
      <w:r w:rsidRPr="00D2405E">
        <w:rPr>
          <w:lang w:val="ru-RU"/>
        </w:rPr>
        <w:t>объявления сотрудник может</w:t>
      </w:r>
      <w:r w:rsidR="005F6C25" w:rsidRPr="00D2405E">
        <w:rPr>
          <w:lang w:val="ru-RU"/>
        </w:rPr>
        <w:t xml:space="preserve"> задать срок автоматического сокрытия объявления, если таковой не был задан ранее.</w:t>
      </w:r>
      <w:r w:rsidR="002A2768" w:rsidRPr="00D2405E">
        <w:rPr>
          <w:lang w:val="ru-RU"/>
        </w:rPr>
        <w:t xml:space="preserve"> Установленный момент сокрытия объявления не может настать ранее момента сохранения изменений.</w:t>
      </w:r>
    </w:p>
    <w:p w14:paraId="76DED816" w14:textId="72EF414D" w:rsidR="005F6C25" w:rsidRPr="00D2405E" w:rsidRDefault="005F6C25" w:rsidP="005F6C25">
      <w:pPr>
        <w:pStyle w:val="2"/>
        <w:spacing w:before="240"/>
        <w:rPr>
          <w:lang w:val="ru-RU"/>
        </w:rPr>
      </w:pPr>
      <w:bookmarkStart w:id="76" w:name="_Toc146820787"/>
      <w:bookmarkStart w:id="77" w:name="_Toc149778982"/>
      <w:r w:rsidRPr="00D2405E">
        <w:rPr>
          <w:lang w:val="ru-RU"/>
        </w:rPr>
        <w:t>E-1.2.4. Изменить срок автоматического сокрытия</w:t>
      </w:r>
      <w:bookmarkEnd w:id="76"/>
      <w:bookmarkEnd w:id="7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85"/>
        <w:gridCol w:w="1903"/>
        <w:gridCol w:w="5016"/>
      </w:tblGrid>
      <w:tr w:rsidR="005F6C25" w:rsidRPr="00A6741D" w14:paraId="33990AB2" w14:textId="77777777" w:rsidTr="00595B7C">
        <w:tc>
          <w:tcPr>
            <w:tcW w:w="846" w:type="dxa"/>
            <w:shd w:val="clear" w:color="auto" w:fill="auto"/>
          </w:tcPr>
          <w:p w14:paraId="5E14CBB0" w14:textId="75FBC20C" w:rsidR="005F6C25" w:rsidRPr="00D2405E" w:rsidRDefault="005F6C25" w:rsidP="005F6C2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Pr="00D2405E">
              <w:rPr>
                <w:lang w:val="ru-RU"/>
              </w:rPr>
              <w:t>4</w:t>
            </w:r>
          </w:p>
        </w:tc>
        <w:tc>
          <w:tcPr>
            <w:tcW w:w="1585" w:type="dxa"/>
            <w:shd w:val="clear" w:color="auto" w:fill="auto"/>
          </w:tcPr>
          <w:p w14:paraId="5ED6F6FA" w14:textId="5ECFC995" w:rsidR="005F6C25" w:rsidRPr="00D2405E" w:rsidRDefault="005F6C25" w:rsidP="005F6C2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03" w:type="dxa"/>
            <w:shd w:val="clear" w:color="auto" w:fill="auto"/>
          </w:tcPr>
          <w:p w14:paraId="77CDBF11" w14:textId="7EC6CA8C" w:rsidR="005F6C25" w:rsidRPr="00D2405E" w:rsidRDefault="005F6C25" w:rsidP="005F6C2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Изменить срок автоматического сокрытия</w:t>
            </w:r>
          </w:p>
        </w:tc>
        <w:tc>
          <w:tcPr>
            <w:tcW w:w="5016" w:type="dxa"/>
            <w:shd w:val="clear" w:color="auto" w:fill="auto"/>
          </w:tcPr>
          <w:p w14:paraId="2B27DEBF" w14:textId="3556FF1F" w:rsidR="005F6C25" w:rsidRPr="00D2405E" w:rsidRDefault="005F6C25" w:rsidP="005F6C2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объявления сотрудник может изменить срок автоматического объявления</w:t>
            </w:r>
          </w:p>
        </w:tc>
      </w:tr>
    </w:tbl>
    <w:p w14:paraId="113C292E" w14:textId="77777777" w:rsidR="005F6C25" w:rsidRPr="00D2405E" w:rsidRDefault="005F6C25" w:rsidP="005F6C25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4C048D5F" w14:textId="77777777" w:rsidR="005F6C25" w:rsidRPr="00D2405E" w:rsidRDefault="005F6C25" w:rsidP="005F6C25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65B0502C" w14:textId="41D43FE2" w:rsidR="005F6C25" w:rsidRPr="00D2405E" w:rsidRDefault="005F6C25" w:rsidP="005F6C25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редактировании нескрытого объявления сотрудник может изменить срок автоматического сокрытия объявления, если таковой был задан ранее.</w:t>
      </w:r>
      <w:r w:rsidR="00BB3196" w:rsidRPr="00D2405E">
        <w:rPr>
          <w:lang w:val="ru-RU"/>
        </w:rPr>
        <w:t xml:space="preserve"> Установленный момент сокрытия объявления не может настать ранее момента </w:t>
      </w:r>
      <w:r w:rsidR="002A2768" w:rsidRPr="00D2405E">
        <w:rPr>
          <w:lang w:val="ru-RU"/>
        </w:rPr>
        <w:t xml:space="preserve">сохранения </w:t>
      </w:r>
      <w:r w:rsidR="00BB3196" w:rsidRPr="00D2405E">
        <w:rPr>
          <w:lang w:val="ru-RU"/>
        </w:rPr>
        <w:t>изменений.</w:t>
      </w:r>
    </w:p>
    <w:p w14:paraId="2FEDE24E" w14:textId="48F1F69C" w:rsidR="005F6C25" w:rsidRPr="00D2405E" w:rsidRDefault="005F6C25" w:rsidP="005F6C25">
      <w:pPr>
        <w:pStyle w:val="2"/>
        <w:spacing w:before="240"/>
        <w:rPr>
          <w:lang w:val="ru-RU"/>
        </w:rPr>
      </w:pPr>
      <w:bookmarkStart w:id="78" w:name="_Toc146820788"/>
      <w:bookmarkStart w:id="79" w:name="_Toc149778983"/>
      <w:r w:rsidRPr="00D2405E">
        <w:rPr>
          <w:lang w:val="ru-RU"/>
        </w:rPr>
        <w:t>E-1.2.5. Отменить автоматическое сокрытие</w:t>
      </w:r>
      <w:bookmarkEnd w:id="78"/>
      <w:bookmarkEnd w:id="7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85"/>
        <w:gridCol w:w="1903"/>
        <w:gridCol w:w="5016"/>
      </w:tblGrid>
      <w:tr w:rsidR="005F6C25" w:rsidRPr="00A6741D" w14:paraId="5205F79E" w14:textId="77777777" w:rsidTr="00595B7C">
        <w:tc>
          <w:tcPr>
            <w:tcW w:w="846" w:type="dxa"/>
            <w:shd w:val="clear" w:color="auto" w:fill="auto"/>
          </w:tcPr>
          <w:p w14:paraId="540F842E" w14:textId="03C58FFF" w:rsidR="005F6C25" w:rsidRPr="00D2405E" w:rsidRDefault="005F6C25" w:rsidP="005F6C2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Pr="00D2405E">
              <w:rPr>
                <w:lang w:val="ru-RU"/>
              </w:rPr>
              <w:t>5</w:t>
            </w:r>
          </w:p>
        </w:tc>
        <w:tc>
          <w:tcPr>
            <w:tcW w:w="1585" w:type="dxa"/>
            <w:shd w:val="clear" w:color="auto" w:fill="auto"/>
          </w:tcPr>
          <w:p w14:paraId="724EBB3D" w14:textId="0FB413EA" w:rsidR="005F6C25" w:rsidRPr="00D2405E" w:rsidRDefault="005F6C25" w:rsidP="005F6C2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03" w:type="dxa"/>
            <w:shd w:val="clear" w:color="auto" w:fill="auto"/>
          </w:tcPr>
          <w:p w14:paraId="51720DE4" w14:textId="05F0063D" w:rsidR="005F6C25" w:rsidRPr="00D2405E" w:rsidRDefault="005F6C25" w:rsidP="005F6C2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Отменить автоматическое сокрытие</w:t>
            </w:r>
          </w:p>
        </w:tc>
        <w:tc>
          <w:tcPr>
            <w:tcW w:w="5016" w:type="dxa"/>
            <w:shd w:val="clear" w:color="auto" w:fill="auto"/>
          </w:tcPr>
          <w:p w14:paraId="1F8BD20D" w14:textId="20EE7027" w:rsidR="005F6C25" w:rsidRPr="00D2405E" w:rsidRDefault="005F6C25" w:rsidP="005F6C2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объявления сотрудник может отменить автоматическое сокрытие объявления</w:t>
            </w:r>
          </w:p>
        </w:tc>
      </w:tr>
    </w:tbl>
    <w:p w14:paraId="49F93965" w14:textId="77777777" w:rsidR="005F6C25" w:rsidRPr="00D2405E" w:rsidRDefault="005F6C25" w:rsidP="005F6C25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791BBF17" w14:textId="77777777" w:rsidR="005F6C25" w:rsidRPr="00D2405E" w:rsidRDefault="005F6C25" w:rsidP="005F6C25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387EC8AC" w14:textId="3AA5419D" w:rsidR="005F6C25" w:rsidRPr="00D2405E" w:rsidRDefault="005F6C25" w:rsidP="005F6C25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редактировании нескрытого объявления сотрудник может отменить автоматическое сокрытие объявления, если таковое было активировано ранее.</w:t>
      </w:r>
    </w:p>
    <w:p w14:paraId="160A7005" w14:textId="4589231A" w:rsidR="00774D50" w:rsidRPr="00D2405E" w:rsidRDefault="00774D50" w:rsidP="00774D50">
      <w:pPr>
        <w:pStyle w:val="2"/>
        <w:spacing w:before="240"/>
        <w:rPr>
          <w:lang w:val="ru-RU"/>
        </w:rPr>
      </w:pPr>
      <w:bookmarkStart w:id="80" w:name="_Toc146820789"/>
      <w:bookmarkStart w:id="81" w:name="_Toc149778984"/>
      <w:r w:rsidRPr="00D2405E">
        <w:rPr>
          <w:lang w:val="ru-RU"/>
        </w:rPr>
        <w:t>E-1.2.6. Изменить дату и время отложенной публикации</w:t>
      </w:r>
      <w:bookmarkEnd w:id="80"/>
      <w:bookmarkEnd w:id="8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85"/>
        <w:gridCol w:w="1903"/>
        <w:gridCol w:w="5016"/>
      </w:tblGrid>
      <w:tr w:rsidR="00774D50" w:rsidRPr="00A6741D" w14:paraId="769FA878" w14:textId="77777777" w:rsidTr="00595B7C">
        <w:tc>
          <w:tcPr>
            <w:tcW w:w="846" w:type="dxa"/>
            <w:shd w:val="clear" w:color="auto" w:fill="auto"/>
          </w:tcPr>
          <w:p w14:paraId="29782C23" w14:textId="662E89E3" w:rsidR="00774D50" w:rsidRPr="00D2405E" w:rsidRDefault="00774D50" w:rsidP="00774D50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Pr="00D2405E">
              <w:rPr>
                <w:lang w:val="ru-RU"/>
              </w:rPr>
              <w:t>6</w:t>
            </w:r>
          </w:p>
        </w:tc>
        <w:tc>
          <w:tcPr>
            <w:tcW w:w="1585" w:type="dxa"/>
            <w:shd w:val="clear" w:color="auto" w:fill="auto"/>
          </w:tcPr>
          <w:p w14:paraId="0241F6A9" w14:textId="3E514708" w:rsidR="00774D50" w:rsidRPr="00D2405E" w:rsidRDefault="00774D50" w:rsidP="00774D5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03" w:type="dxa"/>
            <w:shd w:val="clear" w:color="auto" w:fill="auto"/>
          </w:tcPr>
          <w:p w14:paraId="37A070DC" w14:textId="6D9AE84E" w:rsidR="00774D50" w:rsidRPr="00D2405E" w:rsidRDefault="00774D50" w:rsidP="00774D5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Изменить дату и время отложенной публикации</w:t>
            </w:r>
          </w:p>
        </w:tc>
        <w:tc>
          <w:tcPr>
            <w:tcW w:w="5016" w:type="dxa"/>
            <w:shd w:val="clear" w:color="auto" w:fill="auto"/>
          </w:tcPr>
          <w:p w14:paraId="21167BFF" w14:textId="4F20220C" w:rsidR="00774D50" w:rsidRPr="00D2405E" w:rsidRDefault="00774D50" w:rsidP="00774D5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объявления сотрудник может изменить дату и время отложенной публикации объявления</w:t>
            </w:r>
          </w:p>
        </w:tc>
      </w:tr>
    </w:tbl>
    <w:p w14:paraId="660F04B1" w14:textId="77777777" w:rsidR="00774D50" w:rsidRPr="00D2405E" w:rsidRDefault="00774D50" w:rsidP="00774D50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6933F94D" w14:textId="77777777" w:rsidR="00774D50" w:rsidRPr="00D2405E" w:rsidRDefault="00774D50" w:rsidP="00774D50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09EFFA9C" w14:textId="5C5FC93C" w:rsidR="00774D50" w:rsidRPr="00D2405E" w:rsidRDefault="00774D50" w:rsidP="00774D5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редактировании объявления с отложенной публикацией сотрудник может изменить дату и время отложенной публикации</w:t>
      </w:r>
      <w:r w:rsidR="00BB3196" w:rsidRPr="00D2405E">
        <w:rPr>
          <w:lang w:val="ru-RU"/>
        </w:rPr>
        <w:t>.</w:t>
      </w:r>
      <w:r w:rsidRPr="00D2405E">
        <w:rPr>
          <w:lang w:val="ru-RU"/>
        </w:rPr>
        <w:t xml:space="preserve"> </w:t>
      </w:r>
      <w:r w:rsidR="00BB3196" w:rsidRPr="00D2405E">
        <w:rPr>
          <w:lang w:val="ru-RU"/>
        </w:rPr>
        <w:t xml:space="preserve">Установленный момент публикации не может настать ранее момента </w:t>
      </w:r>
      <w:r w:rsidR="00362F74" w:rsidRPr="00D2405E">
        <w:rPr>
          <w:lang w:val="ru-RU"/>
        </w:rPr>
        <w:t xml:space="preserve">сохранения </w:t>
      </w:r>
      <w:r w:rsidR="00BB3196" w:rsidRPr="00D2405E">
        <w:rPr>
          <w:lang w:val="ru-RU"/>
        </w:rPr>
        <w:t>изменений.</w:t>
      </w:r>
    </w:p>
    <w:p w14:paraId="3CC6744C" w14:textId="1CC989C8" w:rsidR="00362F74" w:rsidRPr="00D2405E" w:rsidRDefault="00362F74" w:rsidP="00362F74">
      <w:pPr>
        <w:pStyle w:val="2"/>
        <w:spacing w:before="240"/>
        <w:rPr>
          <w:lang w:val="ru-RU"/>
        </w:rPr>
      </w:pPr>
      <w:bookmarkStart w:id="82" w:name="_Toc146820790"/>
      <w:bookmarkStart w:id="83" w:name="_Toc149778985"/>
      <w:r w:rsidRPr="00D2405E">
        <w:rPr>
          <w:lang w:val="ru-RU"/>
        </w:rPr>
        <w:t>E-1.2.</w:t>
      </w:r>
      <w:r w:rsidR="00823057" w:rsidRPr="00D2405E">
        <w:rPr>
          <w:lang w:val="ru-RU"/>
        </w:rPr>
        <w:t>7</w:t>
      </w:r>
      <w:r w:rsidRPr="00D2405E">
        <w:rPr>
          <w:lang w:val="ru-RU"/>
        </w:rPr>
        <w:t>. Прикрепить файлы</w:t>
      </w:r>
      <w:bookmarkEnd w:id="82"/>
      <w:bookmarkEnd w:id="8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85"/>
        <w:gridCol w:w="1903"/>
        <w:gridCol w:w="5016"/>
      </w:tblGrid>
      <w:tr w:rsidR="00362F74" w:rsidRPr="00A6741D" w14:paraId="4F7A5FA7" w14:textId="77777777" w:rsidTr="00595B7C">
        <w:tc>
          <w:tcPr>
            <w:tcW w:w="846" w:type="dxa"/>
            <w:shd w:val="clear" w:color="auto" w:fill="auto"/>
          </w:tcPr>
          <w:p w14:paraId="246863B3" w14:textId="2236231D" w:rsidR="00362F74" w:rsidRPr="00D2405E" w:rsidRDefault="00362F74" w:rsidP="00362F74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Pr="00D2405E">
              <w:rPr>
                <w:lang w:val="ru-RU"/>
              </w:rPr>
              <w:t>7</w:t>
            </w:r>
          </w:p>
        </w:tc>
        <w:tc>
          <w:tcPr>
            <w:tcW w:w="1585" w:type="dxa"/>
            <w:shd w:val="clear" w:color="auto" w:fill="auto"/>
          </w:tcPr>
          <w:p w14:paraId="53C58692" w14:textId="6A986DAA" w:rsidR="00362F74" w:rsidRPr="00D2405E" w:rsidRDefault="00362F74" w:rsidP="00362F7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03" w:type="dxa"/>
            <w:shd w:val="clear" w:color="auto" w:fill="auto"/>
          </w:tcPr>
          <w:p w14:paraId="5BC85FE3" w14:textId="372388C3" w:rsidR="00362F74" w:rsidRPr="00D2405E" w:rsidRDefault="00362F74" w:rsidP="00362F7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Прикрепить новые файлы</w:t>
            </w:r>
          </w:p>
        </w:tc>
        <w:tc>
          <w:tcPr>
            <w:tcW w:w="5016" w:type="dxa"/>
            <w:shd w:val="clear" w:color="auto" w:fill="auto"/>
          </w:tcPr>
          <w:p w14:paraId="311360EE" w14:textId="34470F75" w:rsidR="00362F74" w:rsidRPr="00D2405E" w:rsidRDefault="00362F74" w:rsidP="00362F7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объявления сотрудник может прикрепить новые файлы</w:t>
            </w:r>
          </w:p>
        </w:tc>
      </w:tr>
    </w:tbl>
    <w:p w14:paraId="24B477AA" w14:textId="77777777" w:rsidR="00362F74" w:rsidRPr="00D2405E" w:rsidRDefault="00362F74" w:rsidP="00362F74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3A5F811C" w14:textId="77777777" w:rsidR="00362F74" w:rsidRPr="00D2405E" w:rsidRDefault="00362F74" w:rsidP="00362F74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7CE8EC87" w14:textId="531BC0DF" w:rsidR="00362F74" w:rsidRPr="00D2405E" w:rsidRDefault="00362F74" w:rsidP="00362F7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редактировании объявления сотрудник может прикрепить новые файлы. Прикрепляемые файлы сначала требуется загрузить с устройства.</w:t>
      </w:r>
    </w:p>
    <w:p w14:paraId="7B6E2F99" w14:textId="0F957B32" w:rsidR="00823057" w:rsidRPr="00D2405E" w:rsidRDefault="00823057" w:rsidP="00823057">
      <w:pPr>
        <w:pStyle w:val="2"/>
        <w:spacing w:before="240"/>
        <w:rPr>
          <w:lang w:val="ru-RU"/>
        </w:rPr>
      </w:pPr>
      <w:bookmarkStart w:id="84" w:name="_Toc146820791"/>
      <w:bookmarkStart w:id="85" w:name="_Toc149778986"/>
      <w:r w:rsidRPr="00D2405E">
        <w:rPr>
          <w:lang w:val="ru-RU"/>
        </w:rPr>
        <w:lastRenderedPageBreak/>
        <w:t xml:space="preserve">E-1.2.8. </w:t>
      </w:r>
      <w:r w:rsidR="00265C79" w:rsidRPr="00D2405E">
        <w:rPr>
          <w:lang w:val="ru-RU"/>
        </w:rPr>
        <w:t>От</w:t>
      </w:r>
      <w:r w:rsidRPr="00D2405E">
        <w:rPr>
          <w:lang w:val="ru-RU"/>
        </w:rPr>
        <w:t>крепить файлы</w:t>
      </w:r>
      <w:bookmarkEnd w:id="84"/>
      <w:bookmarkEnd w:id="8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85"/>
        <w:gridCol w:w="1903"/>
        <w:gridCol w:w="5016"/>
      </w:tblGrid>
      <w:tr w:rsidR="00823057" w:rsidRPr="00A6741D" w14:paraId="65D4518C" w14:textId="77777777" w:rsidTr="00595B7C">
        <w:tc>
          <w:tcPr>
            <w:tcW w:w="846" w:type="dxa"/>
            <w:shd w:val="clear" w:color="auto" w:fill="auto"/>
          </w:tcPr>
          <w:p w14:paraId="4D24FE03" w14:textId="558B7108" w:rsidR="00823057" w:rsidRPr="00D2405E" w:rsidRDefault="00823057" w:rsidP="00823057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Pr="00D2405E">
              <w:rPr>
                <w:lang w:val="ru-RU"/>
              </w:rPr>
              <w:t>8</w:t>
            </w:r>
          </w:p>
        </w:tc>
        <w:tc>
          <w:tcPr>
            <w:tcW w:w="1585" w:type="dxa"/>
            <w:shd w:val="clear" w:color="auto" w:fill="auto"/>
          </w:tcPr>
          <w:p w14:paraId="1F3195A1" w14:textId="73EE43C9" w:rsidR="00823057" w:rsidRPr="00D2405E" w:rsidRDefault="00823057" w:rsidP="00823057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03" w:type="dxa"/>
            <w:shd w:val="clear" w:color="auto" w:fill="auto"/>
          </w:tcPr>
          <w:p w14:paraId="4C46017A" w14:textId="4822FA37" w:rsidR="00823057" w:rsidRPr="00D2405E" w:rsidRDefault="00823057" w:rsidP="00823057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Открепить файлы</w:t>
            </w:r>
          </w:p>
        </w:tc>
        <w:tc>
          <w:tcPr>
            <w:tcW w:w="5016" w:type="dxa"/>
            <w:shd w:val="clear" w:color="auto" w:fill="auto"/>
          </w:tcPr>
          <w:p w14:paraId="34B383CE" w14:textId="0D6224D2" w:rsidR="00823057" w:rsidRPr="00D2405E" w:rsidRDefault="00823057" w:rsidP="00823057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объявления сотрудник может открепить прикрепленные ранее или при текущем редактировании файлы</w:t>
            </w:r>
          </w:p>
        </w:tc>
      </w:tr>
    </w:tbl>
    <w:p w14:paraId="1D494E4A" w14:textId="77777777" w:rsidR="00823057" w:rsidRPr="00D2405E" w:rsidRDefault="00823057" w:rsidP="00823057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204D2BFA" w14:textId="77777777" w:rsidR="00823057" w:rsidRPr="00D2405E" w:rsidRDefault="00823057" w:rsidP="00823057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270909EE" w14:textId="6E9902E7" w:rsidR="00823057" w:rsidRPr="00D2405E" w:rsidRDefault="00823057" w:rsidP="00823057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При редактировании объявления сотрудник может открепить файлы, которые были прикреплены ранее или во время текущего редактировании объявления. </w:t>
      </w:r>
    </w:p>
    <w:p w14:paraId="4B9CC70C" w14:textId="4CE41064" w:rsidR="00823057" w:rsidRPr="00D2405E" w:rsidRDefault="00823057" w:rsidP="00823057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откреплении ранее загруженных файлов происходит проверка наличия ссылок на открепляемые файлы в других частях системы. В случае отсутствия ссылок, файл безвозвратно удаляется из хранилища.</w:t>
      </w:r>
    </w:p>
    <w:p w14:paraId="57377AD6" w14:textId="1A546770" w:rsidR="00265C79" w:rsidRPr="00D2405E" w:rsidRDefault="00265C79" w:rsidP="00265C79">
      <w:pPr>
        <w:pStyle w:val="2"/>
        <w:spacing w:before="240"/>
        <w:rPr>
          <w:lang w:val="ru-RU"/>
        </w:rPr>
      </w:pPr>
      <w:bookmarkStart w:id="86" w:name="_Toc146820792"/>
      <w:bookmarkStart w:id="87" w:name="_Toc149778987"/>
      <w:r w:rsidRPr="00D2405E">
        <w:rPr>
          <w:lang w:val="ru-RU"/>
        </w:rPr>
        <w:t>E-1.2.9. Прикрепить опрос</w:t>
      </w:r>
      <w:bookmarkEnd w:id="86"/>
      <w:bookmarkEnd w:id="8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85"/>
        <w:gridCol w:w="1903"/>
        <w:gridCol w:w="5016"/>
      </w:tblGrid>
      <w:tr w:rsidR="00265C79" w:rsidRPr="00A6741D" w14:paraId="088E63B4" w14:textId="77777777" w:rsidTr="00595B7C">
        <w:tc>
          <w:tcPr>
            <w:tcW w:w="846" w:type="dxa"/>
            <w:shd w:val="clear" w:color="auto" w:fill="auto"/>
          </w:tcPr>
          <w:p w14:paraId="06703C3D" w14:textId="1CC7F53C" w:rsidR="00265C79" w:rsidRPr="00D2405E" w:rsidRDefault="00265C79" w:rsidP="00265C7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Pr="00D2405E">
              <w:rPr>
                <w:lang w:val="ru-RU"/>
              </w:rPr>
              <w:t>9</w:t>
            </w:r>
          </w:p>
        </w:tc>
        <w:tc>
          <w:tcPr>
            <w:tcW w:w="1585" w:type="dxa"/>
            <w:shd w:val="clear" w:color="auto" w:fill="auto"/>
          </w:tcPr>
          <w:p w14:paraId="1AC39122" w14:textId="3074DE34" w:rsidR="00265C79" w:rsidRPr="00D2405E" w:rsidRDefault="00265C79" w:rsidP="00265C7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03" w:type="dxa"/>
            <w:shd w:val="clear" w:color="auto" w:fill="auto"/>
          </w:tcPr>
          <w:p w14:paraId="5BA375D4" w14:textId="759D9124" w:rsidR="00265C79" w:rsidRPr="00D2405E" w:rsidRDefault="00265C79" w:rsidP="00265C7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Прикрепить опрос</w:t>
            </w:r>
          </w:p>
        </w:tc>
        <w:tc>
          <w:tcPr>
            <w:tcW w:w="5016" w:type="dxa"/>
            <w:shd w:val="clear" w:color="auto" w:fill="auto"/>
          </w:tcPr>
          <w:p w14:paraId="28EC33DD" w14:textId="04E1C46E" w:rsidR="00265C79" w:rsidRPr="00D2405E" w:rsidRDefault="00265C79" w:rsidP="00265C7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объявления пользователь может прикрепить опрос</w:t>
            </w:r>
          </w:p>
        </w:tc>
      </w:tr>
    </w:tbl>
    <w:p w14:paraId="5993AFA1" w14:textId="77777777" w:rsidR="00265C79" w:rsidRPr="00D2405E" w:rsidRDefault="00265C79" w:rsidP="00265C79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11C59905" w14:textId="77777777" w:rsidR="00265C79" w:rsidRPr="00D2405E" w:rsidRDefault="00265C79" w:rsidP="00265C79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648C0D03" w14:textId="41E19F18" w:rsidR="00265C79" w:rsidRPr="00D2405E" w:rsidRDefault="00265C79" w:rsidP="00265C79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редактировании объявления сотрудник может</w:t>
      </w:r>
      <w:r w:rsidR="00CA4564" w:rsidRPr="00D2405E">
        <w:rPr>
          <w:lang w:val="ru-RU"/>
        </w:rPr>
        <w:t xml:space="preserve"> прикрепить опрос, если таковой не был создан и прикреплен ранее. </w:t>
      </w:r>
      <w:r w:rsidR="00E46991" w:rsidRPr="00D2405E">
        <w:rPr>
          <w:lang w:val="ru-RU"/>
        </w:rPr>
        <w:t>Перед прикреплением опроса его необходимо создать.</w:t>
      </w:r>
      <w:r w:rsidRPr="00D2405E">
        <w:rPr>
          <w:lang w:val="ru-RU"/>
        </w:rPr>
        <w:t xml:space="preserve"> </w:t>
      </w:r>
    </w:p>
    <w:p w14:paraId="73197A39" w14:textId="6745F71B" w:rsidR="00C536B1" w:rsidRPr="00D2405E" w:rsidRDefault="00C536B1" w:rsidP="00C536B1">
      <w:pPr>
        <w:pStyle w:val="2"/>
        <w:spacing w:before="240"/>
        <w:rPr>
          <w:lang w:val="ru-RU"/>
        </w:rPr>
      </w:pPr>
      <w:bookmarkStart w:id="88" w:name="_Toc146820793"/>
      <w:bookmarkStart w:id="89" w:name="_Toc149778988"/>
      <w:r w:rsidRPr="00D2405E">
        <w:rPr>
          <w:lang w:val="ru-RU"/>
        </w:rPr>
        <w:t>E-1.2.10. Изменить категории</w:t>
      </w:r>
      <w:bookmarkEnd w:id="8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88"/>
        <w:gridCol w:w="1443"/>
        <w:gridCol w:w="1903"/>
        <w:gridCol w:w="5016"/>
      </w:tblGrid>
      <w:tr w:rsidR="00C536B1" w:rsidRPr="00A6741D" w14:paraId="0011A018" w14:textId="77777777" w:rsidTr="00C536B1">
        <w:tc>
          <w:tcPr>
            <w:tcW w:w="988" w:type="dxa"/>
            <w:shd w:val="clear" w:color="auto" w:fill="auto"/>
          </w:tcPr>
          <w:p w14:paraId="3372CDB3" w14:textId="0740A5CD" w:rsidR="00C536B1" w:rsidRPr="00D2405E" w:rsidRDefault="00C536B1" w:rsidP="00C536B1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E-1.2.10</w:t>
            </w:r>
          </w:p>
        </w:tc>
        <w:tc>
          <w:tcPr>
            <w:tcW w:w="1443" w:type="dxa"/>
            <w:shd w:val="clear" w:color="auto" w:fill="auto"/>
          </w:tcPr>
          <w:p w14:paraId="564A2292" w14:textId="74E12BA0" w:rsidR="00C536B1" w:rsidRPr="00D2405E" w:rsidRDefault="00C536B1" w:rsidP="00C536B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03" w:type="dxa"/>
            <w:shd w:val="clear" w:color="auto" w:fill="auto"/>
          </w:tcPr>
          <w:p w14:paraId="751D0D02" w14:textId="081780C1" w:rsidR="00C536B1" w:rsidRPr="00D2405E" w:rsidRDefault="00C536B1" w:rsidP="00C536B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Изменить категории</w:t>
            </w:r>
          </w:p>
        </w:tc>
        <w:tc>
          <w:tcPr>
            <w:tcW w:w="5016" w:type="dxa"/>
            <w:shd w:val="clear" w:color="auto" w:fill="auto"/>
          </w:tcPr>
          <w:p w14:paraId="7688FAFD" w14:textId="27F63590" w:rsidR="00C536B1" w:rsidRPr="00D2405E" w:rsidRDefault="00C536B1" w:rsidP="00C536B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объявления сотрудник может изменить список категорий объявления</w:t>
            </w:r>
          </w:p>
        </w:tc>
      </w:tr>
    </w:tbl>
    <w:p w14:paraId="3F3766A6" w14:textId="77777777" w:rsidR="00C536B1" w:rsidRPr="00D2405E" w:rsidRDefault="00C536B1" w:rsidP="00C536B1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4B69D568" w14:textId="77777777" w:rsidR="00C536B1" w:rsidRPr="00D2405E" w:rsidRDefault="00C536B1" w:rsidP="00C536B1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7C9BA36A" w14:textId="17FA05CB" w:rsidR="00C536B1" w:rsidRPr="00D2405E" w:rsidRDefault="00C536B1" w:rsidP="00C536B1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При редактировании объявления сотрудник может изменить список категорий, к которым относится объявление. </w:t>
      </w:r>
    </w:p>
    <w:p w14:paraId="6DBD00C7" w14:textId="6E771086" w:rsidR="00C536B1" w:rsidRPr="00D2405E" w:rsidRDefault="00C536B1" w:rsidP="00C536B1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сохранении измененного набора категорий отложенного объявления пользователи, подписанные на исключенные категории уведомления не получат.</w:t>
      </w:r>
    </w:p>
    <w:p w14:paraId="68C1CC9A" w14:textId="1E7EEEAA" w:rsidR="00C536B1" w:rsidRPr="00D2405E" w:rsidRDefault="00C536B1" w:rsidP="00C536B1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сохранении измененного набора категорий уже опубликованного объявления пользователи, подписанные на добавленные категории, получат уведомление.</w:t>
      </w:r>
    </w:p>
    <w:p w14:paraId="46C97C69" w14:textId="3FCA6500" w:rsidR="00502BCD" w:rsidRPr="00D2405E" w:rsidRDefault="003530B9" w:rsidP="00502BCD">
      <w:pPr>
        <w:pStyle w:val="2"/>
        <w:spacing w:before="240"/>
        <w:rPr>
          <w:lang w:val="ru-RU"/>
        </w:rPr>
      </w:pPr>
      <w:bookmarkStart w:id="90" w:name="_Toc149778989"/>
      <w:r w:rsidRPr="00D2405E">
        <w:t>E</w:t>
      </w:r>
      <w:r w:rsidRPr="00D2405E">
        <w:rPr>
          <w:lang w:val="ru-RU"/>
        </w:rPr>
        <w:t>-1.2.11</w:t>
      </w:r>
      <w:r w:rsidR="00502BCD" w:rsidRPr="00D2405E">
        <w:rPr>
          <w:lang w:val="ru-RU"/>
        </w:rPr>
        <w:t>. Сохранить изменения</w:t>
      </w:r>
      <w:bookmarkEnd w:id="9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88"/>
        <w:gridCol w:w="1457"/>
        <w:gridCol w:w="1607"/>
        <w:gridCol w:w="5298"/>
      </w:tblGrid>
      <w:tr w:rsidR="00502BCD" w:rsidRPr="00A6741D" w14:paraId="6BCA2E02" w14:textId="77777777" w:rsidTr="00502BCD">
        <w:tc>
          <w:tcPr>
            <w:tcW w:w="988" w:type="dxa"/>
            <w:shd w:val="clear" w:color="auto" w:fill="auto"/>
          </w:tcPr>
          <w:p w14:paraId="3AB69ACB" w14:textId="29606D9D" w:rsidR="00502BCD" w:rsidRPr="00D2405E" w:rsidRDefault="00502BCD" w:rsidP="00502BC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E-1.2.11</w:t>
            </w:r>
          </w:p>
        </w:tc>
        <w:tc>
          <w:tcPr>
            <w:tcW w:w="1457" w:type="dxa"/>
            <w:shd w:val="clear" w:color="auto" w:fill="auto"/>
          </w:tcPr>
          <w:p w14:paraId="0A5D1EA3" w14:textId="5CDCA32B" w:rsidR="00502BCD" w:rsidRPr="00D2405E" w:rsidRDefault="00502BCD" w:rsidP="00502BC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07" w:type="dxa"/>
            <w:shd w:val="clear" w:color="auto" w:fill="auto"/>
          </w:tcPr>
          <w:p w14:paraId="316D123B" w14:textId="3A232B8A" w:rsidR="00502BCD" w:rsidRPr="00D2405E" w:rsidRDefault="00502BCD" w:rsidP="00502BC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Сохранить изменения</w:t>
            </w:r>
          </w:p>
        </w:tc>
        <w:tc>
          <w:tcPr>
            <w:tcW w:w="5298" w:type="dxa"/>
            <w:shd w:val="clear" w:color="auto" w:fill="auto"/>
          </w:tcPr>
          <w:p w14:paraId="4061320F" w14:textId="1F0E4F6E" w:rsidR="00502BCD" w:rsidRPr="00D2405E" w:rsidRDefault="00502BCD" w:rsidP="00502BC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Для сохранения внесенных изменений сотрудник должен сохранить внесенные изменения</w:t>
            </w:r>
          </w:p>
        </w:tc>
      </w:tr>
    </w:tbl>
    <w:p w14:paraId="4653E448" w14:textId="77777777" w:rsidR="00502BCD" w:rsidRPr="00D2405E" w:rsidRDefault="00502BCD" w:rsidP="00502BCD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Студент.</w:t>
      </w:r>
    </w:p>
    <w:p w14:paraId="1B698B2E" w14:textId="77777777" w:rsidR="00502BCD" w:rsidRPr="00D2405E" w:rsidRDefault="00502BCD" w:rsidP="00502BCD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Сотрудник, Администратор группы, Администратор.</w:t>
      </w:r>
    </w:p>
    <w:p w14:paraId="01E5EB1A" w14:textId="7DC8ADDE" w:rsidR="00502BCD" w:rsidRPr="00D2405E" w:rsidRDefault="00502BCD" w:rsidP="00502BCD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Для</w:t>
      </w:r>
      <w:r w:rsidR="003530B9" w:rsidRPr="00D2405E">
        <w:rPr>
          <w:lang w:val="ru-RU"/>
        </w:rPr>
        <w:t xml:space="preserve"> сохранения внесенных в объявление изменений сотрудник должен в явном виде сохранить внесенные изменения.</w:t>
      </w:r>
    </w:p>
    <w:p w14:paraId="6C78FF7D" w14:textId="18EDA1DE" w:rsidR="00502BCD" w:rsidRPr="00D2405E" w:rsidRDefault="003530B9" w:rsidP="00502BCD">
      <w:pPr>
        <w:pStyle w:val="2"/>
        <w:spacing w:before="240"/>
        <w:rPr>
          <w:lang w:val="ru-RU"/>
        </w:rPr>
      </w:pPr>
      <w:bookmarkStart w:id="91" w:name="_Toc149778990"/>
      <w:r w:rsidRPr="00D2405E">
        <w:t>E</w:t>
      </w:r>
      <w:r w:rsidR="00502BCD" w:rsidRPr="00D2405E">
        <w:rPr>
          <w:lang w:val="ru-RU"/>
        </w:rPr>
        <w:t>-</w:t>
      </w:r>
      <w:r w:rsidRPr="00D2405E">
        <w:t>1.</w:t>
      </w:r>
      <w:r w:rsidR="00502BCD" w:rsidRPr="00D2405E">
        <w:rPr>
          <w:lang w:val="ru-RU"/>
        </w:rPr>
        <w:t>2.</w:t>
      </w:r>
      <w:r w:rsidRPr="00D2405E">
        <w:t>12</w:t>
      </w:r>
      <w:r w:rsidR="00502BCD" w:rsidRPr="00D2405E">
        <w:rPr>
          <w:lang w:val="ru-RU"/>
        </w:rPr>
        <w:t>. Отменить изменения</w:t>
      </w:r>
      <w:bookmarkEnd w:id="9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88"/>
        <w:gridCol w:w="1456"/>
        <w:gridCol w:w="1607"/>
        <w:gridCol w:w="5299"/>
      </w:tblGrid>
      <w:tr w:rsidR="00502BCD" w:rsidRPr="00A6741D" w14:paraId="00F5C82F" w14:textId="77777777" w:rsidTr="00502BCD">
        <w:tc>
          <w:tcPr>
            <w:tcW w:w="988" w:type="dxa"/>
            <w:shd w:val="clear" w:color="auto" w:fill="auto"/>
          </w:tcPr>
          <w:p w14:paraId="78EE3D58" w14:textId="7DC1419D" w:rsidR="00502BCD" w:rsidRPr="00D2405E" w:rsidRDefault="00502BCD" w:rsidP="00502BC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E-1.2.12</w:t>
            </w:r>
          </w:p>
        </w:tc>
        <w:tc>
          <w:tcPr>
            <w:tcW w:w="1456" w:type="dxa"/>
            <w:shd w:val="clear" w:color="auto" w:fill="auto"/>
          </w:tcPr>
          <w:p w14:paraId="66B44F21" w14:textId="4A777CD8" w:rsidR="00502BCD" w:rsidRPr="00D2405E" w:rsidRDefault="00502BCD" w:rsidP="00502BC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07" w:type="dxa"/>
            <w:shd w:val="clear" w:color="auto" w:fill="auto"/>
          </w:tcPr>
          <w:p w14:paraId="2E4C9010" w14:textId="61F06ADB" w:rsidR="00502BCD" w:rsidRPr="00D2405E" w:rsidRDefault="00502BCD" w:rsidP="00502BC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Отменить изменение</w:t>
            </w:r>
          </w:p>
        </w:tc>
        <w:tc>
          <w:tcPr>
            <w:tcW w:w="5299" w:type="dxa"/>
            <w:shd w:val="clear" w:color="auto" w:fill="auto"/>
          </w:tcPr>
          <w:p w14:paraId="4A3F7EF1" w14:textId="3C37326F" w:rsidR="00502BCD" w:rsidRPr="00D2405E" w:rsidRDefault="00502BCD" w:rsidP="00502BC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Для отмены внесенных при редактировании объявления изменений сотрудник может отменить изменения</w:t>
            </w:r>
          </w:p>
        </w:tc>
      </w:tr>
    </w:tbl>
    <w:p w14:paraId="700D6460" w14:textId="77777777" w:rsidR="00502BCD" w:rsidRPr="00D2405E" w:rsidRDefault="00502BCD" w:rsidP="00502BCD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Студент.</w:t>
      </w:r>
    </w:p>
    <w:p w14:paraId="4CD0A4A5" w14:textId="77777777" w:rsidR="00502BCD" w:rsidRPr="00D2405E" w:rsidRDefault="00502BCD" w:rsidP="00502BCD">
      <w:pPr>
        <w:rPr>
          <w:lang w:val="ru-RU"/>
        </w:rPr>
      </w:pPr>
      <w:r w:rsidRPr="00D2405E">
        <w:rPr>
          <w:i/>
          <w:lang w:val="ru-RU"/>
        </w:rPr>
        <w:lastRenderedPageBreak/>
        <w:t>Другие участники прецедента</w:t>
      </w:r>
      <w:r w:rsidRPr="00D2405E">
        <w:rPr>
          <w:lang w:val="ru-RU"/>
        </w:rPr>
        <w:t>: Сотрудник, Администратор группы, Администратор.</w:t>
      </w:r>
    </w:p>
    <w:p w14:paraId="42DDDA6E" w14:textId="61D97417" w:rsidR="00502BCD" w:rsidRPr="00D2405E" w:rsidRDefault="00502BCD" w:rsidP="00502BCD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Если во время редактирования </w:t>
      </w:r>
      <w:r w:rsidR="003530B9" w:rsidRPr="00D2405E">
        <w:rPr>
          <w:lang w:val="ru-RU"/>
        </w:rPr>
        <w:t>объявления</w:t>
      </w:r>
      <w:r w:rsidRPr="00D2405E">
        <w:rPr>
          <w:lang w:val="ru-RU"/>
        </w:rPr>
        <w:t xml:space="preserve"> потребность изменения отпала, пользователь может отменить изменения, не отправляя их на сервер. После отмены внесенные изменения ни в каком виде не будут сохранены.</w:t>
      </w:r>
    </w:p>
    <w:p w14:paraId="58BF170B" w14:textId="2F7A976F" w:rsidR="00245920" w:rsidRPr="00D2405E" w:rsidRDefault="00245920" w:rsidP="00CB6530">
      <w:pPr>
        <w:pStyle w:val="2"/>
        <w:spacing w:before="240"/>
        <w:rPr>
          <w:lang w:val="ru-RU"/>
        </w:rPr>
      </w:pPr>
      <w:bookmarkStart w:id="92" w:name="_Toc146820797"/>
      <w:bookmarkStart w:id="93" w:name="_Toc149778991"/>
      <w:bookmarkEnd w:id="88"/>
      <w:r w:rsidRPr="00D2405E">
        <w:rPr>
          <w:lang w:val="ru-RU"/>
        </w:rPr>
        <w:t>E</w:t>
      </w:r>
      <w:r w:rsidR="0004109E" w:rsidRPr="00D2405E">
        <w:rPr>
          <w:lang w:val="ru-RU"/>
        </w:rPr>
        <w:t>-1.3</w:t>
      </w:r>
      <w:r w:rsidRPr="00D2405E">
        <w:rPr>
          <w:lang w:val="ru-RU"/>
        </w:rPr>
        <w:t>. Собрать статистику просмотра объявлений</w:t>
      </w:r>
      <w:bookmarkEnd w:id="92"/>
      <w:bookmarkEnd w:id="9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04109E" w:rsidRPr="00A6741D" w14:paraId="545F2696" w14:textId="77777777" w:rsidTr="0004109E">
        <w:tc>
          <w:tcPr>
            <w:tcW w:w="704" w:type="dxa"/>
            <w:shd w:val="clear" w:color="auto" w:fill="auto"/>
          </w:tcPr>
          <w:p w14:paraId="35E3EB52" w14:textId="2D8EA27A" w:rsidR="0004109E" w:rsidRPr="00D2405E" w:rsidRDefault="0004109E" w:rsidP="0004109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E-1.3</w:t>
            </w:r>
          </w:p>
        </w:tc>
        <w:tc>
          <w:tcPr>
            <w:tcW w:w="1670" w:type="dxa"/>
            <w:shd w:val="clear" w:color="auto" w:fill="auto"/>
          </w:tcPr>
          <w:p w14:paraId="03C778F7" w14:textId="03AF71F6" w:rsidR="0004109E" w:rsidRPr="00D2405E" w:rsidRDefault="0004109E" w:rsidP="0004109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16785CD9" w14:textId="106AE846" w:rsidR="0004109E" w:rsidRPr="00D2405E" w:rsidRDefault="0004109E" w:rsidP="0004109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Собрать статистику просмотра объявлений</w:t>
            </w:r>
          </w:p>
        </w:tc>
        <w:tc>
          <w:tcPr>
            <w:tcW w:w="5064" w:type="dxa"/>
            <w:shd w:val="clear" w:color="auto" w:fill="auto"/>
          </w:tcPr>
          <w:p w14:paraId="228E9E64" w14:textId="502A48F7" w:rsidR="0004109E" w:rsidRPr="00D2405E" w:rsidRDefault="0004109E" w:rsidP="0004109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собирать статистку просмотра любого своего объявления</w:t>
            </w:r>
          </w:p>
        </w:tc>
      </w:tr>
    </w:tbl>
    <w:p w14:paraId="61583489" w14:textId="77777777" w:rsidR="00245920" w:rsidRPr="00D2405E" w:rsidRDefault="00245920" w:rsidP="00245920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0FE46921" w14:textId="77777777" w:rsidR="00245920" w:rsidRPr="00D2405E" w:rsidRDefault="00245920" w:rsidP="00245920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01377089" w14:textId="61ED1FC9" w:rsidR="00245920" w:rsidRPr="00D2405E" w:rsidRDefault="00245920" w:rsidP="0024592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Сотрудник может собрать статистику </w:t>
      </w:r>
      <w:r w:rsidR="00D86A4B" w:rsidRPr="00D2405E">
        <w:rPr>
          <w:lang w:val="ru-RU"/>
        </w:rPr>
        <w:t>просмотра опубликованных им объявлений</w:t>
      </w:r>
      <w:r w:rsidRPr="00D2405E">
        <w:rPr>
          <w:lang w:val="ru-RU"/>
        </w:rPr>
        <w:t>.</w:t>
      </w:r>
    </w:p>
    <w:p w14:paraId="60E957BB" w14:textId="50A80914" w:rsidR="00D86A4B" w:rsidRPr="00D2405E" w:rsidRDefault="00D86A4B" w:rsidP="0024592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В статистику просмотра входит процент и количество просмотревших пользователей, а также общее количество пользователей, которым объявление было предназначено.</w:t>
      </w:r>
    </w:p>
    <w:p w14:paraId="597130FC" w14:textId="1D83B6BE" w:rsidR="0002270D" w:rsidRPr="00D2405E" w:rsidRDefault="0002270D" w:rsidP="0024592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редактировании списка групп-получателей объявления статистика просмотра пересчитывается.</w:t>
      </w:r>
    </w:p>
    <w:p w14:paraId="690C6E1F" w14:textId="11FAB248" w:rsidR="006B4FCA" w:rsidRPr="00D2405E" w:rsidRDefault="006B4FCA" w:rsidP="006B4FCA">
      <w:pPr>
        <w:pStyle w:val="2"/>
        <w:spacing w:before="240"/>
        <w:rPr>
          <w:lang w:val="ru-RU"/>
        </w:rPr>
      </w:pPr>
      <w:bookmarkStart w:id="94" w:name="_Toc146820798"/>
      <w:bookmarkStart w:id="95" w:name="_Toc149778992"/>
      <w:r w:rsidRPr="00D2405E">
        <w:rPr>
          <w:lang w:val="ru-RU"/>
        </w:rPr>
        <w:t>E-1.4. Удалить объявление</w:t>
      </w:r>
      <w:bookmarkEnd w:id="94"/>
      <w:bookmarkEnd w:id="9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6B4FCA" w:rsidRPr="00A6741D" w14:paraId="1C13DBD9" w14:textId="77777777" w:rsidTr="00595B7C">
        <w:tc>
          <w:tcPr>
            <w:tcW w:w="704" w:type="dxa"/>
            <w:shd w:val="clear" w:color="auto" w:fill="auto"/>
          </w:tcPr>
          <w:p w14:paraId="1CE981B1" w14:textId="4E08D826" w:rsidR="006B4FCA" w:rsidRPr="00D2405E" w:rsidRDefault="006B4FCA" w:rsidP="006B4FC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E-1.4</w:t>
            </w:r>
          </w:p>
        </w:tc>
        <w:tc>
          <w:tcPr>
            <w:tcW w:w="1670" w:type="dxa"/>
            <w:shd w:val="clear" w:color="auto" w:fill="auto"/>
          </w:tcPr>
          <w:p w14:paraId="452130C7" w14:textId="26CDD887" w:rsidR="006B4FCA" w:rsidRPr="00D2405E" w:rsidRDefault="006B4FCA" w:rsidP="006B4FC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25591517" w14:textId="7502A5A3" w:rsidR="006B4FCA" w:rsidRPr="00D2405E" w:rsidRDefault="006B4FCA" w:rsidP="006B4FC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Удалить объявление</w:t>
            </w:r>
          </w:p>
        </w:tc>
        <w:tc>
          <w:tcPr>
            <w:tcW w:w="5064" w:type="dxa"/>
            <w:shd w:val="clear" w:color="auto" w:fill="auto"/>
          </w:tcPr>
          <w:p w14:paraId="658AE22E" w14:textId="5397224C" w:rsidR="006B4FCA" w:rsidRPr="00D2405E" w:rsidRDefault="006B4FCA" w:rsidP="006B4FC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удалить любое свое объявление.</w:t>
            </w:r>
          </w:p>
        </w:tc>
      </w:tr>
    </w:tbl>
    <w:p w14:paraId="40E5E534" w14:textId="77777777" w:rsidR="006B4FCA" w:rsidRPr="00D2405E" w:rsidRDefault="006B4FCA" w:rsidP="006B4FCA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4E96DFC5" w14:textId="77777777" w:rsidR="006B4FCA" w:rsidRPr="00D2405E" w:rsidRDefault="006B4FCA" w:rsidP="006B4FCA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1906EB82" w14:textId="77777777" w:rsidR="006B4FCA" w:rsidRPr="00D2405E" w:rsidRDefault="006B4FCA" w:rsidP="006B4FC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Сотрудник может удалить любое свое объявление: отложенное, опубликованное и скрытое. </w:t>
      </w:r>
    </w:p>
    <w:p w14:paraId="6EE03604" w14:textId="65FE17B3" w:rsidR="006B4FCA" w:rsidRPr="00D2405E" w:rsidRDefault="006B4FCA" w:rsidP="006B4FC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Объявление удаляется без возможности восстановления. В базе данных удаленное объявление помещается в отдельную таблицу, которую может просмотреть системный администратор.</w:t>
      </w:r>
    </w:p>
    <w:p w14:paraId="5C3904DE" w14:textId="7C3CED42" w:rsidR="00EB25A1" w:rsidRPr="00D2405E" w:rsidRDefault="00EB25A1" w:rsidP="00EB25A1">
      <w:pPr>
        <w:pStyle w:val="2"/>
        <w:spacing w:before="240"/>
        <w:rPr>
          <w:lang w:val="ru-RU"/>
        </w:rPr>
      </w:pPr>
      <w:bookmarkStart w:id="96" w:name="_Toc146820799"/>
      <w:bookmarkStart w:id="97" w:name="_Toc149778993"/>
      <w:r w:rsidRPr="00D2405E">
        <w:rPr>
          <w:lang w:val="ru-RU"/>
        </w:rPr>
        <w:t>E-1.5. Скрыть объявление</w:t>
      </w:r>
      <w:bookmarkEnd w:id="96"/>
      <w:bookmarkEnd w:id="9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EB25A1" w:rsidRPr="00A6741D" w14:paraId="5CDFCC0C" w14:textId="77777777" w:rsidTr="00595B7C">
        <w:tc>
          <w:tcPr>
            <w:tcW w:w="704" w:type="dxa"/>
            <w:shd w:val="clear" w:color="auto" w:fill="auto"/>
          </w:tcPr>
          <w:p w14:paraId="127C9051" w14:textId="2723EDC9" w:rsidR="00EB25A1" w:rsidRPr="00D2405E" w:rsidRDefault="00EB25A1" w:rsidP="00EB25A1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E-1.5</w:t>
            </w:r>
          </w:p>
        </w:tc>
        <w:tc>
          <w:tcPr>
            <w:tcW w:w="1670" w:type="dxa"/>
            <w:shd w:val="clear" w:color="auto" w:fill="auto"/>
          </w:tcPr>
          <w:p w14:paraId="4FB93AD5" w14:textId="6E4C5C27" w:rsidR="00EB25A1" w:rsidRPr="00D2405E" w:rsidRDefault="00EB25A1" w:rsidP="00EB25A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1012DB31" w14:textId="58A1FC54" w:rsidR="00EB25A1" w:rsidRPr="00D2405E" w:rsidRDefault="00EB25A1" w:rsidP="00EB25A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Скрыть объявление</w:t>
            </w:r>
          </w:p>
        </w:tc>
        <w:tc>
          <w:tcPr>
            <w:tcW w:w="5064" w:type="dxa"/>
            <w:shd w:val="clear" w:color="auto" w:fill="auto"/>
          </w:tcPr>
          <w:p w14:paraId="3E6FAA29" w14:textId="6BDFBB7B" w:rsidR="00EB25A1" w:rsidRPr="00D2405E" w:rsidRDefault="00EB25A1" w:rsidP="00EB25A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скрыть любое свое опубликованное объявление</w:t>
            </w:r>
          </w:p>
        </w:tc>
      </w:tr>
    </w:tbl>
    <w:p w14:paraId="10A3CA72" w14:textId="77777777" w:rsidR="00EB25A1" w:rsidRPr="00D2405E" w:rsidRDefault="00EB25A1" w:rsidP="00EB25A1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769A21F8" w14:textId="77777777" w:rsidR="00EB25A1" w:rsidRPr="00D2405E" w:rsidRDefault="00EB25A1" w:rsidP="00EB25A1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7F8506F6" w14:textId="77777777" w:rsidR="006B3A68" w:rsidRPr="00D2405E" w:rsidRDefault="00EB25A1" w:rsidP="00EB25A1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Сотрудник может скрыть любое опубликованное объявление, автором которого является. </w:t>
      </w:r>
    </w:p>
    <w:p w14:paraId="12162DE5" w14:textId="6A025522" w:rsidR="00EB25A1" w:rsidRPr="00D2405E" w:rsidRDefault="006B3A68" w:rsidP="00EB25A1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Скрытое пользователем объявление попадает в с</w:t>
      </w:r>
      <w:r w:rsidR="00EB25A1" w:rsidRPr="00D2405E">
        <w:rPr>
          <w:lang w:val="ru-RU"/>
        </w:rPr>
        <w:t>писок скрытых объявлений</w:t>
      </w:r>
      <w:r w:rsidRPr="00D2405E">
        <w:rPr>
          <w:lang w:val="ru-RU"/>
        </w:rPr>
        <w:t>, который</w:t>
      </w:r>
      <w:r w:rsidR="00EB25A1" w:rsidRPr="00D2405E">
        <w:rPr>
          <w:lang w:val="ru-RU"/>
        </w:rPr>
        <w:t xml:space="preserve"> можно просмотреть на отдельном</w:t>
      </w:r>
      <w:r w:rsidR="00EC0AB0" w:rsidRPr="00D2405E">
        <w:rPr>
          <w:lang w:val="ru-RU"/>
        </w:rPr>
        <w:t xml:space="preserve"> интерфейсе</w:t>
      </w:r>
      <w:r w:rsidR="00EB25A1" w:rsidRPr="00D2405E">
        <w:rPr>
          <w:lang w:val="ru-RU"/>
        </w:rPr>
        <w:t xml:space="preserve">. </w:t>
      </w:r>
    </w:p>
    <w:p w14:paraId="0BBC79CC" w14:textId="3D3AD1E1" w:rsidR="00A548B4" w:rsidRPr="00D2405E" w:rsidRDefault="00A548B4" w:rsidP="00A548B4">
      <w:pPr>
        <w:pStyle w:val="2"/>
        <w:spacing w:before="240"/>
        <w:rPr>
          <w:lang w:val="ru-RU"/>
        </w:rPr>
      </w:pPr>
      <w:bookmarkStart w:id="98" w:name="_Toc146820800"/>
      <w:bookmarkStart w:id="99" w:name="_Toc149778994"/>
      <w:r w:rsidRPr="00D2405E">
        <w:rPr>
          <w:lang w:val="ru-RU"/>
        </w:rPr>
        <w:t>E-1.6. Управление скрытыми объявлениями</w:t>
      </w:r>
      <w:bookmarkEnd w:id="98"/>
      <w:bookmarkEnd w:id="9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A548B4" w:rsidRPr="00A6741D" w14:paraId="060A8195" w14:textId="77777777" w:rsidTr="00595B7C">
        <w:tc>
          <w:tcPr>
            <w:tcW w:w="704" w:type="dxa"/>
            <w:shd w:val="clear" w:color="auto" w:fill="auto"/>
          </w:tcPr>
          <w:p w14:paraId="589949CC" w14:textId="0DDD4527" w:rsidR="00A548B4" w:rsidRPr="00D2405E" w:rsidRDefault="00A548B4" w:rsidP="00A548B4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E-1.6</w:t>
            </w:r>
          </w:p>
        </w:tc>
        <w:tc>
          <w:tcPr>
            <w:tcW w:w="1670" w:type="dxa"/>
            <w:shd w:val="clear" w:color="auto" w:fill="auto"/>
          </w:tcPr>
          <w:p w14:paraId="0BB0FAE8" w14:textId="6BC5B0E3" w:rsidR="00A548B4" w:rsidRPr="00D2405E" w:rsidRDefault="00A548B4" w:rsidP="00A548B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1F965EBD" w14:textId="53903D2F" w:rsidR="00A548B4" w:rsidRPr="00D2405E" w:rsidRDefault="00A548B4" w:rsidP="00A548B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скрытыми объявлениями</w:t>
            </w:r>
          </w:p>
        </w:tc>
        <w:tc>
          <w:tcPr>
            <w:tcW w:w="5064" w:type="dxa"/>
            <w:shd w:val="clear" w:color="auto" w:fill="auto"/>
          </w:tcPr>
          <w:p w14:paraId="66BD44EF" w14:textId="008AC732" w:rsidR="00A548B4" w:rsidRPr="00D2405E" w:rsidRDefault="00A548B4" w:rsidP="00A548B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совершать различные действия над своими скрытыми объявлениями</w:t>
            </w:r>
          </w:p>
        </w:tc>
      </w:tr>
    </w:tbl>
    <w:p w14:paraId="5C19F52A" w14:textId="77777777" w:rsidR="00A548B4" w:rsidRPr="00D2405E" w:rsidRDefault="00A548B4" w:rsidP="00A548B4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6ADF2366" w14:textId="77777777" w:rsidR="00A548B4" w:rsidRPr="00D2405E" w:rsidRDefault="00A548B4" w:rsidP="00A548B4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5C854ED7" w14:textId="77777777" w:rsidR="00654904" w:rsidRPr="00D2405E" w:rsidRDefault="00654904" w:rsidP="00A548B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Сотрудник может совершать различные действия над скрытыми объявлениями, автором которых является.</w:t>
      </w:r>
    </w:p>
    <w:p w14:paraId="1134CC03" w14:textId="77777777" w:rsidR="00654904" w:rsidRPr="00D2405E" w:rsidRDefault="00654904" w:rsidP="00654904">
      <w:pPr>
        <w:autoSpaceDE w:val="0"/>
        <w:autoSpaceDN w:val="0"/>
        <w:adjustRightInd w:val="0"/>
        <w:spacing w:before="120" w:line="240" w:lineRule="auto"/>
        <w:jc w:val="both"/>
        <w:rPr>
          <w:lang w:val="ru-RU"/>
        </w:rPr>
      </w:pPr>
      <w:r w:rsidRPr="00D2405E">
        <w:rPr>
          <w:lang w:val="ru-RU"/>
        </w:rPr>
        <w:t>Список доступных действий:</w:t>
      </w:r>
    </w:p>
    <w:p w14:paraId="1E6A5B86" w14:textId="0F77B9FD" w:rsidR="00654904" w:rsidRPr="00D2405E" w:rsidRDefault="00654904" w:rsidP="0065490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426"/>
        <w:jc w:val="both"/>
        <w:rPr>
          <w:lang w:val="ru-RU"/>
        </w:rPr>
      </w:pPr>
      <w:r w:rsidRPr="00D2405E">
        <w:rPr>
          <w:lang w:val="ru-RU"/>
        </w:rPr>
        <w:lastRenderedPageBreak/>
        <w:t>просмотреть список скрытых объявлений;</w:t>
      </w:r>
    </w:p>
    <w:p w14:paraId="7F26CD23" w14:textId="42BD7BA9" w:rsidR="00654904" w:rsidRPr="00D2405E" w:rsidRDefault="00654904" w:rsidP="0065490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426"/>
        <w:jc w:val="both"/>
        <w:rPr>
          <w:lang w:val="ru-RU"/>
        </w:rPr>
      </w:pPr>
      <w:r w:rsidRPr="00D2405E">
        <w:rPr>
          <w:lang w:val="ru-RU"/>
        </w:rPr>
        <w:t>восстановить скрытое объявление</w:t>
      </w:r>
      <w:r w:rsidR="0056365F" w:rsidRPr="00D2405E">
        <w:rPr>
          <w:lang w:val="ru-RU"/>
        </w:rPr>
        <w:t>;</w:t>
      </w:r>
    </w:p>
    <w:p w14:paraId="7A3DDD48" w14:textId="4E34CF6A" w:rsidR="0056365F" w:rsidRPr="00D2405E" w:rsidRDefault="0056365F" w:rsidP="0065490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426"/>
        <w:jc w:val="both"/>
        <w:rPr>
          <w:lang w:val="ru-RU"/>
        </w:rPr>
      </w:pPr>
      <w:r w:rsidRPr="00D2405E">
        <w:rPr>
          <w:lang w:val="ru-RU"/>
        </w:rPr>
        <w:t>удалить скрытое объявление.</w:t>
      </w:r>
    </w:p>
    <w:p w14:paraId="5F34DDCE" w14:textId="0EBCDB9F" w:rsidR="009941E0" w:rsidRPr="00D2405E" w:rsidRDefault="009941E0" w:rsidP="009941E0">
      <w:pPr>
        <w:pStyle w:val="2"/>
        <w:spacing w:before="240"/>
        <w:rPr>
          <w:lang w:val="ru-RU"/>
        </w:rPr>
      </w:pPr>
      <w:bookmarkStart w:id="100" w:name="_Toc146820801"/>
      <w:bookmarkStart w:id="101" w:name="_Toc149778995"/>
      <w:r w:rsidRPr="00D2405E">
        <w:rPr>
          <w:lang w:val="ru-RU"/>
        </w:rPr>
        <w:t xml:space="preserve">E-1.6.1. </w:t>
      </w:r>
      <w:r w:rsidR="000D6B6A" w:rsidRPr="00D2405E">
        <w:rPr>
          <w:lang w:val="ru-RU"/>
        </w:rPr>
        <w:t>Просмотреть список скрытых объявлений</w:t>
      </w:r>
      <w:bookmarkEnd w:id="100"/>
      <w:bookmarkEnd w:id="10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28"/>
        <w:gridCol w:w="1912"/>
        <w:gridCol w:w="5064"/>
      </w:tblGrid>
      <w:tr w:rsidR="009941E0" w:rsidRPr="00A6741D" w14:paraId="5E287DC4" w14:textId="77777777" w:rsidTr="009941E0">
        <w:tc>
          <w:tcPr>
            <w:tcW w:w="846" w:type="dxa"/>
            <w:shd w:val="clear" w:color="auto" w:fill="auto"/>
          </w:tcPr>
          <w:p w14:paraId="0A2E14EF" w14:textId="19ACD358" w:rsidR="009941E0" w:rsidRPr="00D2405E" w:rsidRDefault="009941E0" w:rsidP="009941E0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E-1.6.1</w:t>
            </w:r>
          </w:p>
        </w:tc>
        <w:tc>
          <w:tcPr>
            <w:tcW w:w="1528" w:type="dxa"/>
            <w:shd w:val="clear" w:color="auto" w:fill="auto"/>
          </w:tcPr>
          <w:p w14:paraId="24E5DA49" w14:textId="7B0BADED" w:rsidR="009941E0" w:rsidRPr="00D2405E" w:rsidRDefault="009941E0" w:rsidP="009941E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20F3E49C" w14:textId="79ECCA7B" w:rsidR="009941E0" w:rsidRPr="00D2405E" w:rsidRDefault="009941E0" w:rsidP="009941E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Просмотреть список скрытых объявлений</w:t>
            </w:r>
          </w:p>
        </w:tc>
        <w:tc>
          <w:tcPr>
            <w:tcW w:w="5064" w:type="dxa"/>
            <w:shd w:val="clear" w:color="auto" w:fill="auto"/>
          </w:tcPr>
          <w:p w14:paraId="4795F017" w14:textId="5F5124EF" w:rsidR="009941E0" w:rsidRPr="00D2405E" w:rsidRDefault="009941E0" w:rsidP="009941E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просмотреть список своих скрытых объявлений</w:t>
            </w:r>
          </w:p>
        </w:tc>
      </w:tr>
    </w:tbl>
    <w:p w14:paraId="526DB91F" w14:textId="77777777" w:rsidR="009941E0" w:rsidRPr="00D2405E" w:rsidRDefault="009941E0" w:rsidP="009941E0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5663A9D6" w14:textId="77777777" w:rsidR="009941E0" w:rsidRPr="00D2405E" w:rsidRDefault="009941E0" w:rsidP="009941E0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47AC9BB9" w14:textId="50D5A70C" w:rsidR="000D6B6A" w:rsidRPr="00D2405E" w:rsidRDefault="000D6B6A" w:rsidP="009941E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Сотрудник может просмотреть список скрытых объявлений, автором которых он является. </w:t>
      </w:r>
    </w:p>
    <w:p w14:paraId="2F7658C4" w14:textId="6947BD70" w:rsidR="000D6B6A" w:rsidRPr="00D2405E" w:rsidRDefault="000D6B6A" w:rsidP="009941E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В список скрытых объявлений объявления попадают независимо от способа, которым они были скрыты: вручную или автоматически.</w:t>
      </w:r>
    </w:p>
    <w:p w14:paraId="003B62FC" w14:textId="79BFE99C" w:rsidR="00D45072" w:rsidRPr="00D2405E" w:rsidRDefault="00D45072" w:rsidP="009941E0">
      <w:pPr>
        <w:autoSpaceDE w:val="0"/>
        <w:autoSpaceDN w:val="0"/>
        <w:adjustRightInd w:val="0"/>
        <w:spacing w:before="120" w:after="60"/>
        <w:jc w:val="both"/>
      </w:pPr>
      <w:r w:rsidRPr="00D2405E">
        <w:rPr>
          <w:lang w:val="ru-RU"/>
        </w:rPr>
        <w:t>При удалении скрытого объявления</w:t>
      </w:r>
    </w:p>
    <w:p w14:paraId="59909570" w14:textId="2F877DEB" w:rsidR="001A5858" w:rsidRPr="00D2405E" w:rsidRDefault="001A5858" w:rsidP="001A5858">
      <w:pPr>
        <w:pStyle w:val="2"/>
        <w:spacing w:before="240"/>
        <w:rPr>
          <w:lang w:val="ru-RU"/>
        </w:rPr>
      </w:pPr>
      <w:bookmarkStart w:id="102" w:name="_Toc146820802"/>
      <w:bookmarkStart w:id="103" w:name="_Toc149778996"/>
      <w:r w:rsidRPr="00D2405E">
        <w:rPr>
          <w:lang w:val="ru-RU"/>
        </w:rPr>
        <w:t>E-1.6.2. Восстановить скрытое объявление</w:t>
      </w:r>
      <w:bookmarkEnd w:id="102"/>
      <w:bookmarkEnd w:id="10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28"/>
        <w:gridCol w:w="1912"/>
        <w:gridCol w:w="5064"/>
      </w:tblGrid>
      <w:tr w:rsidR="001A5858" w:rsidRPr="00D2405E" w14:paraId="0DBA4169" w14:textId="77777777" w:rsidTr="00595B7C">
        <w:tc>
          <w:tcPr>
            <w:tcW w:w="846" w:type="dxa"/>
            <w:shd w:val="clear" w:color="auto" w:fill="auto"/>
          </w:tcPr>
          <w:p w14:paraId="1AC1CCF8" w14:textId="1563841C" w:rsidR="001A5858" w:rsidRPr="00D2405E" w:rsidRDefault="001A5858" w:rsidP="001A585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E-1.6.</w:t>
            </w:r>
            <w:r w:rsidRPr="00D2405E">
              <w:rPr>
                <w:lang w:val="ru-RU"/>
              </w:rPr>
              <w:t>2</w:t>
            </w:r>
          </w:p>
        </w:tc>
        <w:tc>
          <w:tcPr>
            <w:tcW w:w="1528" w:type="dxa"/>
            <w:shd w:val="clear" w:color="auto" w:fill="auto"/>
          </w:tcPr>
          <w:p w14:paraId="17E1136C" w14:textId="313F8518" w:rsidR="001A5858" w:rsidRPr="00D2405E" w:rsidRDefault="001A5858" w:rsidP="001A585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30B2DB18" w14:textId="2A23ED20" w:rsidR="001A5858" w:rsidRPr="00D2405E" w:rsidRDefault="001A5858" w:rsidP="001A585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Восстановить скрытое объявление</w:t>
            </w:r>
          </w:p>
        </w:tc>
        <w:tc>
          <w:tcPr>
            <w:tcW w:w="5064" w:type="dxa"/>
            <w:shd w:val="clear" w:color="auto" w:fill="auto"/>
          </w:tcPr>
          <w:p w14:paraId="588BFEC9" w14:textId="37379AA9" w:rsidR="001A5858" w:rsidRPr="00D2405E" w:rsidRDefault="001A5858" w:rsidP="001A585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восстановить любое свое скрытое объявление, если оно еще не было удалено. Аудитория объявления при восстановлении объявления не получает уведомлений</w:t>
            </w:r>
          </w:p>
        </w:tc>
      </w:tr>
    </w:tbl>
    <w:p w14:paraId="3D6C0B32" w14:textId="77777777" w:rsidR="001A5858" w:rsidRPr="00D2405E" w:rsidRDefault="001A5858" w:rsidP="001A5858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74F663E3" w14:textId="77777777" w:rsidR="001A5858" w:rsidRPr="00D2405E" w:rsidRDefault="001A5858" w:rsidP="001A5858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1EFDD810" w14:textId="5C56107A" w:rsidR="00094EB4" w:rsidRPr="00D2405E" w:rsidRDefault="00094EB4" w:rsidP="001A5858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Сотрудник может восстановить любое объявление, находящееся в списке скрытых объявлений. Аудитория объявления при восстановлении скрытого объявления уведомление не получает.</w:t>
      </w:r>
    </w:p>
    <w:p w14:paraId="229F3EEB" w14:textId="18DFB5D1" w:rsidR="006D72D1" w:rsidRPr="00D2405E" w:rsidRDefault="006D72D1" w:rsidP="006D72D1">
      <w:pPr>
        <w:pStyle w:val="2"/>
        <w:spacing w:before="240"/>
        <w:rPr>
          <w:lang w:val="ru-RU"/>
        </w:rPr>
      </w:pPr>
      <w:bookmarkStart w:id="104" w:name="_Toc146820803"/>
      <w:bookmarkStart w:id="105" w:name="_Toc149778997"/>
      <w:r w:rsidRPr="00D2405E">
        <w:rPr>
          <w:lang w:val="ru-RU"/>
        </w:rPr>
        <w:t xml:space="preserve">E-1.6.3. </w:t>
      </w:r>
      <w:r w:rsidR="00E02B00" w:rsidRPr="00D2405E">
        <w:rPr>
          <w:lang w:val="ru-RU"/>
        </w:rPr>
        <w:t>Удалить</w:t>
      </w:r>
      <w:r w:rsidRPr="00D2405E">
        <w:rPr>
          <w:lang w:val="ru-RU"/>
        </w:rPr>
        <w:t xml:space="preserve"> скрытое объявление</w:t>
      </w:r>
      <w:bookmarkEnd w:id="104"/>
      <w:bookmarkEnd w:id="10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28"/>
        <w:gridCol w:w="1912"/>
        <w:gridCol w:w="5064"/>
      </w:tblGrid>
      <w:tr w:rsidR="006D72D1" w:rsidRPr="00A6741D" w14:paraId="004DB81E" w14:textId="77777777" w:rsidTr="00595B7C">
        <w:tc>
          <w:tcPr>
            <w:tcW w:w="846" w:type="dxa"/>
            <w:shd w:val="clear" w:color="auto" w:fill="auto"/>
          </w:tcPr>
          <w:p w14:paraId="523D8B4C" w14:textId="1B0AF32D" w:rsidR="006D72D1" w:rsidRPr="00D2405E" w:rsidRDefault="006D72D1" w:rsidP="006D72D1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E-1.6.</w:t>
            </w:r>
            <w:r w:rsidRPr="00D2405E">
              <w:rPr>
                <w:lang w:val="ru-RU"/>
              </w:rPr>
              <w:t>3</w:t>
            </w:r>
          </w:p>
        </w:tc>
        <w:tc>
          <w:tcPr>
            <w:tcW w:w="1528" w:type="dxa"/>
            <w:shd w:val="clear" w:color="auto" w:fill="auto"/>
          </w:tcPr>
          <w:p w14:paraId="1E15B8DB" w14:textId="71D72A43" w:rsidR="006D72D1" w:rsidRPr="00D2405E" w:rsidRDefault="006D72D1" w:rsidP="006D72D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42615FA8" w14:textId="6DA0FCD4" w:rsidR="006D72D1" w:rsidRPr="00D2405E" w:rsidRDefault="006D72D1" w:rsidP="006D72D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Удалить скрытое объявление</w:t>
            </w:r>
          </w:p>
        </w:tc>
        <w:tc>
          <w:tcPr>
            <w:tcW w:w="5064" w:type="dxa"/>
            <w:shd w:val="clear" w:color="auto" w:fill="auto"/>
          </w:tcPr>
          <w:p w14:paraId="2C9F8F6B" w14:textId="0D6DECAF" w:rsidR="006D72D1" w:rsidRPr="00D2405E" w:rsidRDefault="006D72D1" w:rsidP="006D72D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удалить свое скрытое объявление</w:t>
            </w:r>
          </w:p>
        </w:tc>
      </w:tr>
    </w:tbl>
    <w:p w14:paraId="409D0BDF" w14:textId="77777777" w:rsidR="006D72D1" w:rsidRPr="00D2405E" w:rsidRDefault="006D72D1" w:rsidP="006D72D1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63DD53F6" w14:textId="77777777" w:rsidR="006D72D1" w:rsidRPr="00D2405E" w:rsidRDefault="006D72D1" w:rsidP="006D72D1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3CEAE673" w14:textId="11CF2AC8" w:rsidR="006D72D1" w:rsidRPr="00D2405E" w:rsidRDefault="006D72D1" w:rsidP="006D72D1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Сотрудник может удалить любое объявление из списка скрытых объявлений. Удаленное таким образом объявление пропадает из списка скрытых объявлений.</w:t>
      </w:r>
    </w:p>
    <w:p w14:paraId="0AA3E9C7" w14:textId="7C0E9D14" w:rsidR="00477A24" w:rsidRPr="00D2405E" w:rsidRDefault="00477A24" w:rsidP="00477A24">
      <w:pPr>
        <w:pStyle w:val="2"/>
        <w:spacing w:before="240"/>
        <w:rPr>
          <w:lang w:val="ru-RU"/>
        </w:rPr>
      </w:pPr>
      <w:bookmarkStart w:id="106" w:name="_Toc146820804"/>
      <w:bookmarkStart w:id="107" w:name="_Toc149778998"/>
      <w:r w:rsidRPr="00D2405E">
        <w:rPr>
          <w:lang w:val="ru-RU"/>
        </w:rPr>
        <w:t>E-1.</w:t>
      </w:r>
      <w:r w:rsidR="00416EED" w:rsidRPr="00D2405E">
        <w:rPr>
          <w:lang w:val="ru-RU"/>
        </w:rPr>
        <w:t>7</w:t>
      </w:r>
      <w:r w:rsidRPr="00D2405E">
        <w:rPr>
          <w:lang w:val="ru-RU"/>
        </w:rPr>
        <w:t>. Управление отложенными объявлениями</w:t>
      </w:r>
      <w:bookmarkEnd w:id="106"/>
      <w:bookmarkEnd w:id="10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28"/>
        <w:gridCol w:w="1912"/>
        <w:gridCol w:w="5064"/>
      </w:tblGrid>
      <w:tr w:rsidR="00477A24" w:rsidRPr="00A6741D" w14:paraId="30719DBD" w14:textId="77777777" w:rsidTr="00595B7C">
        <w:tc>
          <w:tcPr>
            <w:tcW w:w="846" w:type="dxa"/>
            <w:shd w:val="clear" w:color="auto" w:fill="auto"/>
          </w:tcPr>
          <w:p w14:paraId="4D4C29A5" w14:textId="565A5F28" w:rsidR="00477A24" w:rsidRPr="00D2405E" w:rsidRDefault="00477A24" w:rsidP="00477A24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E-1.7</w:t>
            </w:r>
          </w:p>
        </w:tc>
        <w:tc>
          <w:tcPr>
            <w:tcW w:w="1528" w:type="dxa"/>
            <w:shd w:val="clear" w:color="auto" w:fill="auto"/>
          </w:tcPr>
          <w:p w14:paraId="7DE67B2D" w14:textId="238E1803" w:rsidR="00477A24" w:rsidRPr="00D2405E" w:rsidRDefault="00477A24" w:rsidP="00477A2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0E105E31" w14:textId="20CFC492" w:rsidR="00477A24" w:rsidRPr="00D2405E" w:rsidRDefault="00477A24" w:rsidP="00477A2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отложенными объявлениями</w:t>
            </w:r>
          </w:p>
        </w:tc>
        <w:tc>
          <w:tcPr>
            <w:tcW w:w="5064" w:type="dxa"/>
            <w:shd w:val="clear" w:color="auto" w:fill="auto"/>
          </w:tcPr>
          <w:p w14:paraId="24FA468F" w14:textId="7B43C435" w:rsidR="00477A24" w:rsidRPr="00D2405E" w:rsidRDefault="00477A24" w:rsidP="00477A2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управлять своими отложенными объявлениями</w:t>
            </w:r>
          </w:p>
        </w:tc>
      </w:tr>
    </w:tbl>
    <w:p w14:paraId="11BD2192" w14:textId="77777777" w:rsidR="00477A24" w:rsidRPr="00D2405E" w:rsidRDefault="00477A24" w:rsidP="00477A24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1FBDA393" w14:textId="77777777" w:rsidR="00477A24" w:rsidRPr="00D2405E" w:rsidRDefault="00477A24" w:rsidP="00477A24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49390775" w14:textId="3C54B6B7" w:rsidR="00477A24" w:rsidRPr="00D2405E" w:rsidRDefault="00477A24" w:rsidP="00477A2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Сотрудник может управлять своими объявлениями с активным режимом отложенной публикации. </w:t>
      </w:r>
    </w:p>
    <w:p w14:paraId="18F26106" w14:textId="505D9F67" w:rsidR="00477A24" w:rsidRPr="00D2405E" w:rsidRDefault="00477A24" w:rsidP="00477A2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Список доступных действий:</w:t>
      </w:r>
    </w:p>
    <w:p w14:paraId="32B90EBB" w14:textId="28EC864D" w:rsidR="00477A24" w:rsidRPr="00D2405E" w:rsidRDefault="00477A24" w:rsidP="005C42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426"/>
        <w:jc w:val="both"/>
        <w:rPr>
          <w:lang w:val="ru-RU"/>
        </w:rPr>
      </w:pPr>
      <w:r w:rsidRPr="00D2405E">
        <w:rPr>
          <w:lang w:val="ru-RU"/>
        </w:rPr>
        <w:t>просмотреть список отложенных объявлений;</w:t>
      </w:r>
    </w:p>
    <w:p w14:paraId="14E90BD2" w14:textId="5CB43754" w:rsidR="00477A24" w:rsidRPr="00D2405E" w:rsidRDefault="00477A24" w:rsidP="005C42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426"/>
        <w:jc w:val="both"/>
        <w:rPr>
          <w:lang w:val="ru-RU"/>
        </w:rPr>
      </w:pPr>
      <w:r w:rsidRPr="00D2405E">
        <w:rPr>
          <w:lang w:val="ru-RU"/>
        </w:rPr>
        <w:t>сразу опубликовать отложенное объявление;</w:t>
      </w:r>
    </w:p>
    <w:p w14:paraId="39767498" w14:textId="09FC31A4" w:rsidR="00477A24" w:rsidRPr="00D2405E" w:rsidRDefault="00477A24" w:rsidP="005C42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426"/>
        <w:jc w:val="both"/>
        <w:rPr>
          <w:lang w:val="ru-RU"/>
        </w:rPr>
      </w:pPr>
      <w:r w:rsidRPr="00D2405E">
        <w:rPr>
          <w:lang w:val="ru-RU"/>
        </w:rPr>
        <w:lastRenderedPageBreak/>
        <w:t>редактировать отложенное объявление</w:t>
      </w:r>
      <w:r w:rsidR="0056365F" w:rsidRPr="00D2405E">
        <w:rPr>
          <w:lang w:val="ru-RU"/>
        </w:rPr>
        <w:t>;</w:t>
      </w:r>
    </w:p>
    <w:p w14:paraId="2B091C86" w14:textId="6643BAA7" w:rsidR="0056365F" w:rsidRPr="00D2405E" w:rsidRDefault="0056365F" w:rsidP="005C42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426"/>
        <w:jc w:val="both"/>
        <w:rPr>
          <w:lang w:val="ru-RU"/>
        </w:rPr>
      </w:pPr>
      <w:r w:rsidRPr="00D2405E">
        <w:rPr>
          <w:lang w:val="ru-RU"/>
        </w:rPr>
        <w:t>удалить отложенное объявление.</w:t>
      </w:r>
    </w:p>
    <w:p w14:paraId="340D2A79" w14:textId="7707C5E4" w:rsidR="00E92D3C" w:rsidRPr="00D2405E" w:rsidRDefault="00E92D3C" w:rsidP="00E92D3C">
      <w:pPr>
        <w:pStyle w:val="2"/>
        <w:spacing w:before="240"/>
        <w:rPr>
          <w:lang w:val="ru-RU"/>
        </w:rPr>
      </w:pPr>
      <w:bookmarkStart w:id="108" w:name="_Toc146820805"/>
      <w:bookmarkStart w:id="109" w:name="_Toc149778999"/>
      <w:r w:rsidRPr="00D2405E">
        <w:rPr>
          <w:lang w:val="ru-RU"/>
        </w:rPr>
        <w:t>E-1.7.1. Просмотреть список отложенных объявлений</w:t>
      </w:r>
      <w:bookmarkEnd w:id="108"/>
      <w:bookmarkEnd w:id="10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28"/>
        <w:gridCol w:w="1912"/>
        <w:gridCol w:w="5064"/>
      </w:tblGrid>
      <w:tr w:rsidR="00E92D3C" w:rsidRPr="00A6741D" w14:paraId="08CCE66F" w14:textId="77777777" w:rsidTr="00595B7C">
        <w:tc>
          <w:tcPr>
            <w:tcW w:w="846" w:type="dxa"/>
            <w:shd w:val="clear" w:color="auto" w:fill="auto"/>
          </w:tcPr>
          <w:p w14:paraId="782330AE" w14:textId="6265BE6C" w:rsidR="00E92D3C" w:rsidRPr="00D2405E" w:rsidRDefault="00E92D3C" w:rsidP="00E92D3C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E-1.7.1</w:t>
            </w:r>
          </w:p>
        </w:tc>
        <w:tc>
          <w:tcPr>
            <w:tcW w:w="1528" w:type="dxa"/>
            <w:shd w:val="clear" w:color="auto" w:fill="auto"/>
          </w:tcPr>
          <w:p w14:paraId="790F8369" w14:textId="67648331" w:rsidR="00E92D3C" w:rsidRPr="00D2405E" w:rsidRDefault="00E92D3C" w:rsidP="00E92D3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63314B41" w14:textId="10D60815" w:rsidR="00E92D3C" w:rsidRPr="00D2405E" w:rsidRDefault="00E92D3C" w:rsidP="00E92D3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Просмотреть список отложенных объявлений</w:t>
            </w:r>
          </w:p>
        </w:tc>
        <w:tc>
          <w:tcPr>
            <w:tcW w:w="5064" w:type="dxa"/>
            <w:shd w:val="clear" w:color="auto" w:fill="auto"/>
          </w:tcPr>
          <w:p w14:paraId="7520DD0B" w14:textId="7C36CEE9" w:rsidR="00E92D3C" w:rsidRPr="00D2405E" w:rsidRDefault="00E92D3C" w:rsidP="00E92D3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просмотреть список своих отложенных объявлений</w:t>
            </w:r>
          </w:p>
        </w:tc>
      </w:tr>
    </w:tbl>
    <w:p w14:paraId="37B0F87B" w14:textId="77777777" w:rsidR="00E92D3C" w:rsidRPr="00D2405E" w:rsidRDefault="00E92D3C" w:rsidP="00E92D3C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1B395D74" w14:textId="77777777" w:rsidR="00E92D3C" w:rsidRPr="00D2405E" w:rsidRDefault="00E92D3C" w:rsidP="00E92D3C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25F84948" w14:textId="5CBD6B0E" w:rsidR="00E92D3C" w:rsidRPr="00D2405E" w:rsidRDefault="00E92D3C" w:rsidP="00E92D3C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Сотрудник может просмотреть список отложенных объявлений, автором которых является.</w:t>
      </w:r>
    </w:p>
    <w:p w14:paraId="326CC805" w14:textId="13ADAB47" w:rsidR="00794935" w:rsidRPr="00D2405E" w:rsidRDefault="00794935" w:rsidP="00E92D3C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Объявление исключается из списка в следующих случаях:</w:t>
      </w:r>
    </w:p>
    <w:p w14:paraId="08906BC8" w14:textId="5DC945FA" w:rsidR="00794935" w:rsidRPr="00D2405E" w:rsidRDefault="00794935" w:rsidP="00794935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426"/>
        <w:jc w:val="both"/>
        <w:rPr>
          <w:lang w:val="ru-RU"/>
        </w:rPr>
      </w:pPr>
      <w:r w:rsidRPr="00D2405E">
        <w:rPr>
          <w:lang w:val="ru-RU"/>
        </w:rPr>
        <w:t>публикация объявления по наступлении срока публикации;</w:t>
      </w:r>
    </w:p>
    <w:p w14:paraId="0D8E73CC" w14:textId="5F61C961" w:rsidR="00794935" w:rsidRPr="00D2405E" w:rsidRDefault="00794935" w:rsidP="00794935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426"/>
        <w:jc w:val="both"/>
        <w:rPr>
          <w:lang w:val="ru-RU"/>
        </w:rPr>
      </w:pPr>
      <w:r w:rsidRPr="00D2405E">
        <w:rPr>
          <w:lang w:val="ru-RU"/>
        </w:rPr>
        <w:t>публикация объявления по требованию автора;</w:t>
      </w:r>
    </w:p>
    <w:p w14:paraId="45777DCE" w14:textId="2620E1DF" w:rsidR="00794935" w:rsidRPr="00D2405E" w:rsidRDefault="00794935" w:rsidP="00794935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426"/>
        <w:jc w:val="both"/>
        <w:rPr>
          <w:lang w:val="ru-RU"/>
        </w:rPr>
      </w:pPr>
      <w:r w:rsidRPr="00D2405E">
        <w:rPr>
          <w:lang w:val="ru-RU"/>
        </w:rPr>
        <w:t>удаление отложенного объявления.</w:t>
      </w:r>
    </w:p>
    <w:p w14:paraId="715413E6" w14:textId="5AE8A8FB" w:rsidR="009C1F6A" w:rsidRPr="00D2405E" w:rsidRDefault="009C1F6A" w:rsidP="009C1F6A">
      <w:pPr>
        <w:pStyle w:val="2"/>
        <w:spacing w:before="240"/>
        <w:rPr>
          <w:lang w:val="ru-RU"/>
        </w:rPr>
      </w:pPr>
      <w:bookmarkStart w:id="110" w:name="_Toc146820806"/>
      <w:bookmarkStart w:id="111" w:name="_Toc149779000"/>
      <w:r w:rsidRPr="00D2405E">
        <w:rPr>
          <w:lang w:val="ru-RU"/>
        </w:rPr>
        <w:t>E-1.7.2. Сразу опубликовать отложенное объявление</w:t>
      </w:r>
      <w:bookmarkEnd w:id="110"/>
      <w:bookmarkEnd w:id="11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28"/>
        <w:gridCol w:w="1912"/>
        <w:gridCol w:w="5064"/>
      </w:tblGrid>
      <w:tr w:rsidR="009C1F6A" w:rsidRPr="00A6741D" w14:paraId="2AEA866E" w14:textId="77777777" w:rsidTr="00595B7C">
        <w:tc>
          <w:tcPr>
            <w:tcW w:w="846" w:type="dxa"/>
            <w:shd w:val="clear" w:color="auto" w:fill="auto"/>
          </w:tcPr>
          <w:p w14:paraId="418C61FB" w14:textId="35D406A0" w:rsidR="009C1F6A" w:rsidRPr="00D2405E" w:rsidRDefault="009C1F6A" w:rsidP="009C1F6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E-1.7.2</w:t>
            </w:r>
          </w:p>
        </w:tc>
        <w:tc>
          <w:tcPr>
            <w:tcW w:w="1528" w:type="dxa"/>
            <w:shd w:val="clear" w:color="auto" w:fill="auto"/>
          </w:tcPr>
          <w:p w14:paraId="4197A4BD" w14:textId="309542E7" w:rsidR="009C1F6A" w:rsidRPr="00D2405E" w:rsidRDefault="009C1F6A" w:rsidP="009C1F6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7197B63B" w14:textId="17CCC164" w:rsidR="009C1F6A" w:rsidRPr="00D2405E" w:rsidRDefault="009C1F6A" w:rsidP="009C1F6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Сразу опубликовать отложенное объявление</w:t>
            </w:r>
          </w:p>
        </w:tc>
        <w:tc>
          <w:tcPr>
            <w:tcW w:w="5064" w:type="dxa"/>
            <w:shd w:val="clear" w:color="auto" w:fill="auto"/>
          </w:tcPr>
          <w:p w14:paraId="6436F1E3" w14:textId="69C828C1" w:rsidR="009C1F6A" w:rsidRPr="00D2405E" w:rsidRDefault="009C1F6A" w:rsidP="009C1F6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имеет возможность сразу опубликовать отложенное объявление, автором которого является</w:t>
            </w:r>
          </w:p>
        </w:tc>
      </w:tr>
    </w:tbl>
    <w:p w14:paraId="0233F232" w14:textId="77777777" w:rsidR="009C1F6A" w:rsidRPr="00D2405E" w:rsidRDefault="009C1F6A" w:rsidP="009C1F6A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1DDF1F8A" w14:textId="77777777" w:rsidR="009C1F6A" w:rsidRPr="00D2405E" w:rsidRDefault="009C1F6A" w:rsidP="009C1F6A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44903235" w14:textId="77777777" w:rsidR="0014673C" w:rsidRPr="00D2405E" w:rsidRDefault="009C1F6A" w:rsidP="009C1F6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Сотрудник может сразу опубликовать любое объявление из списка отложенных объявлений, не дожидаясь указанного в объявлении момента публикации и не изменяя срок его публикации. </w:t>
      </w:r>
    </w:p>
    <w:p w14:paraId="3B12EDF5" w14:textId="42B21303" w:rsidR="009C1F6A" w:rsidRPr="00D2405E" w:rsidRDefault="009C1F6A" w:rsidP="009C1F6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Опубликованное таким образом объявление сразу исключается из списка отложенных публикаций.</w:t>
      </w:r>
    </w:p>
    <w:p w14:paraId="235A45F7" w14:textId="3A43E7FA" w:rsidR="00CA4B94" w:rsidRPr="00D2405E" w:rsidRDefault="00CA4B94" w:rsidP="00CA4B94">
      <w:pPr>
        <w:pStyle w:val="2"/>
        <w:spacing w:before="240"/>
        <w:rPr>
          <w:lang w:val="ru-RU"/>
        </w:rPr>
      </w:pPr>
      <w:bookmarkStart w:id="112" w:name="_Toc146820807"/>
      <w:bookmarkStart w:id="113" w:name="_Toc149779001"/>
      <w:r w:rsidRPr="00D2405E">
        <w:rPr>
          <w:lang w:val="ru-RU"/>
        </w:rPr>
        <w:t>E-1.7.</w:t>
      </w:r>
      <w:r w:rsidR="00893859" w:rsidRPr="00D2405E">
        <w:rPr>
          <w:lang w:val="ru-RU"/>
        </w:rPr>
        <w:t>3</w:t>
      </w:r>
      <w:r w:rsidRPr="00D2405E">
        <w:rPr>
          <w:lang w:val="ru-RU"/>
        </w:rPr>
        <w:t>. Редактировать отложенное объявление</w:t>
      </w:r>
      <w:bookmarkEnd w:id="112"/>
      <w:bookmarkEnd w:id="11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28"/>
        <w:gridCol w:w="1912"/>
        <w:gridCol w:w="5064"/>
      </w:tblGrid>
      <w:tr w:rsidR="00CA4B94" w:rsidRPr="00A6741D" w14:paraId="7E5D0E77" w14:textId="77777777" w:rsidTr="00595B7C">
        <w:tc>
          <w:tcPr>
            <w:tcW w:w="846" w:type="dxa"/>
            <w:shd w:val="clear" w:color="auto" w:fill="auto"/>
          </w:tcPr>
          <w:p w14:paraId="593AE760" w14:textId="0ED139B4" w:rsidR="00CA4B94" w:rsidRPr="00D2405E" w:rsidRDefault="00CA4B94" w:rsidP="00CA4B94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E-1.7.</w:t>
            </w:r>
            <w:r w:rsidRPr="00D2405E">
              <w:rPr>
                <w:lang w:val="ru-RU"/>
              </w:rPr>
              <w:t>3</w:t>
            </w:r>
          </w:p>
        </w:tc>
        <w:tc>
          <w:tcPr>
            <w:tcW w:w="1528" w:type="dxa"/>
            <w:shd w:val="clear" w:color="auto" w:fill="auto"/>
          </w:tcPr>
          <w:p w14:paraId="43CB3520" w14:textId="7CF03984" w:rsidR="00CA4B94" w:rsidRPr="00D2405E" w:rsidRDefault="00CA4B94" w:rsidP="00CA4B9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65C1F200" w14:textId="27E64129" w:rsidR="00CA4B94" w:rsidRPr="00D2405E" w:rsidRDefault="00CA4B94" w:rsidP="00CA4B9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Редактировать </w:t>
            </w:r>
            <w:r w:rsidR="00DF36AA" w:rsidRPr="00D2405E">
              <w:rPr>
                <w:lang w:val="ru-RU"/>
              </w:rPr>
              <w:t xml:space="preserve">отложенное </w:t>
            </w:r>
            <w:r w:rsidRPr="00D2405E">
              <w:rPr>
                <w:lang w:val="ru-RU"/>
              </w:rPr>
              <w:t>объявление</w:t>
            </w:r>
          </w:p>
        </w:tc>
        <w:tc>
          <w:tcPr>
            <w:tcW w:w="5064" w:type="dxa"/>
            <w:shd w:val="clear" w:color="auto" w:fill="auto"/>
          </w:tcPr>
          <w:p w14:paraId="5C6DE0FC" w14:textId="32F4867B" w:rsidR="00CA4B94" w:rsidRPr="00D2405E" w:rsidRDefault="00CA4B94" w:rsidP="00CA4B9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Сотрудник может редактировать </w:t>
            </w:r>
            <w:r w:rsidR="00DF36AA" w:rsidRPr="00D2405E">
              <w:rPr>
                <w:lang w:val="ru-RU"/>
              </w:rPr>
              <w:t>отложенное</w:t>
            </w:r>
            <w:r w:rsidRPr="00D2405E">
              <w:rPr>
                <w:lang w:val="ru-RU"/>
              </w:rPr>
              <w:t xml:space="preserve"> объявление, автором которого является</w:t>
            </w:r>
          </w:p>
        </w:tc>
      </w:tr>
    </w:tbl>
    <w:p w14:paraId="5300F326" w14:textId="77777777" w:rsidR="00CA4B94" w:rsidRPr="00D2405E" w:rsidRDefault="00CA4B94" w:rsidP="00CA4B94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667CE5D3" w14:textId="77777777" w:rsidR="00CA4B94" w:rsidRPr="00D2405E" w:rsidRDefault="00CA4B94" w:rsidP="00CA4B94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3B6FD589" w14:textId="594392B9" w:rsidR="00794935" w:rsidRPr="00D2405E" w:rsidRDefault="00794935" w:rsidP="00CA4B9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Сотрудник может редактировать любое объявление из списка отложенных.</w:t>
      </w:r>
      <w:r w:rsidR="00484FC6" w:rsidRPr="00D2405E">
        <w:rPr>
          <w:lang w:val="ru-RU"/>
        </w:rPr>
        <w:t xml:space="preserve"> Редактирование отложенного объявления сводится к редактированию любого объявления.</w:t>
      </w:r>
    </w:p>
    <w:p w14:paraId="65C62368" w14:textId="1CF42EFF" w:rsidR="001E45A3" w:rsidRPr="00D2405E" w:rsidRDefault="001E45A3" w:rsidP="001E45A3">
      <w:pPr>
        <w:pStyle w:val="2"/>
        <w:spacing w:before="240"/>
        <w:rPr>
          <w:lang w:val="ru-RU"/>
        </w:rPr>
      </w:pPr>
      <w:bookmarkStart w:id="114" w:name="_Toc146820808"/>
      <w:bookmarkStart w:id="115" w:name="_Toc149779002"/>
      <w:r w:rsidRPr="00D2405E">
        <w:rPr>
          <w:lang w:val="ru-RU"/>
        </w:rPr>
        <w:t>E-1.7.4. Редактировать отложенное объявление</w:t>
      </w:r>
      <w:bookmarkEnd w:id="114"/>
      <w:bookmarkEnd w:id="11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28"/>
        <w:gridCol w:w="1912"/>
        <w:gridCol w:w="5064"/>
      </w:tblGrid>
      <w:tr w:rsidR="001E45A3" w:rsidRPr="00A6741D" w14:paraId="6260029C" w14:textId="77777777" w:rsidTr="00595B7C">
        <w:tc>
          <w:tcPr>
            <w:tcW w:w="846" w:type="dxa"/>
            <w:shd w:val="clear" w:color="auto" w:fill="auto"/>
          </w:tcPr>
          <w:p w14:paraId="7D494C3B" w14:textId="61337099" w:rsidR="001E45A3" w:rsidRPr="00D2405E" w:rsidRDefault="001E45A3" w:rsidP="00595B7C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E-1.7.</w:t>
            </w:r>
            <w:r w:rsidRPr="00D2405E">
              <w:rPr>
                <w:lang w:val="ru-RU"/>
              </w:rPr>
              <w:t>4</w:t>
            </w:r>
          </w:p>
        </w:tc>
        <w:tc>
          <w:tcPr>
            <w:tcW w:w="1528" w:type="dxa"/>
            <w:shd w:val="clear" w:color="auto" w:fill="auto"/>
          </w:tcPr>
          <w:p w14:paraId="7FFE7282" w14:textId="77777777" w:rsidR="001E45A3" w:rsidRPr="00D2405E" w:rsidRDefault="001E45A3" w:rsidP="00595B7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5F7BE7D3" w14:textId="6E8254F2" w:rsidR="001E45A3" w:rsidRPr="00D2405E" w:rsidRDefault="001E45A3" w:rsidP="00595B7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Удалить отложенное объявление</w:t>
            </w:r>
          </w:p>
        </w:tc>
        <w:tc>
          <w:tcPr>
            <w:tcW w:w="5064" w:type="dxa"/>
            <w:shd w:val="clear" w:color="auto" w:fill="auto"/>
          </w:tcPr>
          <w:p w14:paraId="2F797A92" w14:textId="48D3C4C4" w:rsidR="001E45A3" w:rsidRPr="00D2405E" w:rsidRDefault="001E45A3" w:rsidP="00595B7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удалить отложенное объявление, автором которого является</w:t>
            </w:r>
          </w:p>
        </w:tc>
      </w:tr>
    </w:tbl>
    <w:p w14:paraId="18511721" w14:textId="77777777" w:rsidR="001E45A3" w:rsidRPr="00D2405E" w:rsidRDefault="001E45A3" w:rsidP="001E45A3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79F11B83" w14:textId="77777777" w:rsidR="001E45A3" w:rsidRPr="00D2405E" w:rsidRDefault="001E45A3" w:rsidP="001E45A3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10609F26" w14:textId="6A3CE372" w:rsidR="001E45A3" w:rsidRPr="00D2405E" w:rsidRDefault="001E45A3" w:rsidP="00CA4B9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Сотрудник может удалить любое объявление из списка отложенных. Удаление отложенного объявления сводится к </w:t>
      </w:r>
      <w:r w:rsidR="00452EDE" w:rsidRPr="00D2405E">
        <w:rPr>
          <w:lang w:val="ru-RU"/>
        </w:rPr>
        <w:t>удалению</w:t>
      </w:r>
      <w:r w:rsidRPr="00D2405E">
        <w:rPr>
          <w:lang w:val="ru-RU"/>
        </w:rPr>
        <w:t xml:space="preserve"> любого объявления.</w:t>
      </w:r>
    </w:p>
    <w:p w14:paraId="3CEE6FFF" w14:textId="4AB825F2" w:rsidR="009B667A" w:rsidRPr="00D2405E" w:rsidRDefault="009B667A" w:rsidP="00CA4B9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lastRenderedPageBreak/>
        <w:t>Удаленное таким образом объявление исключается из списка отложенных объявлений.</w:t>
      </w:r>
    </w:p>
    <w:p w14:paraId="48CE6C82" w14:textId="77777777" w:rsidR="00D14696" w:rsidRPr="00D2405E" w:rsidRDefault="00D14696" w:rsidP="00D14696">
      <w:pPr>
        <w:pStyle w:val="2"/>
        <w:spacing w:before="240"/>
        <w:rPr>
          <w:lang w:val="ru-RU"/>
        </w:rPr>
      </w:pPr>
      <w:bookmarkStart w:id="116" w:name="_Toc146820809"/>
      <w:bookmarkStart w:id="117" w:name="_Toc149779003"/>
      <w:r w:rsidRPr="00D2405E">
        <w:rPr>
          <w:lang w:val="ru-RU"/>
        </w:rPr>
        <w:t>E-2. Управление опросами</w:t>
      </w:r>
      <w:bookmarkEnd w:id="11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1"/>
        <w:gridCol w:w="1823"/>
        <w:gridCol w:w="1912"/>
        <w:gridCol w:w="5064"/>
      </w:tblGrid>
      <w:tr w:rsidR="00D14696" w:rsidRPr="00D2405E" w14:paraId="6FCF2763" w14:textId="77777777" w:rsidTr="0056764A">
        <w:tc>
          <w:tcPr>
            <w:tcW w:w="551" w:type="dxa"/>
            <w:shd w:val="clear" w:color="auto" w:fill="auto"/>
          </w:tcPr>
          <w:p w14:paraId="32259B2F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E-2</w:t>
            </w:r>
          </w:p>
        </w:tc>
        <w:tc>
          <w:tcPr>
            <w:tcW w:w="1823" w:type="dxa"/>
            <w:shd w:val="clear" w:color="auto" w:fill="auto"/>
          </w:tcPr>
          <w:p w14:paraId="67BF1963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293DD776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опросами</w:t>
            </w:r>
          </w:p>
        </w:tc>
        <w:tc>
          <w:tcPr>
            <w:tcW w:w="5064" w:type="dxa"/>
            <w:shd w:val="clear" w:color="auto" w:fill="auto"/>
          </w:tcPr>
          <w:p w14:paraId="447FA44E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управлять опросами</w:t>
            </w:r>
          </w:p>
        </w:tc>
      </w:tr>
    </w:tbl>
    <w:p w14:paraId="7927061C" w14:textId="77777777" w:rsidR="00D14696" w:rsidRPr="00D2405E" w:rsidRDefault="00D14696" w:rsidP="00D14696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692257D5" w14:textId="77777777" w:rsidR="00D14696" w:rsidRPr="00D2405E" w:rsidRDefault="00D14696" w:rsidP="00D14696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6590635D" w14:textId="77777777" w:rsidR="00D14696" w:rsidRPr="00D2405E" w:rsidRDefault="00D14696" w:rsidP="00D146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Сотрудник может управлять опросами на доске объявлений.</w:t>
      </w:r>
    </w:p>
    <w:p w14:paraId="6F40D095" w14:textId="77777777" w:rsidR="00D14696" w:rsidRPr="00D2405E" w:rsidRDefault="00D14696" w:rsidP="00D146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Управление предполагает следующий набор активностей:</w:t>
      </w:r>
    </w:p>
    <w:p w14:paraId="248ED041" w14:textId="77777777" w:rsidR="00D14696" w:rsidRPr="00D2405E" w:rsidRDefault="00D14696" w:rsidP="00D14696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>закрыть свой опрос;</w:t>
      </w:r>
    </w:p>
    <w:p w14:paraId="15D8054A" w14:textId="77777777" w:rsidR="00D14696" w:rsidRPr="00D2405E" w:rsidRDefault="00D14696" w:rsidP="00D14696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>выгрузить результаты опроса.</w:t>
      </w:r>
    </w:p>
    <w:p w14:paraId="1B4F99CA" w14:textId="77777777" w:rsidR="00D14696" w:rsidRPr="00D2405E" w:rsidRDefault="00D14696" w:rsidP="00D14696">
      <w:pPr>
        <w:pStyle w:val="2"/>
        <w:spacing w:before="240"/>
        <w:rPr>
          <w:lang w:val="ru-RU"/>
        </w:rPr>
      </w:pPr>
      <w:bookmarkStart w:id="118" w:name="_Toc146820794"/>
      <w:bookmarkStart w:id="119" w:name="_Toc149779004"/>
      <w:r w:rsidRPr="00D2405E">
        <w:rPr>
          <w:lang w:val="ru-RU"/>
        </w:rPr>
        <w:t>E-2.1. Собрать результаты опроса</w:t>
      </w:r>
      <w:bookmarkEnd w:id="118"/>
      <w:bookmarkEnd w:id="11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D14696" w:rsidRPr="00A6741D" w14:paraId="204ADC25" w14:textId="77777777" w:rsidTr="0056764A">
        <w:tc>
          <w:tcPr>
            <w:tcW w:w="704" w:type="dxa"/>
            <w:shd w:val="clear" w:color="auto" w:fill="auto"/>
          </w:tcPr>
          <w:p w14:paraId="57CB8CCF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E-2</w:t>
            </w:r>
            <w:r w:rsidRPr="00D2405E">
              <w:t>.1</w:t>
            </w:r>
          </w:p>
        </w:tc>
        <w:tc>
          <w:tcPr>
            <w:tcW w:w="1670" w:type="dxa"/>
            <w:shd w:val="clear" w:color="auto" w:fill="auto"/>
          </w:tcPr>
          <w:p w14:paraId="36E5C468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27AC9024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Собрать результаты опроса</w:t>
            </w:r>
          </w:p>
        </w:tc>
        <w:tc>
          <w:tcPr>
            <w:tcW w:w="5064" w:type="dxa"/>
            <w:shd w:val="clear" w:color="auto" w:fill="auto"/>
          </w:tcPr>
          <w:p w14:paraId="22227E0F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собрать результаты любого опроса, автором которого является</w:t>
            </w:r>
          </w:p>
        </w:tc>
      </w:tr>
    </w:tbl>
    <w:p w14:paraId="72EC30FC" w14:textId="77777777" w:rsidR="00D14696" w:rsidRPr="00D2405E" w:rsidRDefault="00D14696" w:rsidP="00D14696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6A202091" w14:textId="77777777" w:rsidR="00D14696" w:rsidRPr="00D2405E" w:rsidRDefault="00D14696" w:rsidP="00D14696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6D8E3F9A" w14:textId="77777777" w:rsidR="00D14696" w:rsidRPr="00D2405E" w:rsidRDefault="00D14696" w:rsidP="00D146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Сотрудник может собрать статистику каждого из созданных им опросов.</w:t>
      </w:r>
    </w:p>
    <w:p w14:paraId="052AEA7D" w14:textId="77777777" w:rsidR="00D14696" w:rsidRPr="00D2405E" w:rsidRDefault="00D14696" w:rsidP="00D146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В статистику открытых опросов входят: </w:t>
      </w:r>
    </w:p>
    <w:p w14:paraId="5A72747B" w14:textId="77777777" w:rsidR="00D14696" w:rsidRPr="00D2405E" w:rsidRDefault="00D14696" w:rsidP="00D14696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общее количество проголосовавших пользователей;</w:t>
      </w:r>
    </w:p>
    <w:p w14:paraId="73EB7FED" w14:textId="77777777" w:rsidR="00D14696" w:rsidRPr="00D2405E" w:rsidRDefault="00D14696" w:rsidP="00D14696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процент и количество проголосовавших за каждый вариант ответа пользователей;</w:t>
      </w:r>
    </w:p>
    <w:p w14:paraId="2C97A0DC" w14:textId="77777777" w:rsidR="00D14696" w:rsidRPr="00D2405E" w:rsidRDefault="00D14696" w:rsidP="00D14696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список и количество проголосовавших за каждый вариант ответа пользователей.</w:t>
      </w:r>
    </w:p>
    <w:p w14:paraId="5002D1D7" w14:textId="77777777" w:rsidR="00D14696" w:rsidRPr="00D2405E" w:rsidRDefault="00D14696" w:rsidP="00D146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В статистику анонимных опросов входят: </w:t>
      </w:r>
    </w:p>
    <w:p w14:paraId="17390E9B" w14:textId="77777777" w:rsidR="00D14696" w:rsidRPr="00D2405E" w:rsidRDefault="00D14696" w:rsidP="00D14696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общее количество проголосовавших пользователей;</w:t>
      </w:r>
    </w:p>
    <w:p w14:paraId="02F22090" w14:textId="77777777" w:rsidR="00D14696" w:rsidRPr="00D2405E" w:rsidRDefault="00D14696" w:rsidP="00D14696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процент и количество проголосовавших за каждый вариант ответа пользователей.</w:t>
      </w:r>
    </w:p>
    <w:p w14:paraId="1DD7D608" w14:textId="77777777" w:rsidR="00D14696" w:rsidRPr="00D2405E" w:rsidRDefault="00D14696" w:rsidP="00D146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Процент проголосовавших за каждый вариант ответа открытого опроса вычисляется из общего количества проголосовавших в опросе.</w:t>
      </w:r>
    </w:p>
    <w:p w14:paraId="7C3AC0B4" w14:textId="77777777" w:rsidR="00D14696" w:rsidRPr="00D2405E" w:rsidRDefault="00D14696" w:rsidP="00D14696">
      <w:pPr>
        <w:pStyle w:val="2"/>
        <w:spacing w:before="240"/>
        <w:rPr>
          <w:lang w:val="ru-RU"/>
        </w:rPr>
      </w:pPr>
      <w:bookmarkStart w:id="120" w:name="_Toc146820795"/>
      <w:bookmarkStart w:id="121" w:name="_Toc149779005"/>
      <w:r w:rsidRPr="00D2405E">
        <w:rPr>
          <w:lang w:val="ru-RU"/>
        </w:rPr>
        <w:t>E-2.1.1. Выгрузить результаты опроса</w:t>
      </w:r>
      <w:bookmarkEnd w:id="120"/>
      <w:bookmarkEnd w:id="12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85"/>
        <w:gridCol w:w="1903"/>
        <w:gridCol w:w="5016"/>
      </w:tblGrid>
      <w:tr w:rsidR="00D14696" w:rsidRPr="00A6741D" w14:paraId="586DE6BD" w14:textId="77777777" w:rsidTr="0056764A">
        <w:tc>
          <w:tcPr>
            <w:tcW w:w="846" w:type="dxa"/>
            <w:shd w:val="clear" w:color="auto" w:fill="auto"/>
          </w:tcPr>
          <w:p w14:paraId="74FFBB63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E-2.1.1</w:t>
            </w:r>
          </w:p>
        </w:tc>
        <w:tc>
          <w:tcPr>
            <w:tcW w:w="1585" w:type="dxa"/>
            <w:shd w:val="clear" w:color="auto" w:fill="auto"/>
          </w:tcPr>
          <w:p w14:paraId="11C4CADD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03" w:type="dxa"/>
            <w:shd w:val="clear" w:color="auto" w:fill="auto"/>
          </w:tcPr>
          <w:p w14:paraId="45A74A8A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Выгрузить результаты опроса</w:t>
            </w:r>
          </w:p>
        </w:tc>
        <w:tc>
          <w:tcPr>
            <w:tcW w:w="5016" w:type="dxa"/>
            <w:shd w:val="clear" w:color="auto" w:fill="auto"/>
          </w:tcPr>
          <w:p w14:paraId="3DE36A32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выгрузить результаты опроса в различных форматах</w:t>
            </w:r>
          </w:p>
        </w:tc>
      </w:tr>
    </w:tbl>
    <w:p w14:paraId="0B39D40E" w14:textId="77777777" w:rsidR="00D14696" w:rsidRPr="00D2405E" w:rsidRDefault="00D14696" w:rsidP="00D14696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4488C612" w14:textId="77777777" w:rsidR="00D14696" w:rsidRPr="00D2405E" w:rsidRDefault="00D14696" w:rsidP="00D14696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4E238817" w14:textId="77777777" w:rsidR="00D14696" w:rsidRPr="00D2405E" w:rsidRDefault="00D14696" w:rsidP="00D14696">
      <w:pPr>
        <w:autoSpaceDE w:val="0"/>
        <w:autoSpaceDN w:val="0"/>
        <w:adjustRightInd w:val="0"/>
        <w:spacing w:before="120" w:after="60"/>
        <w:jc w:val="both"/>
        <w:rPr>
          <w:color w:val="000000" w:themeColor="text1"/>
          <w:lang w:val="ru-RU"/>
        </w:rPr>
      </w:pPr>
      <w:r w:rsidRPr="00D2405E">
        <w:rPr>
          <w:color w:val="000000" w:themeColor="text1"/>
          <w:lang w:val="ru-RU"/>
        </w:rPr>
        <w:t>Сотрудник может выгрузить результаты завершенного или закрытого опроса для последующего анализа в следующих форматах:</w:t>
      </w:r>
    </w:p>
    <w:p w14:paraId="4428B53E" w14:textId="77777777" w:rsidR="00D14696" w:rsidRPr="00D2405E" w:rsidRDefault="00D14696" w:rsidP="00D14696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color w:val="000000" w:themeColor="text1"/>
          <w:lang w:val="ru-RU"/>
        </w:rPr>
      </w:pPr>
      <w:proofErr w:type="spellStart"/>
      <w:r w:rsidRPr="00D2405E">
        <w:rPr>
          <w:color w:val="000000" w:themeColor="text1"/>
          <w:lang w:val="ru-RU"/>
        </w:rPr>
        <w:t>excel</w:t>
      </w:r>
      <w:proofErr w:type="spellEnd"/>
      <w:r w:rsidRPr="00D2405E">
        <w:rPr>
          <w:color w:val="000000" w:themeColor="text1"/>
          <w:lang w:val="ru-RU"/>
        </w:rPr>
        <w:t>;</w:t>
      </w:r>
    </w:p>
    <w:p w14:paraId="68BDF206" w14:textId="77777777" w:rsidR="00D14696" w:rsidRPr="00D2405E" w:rsidRDefault="00D14696" w:rsidP="00D14696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color w:val="000000" w:themeColor="text1"/>
          <w:lang w:val="ru-RU"/>
        </w:rPr>
      </w:pPr>
      <w:proofErr w:type="spellStart"/>
      <w:r w:rsidRPr="00D2405E">
        <w:rPr>
          <w:color w:val="000000" w:themeColor="text1"/>
          <w:lang w:val="ru-RU"/>
        </w:rPr>
        <w:t>json</w:t>
      </w:r>
      <w:proofErr w:type="spellEnd"/>
      <w:r w:rsidRPr="00D2405E">
        <w:rPr>
          <w:color w:val="000000" w:themeColor="text1"/>
          <w:lang w:val="ru-RU"/>
        </w:rPr>
        <w:t>;</w:t>
      </w:r>
    </w:p>
    <w:p w14:paraId="59FABC9A" w14:textId="77777777" w:rsidR="00D14696" w:rsidRPr="00D2405E" w:rsidRDefault="00D14696" w:rsidP="00D14696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color w:val="000000" w:themeColor="text1"/>
          <w:lang w:val="ru-RU"/>
        </w:rPr>
      </w:pPr>
      <w:proofErr w:type="spellStart"/>
      <w:r w:rsidRPr="00D2405E">
        <w:rPr>
          <w:color w:val="000000" w:themeColor="text1"/>
          <w:lang w:val="ru-RU"/>
        </w:rPr>
        <w:t>xml</w:t>
      </w:r>
      <w:proofErr w:type="spellEnd"/>
      <w:r w:rsidRPr="00D2405E">
        <w:rPr>
          <w:color w:val="000000" w:themeColor="text1"/>
          <w:lang w:val="ru-RU"/>
        </w:rPr>
        <w:t>;</w:t>
      </w:r>
    </w:p>
    <w:p w14:paraId="0322336B" w14:textId="77777777" w:rsidR="00D14696" w:rsidRPr="00D2405E" w:rsidRDefault="00D14696" w:rsidP="00D14696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color w:val="000000" w:themeColor="text1"/>
          <w:lang w:val="ru-RU"/>
        </w:rPr>
      </w:pPr>
      <w:proofErr w:type="spellStart"/>
      <w:r w:rsidRPr="00D2405E">
        <w:rPr>
          <w:color w:val="000000" w:themeColor="text1"/>
          <w:lang w:val="ru-RU"/>
        </w:rPr>
        <w:t>pdf</w:t>
      </w:r>
      <w:proofErr w:type="spellEnd"/>
      <w:r w:rsidRPr="00D2405E">
        <w:rPr>
          <w:color w:val="000000" w:themeColor="text1"/>
          <w:lang w:val="ru-RU"/>
        </w:rPr>
        <w:t>.</w:t>
      </w:r>
    </w:p>
    <w:p w14:paraId="521B50AF" w14:textId="77777777" w:rsidR="00D14696" w:rsidRPr="00D2405E" w:rsidRDefault="00D14696" w:rsidP="00D14696">
      <w:pPr>
        <w:pStyle w:val="2"/>
        <w:spacing w:before="240"/>
        <w:rPr>
          <w:lang w:val="ru-RU"/>
        </w:rPr>
      </w:pPr>
      <w:bookmarkStart w:id="122" w:name="_Toc146820796"/>
      <w:bookmarkStart w:id="123" w:name="_Toc149779006"/>
      <w:r w:rsidRPr="00D2405E">
        <w:rPr>
          <w:lang w:val="ru-RU"/>
        </w:rPr>
        <w:t>E-2.2. Закрыть опрос</w:t>
      </w:r>
      <w:bookmarkEnd w:id="122"/>
      <w:bookmarkEnd w:id="12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D14696" w:rsidRPr="00D2405E" w14:paraId="6DB831C6" w14:textId="77777777" w:rsidTr="0056764A">
        <w:tc>
          <w:tcPr>
            <w:tcW w:w="704" w:type="dxa"/>
            <w:shd w:val="clear" w:color="auto" w:fill="auto"/>
          </w:tcPr>
          <w:p w14:paraId="7CF327FC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E-2.2</w:t>
            </w:r>
          </w:p>
        </w:tc>
        <w:tc>
          <w:tcPr>
            <w:tcW w:w="1670" w:type="dxa"/>
            <w:shd w:val="clear" w:color="auto" w:fill="auto"/>
          </w:tcPr>
          <w:p w14:paraId="1751DA4C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3A3050E1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Закрыть опрос</w:t>
            </w:r>
          </w:p>
        </w:tc>
        <w:tc>
          <w:tcPr>
            <w:tcW w:w="5064" w:type="dxa"/>
            <w:shd w:val="clear" w:color="auto" w:fill="auto"/>
          </w:tcPr>
          <w:p w14:paraId="6A9B9536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закрыть опрос</w:t>
            </w:r>
          </w:p>
        </w:tc>
      </w:tr>
    </w:tbl>
    <w:p w14:paraId="4E5A6E1E" w14:textId="77777777" w:rsidR="00D14696" w:rsidRPr="00D2405E" w:rsidRDefault="00D14696" w:rsidP="00D14696">
      <w:pPr>
        <w:rPr>
          <w:lang w:val="ru-RU"/>
        </w:rPr>
      </w:pPr>
      <w:r w:rsidRPr="00D2405E">
        <w:rPr>
          <w:i/>
          <w:lang w:val="ru-RU"/>
        </w:rPr>
        <w:lastRenderedPageBreak/>
        <w:t>Основное действующее лицо</w:t>
      </w:r>
      <w:r w:rsidRPr="00D2405E">
        <w:rPr>
          <w:lang w:val="ru-RU"/>
        </w:rPr>
        <w:t>: Сотрудник.</w:t>
      </w:r>
    </w:p>
    <w:p w14:paraId="7E3F5208" w14:textId="77777777" w:rsidR="00D14696" w:rsidRPr="00D2405E" w:rsidRDefault="00D14696" w:rsidP="00D14696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5E3AF4A4" w14:textId="65A27D1D" w:rsidR="00D14696" w:rsidRPr="00D2405E" w:rsidRDefault="00D14696" w:rsidP="00D146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Сотрудник может закрыть свой опрос для голосования. Поведение опроса при закрытии соответствует поведению в прецеденте</w:t>
      </w:r>
      <w:r w:rsidR="002B0EDB">
        <w:rPr>
          <w:lang w:val="ru-RU"/>
        </w:rPr>
        <w:t>, описывающем задание ограничения времени голосования.</w:t>
      </w:r>
    </w:p>
    <w:p w14:paraId="4EFC909A" w14:textId="0D401904" w:rsidR="00797F9E" w:rsidRPr="00D2405E" w:rsidRDefault="00797F9E" w:rsidP="00CB6530">
      <w:pPr>
        <w:pStyle w:val="2"/>
        <w:spacing w:before="240"/>
        <w:rPr>
          <w:lang w:val="ru-RU"/>
        </w:rPr>
      </w:pPr>
      <w:bookmarkStart w:id="124" w:name="_Toc149779007"/>
      <w:r w:rsidRPr="00D2405E">
        <w:rPr>
          <w:lang w:val="ru-RU"/>
        </w:rPr>
        <w:t>G-1. Управление своими группами</w:t>
      </w:r>
      <w:bookmarkEnd w:id="116"/>
      <w:bookmarkEnd w:id="12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1"/>
        <w:gridCol w:w="1823"/>
        <w:gridCol w:w="1912"/>
        <w:gridCol w:w="5064"/>
      </w:tblGrid>
      <w:tr w:rsidR="00797F9E" w:rsidRPr="00A6741D" w14:paraId="5BCE192E" w14:textId="77777777" w:rsidTr="00A47843">
        <w:tc>
          <w:tcPr>
            <w:tcW w:w="551" w:type="dxa"/>
            <w:shd w:val="clear" w:color="auto" w:fill="auto"/>
          </w:tcPr>
          <w:p w14:paraId="4A444700" w14:textId="232C7E52" w:rsidR="00797F9E" w:rsidRPr="00D2405E" w:rsidRDefault="00797F9E" w:rsidP="00797F9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G-1</w:t>
            </w:r>
          </w:p>
        </w:tc>
        <w:tc>
          <w:tcPr>
            <w:tcW w:w="1823" w:type="dxa"/>
            <w:shd w:val="clear" w:color="auto" w:fill="auto"/>
          </w:tcPr>
          <w:p w14:paraId="3864A9C9" w14:textId="262BA5A6" w:rsidR="00797F9E" w:rsidRPr="00D2405E" w:rsidRDefault="00797F9E" w:rsidP="00797F9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группы</w:t>
            </w:r>
          </w:p>
        </w:tc>
        <w:tc>
          <w:tcPr>
            <w:tcW w:w="1912" w:type="dxa"/>
            <w:shd w:val="clear" w:color="auto" w:fill="auto"/>
          </w:tcPr>
          <w:p w14:paraId="08D2553F" w14:textId="57DB3CC6" w:rsidR="00797F9E" w:rsidRPr="00D2405E" w:rsidRDefault="00797F9E" w:rsidP="00797F9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своими группами</w:t>
            </w:r>
          </w:p>
        </w:tc>
        <w:tc>
          <w:tcPr>
            <w:tcW w:w="5064" w:type="dxa"/>
            <w:shd w:val="clear" w:color="auto" w:fill="auto"/>
          </w:tcPr>
          <w:p w14:paraId="081D0178" w14:textId="135B5BA3" w:rsidR="00797F9E" w:rsidRPr="00D2405E" w:rsidRDefault="00797F9E" w:rsidP="00797F9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Администратор группы может управлять только сотрудниками, входящими во вверенные этому администратору группы, и только в пределах вверенных ему групп </w:t>
            </w:r>
          </w:p>
        </w:tc>
      </w:tr>
    </w:tbl>
    <w:p w14:paraId="0CA8E995" w14:textId="77777777" w:rsidR="00797F9E" w:rsidRPr="00D2405E" w:rsidRDefault="00797F9E" w:rsidP="00797F9E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 группы.</w:t>
      </w:r>
    </w:p>
    <w:p w14:paraId="4715B3DF" w14:textId="06E803F3" w:rsidR="00797F9E" w:rsidRPr="00D2405E" w:rsidRDefault="00797F9E" w:rsidP="00797F9E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26A25B70" w14:textId="66C0EF96" w:rsidR="00797F9E" w:rsidRPr="00D2405E" w:rsidRDefault="00797F9E" w:rsidP="00797F9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На доске объявлений присутствуют группы, для которых публикуются объявлений, и к которым прикрепляются пользователи в зависимости от роли в образовательном процессе или управлении университетом.</w:t>
      </w:r>
    </w:p>
    <w:p w14:paraId="12B42BAE" w14:textId="18C59406" w:rsidR="00C56E41" w:rsidRPr="00D2405E" w:rsidRDefault="00C56E41" w:rsidP="00797F9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Хоть пользователи в группы добавляются автоматически, может возникнуть потребность добавить пользователя в группу независимо от его реальной роли в университете. Для реализации такой потребности вводятся администраторы групп. </w:t>
      </w:r>
    </w:p>
    <w:p w14:paraId="5F0C601B" w14:textId="10F8A191" w:rsidR="00797F9E" w:rsidRPr="00D2405E" w:rsidRDefault="00797F9E" w:rsidP="00797F9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Администратор группы может управлять только теми сотрудниками, которые входят в управляемые этим администратором группы.</w:t>
      </w:r>
      <w:r w:rsidR="00C56E41" w:rsidRPr="00D2405E">
        <w:rPr>
          <w:lang w:val="ru-RU"/>
        </w:rPr>
        <w:t xml:space="preserve"> Администратор группы может управлять такими сотрудниками только в предела</w:t>
      </w:r>
      <w:r w:rsidR="001E7DEE">
        <w:rPr>
          <w:lang w:val="ru-RU"/>
        </w:rPr>
        <w:t>х</w:t>
      </w:r>
      <w:r w:rsidR="00C56E41" w:rsidRPr="00D2405E">
        <w:rPr>
          <w:lang w:val="ru-RU"/>
        </w:rPr>
        <w:t xml:space="preserve"> подконтрольных ему групп.</w:t>
      </w:r>
    </w:p>
    <w:p w14:paraId="70EA83E4" w14:textId="57A6FD14" w:rsidR="00BB5830" w:rsidRPr="00D2405E" w:rsidRDefault="00517ED8" w:rsidP="00CB6530">
      <w:pPr>
        <w:pStyle w:val="2"/>
        <w:spacing w:before="240"/>
        <w:rPr>
          <w:lang w:val="ru-RU"/>
        </w:rPr>
      </w:pPr>
      <w:bookmarkStart w:id="125" w:name="_Toc146820810"/>
      <w:bookmarkStart w:id="126" w:name="_Toc149779008"/>
      <w:r w:rsidRPr="00D2405E">
        <w:rPr>
          <w:lang w:val="ru-RU"/>
        </w:rPr>
        <w:t>G</w:t>
      </w:r>
      <w:r w:rsidR="00C56E41" w:rsidRPr="00D2405E">
        <w:rPr>
          <w:lang w:val="ru-RU"/>
        </w:rPr>
        <w:t>-</w:t>
      </w:r>
      <w:r w:rsidRPr="00D2405E">
        <w:rPr>
          <w:lang w:val="ru-RU"/>
        </w:rPr>
        <w:t>1</w:t>
      </w:r>
      <w:r w:rsidR="00C56E41" w:rsidRPr="00D2405E">
        <w:rPr>
          <w:lang w:val="ru-RU"/>
        </w:rPr>
        <w:t>.1</w:t>
      </w:r>
      <w:r w:rsidR="00BB5830" w:rsidRPr="00D2405E">
        <w:rPr>
          <w:lang w:val="ru-RU"/>
        </w:rPr>
        <w:t xml:space="preserve">. </w:t>
      </w:r>
      <w:r w:rsidR="005A1889" w:rsidRPr="00D2405E">
        <w:rPr>
          <w:lang w:val="ru-RU"/>
        </w:rPr>
        <w:t xml:space="preserve">Добавить </w:t>
      </w:r>
      <w:r w:rsidR="00C56E41" w:rsidRPr="00D2405E">
        <w:rPr>
          <w:lang w:val="ru-RU"/>
        </w:rPr>
        <w:t>сотрудника</w:t>
      </w:r>
      <w:r w:rsidR="005A1889" w:rsidRPr="00D2405E">
        <w:rPr>
          <w:lang w:val="ru-RU"/>
        </w:rPr>
        <w:t xml:space="preserve"> в свою группу</w:t>
      </w:r>
      <w:bookmarkEnd w:id="125"/>
      <w:bookmarkEnd w:id="12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C56E41" w:rsidRPr="00A6741D" w14:paraId="1D59953C" w14:textId="77777777" w:rsidTr="00C56E41">
        <w:tc>
          <w:tcPr>
            <w:tcW w:w="704" w:type="dxa"/>
            <w:shd w:val="clear" w:color="auto" w:fill="auto"/>
          </w:tcPr>
          <w:p w14:paraId="6FD2AABA" w14:textId="5DCC5EAE" w:rsidR="00C56E41" w:rsidRPr="00D2405E" w:rsidRDefault="00C56E41" w:rsidP="00C56E41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G</w:t>
            </w:r>
            <w:r w:rsidRPr="00D2405E">
              <w:t>-</w:t>
            </w:r>
            <w:r w:rsidRPr="00D2405E">
              <w:rPr>
                <w:lang w:val="ru-RU"/>
              </w:rPr>
              <w:t>1</w:t>
            </w:r>
            <w:r w:rsidRPr="00D2405E">
              <w:t>.1</w:t>
            </w:r>
          </w:p>
        </w:tc>
        <w:tc>
          <w:tcPr>
            <w:tcW w:w="1670" w:type="dxa"/>
            <w:shd w:val="clear" w:color="auto" w:fill="auto"/>
          </w:tcPr>
          <w:p w14:paraId="7FEC86CB" w14:textId="6ADA6D42" w:rsidR="00C56E41" w:rsidRPr="00D2405E" w:rsidRDefault="00C56E41" w:rsidP="00C56E4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группы</w:t>
            </w:r>
          </w:p>
        </w:tc>
        <w:tc>
          <w:tcPr>
            <w:tcW w:w="1912" w:type="dxa"/>
            <w:shd w:val="clear" w:color="auto" w:fill="auto"/>
          </w:tcPr>
          <w:p w14:paraId="2FFC293C" w14:textId="52F8C23F" w:rsidR="00C56E41" w:rsidRPr="00D2405E" w:rsidRDefault="00C56E41" w:rsidP="00C56E4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Добавить сотрудника в свою группу</w:t>
            </w:r>
          </w:p>
        </w:tc>
        <w:tc>
          <w:tcPr>
            <w:tcW w:w="5064" w:type="dxa"/>
            <w:shd w:val="clear" w:color="auto" w:fill="auto"/>
          </w:tcPr>
          <w:p w14:paraId="77C6B6A3" w14:textId="4F45DD05" w:rsidR="00C56E41" w:rsidRPr="00D2405E" w:rsidRDefault="00C56E41" w:rsidP="00C56E4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группы доски объявлений добавляет сотрудника в свою группу</w:t>
            </w:r>
          </w:p>
        </w:tc>
      </w:tr>
    </w:tbl>
    <w:p w14:paraId="10BEE8C1" w14:textId="6C2E88FE" w:rsidR="00BB5830" w:rsidRPr="00D2405E" w:rsidRDefault="00BB5830" w:rsidP="00BB5830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 xml:space="preserve">: </w:t>
      </w:r>
      <w:r w:rsidR="00517ED8" w:rsidRPr="00D2405E">
        <w:rPr>
          <w:lang w:val="ru-RU"/>
        </w:rPr>
        <w:t>Администратор группы</w:t>
      </w:r>
      <w:r w:rsidRPr="00D2405E">
        <w:rPr>
          <w:lang w:val="ru-RU"/>
        </w:rPr>
        <w:t>.</w:t>
      </w:r>
    </w:p>
    <w:p w14:paraId="06F3F24F" w14:textId="4B595B84" w:rsidR="00BB5830" w:rsidRPr="00D2405E" w:rsidRDefault="00BB5830" w:rsidP="00BB5830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 xml:space="preserve">: </w:t>
      </w:r>
      <w:r w:rsidR="00C56E41" w:rsidRPr="00D2405E">
        <w:rPr>
          <w:lang w:val="ru-RU"/>
        </w:rPr>
        <w:t>отсутствуют</w:t>
      </w:r>
      <w:r w:rsidRPr="00D2405E">
        <w:rPr>
          <w:lang w:val="ru-RU"/>
        </w:rPr>
        <w:t>.</w:t>
      </w:r>
    </w:p>
    <w:p w14:paraId="54FB2524" w14:textId="3FADC49F" w:rsidR="00C56E41" w:rsidRPr="00D2405E" w:rsidRDefault="00C56E41" w:rsidP="00BB583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Администратор группы доски имеет возможность добавить сотрудника в свою группу.</w:t>
      </w:r>
    </w:p>
    <w:p w14:paraId="485F9C26" w14:textId="34B28977" w:rsidR="00D1637A" w:rsidRPr="00D2405E" w:rsidRDefault="00D1637A" w:rsidP="00CB6530">
      <w:pPr>
        <w:pStyle w:val="2"/>
        <w:spacing w:before="240"/>
        <w:rPr>
          <w:lang w:val="ru-RU"/>
        </w:rPr>
      </w:pPr>
      <w:bookmarkStart w:id="127" w:name="_Toc146820811"/>
      <w:bookmarkStart w:id="128" w:name="_Toc149779009"/>
      <w:r w:rsidRPr="00D2405E">
        <w:rPr>
          <w:lang w:val="ru-RU"/>
        </w:rPr>
        <w:t>G</w:t>
      </w:r>
      <w:r w:rsidR="00C56E41" w:rsidRPr="00D2405E">
        <w:rPr>
          <w:lang w:val="ru-RU"/>
        </w:rPr>
        <w:t>-1.</w:t>
      </w:r>
      <w:r w:rsidRPr="00D2405E">
        <w:rPr>
          <w:lang w:val="ru-RU"/>
        </w:rPr>
        <w:t xml:space="preserve">2. </w:t>
      </w:r>
      <w:r w:rsidR="00E567F1" w:rsidRPr="00D2405E">
        <w:rPr>
          <w:lang w:val="ru-RU"/>
        </w:rPr>
        <w:t xml:space="preserve">Удалить </w:t>
      </w:r>
      <w:r w:rsidR="00C56E41" w:rsidRPr="00D2405E">
        <w:rPr>
          <w:lang w:val="ru-RU"/>
        </w:rPr>
        <w:t>сотрудника</w:t>
      </w:r>
      <w:r w:rsidRPr="00D2405E">
        <w:rPr>
          <w:lang w:val="ru-RU"/>
        </w:rPr>
        <w:t xml:space="preserve"> из своей группы</w:t>
      </w:r>
      <w:bookmarkEnd w:id="127"/>
      <w:bookmarkEnd w:id="12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C56E41" w:rsidRPr="00A6741D" w14:paraId="3FCEEA97" w14:textId="77777777" w:rsidTr="00C56E41">
        <w:tc>
          <w:tcPr>
            <w:tcW w:w="704" w:type="dxa"/>
            <w:shd w:val="clear" w:color="auto" w:fill="auto"/>
          </w:tcPr>
          <w:p w14:paraId="16F6309A" w14:textId="48B23ED3" w:rsidR="00C56E41" w:rsidRPr="00D2405E" w:rsidRDefault="00C56E41" w:rsidP="00C56E41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G</w:t>
            </w:r>
            <w:r w:rsidRPr="00D2405E">
              <w:t>-1.</w:t>
            </w:r>
            <w:r w:rsidRPr="00D2405E">
              <w:rPr>
                <w:lang w:val="ru-RU"/>
              </w:rPr>
              <w:t>2</w:t>
            </w:r>
          </w:p>
        </w:tc>
        <w:tc>
          <w:tcPr>
            <w:tcW w:w="1670" w:type="dxa"/>
            <w:shd w:val="clear" w:color="auto" w:fill="auto"/>
          </w:tcPr>
          <w:p w14:paraId="7DB352C4" w14:textId="03626758" w:rsidR="00C56E41" w:rsidRPr="00D2405E" w:rsidRDefault="00C56E41" w:rsidP="00C56E4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группы</w:t>
            </w:r>
          </w:p>
        </w:tc>
        <w:tc>
          <w:tcPr>
            <w:tcW w:w="1912" w:type="dxa"/>
            <w:shd w:val="clear" w:color="auto" w:fill="auto"/>
          </w:tcPr>
          <w:p w14:paraId="637B2CB3" w14:textId="72404030" w:rsidR="00C56E41" w:rsidRPr="00D2405E" w:rsidRDefault="00C56E41" w:rsidP="00C56E4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Удалить сотрудника из своей группы</w:t>
            </w:r>
          </w:p>
        </w:tc>
        <w:tc>
          <w:tcPr>
            <w:tcW w:w="5064" w:type="dxa"/>
            <w:shd w:val="clear" w:color="auto" w:fill="auto"/>
          </w:tcPr>
          <w:p w14:paraId="076EC6D7" w14:textId="51FB0EC7" w:rsidR="00C56E41" w:rsidRPr="00D2405E" w:rsidRDefault="00C56E41" w:rsidP="00C56E4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группы доски объявлений удаляет сотрудников из своей группы</w:t>
            </w:r>
          </w:p>
        </w:tc>
      </w:tr>
    </w:tbl>
    <w:p w14:paraId="000A7D73" w14:textId="77777777" w:rsidR="00D1637A" w:rsidRPr="00D2405E" w:rsidRDefault="00D1637A" w:rsidP="00D1637A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 группы.</w:t>
      </w:r>
    </w:p>
    <w:p w14:paraId="2D7B490B" w14:textId="246A10E6" w:rsidR="00D1637A" w:rsidRPr="00D2405E" w:rsidRDefault="00D1637A" w:rsidP="00D1637A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 xml:space="preserve">: </w:t>
      </w:r>
      <w:r w:rsidR="00F209B2" w:rsidRPr="00D2405E">
        <w:rPr>
          <w:lang w:val="ru-RU"/>
        </w:rPr>
        <w:t>отсутствует</w:t>
      </w:r>
      <w:r w:rsidRPr="00D2405E">
        <w:rPr>
          <w:lang w:val="ru-RU"/>
        </w:rPr>
        <w:t>.</w:t>
      </w:r>
    </w:p>
    <w:p w14:paraId="0AE4FF41" w14:textId="482FE3B7" w:rsidR="00CB27D9" w:rsidRPr="00D2405E" w:rsidRDefault="005F257C" w:rsidP="003E5199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Администратор группы имеет возможность </w:t>
      </w:r>
      <w:r w:rsidR="00C56E41" w:rsidRPr="00D2405E">
        <w:rPr>
          <w:lang w:val="ru-RU"/>
        </w:rPr>
        <w:t>у</w:t>
      </w:r>
      <w:r w:rsidR="00E567F1" w:rsidRPr="00D2405E">
        <w:rPr>
          <w:lang w:val="ru-RU"/>
        </w:rPr>
        <w:t xml:space="preserve">далить </w:t>
      </w:r>
      <w:r w:rsidR="00C56E41" w:rsidRPr="00D2405E">
        <w:rPr>
          <w:lang w:val="ru-RU"/>
        </w:rPr>
        <w:t xml:space="preserve">сотрудника </w:t>
      </w:r>
      <w:r w:rsidRPr="00D2405E">
        <w:rPr>
          <w:lang w:val="ru-RU"/>
        </w:rPr>
        <w:t>из своей группы.</w:t>
      </w:r>
    </w:p>
    <w:p w14:paraId="7B4AA788" w14:textId="7CDF1BE9" w:rsidR="007D1996" w:rsidRPr="00D2405E" w:rsidRDefault="007D1996" w:rsidP="00CB6530">
      <w:pPr>
        <w:pStyle w:val="2"/>
        <w:spacing w:before="240"/>
        <w:rPr>
          <w:lang w:val="ru-RU"/>
        </w:rPr>
      </w:pPr>
      <w:bookmarkStart w:id="129" w:name="_Toc146820812"/>
      <w:bookmarkStart w:id="130" w:name="_Toc149779010"/>
      <w:r w:rsidRPr="00D2405E">
        <w:rPr>
          <w:lang w:val="ru-RU"/>
        </w:rPr>
        <w:t>G</w:t>
      </w:r>
      <w:r w:rsidR="00C56E41" w:rsidRPr="00D2405E">
        <w:rPr>
          <w:lang w:val="ru-RU"/>
        </w:rPr>
        <w:t>-1.</w:t>
      </w:r>
      <w:r w:rsidRPr="00D2405E">
        <w:rPr>
          <w:lang w:val="ru-RU"/>
        </w:rPr>
        <w:t>3. Редактировать права сотрудника в своей группе</w:t>
      </w:r>
      <w:bookmarkEnd w:id="129"/>
      <w:bookmarkEnd w:id="13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C56E41" w:rsidRPr="00A6741D" w14:paraId="2B192356" w14:textId="77777777" w:rsidTr="00C56E41">
        <w:tc>
          <w:tcPr>
            <w:tcW w:w="704" w:type="dxa"/>
            <w:shd w:val="clear" w:color="auto" w:fill="auto"/>
          </w:tcPr>
          <w:p w14:paraId="7A0A0689" w14:textId="4D6CF444" w:rsidR="00C56E41" w:rsidRPr="00D2405E" w:rsidRDefault="00C56E41" w:rsidP="00C56E41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G</w:t>
            </w:r>
            <w:r w:rsidRPr="00D2405E">
              <w:t>-1.</w:t>
            </w:r>
            <w:r w:rsidRPr="00D2405E">
              <w:rPr>
                <w:lang w:val="ru-RU"/>
              </w:rPr>
              <w:t>3</w:t>
            </w:r>
          </w:p>
        </w:tc>
        <w:tc>
          <w:tcPr>
            <w:tcW w:w="1670" w:type="dxa"/>
            <w:shd w:val="clear" w:color="auto" w:fill="auto"/>
          </w:tcPr>
          <w:p w14:paraId="6DA9B8F7" w14:textId="24FC588C" w:rsidR="00C56E41" w:rsidRPr="00D2405E" w:rsidRDefault="00C56E41" w:rsidP="00C56E4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группы</w:t>
            </w:r>
          </w:p>
        </w:tc>
        <w:tc>
          <w:tcPr>
            <w:tcW w:w="1912" w:type="dxa"/>
            <w:shd w:val="clear" w:color="auto" w:fill="auto"/>
          </w:tcPr>
          <w:p w14:paraId="2329DE08" w14:textId="7AE601FD" w:rsidR="00C56E41" w:rsidRPr="00D2405E" w:rsidRDefault="00C56E41" w:rsidP="00C56E4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Редактировать права сотрудника в своей группе</w:t>
            </w:r>
          </w:p>
        </w:tc>
        <w:tc>
          <w:tcPr>
            <w:tcW w:w="5064" w:type="dxa"/>
            <w:shd w:val="clear" w:color="auto" w:fill="auto"/>
          </w:tcPr>
          <w:p w14:paraId="1837ADF4" w14:textId="17FBF125" w:rsidR="00C56E41" w:rsidRPr="00D2405E" w:rsidRDefault="00C56E41" w:rsidP="00C56E4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группы доски объявлений редактирует права сотрудников, находящихся в его группе</w:t>
            </w:r>
          </w:p>
        </w:tc>
      </w:tr>
    </w:tbl>
    <w:p w14:paraId="7E6D6ED5" w14:textId="77777777" w:rsidR="007D1996" w:rsidRPr="00D2405E" w:rsidRDefault="007D1996" w:rsidP="007D1996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 группы.</w:t>
      </w:r>
    </w:p>
    <w:p w14:paraId="4741E45A" w14:textId="1F08137C" w:rsidR="007D1996" w:rsidRPr="00D2405E" w:rsidRDefault="007D1996" w:rsidP="007D1996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 xml:space="preserve">: </w:t>
      </w:r>
      <w:r w:rsidR="00F209B2" w:rsidRPr="00D2405E">
        <w:rPr>
          <w:lang w:val="ru-RU"/>
        </w:rPr>
        <w:t>отсутствует</w:t>
      </w:r>
      <w:r w:rsidRPr="00D2405E">
        <w:rPr>
          <w:lang w:val="ru-RU"/>
        </w:rPr>
        <w:t>.</w:t>
      </w:r>
    </w:p>
    <w:p w14:paraId="1371F9D2" w14:textId="0441C8D2" w:rsidR="007D1996" w:rsidRPr="00D2405E" w:rsidRDefault="007D1996" w:rsidP="007D19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lastRenderedPageBreak/>
        <w:t>Администратор группы имеет возможность редактировать права пользователя в своей группе.</w:t>
      </w:r>
      <w:r w:rsidR="00AA6102" w:rsidRPr="00D2405E">
        <w:rPr>
          <w:lang w:val="ru-RU"/>
        </w:rPr>
        <w:t xml:space="preserve"> </w:t>
      </w:r>
    </w:p>
    <w:p w14:paraId="6AC1C2D4" w14:textId="1B2A9AFD" w:rsidR="00AA6102" w:rsidRPr="00D2405E" w:rsidRDefault="00AA6102" w:rsidP="007D19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Администратор группы может редактировать следующие права:</w:t>
      </w:r>
    </w:p>
    <w:p w14:paraId="4C889754" w14:textId="260548BD" w:rsidR="00AA6102" w:rsidRPr="00D2405E" w:rsidRDefault="00450EFD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публикация объявлений;</w:t>
      </w:r>
    </w:p>
    <w:p w14:paraId="259F6B24" w14:textId="034F5F52" w:rsidR="00450EFD" w:rsidRPr="00D2405E" w:rsidRDefault="00450EFD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прикрепление к объявлению опросов;</w:t>
      </w:r>
    </w:p>
    <w:p w14:paraId="644FABD8" w14:textId="48483BED" w:rsidR="00450EFD" w:rsidRPr="00D2405E" w:rsidRDefault="00450EFD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прикрепление к объявлению файлов;</w:t>
      </w:r>
    </w:p>
    <w:p w14:paraId="162FD555" w14:textId="1DBE9DC3" w:rsidR="00450EFD" w:rsidRPr="00D2405E" w:rsidRDefault="00450EFD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редактирование объявлений;</w:t>
      </w:r>
    </w:p>
    <w:p w14:paraId="34B7141D" w14:textId="33E39E01" w:rsidR="00450EFD" w:rsidRPr="00D2405E" w:rsidRDefault="00450EFD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сокрытие объявлений;</w:t>
      </w:r>
    </w:p>
    <w:p w14:paraId="3E3149CE" w14:textId="33B41FF6" w:rsidR="00450EFD" w:rsidRPr="00D2405E" w:rsidRDefault="00450EFD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сбор статистики опросов;</w:t>
      </w:r>
    </w:p>
    <w:p w14:paraId="203AE7C7" w14:textId="272C186D" w:rsidR="00450EFD" w:rsidRPr="00D2405E" w:rsidRDefault="00450EFD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сбор статистики просмотра объявлений.</w:t>
      </w:r>
    </w:p>
    <w:p w14:paraId="0E8275D9" w14:textId="58266C2F" w:rsidR="00AA6102" w:rsidRPr="00D2405E" w:rsidRDefault="00AA6102" w:rsidP="007D19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Отредактированные права имеют силу только в </w:t>
      </w:r>
      <w:r w:rsidR="00C56E41" w:rsidRPr="00D2405E">
        <w:rPr>
          <w:lang w:val="ru-RU"/>
        </w:rPr>
        <w:t>подконтрольной администратору группе.</w:t>
      </w:r>
    </w:p>
    <w:p w14:paraId="134175F2" w14:textId="39ED399C" w:rsidR="000F186A" w:rsidRPr="00D2405E" w:rsidRDefault="000F186A" w:rsidP="00CB6530">
      <w:pPr>
        <w:pStyle w:val="2"/>
        <w:spacing w:before="240"/>
        <w:rPr>
          <w:lang w:val="ru-RU"/>
        </w:rPr>
      </w:pPr>
      <w:bookmarkStart w:id="131" w:name="_Toc146820813"/>
      <w:bookmarkStart w:id="132" w:name="_Toc149779011"/>
      <w:r w:rsidRPr="00D2405E">
        <w:rPr>
          <w:lang w:val="ru-RU"/>
        </w:rPr>
        <w:t>A</w:t>
      </w:r>
      <w:r w:rsidR="00E258A7" w:rsidRPr="00D2405E">
        <w:t>-</w:t>
      </w:r>
      <w:r w:rsidRPr="00D2405E">
        <w:rPr>
          <w:lang w:val="ru-RU"/>
        </w:rPr>
        <w:t xml:space="preserve">1. </w:t>
      </w:r>
      <w:r w:rsidR="00974D8D" w:rsidRPr="00D2405E">
        <w:rPr>
          <w:lang w:val="ru-RU"/>
        </w:rPr>
        <w:t>Управление сотрудниками</w:t>
      </w:r>
      <w:bookmarkEnd w:id="131"/>
      <w:bookmarkEnd w:id="13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1"/>
        <w:gridCol w:w="1823"/>
        <w:gridCol w:w="1912"/>
        <w:gridCol w:w="5064"/>
      </w:tblGrid>
      <w:tr w:rsidR="00C56E41" w:rsidRPr="00A6741D" w14:paraId="1E87F616" w14:textId="77777777" w:rsidTr="003412F4">
        <w:tc>
          <w:tcPr>
            <w:tcW w:w="551" w:type="dxa"/>
            <w:shd w:val="clear" w:color="auto" w:fill="auto"/>
          </w:tcPr>
          <w:p w14:paraId="51568760" w14:textId="0C87BBB0" w:rsidR="00C56E41" w:rsidRPr="00D2405E" w:rsidRDefault="00C56E41" w:rsidP="00C56E41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A</w:t>
            </w:r>
            <w:r w:rsidRPr="00D2405E">
              <w:t>-</w:t>
            </w:r>
            <w:r w:rsidRPr="00D2405E">
              <w:rPr>
                <w:lang w:val="ru-RU"/>
              </w:rPr>
              <w:t>1</w:t>
            </w:r>
          </w:p>
        </w:tc>
        <w:tc>
          <w:tcPr>
            <w:tcW w:w="1823" w:type="dxa"/>
            <w:shd w:val="clear" w:color="auto" w:fill="auto"/>
          </w:tcPr>
          <w:p w14:paraId="7F944C22" w14:textId="5781DA01" w:rsidR="00C56E41" w:rsidRPr="00D2405E" w:rsidRDefault="00C56E41" w:rsidP="00C56E4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912" w:type="dxa"/>
            <w:shd w:val="clear" w:color="auto" w:fill="auto"/>
          </w:tcPr>
          <w:p w14:paraId="7739A185" w14:textId="1706F74E" w:rsidR="00C56E41" w:rsidRPr="00D2405E" w:rsidRDefault="00C56E41" w:rsidP="00C56E4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сотрудниками</w:t>
            </w:r>
          </w:p>
        </w:tc>
        <w:tc>
          <w:tcPr>
            <w:tcW w:w="5064" w:type="dxa"/>
            <w:shd w:val="clear" w:color="auto" w:fill="auto"/>
          </w:tcPr>
          <w:p w14:paraId="78F65E2E" w14:textId="1558CE8C" w:rsidR="00C56E41" w:rsidRPr="00D2405E" w:rsidRDefault="00C56E41" w:rsidP="00C56E4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имеет возможность управлять сотрудниками в группах доски объявлений.</w:t>
            </w:r>
          </w:p>
        </w:tc>
      </w:tr>
    </w:tbl>
    <w:p w14:paraId="60F868B5" w14:textId="3289B0E2" w:rsidR="000F186A" w:rsidRPr="00D2405E" w:rsidRDefault="000F186A" w:rsidP="000F186A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34D5C2DE" w14:textId="03353EE5" w:rsidR="000F186A" w:rsidRPr="00D2405E" w:rsidRDefault="000F186A" w:rsidP="000F186A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</w:t>
      </w:r>
      <w:r w:rsidR="00FE42D6" w:rsidRPr="00D2405E">
        <w:rPr>
          <w:lang w:val="ru-RU"/>
        </w:rPr>
        <w:t xml:space="preserve"> отсутствуют</w:t>
      </w:r>
      <w:r w:rsidRPr="00D2405E">
        <w:rPr>
          <w:lang w:val="ru-RU"/>
        </w:rPr>
        <w:t>.</w:t>
      </w:r>
    </w:p>
    <w:p w14:paraId="7D4AA265" w14:textId="1228E20A" w:rsidR="00974D8D" w:rsidRPr="00D2405E" w:rsidRDefault="00974D8D" w:rsidP="002836E7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Администратор имеет возможность управлять сотрудниками в группах доски объявлений. Под управлением сотрудниками понимается:</w:t>
      </w:r>
    </w:p>
    <w:p w14:paraId="30558989" w14:textId="19202C9C" w:rsidR="00974D8D" w:rsidRPr="00D2405E" w:rsidRDefault="00974D8D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добавление сотрудника в группу;</w:t>
      </w:r>
    </w:p>
    <w:p w14:paraId="025C2B20" w14:textId="51BCDA8D" w:rsidR="00974D8D" w:rsidRPr="00D2405E" w:rsidRDefault="00974D8D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удаление сотрудника из группы;</w:t>
      </w:r>
    </w:p>
    <w:p w14:paraId="55192C3D" w14:textId="45746071" w:rsidR="00974D8D" w:rsidRPr="00D2405E" w:rsidRDefault="00974D8D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редактирование прав сотрудника в группе.</w:t>
      </w:r>
    </w:p>
    <w:p w14:paraId="1CA49B7B" w14:textId="5BF65D76" w:rsidR="00974D8D" w:rsidRPr="00D2405E" w:rsidRDefault="00974D8D" w:rsidP="00974D8D">
      <w:pPr>
        <w:autoSpaceDE w:val="0"/>
        <w:autoSpaceDN w:val="0"/>
        <w:adjustRightInd w:val="0"/>
        <w:spacing w:before="120" w:after="60"/>
        <w:ind w:left="-11"/>
        <w:jc w:val="both"/>
        <w:rPr>
          <w:lang w:val="ru-RU"/>
        </w:rPr>
      </w:pPr>
      <w:r w:rsidRPr="00D2405E">
        <w:rPr>
          <w:lang w:val="ru-RU"/>
        </w:rPr>
        <w:t>Управление сотрудником</w:t>
      </w:r>
      <w:r w:rsidR="002B0E4F" w:rsidRPr="00D2405E">
        <w:rPr>
          <w:lang w:val="ru-RU"/>
        </w:rPr>
        <w:t xml:space="preserve"> осуществляется в рамках</w:t>
      </w:r>
      <w:r w:rsidRPr="00D2405E">
        <w:rPr>
          <w:lang w:val="ru-RU"/>
        </w:rPr>
        <w:t xml:space="preserve"> одной</w:t>
      </w:r>
      <w:r w:rsidR="00EA3EAC" w:rsidRPr="00D2405E">
        <w:rPr>
          <w:lang w:val="ru-RU"/>
        </w:rPr>
        <w:t xml:space="preserve"> конкретной</w:t>
      </w:r>
      <w:r w:rsidRPr="00D2405E">
        <w:rPr>
          <w:lang w:val="ru-RU"/>
        </w:rPr>
        <w:t xml:space="preserve"> групп</w:t>
      </w:r>
      <w:r w:rsidR="002B0E4F" w:rsidRPr="00D2405E">
        <w:rPr>
          <w:lang w:val="ru-RU"/>
        </w:rPr>
        <w:t>ы и</w:t>
      </w:r>
      <w:r w:rsidRPr="00D2405E">
        <w:rPr>
          <w:lang w:val="ru-RU"/>
        </w:rPr>
        <w:t xml:space="preserve"> не затрагивает его права или принадлежность к другой любой другой группе.</w:t>
      </w:r>
    </w:p>
    <w:p w14:paraId="37A8AF0B" w14:textId="6F919F4E" w:rsidR="00974D8D" w:rsidRPr="00D2405E" w:rsidRDefault="00974D8D" w:rsidP="00CB6530">
      <w:pPr>
        <w:pStyle w:val="2"/>
        <w:spacing w:before="240"/>
        <w:rPr>
          <w:lang w:val="ru-RU"/>
        </w:rPr>
      </w:pPr>
      <w:bookmarkStart w:id="133" w:name="_Toc146820814"/>
      <w:bookmarkStart w:id="134" w:name="_Toc149779012"/>
      <w:r w:rsidRPr="00D2405E">
        <w:rPr>
          <w:lang w:val="ru-RU"/>
        </w:rPr>
        <w:t>A</w:t>
      </w:r>
      <w:r w:rsidR="00E258A7" w:rsidRPr="00D2405E">
        <w:rPr>
          <w:lang w:val="ru-RU"/>
        </w:rPr>
        <w:t>-</w:t>
      </w:r>
      <w:r w:rsidR="00C9290E" w:rsidRPr="00D2405E">
        <w:rPr>
          <w:lang w:val="ru-RU"/>
        </w:rPr>
        <w:t>1.1</w:t>
      </w:r>
      <w:r w:rsidRPr="00D2405E">
        <w:rPr>
          <w:lang w:val="ru-RU"/>
        </w:rPr>
        <w:t>. Добавить сотрудника в группу</w:t>
      </w:r>
      <w:bookmarkEnd w:id="133"/>
      <w:bookmarkEnd w:id="13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F209B2" w:rsidRPr="00A6741D" w14:paraId="2B6DECD2" w14:textId="77777777" w:rsidTr="00C9290E">
        <w:tc>
          <w:tcPr>
            <w:tcW w:w="704" w:type="dxa"/>
            <w:shd w:val="clear" w:color="auto" w:fill="auto"/>
          </w:tcPr>
          <w:p w14:paraId="5D4FFC94" w14:textId="77541599" w:rsidR="00F209B2" w:rsidRPr="00D2405E" w:rsidRDefault="00F209B2" w:rsidP="00F209B2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A</w:t>
            </w:r>
            <w:r w:rsidRPr="00D2405E">
              <w:t>-1.1</w:t>
            </w:r>
          </w:p>
        </w:tc>
        <w:tc>
          <w:tcPr>
            <w:tcW w:w="1670" w:type="dxa"/>
            <w:shd w:val="clear" w:color="auto" w:fill="auto"/>
          </w:tcPr>
          <w:p w14:paraId="6099B3D2" w14:textId="38FD4899" w:rsidR="00F209B2" w:rsidRPr="00D2405E" w:rsidRDefault="00F209B2" w:rsidP="00F209B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912" w:type="dxa"/>
            <w:shd w:val="clear" w:color="auto" w:fill="auto"/>
          </w:tcPr>
          <w:p w14:paraId="03947B60" w14:textId="382AFC42" w:rsidR="00F209B2" w:rsidRPr="00D2405E" w:rsidRDefault="00F209B2" w:rsidP="00F209B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Добавить сотрудника в группу</w:t>
            </w:r>
          </w:p>
        </w:tc>
        <w:tc>
          <w:tcPr>
            <w:tcW w:w="5064" w:type="dxa"/>
            <w:shd w:val="clear" w:color="auto" w:fill="auto"/>
          </w:tcPr>
          <w:p w14:paraId="724DBD8E" w14:textId="296E8973" w:rsidR="00F209B2" w:rsidRPr="00D2405E" w:rsidRDefault="00F209B2" w:rsidP="00F209B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может добить сотрудника в группу доски объявлений</w:t>
            </w:r>
          </w:p>
        </w:tc>
      </w:tr>
    </w:tbl>
    <w:p w14:paraId="3322EE0F" w14:textId="77777777" w:rsidR="00974D8D" w:rsidRPr="00D2405E" w:rsidRDefault="00974D8D" w:rsidP="00974D8D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5E139103" w14:textId="77777777" w:rsidR="00974D8D" w:rsidRPr="00D2405E" w:rsidRDefault="00974D8D" w:rsidP="00974D8D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5D43BBED" w14:textId="72C94127" w:rsidR="00BD0C93" w:rsidRPr="00D2405E" w:rsidRDefault="00BD0C93" w:rsidP="00974D8D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Администратор имеет возможность добавить сотрудника в любую группу доски объявлений.</w:t>
      </w:r>
    </w:p>
    <w:p w14:paraId="2DD55DC5" w14:textId="19B3B9B2" w:rsidR="00F261F0" w:rsidRPr="00D2405E" w:rsidRDefault="00F261F0" w:rsidP="00974D8D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Сотрудник может быть добавлен в</w:t>
      </w:r>
      <w:r w:rsidR="007A040C" w:rsidRPr="00D2405E">
        <w:rPr>
          <w:lang w:val="ru-RU"/>
        </w:rPr>
        <w:t xml:space="preserve"> конкретную</w:t>
      </w:r>
      <w:r w:rsidRPr="00D2405E">
        <w:rPr>
          <w:lang w:val="ru-RU"/>
        </w:rPr>
        <w:t xml:space="preserve"> группу </w:t>
      </w:r>
      <w:r w:rsidR="007A040C" w:rsidRPr="00D2405E">
        <w:rPr>
          <w:lang w:val="ru-RU"/>
        </w:rPr>
        <w:t>не более одного раза</w:t>
      </w:r>
      <w:r w:rsidRPr="00D2405E">
        <w:rPr>
          <w:lang w:val="ru-RU"/>
        </w:rPr>
        <w:t>.</w:t>
      </w:r>
    </w:p>
    <w:p w14:paraId="2B56C603" w14:textId="6FB0F425" w:rsidR="00522DCE" w:rsidRPr="00D2405E" w:rsidRDefault="00522DCE" w:rsidP="00CB6530">
      <w:pPr>
        <w:pStyle w:val="2"/>
        <w:spacing w:before="240"/>
        <w:rPr>
          <w:lang w:val="ru-RU"/>
        </w:rPr>
      </w:pPr>
      <w:bookmarkStart w:id="135" w:name="_Toc146820815"/>
      <w:bookmarkStart w:id="136" w:name="_Toc149779013"/>
      <w:r w:rsidRPr="00D2405E">
        <w:rPr>
          <w:lang w:val="ru-RU"/>
        </w:rPr>
        <w:t>A</w:t>
      </w:r>
      <w:r w:rsidR="00C9290E" w:rsidRPr="00D2405E">
        <w:rPr>
          <w:lang w:val="ru-RU"/>
        </w:rPr>
        <w:t>-1.2</w:t>
      </w:r>
      <w:r w:rsidRPr="00D2405E">
        <w:rPr>
          <w:lang w:val="ru-RU"/>
        </w:rPr>
        <w:t xml:space="preserve">. </w:t>
      </w:r>
      <w:r w:rsidR="00E567F1" w:rsidRPr="00D2405E">
        <w:rPr>
          <w:lang w:val="ru-RU"/>
        </w:rPr>
        <w:t xml:space="preserve">Удалить </w:t>
      </w:r>
      <w:r w:rsidRPr="00D2405E">
        <w:rPr>
          <w:lang w:val="ru-RU"/>
        </w:rPr>
        <w:t>сотрудника из группы</w:t>
      </w:r>
      <w:bookmarkEnd w:id="135"/>
      <w:bookmarkEnd w:id="13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C9290E" w:rsidRPr="00A6741D" w14:paraId="09B30F9A" w14:textId="77777777" w:rsidTr="00C9290E">
        <w:tc>
          <w:tcPr>
            <w:tcW w:w="704" w:type="dxa"/>
            <w:shd w:val="clear" w:color="auto" w:fill="auto"/>
          </w:tcPr>
          <w:p w14:paraId="3AF72892" w14:textId="36BFD351" w:rsidR="00C9290E" w:rsidRPr="00D2405E" w:rsidRDefault="00C9290E" w:rsidP="00C9290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A</w:t>
            </w:r>
            <w:r w:rsidRPr="00D2405E">
              <w:t>-1.2</w:t>
            </w:r>
          </w:p>
        </w:tc>
        <w:tc>
          <w:tcPr>
            <w:tcW w:w="1670" w:type="dxa"/>
            <w:shd w:val="clear" w:color="auto" w:fill="auto"/>
          </w:tcPr>
          <w:p w14:paraId="36DC4DD2" w14:textId="2D5F6171" w:rsidR="00C9290E" w:rsidRPr="00D2405E" w:rsidRDefault="00C9290E" w:rsidP="00C9290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912" w:type="dxa"/>
            <w:shd w:val="clear" w:color="auto" w:fill="auto"/>
          </w:tcPr>
          <w:p w14:paraId="3CA23087" w14:textId="48D21D47" w:rsidR="00C9290E" w:rsidRPr="00D2405E" w:rsidRDefault="00C9290E" w:rsidP="00C9290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Удалить сотрудника из группы</w:t>
            </w:r>
          </w:p>
        </w:tc>
        <w:tc>
          <w:tcPr>
            <w:tcW w:w="5064" w:type="dxa"/>
            <w:shd w:val="clear" w:color="auto" w:fill="auto"/>
          </w:tcPr>
          <w:p w14:paraId="352C9092" w14:textId="5F274050" w:rsidR="00C9290E" w:rsidRPr="00D2405E" w:rsidRDefault="00C9290E" w:rsidP="00C9290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может удалить сотрудника из группы доски объявлений</w:t>
            </w:r>
          </w:p>
        </w:tc>
      </w:tr>
    </w:tbl>
    <w:p w14:paraId="356A4343" w14:textId="77777777" w:rsidR="00522DCE" w:rsidRPr="00D2405E" w:rsidRDefault="00522DCE" w:rsidP="00522DCE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48A343A5" w14:textId="77777777" w:rsidR="00522DCE" w:rsidRPr="00D2405E" w:rsidRDefault="00522DCE" w:rsidP="00522DCE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5417FF44" w14:textId="3E9B5994" w:rsidR="00974D8D" w:rsidRPr="00D2405E" w:rsidRDefault="00522DCE" w:rsidP="001A199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Администратор имеет возможность </w:t>
      </w:r>
      <w:r w:rsidR="00DB0857" w:rsidRPr="00D2405E">
        <w:rPr>
          <w:lang w:val="ru-RU"/>
        </w:rPr>
        <w:t>у</w:t>
      </w:r>
      <w:r w:rsidR="00E567F1" w:rsidRPr="00D2405E">
        <w:rPr>
          <w:lang w:val="ru-RU"/>
        </w:rPr>
        <w:t xml:space="preserve">далить </w:t>
      </w:r>
      <w:r w:rsidRPr="00D2405E">
        <w:rPr>
          <w:lang w:val="ru-RU"/>
        </w:rPr>
        <w:t xml:space="preserve">сотрудника </w:t>
      </w:r>
      <w:r w:rsidR="001A1994" w:rsidRPr="00D2405E">
        <w:rPr>
          <w:lang w:val="ru-RU"/>
        </w:rPr>
        <w:t>из</w:t>
      </w:r>
      <w:r w:rsidRPr="00D2405E">
        <w:rPr>
          <w:lang w:val="ru-RU"/>
        </w:rPr>
        <w:t xml:space="preserve"> люб</w:t>
      </w:r>
      <w:r w:rsidR="001A1994" w:rsidRPr="00D2405E">
        <w:rPr>
          <w:lang w:val="ru-RU"/>
        </w:rPr>
        <w:t>ой</w:t>
      </w:r>
      <w:r w:rsidRPr="00D2405E">
        <w:rPr>
          <w:lang w:val="ru-RU"/>
        </w:rPr>
        <w:t xml:space="preserve"> группу доски объявлений.</w:t>
      </w:r>
    </w:p>
    <w:p w14:paraId="0034F5C8" w14:textId="19E754FC" w:rsidR="001A1994" w:rsidRPr="00D2405E" w:rsidRDefault="001A1994" w:rsidP="00CB6530">
      <w:pPr>
        <w:pStyle w:val="2"/>
        <w:spacing w:before="240"/>
        <w:rPr>
          <w:lang w:val="ru-RU"/>
        </w:rPr>
      </w:pPr>
      <w:bookmarkStart w:id="137" w:name="_Toc146820816"/>
      <w:bookmarkStart w:id="138" w:name="_Toc149779014"/>
      <w:r w:rsidRPr="00D2405E">
        <w:rPr>
          <w:lang w:val="ru-RU"/>
        </w:rPr>
        <w:t>A</w:t>
      </w:r>
      <w:r w:rsidR="00C9290E" w:rsidRPr="00D2405E">
        <w:rPr>
          <w:lang w:val="ru-RU"/>
        </w:rPr>
        <w:t>-1.3</w:t>
      </w:r>
      <w:r w:rsidRPr="00D2405E">
        <w:rPr>
          <w:lang w:val="ru-RU"/>
        </w:rPr>
        <w:t>. Редактировать права сотрудника в</w:t>
      </w:r>
      <w:r w:rsidR="005504BB" w:rsidRPr="00D2405E">
        <w:rPr>
          <w:lang w:val="ru-RU"/>
        </w:rPr>
        <w:t xml:space="preserve"> любой</w:t>
      </w:r>
      <w:r w:rsidRPr="00D2405E">
        <w:rPr>
          <w:lang w:val="ru-RU"/>
        </w:rPr>
        <w:t xml:space="preserve"> группе</w:t>
      </w:r>
      <w:bookmarkEnd w:id="137"/>
      <w:bookmarkEnd w:id="13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C9290E" w:rsidRPr="00A6741D" w14:paraId="299858AD" w14:textId="77777777" w:rsidTr="00C9290E">
        <w:tc>
          <w:tcPr>
            <w:tcW w:w="704" w:type="dxa"/>
            <w:shd w:val="clear" w:color="auto" w:fill="auto"/>
          </w:tcPr>
          <w:p w14:paraId="0AC5A378" w14:textId="15F03E7E" w:rsidR="00C9290E" w:rsidRPr="00D2405E" w:rsidRDefault="00C9290E" w:rsidP="00C9290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A</w:t>
            </w:r>
            <w:r w:rsidRPr="00D2405E">
              <w:t>-1.3</w:t>
            </w:r>
          </w:p>
        </w:tc>
        <w:tc>
          <w:tcPr>
            <w:tcW w:w="1670" w:type="dxa"/>
            <w:shd w:val="clear" w:color="auto" w:fill="auto"/>
          </w:tcPr>
          <w:p w14:paraId="5B1CF3B5" w14:textId="7DE4F590" w:rsidR="00C9290E" w:rsidRPr="00D2405E" w:rsidRDefault="00C9290E" w:rsidP="00C9290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912" w:type="dxa"/>
            <w:shd w:val="clear" w:color="auto" w:fill="auto"/>
          </w:tcPr>
          <w:p w14:paraId="00BE490E" w14:textId="44482665" w:rsidR="00C9290E" w:rsidRPr="00D2405E" w:rsidRDefault="00C9290E" w:rsidP="00C9290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Редактировать </w:t>
            </w:r>
            <w:r w:rsidRPr="00D2405E">
              <w:rPr>
                <w:lang w:val="ru-RU"/>
              </w:rPr>
              <w:lastRenderedPageBreak/>
              <w:t>права сотрудника в любой группе</w:t>
            </w:r>
          </w:p>
        </w:tc>
        <w:tc>
          <w:tcPr>
            <w:tcW w:w="5064" w:type="dxa"/>
            <w:shd w:val="clear" w:color="auto" w:fill="auto"/>
          </w:tcPr>
          <w:p w14:paraId="1F054E44" w14:textId="550BC4BA" w:rsidR="00C9290E" w:rsidRPr="00D2405E" w:rsidRDefault="00C9290E" w:rsidP="00C9290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lastRenderedPageBreak/>
              <w:t xml:space="preserve">Администратор может отредактировать права </w:t>
            </w:r>
            <w:r w:rsidRPr="00D2405E">
              <w:rPr>
                <w:lang w:val="ru-RU"/>
              </w:rPr>
              <w:lastRenderedPageBreak/>
              <w:t>сотрудника в группе доски объявлений</w:t>
            </w:r>
          </w:p>
        </w:tc>
      </w:tr>
    </w:tbl>
    <w:p w14:paraId="548EBF3F" w14:textId="77777777" w:rsidR="001A1994" w:rsidRPr="00D2405E" w:rsidRDefault="001A1994" w:rsidP="001A1994">
      <w:pPr>
        <w:rPr>
          <w:lang w:val="ru-RU"/>
        </w:rPr>
      </w:pPr>
      <w:r w:rsidRPr="00D2405E">
        <w:rPr>
          <w:i/>
          <w:lang w:val="ru-RU"/>
        </w:rPr>
        <w:lastRenderedPageBreak/>
        <w:t>Основное действующее лицо</w:t>
      </w:r>
      <w:r w:rsidRPr="00D2405E">
        <w:rPr>
          <w:lang w:val="ru-RU"/>
        </w:rPr>
        <w:t>: Администратор.</w:t>
      </w:r>
    </w:p>
    <w:p w14:paraId="034BC6A5" w14:textId="77777777" w:rsidR="001A1994" w:rsidRPr="00D2405E" w:rsidRDefault="001A1994" w:rsidP="001A1994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6209D32F" w14:textId="5D736301" w:rsidR="00CE0B67" w:rsidRPr="00D2405E" w:rsidRDefault="00CE0B67" w:rsidP="001A199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Администратор имеет возможность редактировать права пользователя в конкретной группе.</w:t>
      </w:r>
    </w:p>
    <w:p w14:paraId="0E2A1A05" w14:textId="042D32C2" w:rsidR="001A1994" w:rsidRPr="00D2405E" w:rsidRDefault="00CE0B67" w:rsidP="001A199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Для редактирования доступны те же права, что описаны в прецеденте «G3. Редактировать права сотрудника в своей группе». </w:t>
      </w:r>
    </w:p>
    <w:p w14:paraId="21BD8D1C" w14:textId="59B2DA2E" w:rsidR="00D54750" w:rsidRPr="00D2405E" w:rsidRDefault="00D54750" w:rsidP="00CB6530">
      <w:pPr>
        <w:pStyle w:val="2"/>
        <w:spacing w:before="240"/>
        <w:rPr>
          <w:lang w:val="ru-RU"/>
        </w:rPr>
      </w:pPr>
      <w:bookmarkStart w:id="139" w:name="_Toc146820817"/>
      <w:bookmarkStart w:id="140" w:name="_Toc149779015"/>
      <w:r w:rsidRPr="00D2405E">
        <w:rPr>
          <w:lang w:val="ru-RU"/>
        </w:rPr>
        <w:t>A</w:t>
      </w:r>
      <w:r w:rsidR="00094AAC" w:rsidRPr="00D2405E">
        <w:rPr>
          <w:lang w:val="ru-RU"/>
        </w:rPr>
        <w:t>-2</w:t>
      </w:r>
      <w:r w:rsidRPr="00D2405E">
        <w:rPr>
          <w:lang w:val="ru-RU"/>
        </w:rPr>
        <w:t>. Управление администраторами групп</w:t>
      </w:r>
      <w:bookmarkEnd w:id="139"/>
      <w:bookmarkEnd w:id="14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1"/>
        <w:gridCol w:w="1823"/>
        <w:gridCol w:w="1912"/>
        <w:gridCol w:w="5064"/>
      </w:tblGrid>
      <w:tr w:rsidR="00094AAC" w:rsidRPr="00D2405E" w14:paraId="466CE660" w14:textId="77777777" w:rsidTr="003412F4">
        <w:tc>
          <w:tcPr>
            <w:tcW w:w="551" w:type="dxa"/>
            <w:shd w:val="clear" w:color="auto" w:fill="auto"/>
          </w:tcPr>
          <w:p w14:paraId="7FDB3293" w14:textId="006440C7" w:rsidR="00094AAC" w:rsidRPr="00D2405E" w:rsidRDefault="00094AAC" w:rsidP="00094AAC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A</w:t>
            </w:r>
            <w:r w:rsidRPr="00D2405E">
              <w:t>-2</w:t>
            </w:r>
          </w:p>
        </w:tc>
        <w:tc>
          <w:tcPr>
            <w:tcW w:w="1823" w:type="dxa"/>
            <w:shd w:val="clear" w:color="auto" w:fill="auto"/>
          </w:tcPr>
          <w:p w14:paraId="17303594" w14:textId="5D5C10B3" w:rsidR="00094AAC" w:rsidRPr="00D2405E" w:rsidRDefault="00094AAC" w:rsidP="00094AA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912" w:type="dxa"/>
            <w:shd w:val="clear" w:color="auto" w:fill="auto"/>
          </w:tcPr>
          <w:p w14:paraId="2F843221" w14:textId="15E3EC86" w:rsidR="00094AAC" w:rsidRPr="00D2405E" w:rsidRDefault="00094AAC" w:rsidP="00094AA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администраторами групп</w:t>
            </w:r>
          </w:p>
        </w:tc>
        <w:tc>
          <w:tcPr>
            <w:tcW w:w="5064" w:type="dxa"/>
            <w:shd w:val="clear" w:color="auto" w:fill="auto"/>
          </w:tcPr>
          <w:p w14:paraId="7D83DAC6" w14:textId="5E967049" w:rsidR="00094AAC" w:rsidRPr="00D2405E" w:rsidRDefault="00094AAC" w:rsidP="00094AA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управляет администраторами групп</w:t>
            </w:r>
          </w:p>
        </w:tc>
      </w:tr>
    </w:tbl>
    <w:p w14:paraId="5ACEC1DF" w14:textId="77777777" w:rsidR="00D54750" w:rsidRPr="00D2405E" w:rsidRDefault="00D54750" w:rsidP="00D54750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48F06F6A" w14:textId="77777777" w:rsidR="00D54750" w:rsidRPr="00D2405E" w:rsidRDefault="00D54750" w:rsidP="00D54750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07D2C110" w14:textId="1088E4A7" w:rsidR="006C6B56" w:rsidRPr="00D2405E" w:rsidRDefault="006C6B56" w:rsidP="006C6B5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Администратор имеет возможность управлять администраторами групп на доске объявлений. Под управлением администраторами групп понимается:</w:t>
      </w:r>
    </w:p>
    <w:p w14:paraId="3B453D8F" w14:textId="5CC43ED0" w:rsidR="006C6B56" w:rsidRPr="00D2405E" w:rsidRDefault="00480E4B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назначение администратора группы в группу</w:t>
      </w:r>
      <w:r w:rsidR="006C6B56" w:rsidRPr="00D2405E">
        <w:rPr>
          <w:lang w:val="ru-RU"/>
        </w:rPr>
        <w:t>;</w:t>
      </w:r>
    </w:p>
    <w:p w14:paraId="6A575A02" w14:textId="22FCD63A" w:rsidR="006C6B56" w:rsidRPr="00D2405E" w:rsidRDefault="006C6B56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 xml:space="preserve">удаление </w:t>
      </w:r>
      <w:r w:rsidR="00480E4B" w:rsidRPr="00D2405E">
        <w:rPr>
          <w:lang w:val="ru-RU"/>
        </w:rPr>
        <w:t>администратора группы из группы</w:t>
      </w:r>
      <w:r w:rsidRPr="00D2405E">
        <w:rPr>
          <w:lang w:val="ru-RU"/>
        </w:rPr>
        <w:t>;</w:t>
      </w:r>
    </w:p>
    <w:p w14:paraId="3424EE5F" w14:textId="6D5B5BE4" w:rsidR="006C6B56" w:rsidRPr="00D2405E" w:rsidRDefault="006C6B56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 xml:space="preserve">редактирование прав </w:t>
      </w:r>
      <w:r w:rsidR="00480E4B" w:rsidRPr="00D2405E">
        <w:rPr>
          <w:lang w:val="ru-RU"/>
        </w:rPr>
        <w:t>администратора группы в группе</w:t>
      </w:r>
      <w:r w:rsidRPr="00D2405E">
        <w:rPr>
          <w:lang w:val="ru-RU"/>
        </w:rPr>
        <w:t>.</w:t>
      </w:r>
    </w:p>
    <w:p w14:paraId="5500F246" w14:textId="333C33A1" w:rsidR="00D54750" w:rsidRPr="00D2405E" w:rsidRDefault="006C6B56" w:rsidP="002B0E4F">
      <w:pPr>
        <w:autoSpaceDE w:val="0"/>
        <w:autoSpaceDN w:val="0"/>
        <w:adjustRightInd w:val="0"/>
        <w:spacing w:before="120" w:after="60"/>
        <w:ind w:left="-11"/>
        <w:jc w:val="both"/>
        <w:rPr>
          <w:lang w:val="ru-RU"/>
        </w:rPr>
      </w:pPr>
      <w:r w:rsidRPr="00D2405E">
        <w:rPr>
          <w:lang w:val="ru-RU"/>
        </w:rPr>
        <w:t xml:space="preserve">Управление </w:t>
      </w:r>
      <w:r w:rsidR="0001732F" w:rsidRPr="00D2405E">
        <w:rPr>
          <w:lang w:val="ru-RU"/>
        </w:rPr>
        <w:t>администратором группы</w:t>
      </w:r>
      <w:r w:rsidR="00665BD0" w:rsidRPr="00D2405E">
        <w:rPr>
          <w:lang w:val="ru-RU"/>
        </w:rPr>
        <w:t xml:space="preserve"> осуществляется</w:t>
      </w:r>
      <w:r w:rsidRPr="00D2405E">
        <w:rPr>
          <w:lang w:val="ru-RU"/>
        </w:rPr>
        <w:t xml:space="preserve"> </w:t>
      </w:r>
      <w:r w:rsidR="00EA3EAC" w:rsidRPr="00D2405E">
        <w:rPr>
          <w:lang w:val="ru-RU"/>
        </w:rPr>
        <w:t xml:space="preserve">в рамках одной конкретной и </w:t>
      </w:r>
      <w:r w:rsidRPr="00D2405E">
        <w:rPr>
          <w:lang w:val="ru-RU"/>
        </w:rPr>
        <w:t>не затрагивает его права или принадлежность к другой любой другой группе.</w:t>
      </w:r>
    </w:p>
    <w:p w14:paraId="7CA92DBE" w14:textId="75C84506" w:rsidR="002836E7" w:rsidRPr="00D2405E" w:rsidRDefault="002836E7" w:rsidP="00CB6530">
      <w:pPr>
        <w:pStyle w:val="2"/>
        <w:spacing w:before="240"/>
        <w:rPr>
          <w:lang w:val="ru-RU"/>
        </w:rPr>
      </w:pPr>
      <w:bookmarkStart w:id="141" w:name="_Toc146820818"/>
      <w:bookmarkStart w:id="142" w:name="_Toc149779016"/>
      <w:r w:rsidRPr="00D2405E">
        <w:rPr>
          <w:lang w:val="ru-RU"/>
        </w:rPr>
        <w:t>A</w:t>
      </w:r>
      <w:r w:rsidR="00094AAC" w:rsidRPr="00D2405E">
        <w:rPr>
          <w:lang w:val="ru-RU"/>
        </w:rPr>
        <w:t>-2.1</w:t>
      </w:r>
      <w:r w:rsidRPr="00D2405E">
        <w:rPr>
          <w:lang w:val="ru-RU"/>
        </w:rPr>
        <w:t xml:space="preserve">. </w:t>
      </w:r>
      <w:r w:rsidR="00E1791E" w:rsidRPr="00D2405E">
        <w:rPr>
          <w:lang w:val="ru-RU"/>
        </w:rPr>
        <w:t>Назначить администратора группы</w:t>
      </w:r>
      <w:bookmarkEnd w:id="141"/>
      <w:bookmarkEnd w:id="14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094AAC" w:rsidRPr="00D2405E" w14:paraId="2CBC1CE2" w14:textId="77777777" w:rsidTr="00094AAC">
        <w:tc>
          <w:tcPr>
            <w:tcW w:w="704" w:type="dxa"/>
            <w:shd w:val="clear" w:color="auto" w:fill="auto"/>
          </w:tcPr>
          <w:p w14:paraId="014CD5C0" w14:textId="608993E0" w:rsidR="00094AAC" w:rsidRPr="00D2405E" w:rsidRDefault="00094AAC" w:rsidP="00094AAC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A</w:t>
            </w:r>
            <w:r w:rsidRPr="00D2405E">
              <w:t>-2.1</w:t>
            </w:r>
          </w:p>
        </w:tc>
        <w:tc>
          <w:tcPr>
            <w:tcW w:w="1670" w:type="dxa"/>
            <w:shd w:val="clear" w:color="auto" w:fill="auto"/>
          </w:tcPr>
          <w:p w14:paraId="7BB0E6CF" w14:textId="69315BB8" w:rsidR="00094AAC" w:rsidRPr="00D2405E" w:rsidRDefault="00094AAC" w:rsidP="00094AA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912" w:type="dxa"/>
            <w:shd w:val="clear" w:color="auto" w:fill="auto"/>
          </w:tcPr>
          <w:p w14:paraId="4C939F04" w14:textId="69DE4B6E" w:rsidR="00094AAC" w:rsidRPr="00D2405E" w:rsidRDefault="00094AAC" w:rsidP="00094AA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Назначить администратора группы</w:t>
            </w:r>
          </w:p>
        </w:tc>
        <w:tc>
          <w:tcPr>
            <w:tcW w:w="5064" w:type="dxa"/>
            <w:shd w:val="clear" w:color="auto" w:fill="auto"/>
          </w:tcPr>
          <w:p w14:paraId="56483F95" w14:textId="01EEC76C" w:rsidR="00094AAC" w:rsidRPr="00D2405E" w:rsidRDefault="00094AAC" w:rsidP="00094AA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назначает администратора группы</w:t>
            </w:r>
          </w:p>
        </w:tc>
      </w:tr>
    </w:tbl>
    <w:p w14:paraId="47ACD734" w14:textId="77777777" w:rsidR="002836E7" w:rsidRPr="00D2405E" w:rsidRDefault="002836E7" w:rsidP="002836E7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4CC8BC35" w14:textId="77777777" w:rsidR="002836E7" w:rsidRPr="00D2405E" w:rsidRDefault="002836E7" w:rsidP="002836E7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1C271A1A" w14:textId="3927BF9D" w:rsidR="00D14B27" w:rsidRPr="00D2405E" w:rsidRDefault="00D14B27" w:rsidP="002836E7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Администратор имеет возможность назначить администратора группы для каждой из существующих на доске объявления групп. Администратор группы назначается индивидуально для каждой группы. Назначение пользователя администратором одной группы не влияет на другие.</w:t>
      </w:r>
    </w:p>
    <w:p w14:paraId="44EECF1D" w14:textId="7155BBA3" w:rsidR="00E1791E" w:rsidRPr="00D2405E" w:rsidRDefault="00E1791E" w:rsidP="002836E7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Администратором конкретной группы одновременно может быть только один пользователь. Также группа может не содержать администратора группы вовсе.</w:t>
      </w:r>
    </w:p>
    <w:p w14:paraId="6536F502" w14:textId="5E5A399D" w:rsidR="00153829" w:rsidRPr="00D2405E" w:rsidRDefault="00153829" w:rsidP="00CB6530">
      <w:pPr>
        <w:pStyle w:val="2"/>
        <w:spacing w:before="240"/>
        <w:rPr>
          <w:lang w:val="ru-RU"/>
        </w:rPr>
      </w:pPr>
      <w:bookmarkStart w:id="143" w:name="_Toc146820819"/>
      <w:bookmarkStart w:id="144" w:name="_Toc149779017"/>
      <w:r w:rsidRPr="00D2405E">
        <w:rPr>
          <w:lang w:val="ru-RU"/>
        </w:rPr>
        <w:t>A</w:t>
      </w:r>
      <w:r w:rsidR="00094AAC" w:rsidRPr="00D2405E">
        <w:rPr>
          <w:lang w:val="ru-RU"/>
        </w:rPr>
        <w:t>-2.2</w:t>
      </w:r>
      <w:r w:rsidRPr="00D2405E">
        <w:rPr>
          <w:lang w:val="ru-RU"/>
        </w:rPr>
        <w:t xml:space="preserve">. </w:t>
      </w:r>
      <w:r w:rsidR="00E567F1" w:rsidRPr="00D2405E">
        <w:rPr>
          <w:lang w:val="ru-RU"/>
        </w:rPr>
        <w:t xml:space="preserve">Удалить </w:t>
      </w:r>
      <w:r w:rsidRPr="00D2405E">
        <w:rPr>
          <w:lang w:val="ru-RU"/>
        </w:rPr>
        <w:t>администратора группы</w:t>
      </w:r>
      <w:bookmarkEnd w:id="143"/>
      <w:bookmarkEnd w:id="14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01"/>
        <w:gridCol w:w="1843"/>
        <w:gridCol w:w="5102"/>
      </w:tblGrid>
      <w:tr w:rsidR="00094AAC" w:rsidRPr="00D2405E" w14:paraId="7137CAB1" w14:textId="77777777" w:rsidTr="00094AAC">
        <w:tc>
          <w:tcPr>
            <w:tcW w:w="704" w:type="dxa"/>
            <w:shd w:val="clear" w:color="auto" w:fill="auto"/>
          </w:tcPr>
          <w:p w14:paraId="08622C5D" w14:textId="6F61A044" w:rsidR="00094AAC" w:rsidRPr="00D2405E" w:rsidRDefault="00094AAC" w:rsidP="00094AAC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A</w:t>
            </w:r>
            <w:r w:rsidRPr="00D2405E">
              <w:t>-2.2</w:t>
            </w:r>
          </w:p>
        </w:tc>
        <w:tc>
          <w:tcPr>
            <w:tcW w:w="1701" w:type="dxa"/>
            <w:shd w:val="clear" w:color="auto" w:fill="auto"/>
          </w:tcPr>
          <w:p w14:paraId="394CAF12" w14:textId="48AB3B3D" w:rsidR="00094AAC" w:rsidRPr="00D2405E" w:rsidRDefault="00094AAC" w:rsidP="00094AA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843" w:type="dxa"/>
            <w:shd w:val="clear" w:color="auto" w:fill="auto"/>
          </w:tcPr>
          <w:p w14:paraId="4DE523B9" w14:textId="328518C5" w:rsidR="00094AAC" w:rsidRPr="00D2405E" w:rsidRDefault="00094AAC" w:rsidP="00094AA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Удалить администратора группы</w:t>
            </w:r>
          </w:p>
        </w:tc>
        <w:tc>
          <w:tcPr>
            <w:tcW w:w="5102" w:type="dxa"/>
            <w:shd w:val="clear" w:color="auto" w:fill="auto"/>
          </w:tcPr>
          <w:p w14:paraId="6A985668" w14:textId="1718165F" w:rsidR="00094AAC" w:rsidRPr="00D2405E" w:rsidRDefault="00094AAC" w:rsidP="00094AA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удаляет администратора группы</w:t>
            </w:r>
          </w:p>
        </w:tc>
      </w:tr>
    </w:tbl>
    <w:p w14:paraId="0467CC42" w14:textId="77777777" w:rsidR="00153829" w:rsidRPr="00D2405E" w:rsidRDefault="00153829" w:rsidP="00153829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1D13BF71" w14:textId="77777777" w:rsidR="00153829" w:rsidRPr="00D2405E" w:rsidRDefault="00153829" w:rsidP="00153829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6D0375EA" w14:textId="12D15E11" w:rsidR="006D7909" w:rsidRPr="00D2405E" w:rsidRDefault="00153829" w:rsidP="00886C70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  <w:r w:rsidRPr="00D2405E">
        <w:rPr>
          <w:lang w:val="ru-RU"/>
        </w:rPr>
        <w:t xml:space="preserve">Администратор имеет возможность </w:t>
      </w:r>
      <w:r w:rsidR="00A32783" w:rsidRPr="00D2405E">
        <w:rPr>
          <w:lang w:val="ru-RU"/>
        </w:rPr>
        <w:t>у</w:t>
      </w:r>
      <w:r w:rsidR="00E567F1" w:rsidRPr="00D2405E">
        <w:rPr>
          <w:lang w:val="ru-RU"/>
        </w:rPr>
        <w:t xml:space="preserve">далить </w:t>
      </w:r>
      <w:r w:rsidRPr="00D2405E">
        <w:rPr>
          <w:lang w:val="ru-RU"/>
        </w:rPr>
        <w:t>администратора группы каждой из существующих на доске объявления групп. Администратор группы</w:t>
      </w:r>
      <w:r w:rsidR="00422FC4" w:rsidRPr="00D2405E">
        <w:rPr>
          <w:lang w:val="ru-RU"/>
        </w:rPr>
        <w:t xml:space="preserve"> удаляется</w:t>
      </w:r>
      <w:r w:rsidRPr="00D2405E">
        <w:rPr>
          <w:lang w:val="ru-RU"/>
        </w:rPr>
        <w:t xml:space="preserve"> индивидуально для каждой группы. </w:t>
      </w:r>
      <w:r w:rsidR="00422FC4" w:rsidRPr="00D2405E">
        <w:rPr>
          <w:lang w:val="ru-RU"/>
        </w:rPr>
        <w:t xml:space="preserve">Удаление </w:t>
      </w:r>
      <w:r w:rsidRPr="00D2405E">
        <w:rPr>
          <w:lang w:val="ru-RU"/>
        </w:rPr>
        <w:t>администратор</w:t>
      </w:r>
      <w:r w:rsidR="00422FC4" w:rsidRPr="00D2405E">
        <w:rPr>
          <w:lang w:val="ru-RU"/>
        </w:rPr>
        <w:t>а</w:t>
      </w:r>
      <w:r w:rsidRPr="00D2405E">
        <w:rPr>
          <w:lang w:val="ru-RU"/>
        </w:rPr>
        <w:t xml:space="preserve"> одной группы не влияет на другие.</w:t>
      </w:r>
    </w:p>
    <w:p w14:paraId="2E1A661C" w14:textId="4717F6FA" w:rsidR="00AF3CC2" w:rsidRPr="00D2405E" w:rsidRDefault="00AF3CC2" w:rsidP="00AF3CC2">
      <w:pPr>
        <w:pStyle w:val="2"/>
        <w:spacing w:before="240"/>
        <w:rPr>
          <w:lang w:val="ru-RU"/>
        </w:rPr>
      </w:pPr>
      <w:bookmarkStart w:id="145" w:name="_Toc149779018"/>
      <w:r w:rsidRPr="00D2405E">
        <w:rPr>
          <w:lang w:val="ru-RU"/>
        </w:rPr>
        <w:lastRenderedPageBreak/>
        <w:t xml:space="preserve">A-3. </w:t>
      </w:r>
      <w:r w:rsidR="006D00F5" w:rsidRPr="00D2405E">
        <w:rPr>
          <w:lang w:val="ru-RU"/>
        </w:rPr>
        <w:t>Управление категориями объявлений</w:t>
      </w:r>
      <w:bookmarkEnd w:id="14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62"/>
        <w:gridCol w:w="1843"/>
        <w:gridCol w:w="1843"/>
        <w:gridCol w:w="5102"/>
      </w:tblGrid>
      <w:tr w:rsidR="00AF3CC2" w:rsidRPr="00A6741D" w14:paraId="0600696C" w14:textId="77777777" w:rsidTr="00AF3CC2">
        <w:tc>
          <w:tcPr>
            <w:tcW w:w="562" w:type="dxa"/>
            <w:shd w:val="clear" w:color="auto" w:fill="auto"/>
          </w:tcPr>
          <w:p w14:paraId="45CBFF43" w14:textId="5C5FFA47" w:rsidR="00AF3CC2" w:rsidRPr="00D2405E" w:rsidRDefault="00AF3CC2" w:rsidP="00AF3CC2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A-3</w:t>
            </w:r>
          </w:p>
        </w:tc>
        <w:tc>
          <w:tcPr>
            <w:tcW w:w="1843" w:type="dxa"/>
            <w:shd w:val="clear" w:color="auto" w:fill="auto"/>
          </w:tcPr>
          <w:p w14:paraId="3E0C84EE" w14:textId="57C9EFCA" w:rsidR="00AF3CC2" w:rsidRPr="00D2405E" w:rsidRDefault="00AF3CC2" w:rsidP="00AF3CC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843" w:type="dxa"/>
            <w:shd w:val="clear" w:color="auto" w:fill="auto"/>
          </w:tcPr>
          <w:p w14:paraId="01548544" w14:textId="376A0313" w:rsidR="00AF3CC2" w:rsidRPr="00D2405E" w:rsidRDefault="00AF3CC2" w:rsidP="00AF3CC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категориями объявлений</w:t>
            </w:r>
          </w:p>
        </w:tc>
        <w:tc>
          <w:tcPr>
            <w:tcW w:w="5102" w:type="dxa"/>
            <w:shd w:val="clear" w:color="auto" w:fill="auto"/>
          </w:tcPr>
          <w:p w14:paraId="22893D46" w14:textId="45CDE5F0" w:rsidR="00AF3CC2" w:rsidRPr="00D2405E" w:rsidRDefault="00AF3CC2" w:rsidP="00AF3CC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может управлять категориями объявлений</w:t>
            </w:r>
          </w:p>
        </w:tc>
      </w:tr>
    </w:tbl>
    <w:p w14:paraId="58D8FBAF" w14:textId="77777777" w:rsidR="00AF3CC2" w:rsidRPr="00D2405E" w:rsidRDefault="00AF3CC2" w:rsidP="00AF3CC2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173C478C" w14:textId="77777777" w:rsidR="00AF3CC2" w:rsidRPr="00D2405E" w:rsidRDefault="00AF3CC2" w:rsidP="00AF3CC2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05126787" w14:textId="15F76F68" w:rsidR="00AF3CC2" w:rsidRPr="00D2405E" w:rsidRDefault="006D00F5" w:rsidP="00886C70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  <w:r w:rsidRPr="00D2405E">
        <w:rPr>
          <w:lang w:val="ru-RU"/>
        </w:rPr>
        <w:t>Администратор имеет возможность управлять категориями объявлений, существующими на доске объявлений.</w:t>
      </w:r>
    </w:p>
    <w:p w14:paraId="3E25324F" w14:textId="4E30DBA2" w:rsidR="00A31C12" w:rsidRPr="00D2405E" w:rsidRDefault="00A31C12" w:rsidP="00A31C12">
      <w:pPr>
        <w:pStyle w:val="2"/>
        <w:spacing w:before="240"/>
        <w:rPr>
          <w:lang w:val="ru-RU"/>
        </w:rPr>
      </w:pPr>
      <w:bookmarkStart w:id="146" w:name="_Toc149779019"/>
      <w:r w:rsidRPr="00D2405E">
        <w:rPr>
          <w:lang w:val="ru-RU"/>
        </w:rPr>
        <w:t>A-3.1. Управление категориями объявлений</w:t>
      </w:r>
      <w:bookmarkEnd w:id="14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01"/>
        <w:gridCol w:w="1843"/>
        <w:gridCol w:w="5102"/>
      </w:tblGrid>
      <w:tr w:rsidR="00A31C12" w:rsidRPr="00A6741D" w14:paraId="21B567C0" w14:textId="77777777" w:rsidTr="00A31C12">
        <w:tc>
          <w:tcPr>
            <w:tcW w:w="704" w:type="dxa"/>
            <w:shd w:val="clear" w:color="auto" w:fill="auto"/>
          </w:tcPr>
          <w:p w14:paraId="3407D5BE" w14:textId="296AF0A2" w:rsidR="00A31C12" w:rsidRPr="00D2405E" w:rsidRDefault="00A31C12" w:rsidP="00A31C12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A-3.1</w:t>
            </w:r>
          </w:p>
        </w:tc>
        <w:tc>
          <w:tcPr>
            <w:tcW w:w="1701" w:type="dxa"/>
            <w:shd w:val="clear" w:color="auto" w:fill="auto"/>
          </w:tcPr>
          <w:p w14:paraId="2B9FBA15" w14:textId="7FF82596" w:rsidR="00A31C12" w:rsidRPr="00D2405E" w:rsidRDefault="00A31C12" w:rsidP="00A31C1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843" w:type="dxa"/>
            <w:shd w:val="clear" w:color="auto" w:fill="auto"/>
          </w:tcPr>
          <w:p w14:paraId="29B28C3A" w14:textId="00EE58A1" w:rsidR="00A31C12" w:rsidRPr="00D2405E" w:rsidRDefault="00A31C12" w:rsidP="00A31C1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Создать категорию</w:t>
            </w:r>
          </w:p>
        </w:tc>
        <w:tc>
          <w:tcPr>
            <w:tcW w:w="5102" w:type="dxa"/>
            <w:shd w:val="clear" w:color="auto" w:fill="auto"/>
          </w:tcPr>
          <w:p w14:paraId="41BA4352" w14:textId="4705AB2A" w:rsidR="00A31C12" w:rsidRPr="00D2405E" w:rsidRDefault="00A31C12" w:rsidP="00A31C1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может создавать новые категории объявлений</w:t>
            </w:r>
          </w:p>
        </w:tc>
      </w:tr>
    </w:tbl>
    <w:p w14:paraId="4759E4C0" w14:textId="77777777" w:rsidR="00A31C12" w:rsidRPr="00D2405E" w:rsidRDefault="00A31C12" w:rsidP="00A31C12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5EA975D6" w14:textId="77777777" w:rsidR="00A31C12" w:rsidRPr="00D2405E" w:rsidRDefault="00A31C12" w:rsidP="00A31C12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261A75A6" w14:textId="3750B093" w:rsidR="00A31C12" w:rsidRPr="00D2405E" w:rsidRDefault="00A31C12" w:rsidP="00A31C12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  <w:r w:rsidRPr="00D2405E">
        <w:rPr>
          <w:lang w:val="ru-RU"/>
        </w:rPr>
        <w:t>Администратор имеет возможность создавать новые категории объявлений.</w:t>
      </w:r>
    </w:p>
    <w:p w14:paraId="5BEF986C" w14:textId="43FD0C9A" w:rsidR="00A31C12" w:rsidRPr="00D2405E" w:rsidRDefault="00A31C12" w:rsidP="00A31C12">
      <w:pPr>
        <w:pStyle w:val="2"/>
        <w:spacing w:before="240"/>
        <w:rPr>
          <w:lang w:val="ru-RU"/>
        </w:rPr>
      </w:pPr>
      <w:bookmarkStart w:id="147" w:name="_Toc149779020"/>
      <w:r w:rsidRPr="00D2405E">
        <w:rPr>
          <w:lang w:val="ru-RU"/>
        </w:rPr>
        <w:t xml:space="preserve">A-3.1.1. </w:t>
      </w:r>
      <w:r w:rsidR="000B5F3B" w:rsidRPr="00D2405E">
        <w:rPr>
          <w:lang w:val="ru-RU"/>
        </w:rPr>
        <w:t>Указать название</w:t>
      </w:r>
      <w:bookmarkEnd w:id="14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34"/>
        <w:gridCol w:w="1571"/>
        <w:gridCol w:w="1843"/>
        <w:gridCol w:w="5102"/>
      </w:tblGrid>
      <w:tr w:rsidR="00A31C12" w:rsidRPr="00A6741D" w14:paraId="7B05CF29" w14:textId="77777777" w:rsidTr="00A31C12">
        <w:tc>
          <w:tcPr>
            <w:tcW w:w="834" w:type="dxa"/>
            <w:shd w:val="clear" w:color="auto" w:fill="auto"/>
          </w:tcPr>
          <w:p w14:paraId="11B741AD" w14:textId="0D247711" w:rsidR="00A31C12" w:rsidRPr="00D2405E" w:rsidRDefault="00A31C12" w:rsidP="00A31C12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A-3.1.1</w:t>
            </w:r>
          </w:p>
        </w:tc>
        <w:tc>
          <w:tcPr>
            <w:tcW w:w="1571" w:type="dxa"/>
            <w:shd w:val="clear" w:color="auto" w:fill="auto"/>
          </w:tcPr>
          <w:p w14:paraId="3E5F468A" w14:textId="378C411A" w:rsidR="00A31C12" w:rsidRPr="00D2405E" w:rsidRDefault="00A31C12" w:rsidP="00A31C1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843" w:type="dxa"/>
            <w:shd w:val="clear" w:color="auto" w:fill="auto"/>
          </w:tcPr>
          <w:p w14:paraId="6821FAEA" w14:textId="1407F52E" w:rsidR="00A31C12" w:rsidRPr="00D2405E" w:rsidRDefault="00A31C12" w:rsidP="00A31C1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Указать название</w:t>
            </w:r>
          </w:p>
        </w:tc>
        <w:tc>
          <w:tcPr>
            <w:tcW w:w="5102" w:type="dxa"/>
            <w:shd w:val="clear" w:color="auto" w:fill="auto"/>
          </w:tcPr>
          <w:p w14:paraId="7AA3DA97" w14:textId="3DAC2614" w:rsidR="00A31C12" w:rsidRPr="00D2405E" w:rsidRDefault="00A31C12" w:rsidP="00A31C1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категории требуется указать название категории</w:t>
            </w:r>
          </w:p>
        </w:tc>
      </w:tr>
    </w:tbl>
    <w:p w14:paraId="28E93EEC" w14:textId="77777777" w:rsidR="00A31C12" w:rsidRPr="00D2405E" w:rsidRDefault="00A31C12" w:rsidP="00A31C12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171FB449" w14:textId="77777777" w:rsidR="00A31C12" w:rsidRPr="00D2405E" w:rsidRDefault="00A31C12" w:rsidP="00A31C12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3654121D" w14:textId="5CFEAD78" w:rsidR="00A31C12" w:rsidRPr="00D2405E" w:rsidRDefault="00A31C12" w:rsidP="00A31C12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  <w:r w:rsidRPr="00D2405E">
        <w:rPr>
          <w:lang w:val="ru-RU"/>
        </w:rPr>
        <w:t>При создании новой категории объявлений требуется указать название создаваемой категории.</w:t>
      </w:r>
    </w:p>
    <w:p w14:paraId="19A4EE1E" w14:textId="36839816" w:rsidR="007265D5" w:rsidRPr="00D2405E" w:rsidRDefault="007265D5" w:rsidP="007265D5">
      <w:pPr>
        <w:pStyle w:val="2"/>
        <w:spacing w:before="240"/>
        <w:rPr>
          <w:lang w:val="ru-RU"/>
        </w:rPr>
      </w:pPr>
      <w:bookmarkStart w:id="148" w:name="_Toc149779021"/>
      <w:r w:rsidRPr="00D2405E">
        <w:rPr>
          <w:lang w:val="ru-RU"/>
        </w:rPr>
        <w:t>A-3.1.2. Указать цвет</w:t>
      </w:r>
      <w:bookmarkEnd w:id="14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34"/>
        <w:gridCol w:w="1571"/>
        <w:gridCol w:w="1843"/>
        <w:gridCol w:w="5102"/>
      </w:tblGrid>
      <w:tr w:rsidR="007265D5" w:rsidRPr="00A6741D" w14:paraId="23CD41B2" w14:textId="77777777" w:rsidTr="004C067C">
        <w:tc>
          <w:tcPr>
            <w:tcW w:w="834" w:type="dxa"/>
            <w:shd w:val="clear" w:color="auto" w:fill="auto"/>
          </w:tcPr>
          <w:p w14:paraId="674FB7F5" w14:textId="60E0C93D" w:rsidR="007265D5" w:rsidRPr="00D2405E" w:rsidRDefault="007265D5" w:rsidP="004C067C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A-3.1.</w:t>
            </w:r>
            <w:r w:rsidRPr="00D2405E">
              <w:rPr>
                <w:lang w:val="ru-RU"/>
              </w:rPr>
              <w:t>2</w:t>
            </w:r>
          </w:p>
        </w:tc>
        <w:tc>
          <w:tcPr>
            <w:tcW w:w="1571" w:type="dxa"/>
            <w:shd w:val="clear" w:color="auto" w:fill="auto"/>
          </w:tcPr>
          <w:p w14:paraId="785121A5" w14:textId="77777777" w:rsidR="007265D5" w:rsidRPr="00D2405E" w:rsidRDefault="007265D5" w:rsidP="004C067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843" w:type="dxa"/>
            <w:shd w:val="clear" w:color="auto" w:fill="auto"/>
          </w:tcPr>
          <w:p w14:paraId="5B84A981" w14:textId="5EB40EA9" w:rsidR="007265D5" w:rsidRPr="00D2405E" w:rsidRDefault="007265D5" w:rsidP="004C067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Указать цвет</w:t>
            </w:r>
          </w:p>
        </w:tc>
        <w:tc>
          <w:tcPr>
            <w:tcW w:w="5102" w:type="dxa"/>
            <w:shd w:val="clear" w:color="auto" w:fill="auto"/>
          </w:tcPr>
          <w:p w14:paraId="0B67AFBB" w14:textId="24E2FC04" w:rsidR="007265D5" w:rsidRPr="00D2405E" w:rsidRDefault="007265D5" w:rsidP="004C067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категории требуется указать цвет категории</w:t>
            </w:r>
          </w:p>
        </w:tc>
      </w:tr>
    </w:tbl>
    <w:p w14:paraId="145E1C50" w14:textId="77777777" w:rsidR="007265D5" w:rsidRPr="00D2405E" w:rsidRDefault="007265D5" w:rsidP="007265D5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7970E9F2" w14:textId="77777777" w:rsidR="007265D5" w:rsidRPr="00D2405E" w:rsidRDefault="007265D5" w:rsidP="007265D5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7BCBF4A7" w14:textId="3CA0368B" w:rsidR="007265D5" w:rsidRPr="00D2405E" w:rsidRDefault="007265D5" w:rsidP="007265D5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  <w:r w:rsidRPr="00D2405E">
        <w:rPr>
          <w:lang w:val="ru-RU"/>
        </w:rPr>
        <w:t>При создании новой категории объявлений требуется указать цвет создаваемой категории. Указанным цветом на пользовательском интерфейсе будет выделена категория.</w:t>
      </w:r>
    </w:p>
    <w:p w14:paraId="1E8536F0" w14:textId="3ACF7F4A" w:rsidR="00AE6C2D" w:rsidRPr="00D2405E" w:rsidRDefault="00AE6C2D" w:rsidP="00AE6C2D">
      <w:pPr>
        <w:pStyle w:val="2"/>
        <w:spacing w:before="240"/>
        <w:rPr>
          <w:lang w:val="ru-RU"/>
        </w:rPr>
      </w:pPr>
      <w:bookmarkStart w:id="149" w:name="_Toc149779022"/>
      <w:r w:rsidRPr="00D2405E">
        <w:rPr>
          <w:lang w:val="ru-RU"/>
        </w:rPr>
        <w:t>A-3.2. Редактировать категорию</w:t>
      </w:r>
      <w:bookmarkEnd w:id="14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01"/>
        <w:gridCol w:w="1843"/>
        <w:gridCol w:w="5102"/>
      </w:tblGrid>
      <w:tr w:rsidR="00AE6C2D" w:rsidRPr="00A6741D" w14:paraId="36F78304" w14:textId="77777777" w:rsidTr="00AE6C2D">
        <w:tc>
          <w:tcPr>
            <w:tcW w:w="704" w:type="dxa"/>
            <w:shd w:val="clear" w:color="auto" w:fill="auto"/>
          </w:tcPr>
          <w:p w14:paraId="77995E8A" w14:textId="50A05CD4" w:rsidR="00AE6C2D" w:rsidRPr="00D2405E" w:rsidRDefault="00AE6C2D" w:rsidP="00AE6C2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A-3.2</w:t>
            </w:r>
          </w:p>
        </w:tc>
        <w:tc>
          <w:tcPr>
            <w:tcW w:w="1701" w:type="dxa"/>
            <w:shd w:val="clear" w:color="auto" w:fill="auto"/>
          </w:tcPr>
          <w:p w14:paraId="51CCCDAA" w14:textId="717450AA" w:rsidR="00AE6C2D" w:rsidRPr="00D2405E" w:rsidRDefault="00AE6C2D" w:rsidP="00AE6C2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843" w:type="dxa"/>
            <w:shd w:val="clear" w:color="auto" w:fill="auto"/>
          </w:tcPr>
          <w:p w14:paraId="38FAE493" w14:textId="50FD5A1E" w:rsidR="00AE6C2D" w:rsidRPr="00D2405E" w:rsidRDefault="00AE6C2D" w:rsidP="00AE6C2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Редактировать категорию</w:t>
            </w:r>
          </w:p>
        </w:tc>
        <w:tc>
          <w:tcPr>
            <w:tcW w:w="5102" w:type="dxa"/>
            <w:shd w:val="clear" w:color="auto" w:fill="auto"/>
          </w:tcPr>
          <w:p w14:paraId="0C1FB1E0" w14:textId="4C1A63E0" w:rsidR="00AE6C2D" w:rsidRPr="00D2405E" w:rsidRDefault="00AE6C2D" w:rsidP="00AE6C2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может редактировать существующие категории объявлений</w:t>
            </w:r>
          </w:p>
        </w:tc>
      </w:tr>
    </w:tbl>
    <w:p w14:paraId="506A0379" w14:textId="77777777" w:rsidR="00AE6C2D" w:rsidRPr="00D2405E" w:rsidRDefault="00AE6C2D" w:rsidP="00AE6C2D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0E141CB1" w14:textId="77777777" w:rsidR="00AE6C2D" w:rsidRPr="00D2405E" w:rsidRDefault="00AE6C2D" w:rsidP="00AE6C2D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6959364E" w14:textId="74CD3D36" w:rsidR="00AE6C2D" w:rsidRPr="00D2405E" w:rsidRDefault="00AE6C2D" w:rsidP="007265D5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  <w:r w:rsidRPr="00D2405E">
        <w:rPr>
          <w:lang w:val="ru-RU"/>
        </w:rPr>
        <w:t>Администратор имеет возможность редактировать одну из существующих категорий объявлений.</w:t>
      </w:r>
    </w:p>
    <w:p w14:paraId="54532350" w14:textId="64C67683" w:rsidR="00AE6C2D" w:rsidRPr="00D2405E" w:rsidRDefault="00AE6C2D" w:rsidP="00AE6C2D">
      <w:pPr>
        <w:pStyle w:val="2"/>
        <w:spacing w:before="240"/>
        <w:rPr>
          <w:lang w:val="ru-RU"/>
        </w:rPr>
      </w:pPr>
      <w:bookmarkStart w:id="150" w:name="_Toc149779023"/>
      <w:r w:rsidRPr="00D2405E">
        <w:rPr>
          <w:lang w:val="ru-RU"/>
        </w:rPr>
        <w:t>A-3.2.1. Редактировать название</w:t>
      </w:r>
      <w:bookmarkEnd w:id="15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34"/>
        <w:gridCol w:w="1571"/>
        <w:gridCol w:w="1843"/>
        <w:gridCol w:w="5102"/>
      </w:tblGrid>
      <w:tr w:rsidR="00AE6C2D" w:rsidRPr="00A6741D" w14:paraId="46725A1A" w14:textId="77777777" w:rsidTr="00AE6C2D">
        <w:tc>
          <w:tcPr>
            <w:tcW w:w="834" w:type="dxa"/>
            <w:shd w:val="clear" w:color="auto" w:fill="auto"/>
          </w:tcPr>
          <w:p w14:paraId="147E8A02" w14:textId="6C746AC6" w:rsidR="00AE6C2D" w:rsidRPr="00D2405E" w:rsidRDefault="00AE6C2D" w:rsidP="00AE6C2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A-3.2.1</w:t>
            </w:r>
          </w:p>
        </w:tc>
        <w:tc>
          <w:tcPr>
            <w:tcW w:w="1571" w:type="dxa"/>
            <w:shd w:val="clear" w:color="auto" w:fill="auto"/>
          </w:tcPr>
          <w:p w14:paraId="55812F50" w14:textId="7A4B9391" w:rsidR="00AE6C2D" w:rsidRPr="00D2405E" w:rsidRDefault="00AE6C2D" w:rsidP="00AE6C2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843" w:type="dxa"/>
            <w:shd w:val="clear" w:color="auto" w:fill="auto"/>
          </w:tcPr>
          <w:p w14:paraId="5800FFEE" w14:textId="1BD56B75" w:rsidR="00AE6C2D" w:rsidRPr="00D2405E" w:rsidRDefault="00AE6C2D" w:rsidP="00AE6C2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Редактировать название</w:t>
            </w:r>
          </w:p>
        </w:tc>
        <w:tc>
          <w:tcPr>
            <w:tcW w:w="5102" w:type="dxa"/>
            <w:shd w:val="clear" w:color="auto" w:fill="auto"/>
          </w:tcPr>
          <w:p w14:paraId="39672E92" w14:textId="32857517" w:rsidR="00AE6C2D" w:rsidRPr="00D2405E" w:rsidRDefault="00AE6C2D" w:rsidP="00AE6C2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категории пользовать может изменить название категории</w:t>
            </w:r>
          </w:p>
        </w:tc>
      </w:tr>
    </w:tbl>
    <w:p w14:paraId="2BF760BA" w14:textId="77777777" w:rsidR="00AE6C2D" w:rsidRPr="00D2405E" w:rsidRDefault="00AE6C2D" w:rsidP="00AE6C2D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4C468BC6" w14:textId="77777777" w:rsidR="00AE6C2D" w:rsidRPr="00D2405E" w:rsidRDefault="00AE6C2D" w:rsidP="00AE6C2D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5150F4B1" w14:textId="0AAAC454" w:rsidR="00AE6C2D" w:rsidRPr="00D2405E" w:rsidRDefault="00AE6C2D" w:rsidP="00AE6C2D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  <w:r w:rsidRPr="00D2405E">
        <w:rPr>
          <w:lang w:val="ru-RU"/>
        </w:rPr>
        <w:lastRenderedPageBreak/>
        <w:t xml:space="preserve">При редактировании существующей категории объявлений присутствует возможность изменить ее название. </w:t>
      </w:r>
    </w:p>
    <w:p w14:paraId="75D97357" w14:textId="0BC58D52" w:rsidR="00AE6C2D" w:rsidRPr="00D2405E" w:rsidRDefault="00AE6C2D" w:rsidP="00AE6C2D">
      <w:pPr>
        <w:pStyle w:val="2"/>
        <w:spacing w:before="240"/>
        <w:rPr>
          <w:lang w:val="ru-RU"/>
        </w:rPr>
      </w:pPr>
      <w:bookmarkStart w:id="151" w:name="_Toc149779024"/>
      <w:r w:rsidRPr="00D2405E">
        <w:rPr>
          <w:lang w:val="ru-RU"/>
        </w:rPr>
        <w:t>A-3.2.2. Редактировать цвет</w:t>
      </w:r>
      <w:bookmarkEnd w:id="15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34"/>
        <w:gridCol w:w="1571"/>
        <w:gridCol w:w="1843"/>
        <w:gridCol w:w="5102"/>
      </w:tblGrid>
      <w:tr w:rsidR="00AE6C2D" w:rsidRPr="00A6741D" w14:paraId="34F49D28" w14:textId="77777777" w:rsidTr="004C067C">
        <w:tc>
          <w:tcPr>
            <w:tcW w:w="834" w:type="dxa"/>
            <w:shd w:val="clear" w:color="auto" w:fill="auto"/>
          </w:tcPr>
          <w:p w14:paraId="322AD7ED" w14:textId="0FEE534E" w:rsidR="00AE6C2D" w:rsidRPr="00D2405E" w:rsidRDefault="00AE6C2D" w:rsidP="00AE6C2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A-3.2.</w:t>
            </w:r>
            <w:r w:rsidRPr="00D2405E">
              <w:rPr>
                <w:lang w:val="ru-RU"/>
              </w:rPr>
              <w:t>2</w:t>
            </w:r>
          </w:p>
        </w:tc>
        <w:tc>
          <w:tcPr>
            <w:tcW w:w="1571" w:type="dxa"/>
            <w:shd w:val="clear" w:color="auto" w:fill="auto"/>
          </w:tcPr>
          <w:p w14:paraId="30AA7ABC" w14:textId="74765B5A" w:rsidR="00AE6C2D" w:rsidRPr="00D2405E" w:rsidRDefault="00AE6C2D" w:rsidP="00AE6C2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843" w:type="dxa"/>
            <w:shd w:val="clear" w:color="auto" w:fill="auto"/>
          </w:tcPr>
          <w:p w14:paraId="17335DC2" w14:textId="17F9D7D3" w:rsidR="00AE6C2D" w:rsidRPr="00D2405E" w:rsidRDefault="00AE6C2D" w:rsidP="00AE6C2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Редактировать цвет</w:t>
            </w:r>
          </w:p>
        </w:tc>
        <w:tc>
          <w:tcPr>
            <w:tcW w:w="5102" w:type="dxa"/>
            <w:shd w:val="clear" w:color="auto" w:fill="auto"/>
          </w:tcPr>
          <w:p w14:paraId="28A09EB0" w14:textId="3E985886" w:rsidR="00AE6C2D" w:rsidRPr="00D2405E" w:rsidRDefault="00AE6C2D" w:rsidP="00AE6C2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категории пользовать может изменить цвет категории</w:t>
            </w:r>
          </w:p>
        </w:tc>
      </w:tr>
    </w:tbl>
    <w:p w14:paraId="273DCB7E" w14:textId="77777777" w:rsidR="00AE6C2D" w:rsidRPr="00D2405E" w:rsidRDefault="00AE6C2D" w:rsidP="00AE6C2D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08B470F3" w14:textId="77777777" w:rsidR="00AE6C2D" w:rsidRPr="00D2405E" w:rsidRDefault="00AE6C2D" w:rsidP="00AE6C2D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0D5DDB65" w14:textId="40768569" w:rsidR="00AE6C2D" w:rsidRPr="00D2405E" w:rsidRDefault="00AE6C2D" w:rsidP="00AE6C2D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  <w:r w:rsidRPr="00D2405E">
        <w:rPr>
          <w:lang w:val="ru-RU"/>
        </w:rPr>
        <w:t xml:space="preserve">При редактировании существующей категории объявлений присутствует возможность изменить ее цвет. </w:t>
      </w:r>
    </w:p>
    <w:p w14:paraId="1E19F726" w14:textId="2E96A966" w:rsidR="00EB62AD" w:rsidRPr="00D2405E" w:rsidRDefault="00EB62AD" w:rsidP="00EB62AD">
      <w:pPr>
        <w:pStyle w:val="2"/>
        <w:spacing w:before="240"/>
        <w:rPr>
          <w:lang w:val="ru-RU"/>
        </w:rPr>
      </w:pPr>
      <w:bookmarkStart w:id="152" w:name="_Toc149779025"/>
      <w:r w:rsidRPr="00D2405E">
        <w:rPr>
          <w:lang w:val="ru-RU"/>
        </w:rPr>
        <w:t>A-3.2.3. Сохранить изменения</w:t>
      </w:r>
      <w:bookmarkEnd w:id="15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34"/>
        <w:gridCol w:w="1571"/>
        <w:gridCol w:w="1843"/>
        <w:gridCol w:w="5102"/>
      </w:tblGrid>
      <w:tr w:rsidR="00EB62AD" w:rsidRPr="00A6741D" w14:paraId="7058E3C5" w14:textId="77777777" w:rsidTr="004C067C">
        <w:tc>
          <w:tcPr>
            <w:tcW w:w="834" w:type="dxa"/>
            <w:shd w:val="clear" w:color="auto" w:fill="auto"/>
          </w:tcPr>
          <w:p w14:paraId="652B38B5" w14:textId="3A09F84C" w:rsidR="00EB62AD" w:rsidRPr="00D2405E" w:rsidRDefault="00EB62AD" w:rsidP="00EB62A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A-3.2.</w:t>
            </w:r>
            <w:r w:rsidRPr="00D2405E">
              <w:rPr>
                <w:lang w:val="ru-RU"/>
              </w:rPr>
              <w:t>3</w:t>
            </w:r>
          </w:p>
        </w:tc>
        <w:tc>
          <w:tcPr>
            <w:tcW w:w="1571" w:type="dxa"/>
            <w:shd w:val="clear" w:color="auto" w:fill="auto"/>
          </w:tcPr>
          <w:p w14:paraId="462B51AB" w14:textId="0851E0C7" w:rsidR="00EB62AD" w:rsidRPr="00D2405E" w:rsidRDefault="00EB62AD" w:rsidP="00EB62A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843" w:type="dxa"/>
            <w:shd w:val="clear" w:color="auto" w:fill="auto"/>
          </w:tcPr>
          <w:p w14:paraId="06E8E5C4" w14:textId="646263F8" w:rsidR="00EB62AD" w:rsidRPr="00D2405E" w:rsidRDefault="00EB62AD" w:rsidP="00EB62A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Сохранить изменения</w:t>
            </w:r>
          </w:p>
        </w:tc>
        <w:tc>
          <w:tcPr>
            <w:tcW w:w="5102" w:type="dxa"/>
            <w:shd w:val="clear" w:color="auto" w:fill="auto"/>
          </w:tcPr>
          <w:p w14:paraId="2FC33F1C" w14:textId="3CB0F724" w:rsidR="00EB62AD" w:rsidRPr="00D2405E" w:rsidRDefault="00EB62AD" w:rsidP="00EB62A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Для изменения названия категории требуется сохранить изменение</w:t>
            </w:r>
          </w:p>
        </w:tc>
      </w:tr>
    </w:tbl>
    <w:p w14:paraId="1D26EB2A" w14:textId="77777777" w:rsidR="00EB62AD" w:rsidRPr="00D2405E" w:rsidRDefault="00EB62AD" w:rsidP="00EB62AD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791861A0" w14:textId="77777777" w:rsidR="00EB62AD" w:rsidRPr="00D2405E" w:rsidRDefault="00EB62AD" w:rsidP="00EB62AD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00BAFBE7" w14:textId="3B14688A" w:rsidR="00EB62AD" w:rsidRPr="00D2405E" w:rsidRDefault="00EB62AD" w:rsidP="00EB62AD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  <w:r w:rsidRPr="00D2405E">
        <w:rPr>
          <w:lang w:val="ru-RU"/>
        </w:rPr>
        <w:t>Для применения изменений категории администратору требуется в явном виде сохранить изменения.</w:t>
      </w:r>
    </w:p>
    <w:p w14:paraId="79F32F40" w14:textId="24D196B5" w:rsidR="00EB62AD" w:rsidRPr="00D2405E" w:rsidRDefault="00EB62AD" w:rsidP="00EB62AD">
      <w:pPr>
        <w:pStyle w:val="2"/>
        <w:spacing w:before="240"/>
        <w:rPr>
          <w:lang w:val="ru-RU"/>
        </w:rPr>
      </w:pPr>
      <w:bookmarkStart w:id="153" w:name="_Toc149779026"/>
      <w:r w:rsidRPr="00D2405E">
        <w:rPr>
          <w:lang w:val="ru-RU"/>
        </w:rPr>
        <w:t>A-3.2.4. Отменить изменения</w:t>
      </w:r>
      <w:bookmarkEnd w:id="15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34"/>
        <w:gridCol w:w="1571"/>
        <w:gridCol w:w="1843"/>
        <w:gridCol w:w="5102"/>
      </w:tblGrid>
      <w:tr w:rsidR="00EB62AD" w:rsidRPr="00A6741D" w14:paraId="2C5B14C0" w14:textId="77777777" w:rsidTr="004C067C">
        <w:tc>
          <w:tcPr>
            <w:tcW w:w="834" w:type="dxa"/>
            <w:shd w:val="clear" w:color="auto" w:fill="auto"/>
          </w:tcPr>
          <w:p w14:paraId="01689E78" w14:textId="0AB9A9C7" w:rsidR="00EB62AD" w:rsidRPr="00D2405E" w:rsidRDefault="00EB62AD" w:rsidP="00EB62A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A-3.2.</w:t>
            </w:r>
            <w:r w:rsidRPr="00D2405E">
              <w:rPr>
                <w:lang w:val="ru-RU"/>
              </w:rPr>
              <w:t>4</w:t>
            </w:r>
          </w:p>
        </w:tc>
        <w:tc>
          <w:tcPr>
            <w:tcW w:w="1571" w:type="dxa"/>
            <w:shd w:val="clear" w:color="auto" w:fill="auto"/>
          </w:tcPr>
          <w:p w14:paraId="25940A95" w14:textId="3575BFDF" w:rsidR="00EB62AD" w:rsidRPr="00D2405E" w:rsidRDefault="00EB62AD" w:rsidP="00EB62A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843" w:type="dxa"/>
            <w:shd w:val="clear" w:color="auto" w:fill="auto"/>
          </w:tcPr>
          <w:p w14:paraId="3B66B751" w14:textId="40FA6E55" w:rsidR="00EB62AD" w:rsidRPr="00D2405E" w:rsidRDefault="00EB62AD" w:rsidP="00EB62A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Отменить изменение</w:t>
            </w:r>
          </w:p>
        </w:tc>
        <w:tc>
          <w:tcPr>
            <w:tcW w:w="5102" w:type="dxa"/>
            <w:shd w:val="clear" w:color="auto" w:fill="auto"/>
          </w:tcPr>
          <w:p w14:paraId="6E9384D0" w14:textId="3B9F342F" w:rsidR="00EB62AD" w:rsidRPr="00D2405E" w:rsidRDefault="00EB62AD" w:rsidP="00EB62A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Во время редактирования категории можно отменить изменение</w:t>
            </w:r>
          </w:p>
        </w:tc>
      </w:tr>
    </w:tbl>
    <w:p w14:paraId="3D37E6E3" w14:textId="77777777" w:rsidR="00EB62AD" w:rsidRPr="00D2405E" w:rsidRDefault="00EB62AD" w:rsidP="00EB62AD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24A163D7" w14:textId="77777777" w:rsidR="00EB62AD" w:rsidRPr="00D2405E" w:rsidRDefault="00EB62AD" w:rsidP="00EB62AD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5F412997" w14:textId="224AF324" w:rsidR="00EB62AD" w:rsidRPr="00D2405E" w:rsidRDefault="00EB62AD" w:rsidP="00EB62AD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  <w:r w:rsidRPr="00D2405E">
        <w:rPr>
          <w:lang w:val="ru-RU"/>
        </w:rPr>
        <w:t>Если во время редактирования категории объявления потребность в редактировании отпала, администратор может прекратить процесс изменений и отменить все внесенные изменения. После отмены измененные данные ни в каком виде не сохраняются.</w:t>
      </w:r>
    </w:p>
    <w:p w14:paraId="1896715C" w14:textId="0A446B87" w:rsidR="00676DE0" w:rsidRPr="00D2405E" w:rsidRDefault="00676DE0" w:rsidP="00676DE0">
      <w:pPr>
        <w:pStyle w:val="2"/>
        <w:spacing w:before="240"/>
        <w:rPr>
          <w:lang w:val="ru-RU"/>
        </w:rPr>
      </w:pPr>
      <w:bookmarkStart w:id="154" w:name="_Toc149779027"/>
      <w:r w:rsidRPr="00D2405E">
        <w:rPr>
          <w:lang w:val="ru-RU"/>
        </w:rPr>
        <w:t>A-3.</w:t>
      </w:r>
      <w:r w:rsidR="00FD1BAC" w:rsidRPr="00D2405E">
        <w:t>3</w:t>
      </w:r>
      <w:r w:rsidR="007A103A" w:rsidRPr="00D2405E">
        <w:rPr>
          <w:lang w:val="ru-RU"/>
        </w:rPr>
        <w:t>. Удалить категорию</w:t>
      </w:r>
      <w:bookmarkEnd w:id="15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01"/>
        <w:gridCol w:w="1843"/>
        <w:gridCol w:w="5102"/>
      </w:tblGrid>
      <w:tr w:rsidR="00676DE0" w:rsidRPr="00A6741D" w14:paraId="432C85A7" w14:textId="77777777" w:rsidTr="00676DE0">
        <w:tc>
          <w:tcPr>
            <w:tcW w:w="704" w:type="dxa"/>
            <w:shd w:val="clear" w:color="auto" w:fill="auto"/>
          </w:tcPr>
          <w:p w14:paraId="5E878613" w14:textId="53D05104" w:rsidR="00676DE0" w:rsidRPr="00D2405E" w:rsidRDefault="00676DE0" w:rsidP="00676DE0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A-3.3</w:t>
            </w:r>
          </w:p>
        </w:tc>
        <w:tc>
          <w:tcPr>
            <w:tcW w:w="1701" w:type="dxa"/>
            <w:shd w:val="clear" w:color="auto" w:fill="auto"/>
          </w:tcPr>
          <w:p w14:paraId="102F74D3" w14:textId="79F311B0" w:rsidR="00676DE0" w:rsidRPr="00D2405E" w:rsidRDefault="00676DE0" w:rsidP="00676DE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843" w:type="dxa"/>
            <w:shd w:val="clear" w:color="auto" w:fill="auto"/>
          </w:tcPr>
          <w:p w14:paraId="07A1880A" w14:textId="315C02F7" w:rsidR="00676DE0" w:rsidRPr="00D2405E" w:rsidRDefault="00676DE0" w:rsidP="00676DE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Удалить категорию</w:t>
            </w:r>
          </w:p>
        </w:tc>
        <w:tc>
          <w:tcPr>
            <w:tcW w:w="5102" w:type="dxa"/>
            <w:shd w:val="clear" w:color="auto" w:fill="auto"/>
          </w:tcPr>
          <w:p w14:paraId="5AECA2C0" w14:textId="102D090F" w:rsidR="00676DE0" w:rsidRPr="00D2405E" w:rsidRDefault="00676DE0" w:rsidP="00676DE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может удалять существующие категории объявлений</w:t>
            </w:r>
          </w:p>
        </w:tc>
      </w:tr>
    </w:tbl>
    <w:p w14:paraId="1E1032B5" w14:textId="77777777" w:rsidR="00676DE0" w:rsidRPr="00D2405E" w:rsidRDefault="00676DE0" w:rsidP="00676DE0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6E7617D4" w14:textId="77777777" w:rsidR="00676DE0" w:rsidRPr="00D2405E" w:rsidRDefault="00676DE0" w:rsidP="00676DE0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437D0432" w14:textId="77777777" w:rsidR="00676DE0" w:rsidRDefault="00676DE0" w:rsidP="00676DE0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  <w:r w:rsidRPr="00D2405E">
        <w:rPr>
          <w:lang w:val="ru-RU"/>
        </w:rPr>
        <w:t>Если во время редактирования категории объявления потребность в редактировании отпала, администратор может прекратить процесс изменений и отменить все внесенные изменения. После отмены измененные данные ни в каком виде не сохраняются.</w:t>
      </w:r>
    </w:p>
    <w:p w14:paraId="18FB40D7" w14:textId="77777777" w:rsidR="00EB62AD" w:rsidRDefault="00EB62AD" w:rsidP="00EB62AD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</w:p>
    <w:p w14:paraId="50799B5B" w14:textId="077DC87E" w:rsidR="00A31C12" w:rsidRDefault="00A31C12" w:rsidP="00886C70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</w:p>
    <w:p w14:paraId="7F812CE9" w14:textId="77777777" w:rsidR="007265D5" w:rsidRDefault="007265D5" w:rsidP="00886C70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</w:p>
    <w:p w14:paraId="019E0003" w14:textId="77777777" w:rsidR="00A31C12" w:rsidRPr="005924F1" w:rsidRDefault="00A31C12" w:rsidP="00886C70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 w:eastAsia="en-US"/>
        </w:rPr>
      </w:pPr>
    </w:p>
    <w:sectPr w:rsidR="00A31C12" w:rsidRPr="005924F1">
      <w:headerReference w:type="default" r:id="rId22"/>
      <w:footerReference w:type="default" r:id="rId23"/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AC3113" w14:textId="77777777" w:rsidR="00437C28" w:rsidRDefault="00437C28">
      <w:r>
        <w:separator/>
      </w:r>
    </w:p>
  </w:endnote>
  <w:endnote w:type="continuationSeparator" w:id="0">
    <w:p w14:paraId="002385AF" w14:textId="77777777" w:rsidR="00437C28" w:rsidRDefault="00437C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258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5129"/>
      <w:gridCol w:w="5129"/>
    </w:tblGrid>
    <w:tr w:rsidR="00272328" w14:paraId="346D0305" w14:textId="77777777" w:rsidTr="00272328">
      <w:trPr>
        <w:trHeight w:val="247"/>
      </w:trPr>
      <w:tc>
        <w:tcPr>
          <w:tcW w:w="5129" w:type="dxa"/>
          <w:tcBorders>
            <w:top w:val="nil"/>
            <w:left w:val="nil"/>
            <w:bottom w:val="nil"/>
            <w:right w:val="nil"/>
          </w:tcBorders>
        </w:tcPr>
        <w:p w14:paraId="2E014B93" w14:textId="7102077C" w:rsidR="00272328" w:rsidRDefault="00272328">
          <w:pPr>
            <w:ind w:right="360"/>
            <w:rPr>
              <w:lang w:val="ru-RU"/>
            </w:rPr>
          </w:pPr>
        </w:p>
      </w:tc>
      <w:tc>
        <w:tcPr>
          <w:tcW w:w="5129" w:type="dxa"/>
          <w:tcBorders>
            <w:top w:val="nil"/>
            <w:left w:val="nil"/>
            <w:bottom w:val="nil"/>
            <w:right w:val="nil"/>
          </w:tcBorders>
        </w:tcPr>
        <w:p w14:paraId="2A8B1338" w14:textId="77777777" w:rsidR="00272328" w:rsidRDefault="00272328">
          <w:pPr>
            <w:jc w:val="right"/>
          </w:pPr>
          <w:r>
            <w:rPr>
              <w:lang w:val="ru-RU"/>
            </w:rPr>
            <w:t>Страница</w:t>
          </w:r>
          <w:r>
            <w:t xml:space="preserve">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rPr>
              <w:noProof/>
            </w:rPr>
            <w:t>10</w:t>
          </w:r>
          <w:r>
            <w:fldChar w:fldCharType="end"/>
          </w:r>
        </w:p>
      </w:tc>
    </w:tr>
  </w:tbl>
  <w:p w14:paraId="55199FB8" w14:textId="77777777" w:rsidR="00BD348B" w:rsidRDefault="00BD348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0D695E" w14:textId="77777777" w:rsidR="00437C28" w:rsidRDefault="00437C28">
      <w:r>
        <w:separator/>
      </w:r>
    </w:p>
  </w:footnote>
  <w:footnote w:type="continuationSeparator" w:id="0">
    <w:p w14:paraId="0C4D93E0" w14:textId="77777777" w:rsidR="00437C28" w:rsidRDefault="00437C2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7CD08B" w14:textId="77777777" w:rsidR="00BD348B" w:rsidRDefault="00BD348B">
    <w:pPr>
      <w:rPr>
        <w:sz w:val="24"/>
      </w:rPr>
    </w:pPr>
  </w:p>
  <w:p w14:paraId="1259319A" w14:textId="77777777" w:rsidR="00BD348B" w:rsidRDefault="00BD348B">
    <w:pPr>
      <w:pBdr>
        <w:top w:val="single" w:sz="6" w:space="1" w:color="auto"/>
      </w:pBdr>
      <w:rPr>
        <w:sz w:val="24"/>
      </w:rPr>
    </w:pPr>
  </w:p>
  <w:p w14:paraId="02D090E7" w14:textId="3EDDE2D3" w:rsidR="00BD348B" w:rsidRPr="00E96AFA" w:rsidRDefault="00BD348B">
    <w:pPr>
      <w:pBdr>
        <w:bottom w:val="single" w:sz="6" w:space="1" w:color="auto"/>
      </w:pBdr>
      <w:jc w:val="right"/>
      <w:rPr>
        <w:sz w:val="28"/>
        <w:szCs w:val="28"/>
        <w:lang w:val="ru-RU"/>
      </w:rPr>
    </w:pPr>
    <w:r w:rsidRPr="00C8349F">
      <w:rPr>
        <w:sz w:val="28"/>
        <w:szCs w:val="28"/>
      </w:rPr>
      <w:fldChar w:fldCharType="begin"/>
    </w:r>
    <w:r w:rsidRPr="00E96AFA">
      <w:rPr>
        <w:sz w:val="28"/>
        <w:szCs w:val="28"/>
        <w:lang w:val="ru-RU"/>
      </w:rPr>
      <w:instrText xml:space="preserve"> </w:instrText>
    </w:r>
    <w:r w:rsidRPr="00C8349F">
      <w:rPr>
        <w:sz w:val="28"/>
        <w:szCs w:val="28"/>
      </w:rPr>
      <w:instrText>FILENAME</w:instrText>
    </w:r>
    <w:r w:rsidRPr="00E96AFA">
      <w:rPr>
        <w:sz w:val="28"/>
        <w:szCs w:val="28"/>
        <w:lang w:val="ru-RU"/>
      </w:rPr>
      <w:instrText xml:space="preserve"> </w:instrText>
    </w:r>
    <w:r w:rsidRPr="00C8349F">
      <w:rPr>
        <w:sz w:val="28"/>
        <w:szCs w:val="28"/>
      </w:rPr>
      <w:fldChar w:fldCharType="separate"/>
    </w:r>
    <w:r w:rsidR="00B12992" w:rsidRPr="00B12992">
      <w:rPr>
        <w:noProof/>
        <w:sz w:val="28"/>
        <w:szCs w:val="28"/>
        <w:lang w:val="ru-RU"/>
      </w:rPr>
      <w:t xml:space="preserve">Доска объявлений - </w:t>
    </w:r>
    <w:r w:rsidR="0012552E">
      <w:rPr>
        <w:noProof/>
        <w:sz w:val="28"/>
        <w:szCs w:val="28"/>
        <w:lang w:val="ru-RU"/>
      </w:rPr>
      <w:t>О</w:t>
    </w:r>
    <w:r w:rsidR="00B12992" w:rsidRPr="00B12992">
      <w:rPr>
        <w:noProof/>
        <w:sz w:val="28"/>
        <w:szCs w:val="28"/>
        <w:lang w:val="ru-RU"/>
      </w:rPr>
      <w:t>писание вариантов использования.</w:t>
    </w:r>
    <w:r w:rsidR="00B12992">
      <w:rPr>
        <w:noProof/>
        <w:sz w:val="28"/>
        <w:szCs w:val="28"/>
      </w:rPr>
      <w:t>docx</w:t>
    </w:r>
    <w:r w:rsidRPr="00C8349F">
      <w:rPr>
        <w:sz w:val="28"/>
        <w:szCs w:val="28"/>
      </w:rPr>
      <w:fldChar w:fldCharType="end"/>
    </w:r>
  </w:p>
  <w:p w14:paraId="1653AAFD" w14:textId="77777777" w:rsidR="00BD348B" w:rsidRPr="00E96AFA" w:rsidRDefault="00BD348B">
    <w:pPr>
      <w:pStyle w:val="30"/>
      <w:rPr>
        <w:lang w:val="ru-RU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2F70FB" w14:textId="77777777" w:rsidR="00BD348B" w:rsidRPr="00272328" w:rsidRDefault="00BD348B" w:rsidP="00272328">
    <w:pPr>
      <w:pStyle w:val="3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144C4986"/>
    <w:multiLevelType w:val="hybridMultilevel"/>
    <w:tmpl w:val="7C3A610C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BA29EC"/>
    <w:multiLevelType w:val="singleLevel"/>
    <w:tmpl w:val="397A4902"/>
    <w:lvl w:ilvl="0">
      <w:numFmt w:val="bullet"/>
      <w:pStyle w:val="a"/>
      <w:lvlText w:val=""/>
      <w:lvlJc w:val="left"/>
      <w:pPr>
        <w:tabs>
          <w:tab w:val="num" w:pos="360"/>
        </w:tabs>
        <w:ind w:left="357" w:hanging="357"/>
      </w:pPr>
      <w:rPr>
        <w:rFonts w:ascii="Symbol" w:hAnsi="Symbol" w:hint="default"/>
      </w:rPr>
    </w:lvl>
  </w:abstractNum>
  <w:abstractNum w:abstractNumId="3" w15:restartNumberingAfterBreak="0">
    <w:nsid w:val="75382989"/>
    <w:multiLevelType w:val="hybridMultilevel"/>
    <w:tmpl w:val="375C306C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49F"/>
    <w:rsid w:val="00002AAB"/>
    <w:rsid w:val="000078BC"/>
    <w:rsid w:val="00011952"/>
    <w:rsid w:val="00014FF8"/>
    <w:rsid w:val="000161C7"/>
    <w:rsid w:val="0001732F"/>
    <w:rsid w:val="00021636"/>
    <w:rsid w:val="0002270D"/>
    <w:rsid w:val="00024437"/>
    <w:rsid w:val="0002728B"/>
    <w:rsid w:val="00034BCE"/>
    <w:rsid w:val="0004109E"/>
    <w:rsid w:val="0004783B"/>
    <w:rsid w:val="00056889"/>
    <w:rsid w:val="000620F4"/>
    <w:rsid w:val="00063B3F"/>
    <w:rsid w:val="000802DC"/>
    <w:rsid w:val="0008161C"/>
    <w:rsid w:val="00084716"/>
    <w:rsid w:val="0009072D"/>
    <w:rsid w:val="000910B1"/>
    <w:rsid w:val="00091487"/>
    <w:rsid w:val="00094AAC"/>
    <w:rsid w:val="00094EB4"/>
    <w:rsid w:val="00095348"/>
    <w:rsid w:val="000B3712"/>
    <w:rsid w:val="000B5F3B"/>
    <w:rsid w:val="000C137C"/>
    <w:rsid w:val="000C4252"/>
    <w:rsid w:val="000C44FF"/>
    <w:rsid w:val="000C6351"/>
    <w:rsid w:val="000D35BE"/>
    <w:rsid w:val="000D4A2B"/>
    <w:rsid w:val="000D4B76"/>
    <w:rsid w:val="000D6B6A"/>
    <w:rsid w:val="000E65F4"/>
    <w:rsid w:val="000F075C"/>
    <w:rsid w:val="000F0D97"/>
    <w:rsid w:val="000F186A"/>
    <w:rsid w:val="00101A04"/>
    <w:rsid w:val="00110A68"/>
    <w:rsid w:val="00113E65"/>
    <w:rsid w:val="001218EC"/>
    <w:rsid w:val="0012552E"/>
    <w:rsid w:val="00135159"/>
    <w:rsid w:val="00142D23"/>
    <w:rsid w:val="001442C9"/>
    <w:rsid w:val="0014673C"/>
    <w:rsid w:val="00153829"/>
    <w:rsid w:val="001657C3"/>
    <w:rsid w:val="0017048C"/>
    <w:rsid w:val="00170794"/>
    <w:rsid w:val="0017192C"/>
    <w:rsid w:val="001729B3"/>
    <w:rsid w:val="00174846"/>
    <w:rsid w:val="00186E7C"/>
    <w:rsid w:val="001872A1"/>
    <w:rsid w:val="00194100"/>
    <w:rsid w:val="001A1994"/>
    <w:rsid w:val="001A5858"/>
    <w:rsid w:val="001B2978"/>
    <w:rsid w:val="001E03E7"/>
    <w:rsid w:val="001E0CE8"/>
    <w:rsid w:val="001E2F1D"/>
    <w:rsid w:val="001E45A3"/>
    <w:rsid w:val="001E7DEE"/>
    <w:rsid w:val="001F0D4D"/>
    <w:rsid w:val="001F22A4"/>
    <w:rsid w:val="001F2F9D"/>
    <w:rsid w:val="002015F6"/>
    <w:rsid w:val="00204734"/>
    <w:rsid w:val="00204EA8"/>
    <w:rsid w:val="002140FE"/>
    <w:rsid w:val="00225FFD"/>
    <w:rsid w:val="0023030C"/>
    <w:rsid w:val="0023054A"/>
    <w:rsid w:val="0023320D"/>
    <w:rsid w:val="002356A4"/>
    <w:rsid w:val="00245920"/>
    <w:rsid w:val="0025085C"/>
    <w:rsid w:val="00250B12"/>
    <w:rsid w:val="00257ACE"/>
    <w:rsid w:val="00262B7D"/>
    <w:rsid w:val="00265BE3"/>
    <w:rsid w:val="00265C79"/>
    <w:rsid w:val="00271D19"/>
    <w:rsid w:val="00272328"/>
    <w:rsid w:val="00281F14"/>
    <w:rsid w:val="002836E7"/>
    <w:rsid w:val="00284252"/>
    <w:rsid w:val="0028431E"/>
    <w:rsid w:val="00286894"/>
    <w:rsid w:val="00286B45"/>
    <w:rsid w:val="002A2768"/>
    <w:rsid w:val="002A3988"/>
    <w:rsid w:val="002B0E4F"/>
    <w:rsid w:val="002B0EDB"/>
    <w:rsid w:val="002B382B"/>
    <w:rsid w:val="002C0A98"/>
    <w:rsid w:val="002C3BE1"/>
    <w:rsid w:val="002C55C7"/>
    <w:rsid w:val="002D0F0C"/>
    <w:rsid w:val="002D1CDD"/>
    <w:rsid w:val="002D45C5"/>
    <w:rsid w:val="002E0CFE"/>
    <w:rsid w:val="002E0E27"/>
    <w:rsid w:val="002E435C"/>
    <w:rsid w:val="002E57C8"/>
    <w:rsid w:val="002F6148"/>
    <w:rsid w:val="002F6ABD"/>
    <w:rsid w:val="00300ECC"/>
    <w:rsid w:val="00311658"/>
    <w:rsid w:val="00327CA0"/>
    <w:rsid w:val="00330211"/>
    <w:rsid w:val="003318A5"/>
    <w:rsid w:val="003478C6"/>
    <w:rsid w:val="003507A9"/>
    <w:rsid w:val="003530B9"/>
    <w:rsid w:val="00362F74"/>
    <w:rsid w:val="00364655"/>
    <w:rsid w:val="00367463"/>
    <w:rsid w:val="00387B2F"/>
    <w:rsid w:val="0039639A"/>
    <w:rsid w:val="003B0A43"/>
    <w:rsid w:val="003B0DF1"/>
    <w:rsid w:val="003C12D1"/>
    <w:rsid w:val="003C2853"/>
    <w:rsid w:val="003C3F80"/>
    <w:rsid w:val="003D01EE"/>
    <w:rsid w:val="003D1D86"/>
    <w:rsid w:val="003D5975"/>
    <w:rsid w:val="003E25C6"/>
    <w:rsid w:val="003E5199"/>
    <w:rsid w:val="003E5E41"/>
    <w:rsid w:val="003F01B1"/>
    <w:rsid w:val="003F1F08"/>
    <w:rsid w:val="00416D86"/>
    <w:rsid w:val="00416EED"/>
    <w:rsid w:val="00422FC4"/>
    <w:rsid w:val="00434BA6"/>
    <w:rsid w:val="00437116"/>
    <w:rsid w:val="00437C28"/>
    <w:rsid w:val="0044619E"/>
    <w:rsid w:val="00450EFD"/>
    <w:rsid w:val="00451BE2"/>
    <w:rsid w:val="00452EDE"/>
    <w:rsid w:val="00470A2F"/>
    <w:rsid w:val="004710BF"/>
    <w:rsid w:val="00472980"/>
    <w:rsid w:val="00477A24"/>
    <w:rsid w:val="00480E4B"/>
    <w:rsid w:val="00484C3B"/>
    <w:rsid w:val="00484FC6"/>
    <w:rsid w:val="0049305C"/>
    <w:rsid w:val="004B2405"/>
    <w:rsid w:val="004B7B18"/>
    <w:rsid w:val="004C141F"/>
    <w:rsid w:val="004D1125"/>
    <w:rsid w:val="004D38CD"/>
    <w:rsid w:val="004E23F0"/>
    <w:rsid w:val="004E3510"/>
    <w:rsid w:val="004E5866"/>
    <w:rsid w:val="004E6BD8"/>
    <w:rsid w:val="004F0B65"/>
    <w:rsid w:val="005003C0"/>
    <w:rsid w:val="00502BCD"/>
    <w:rsid w:val="005036BB"/>
    <w:rsid w:val="00504134"/>
    <w:rsid w:val="0051078E"/>
    <w:rsid w:val="00517ED8"/>
    <w:rsid w:val="00522DCE"/>
    <w:rsid w:val="00535057"/>
    <w:rsid w:val="005353C8"/>
    <w:rsid w:val="00536AE6"/>
    <w:rsid w:val="0053713A"/>
    <w:rsid w:val="00537628"/>
    <w:rsid w:val="005419D7"/>
    <w:rsid w:val="005504BB"/>
    <w:rsid w:val="00552AD3"/>
    <w:rsid w:val="00555545"/>
    <w:rsid w:val="005557F0"/>
    <w:rsid w:val="00557DB7"/>
    <w:rsid w:val="0056365F"/>
    <w:rsid w:val="00574E1A"/>
    <w:rsid w:val="00576EBB"/>
    <w:rsid w:val="005775CA"/>
    <w:rsid w:val="00590374"/>
    <w:rsid w:val="005924F1"/>
    <w:rsid w:val="0059480C"/>
    <w:rsid w:val="005A0ACB"/>
    <w:rsid w:val="005A1889"/>
    <w:rsid w:val="005B1D06"/>
    <w:rsid w:val="005B5FA1"/>
    <w:rsid w:val="005B7326"/>
    <w:rsid w:val="005C4284"/>
    <w:rsid w:val="005C58A5"/>
    <w:rsid w:val="005C7A6C"/>
    <w:rsid w:val="005D11E2"/>
    <w:rsid w:val="005D7557"/>
    <w:rsid w:val="005E4B2D"/>
    <w:rsid w:val="005E7ACF"/>
    <w:rsid w:val="005F257C"/>
    <w:rsid w:val="005F2872"/>
    <w:rsid w:val="005F6C25"/>
    <w:rsid w:val="00610407"/>
    <w:rsid w:val="00615EC6"/>
    <w:rsid w:val="0062266E"/>
    <w:rsid w:val="00627E68"/>
    <w:rsid w:val="00654904"/>
    <w:rsid w:val="006607D5"/>
    <w:rsid w:val="00662FBD"/>
    <w:rsid w:val="00665BD0"/>
    <w:rsid w:val="006666BC"/>
    <w:rsid w:val="00670B8E"/>
    <w:rsid w:val="00676DE0"/>
    <w:rsid w:val="0068194B"/>
    <w:rsid w:val="00683EBB"/>
    <w:rsid w:val="006873BF"/>
    <w:rsid w:val="00695971"/>
    <w:rsid w:val="006A1A55"/>
    <w:rsid w:val="006B16B0"/>
    <w:rsid w:val="006B2777"/>
    <w:rsid w:val="006B3A68"/>
    <w:rsid w:val="006B4FCA"/>
    <w:rsid w:val="006C2EFC"/>
    <w:rsid w:val="006C60FE"/>
    <w:rsid w:val="006C6B56"/>
    <w:rsid w:val="006D00F5"/>
    <w:rsid w:val="006D1ADE"/>
    <w:rsid w:val="006D55B8"/>
    <w:rsid w:val="006D72D1"/>
    <w:rsid w:val="006D7909"/>
    <w:rsid w:val="006E15F2"/>
    <w:rsid w:val="006E653E"/>
    <w:rsid w:val="006F10C1"/>
    <w:rsid w:val="006F24F0"/>
    <w:rsid w:val="006F50EE"/>
    <w:rsid w:val="006F53FE"/>
    <w:rsid w:val="00701397"/>
    <w:rsid w:val="0070346C"/>
    <w:rsid w:val="00710E54"/>
    <w:rsid w:val="0071250F"/>
    <w:rsid w:val="00714F16"/>
    <w:rsid w:val="0071551F"/>
    <w:rsid w:val="00715697"/>
    <w:rsid w:val="007222F6"/>
    <w:rsid w:val="00722369"/>
    <w:rsid w:val="00722739"/>
    <w:rsid w:val="007265D5"/>
    <w:rsid w:val="00733F33"/>
    <w:rsid w:val="00750861"/>
    <w:rsid w:val="0076525D"/>
    <w:rsid w:val="00774D50"/>
    <w:rsid w:val="00774DE1"/>
    <w:rsid w:val="00783767"/>
    <w:rsid w:val="0078724A"/>
    <w:rsid w:val="007906F0"/>
    <w:rsid w:val="00794935"/>
    <w:rsid w:val="00797F9E"/>
    <w:rsid w:val="007A040C"/>
    <w:rsid w:val="007A103A"/>
    <w:rsid w:val="007A7400"/>
    <w:rsid w:val="007B5955"/>
    <w:rsid w:val="007B6E4A"/>
    <w:rsid w:val="007C0CD7"/>
    <w:rsid w:val="007C68E3"/>
    <w:rsid w:val="007D0815"/>
    <w:rsid w:val="007D1996"/>
    <w:rsid w:val="007D29A6"/>
    <w:rsid w:val="007D37C5"/>
    <w:rsid w:val="007D54B9"/>
    <w:rsid w:val="007E2AF4"/>
    <w:rsid w:val="007E6334"/>
    <w:rsid w:val="007F1D71"/>
    <w:rsid w:val="007F4088"/>
    <w:rsid w:val="00805499"/>
    <w:rsid w:val="0080796C"/>
    <w:rsid w:val="008126F8"/>
    <w:rsid w:val="00823057"/>
    <w:rsid w:val="00831BB3"/>
    <w:rsid w:val="00836CD9"/>
    <w:rsid w:val="008459C6"/>
    <w:rsid w:val="008465FD"/>
    <w:rsid w:val="00847218"/>
    <w:rsid w:val="00852F97"/>
    <w:rsid w:val="00855A4A"/>
    <w:rsid w:val="00856802"/>
    <w:rsid w:val="00857EFF"/>
    <w:rsid w:val="00876373"/>
    <w:rsid w:val="0087641C"/>
    <w:rsid w:val="0088059A"/>
    <w:rsid w:val="00886C70"/>
    <w:rsid w:val="00893859"/>
    <w:rsid w:val="008A0527"/>
    <w:rsid w:val="008B3ACC"/>
    <w:rsid w:val="008B4594"/>
    <w:rsid w:val="008B5018"/>
    <w:rsid w:val="008B6F62"/>
    <w:rsid w:val="008B7C1B"/>
    <w:rsid w:val="008C44FB"/>
    <w:rsid w:val="008D13C8"/>
    <w:rsid w:val="008D26C6"/>
    <w:rsid w:val="008D548B"/>
    <w:rsid w:val="008E4F4D"/>
    <w:rsid w:val="008F2402"/>
    <w:rsid w:val="008F3056"/>
    <w:rsid w:val="0090394D"/>
    <w:rsid w:val="009063B2"/>
    <w:rsid w:val="00925400"/>
    <w:rsid w:val="00933DAC"/>
    <w:rsid w:val="00934143"/>
    <w:rsid w:val="00940C2C"/>
    <w:rsid w:val="00942CEE"/>
    <w:rsid w:val="0096027E"/>
    <w:rsid w:val="009662C0"/>
    <w:rsid w:val="00966D78"/>
    <w:rsid w:val="0096740F"/>
    <w:rsid w:val="00974D8D"/>
    <w:rsid w:val="00977F31"/>
    <w:rsid w:val="009900F4"/>
    <w:rsid w:val="009904A9"/>
    <w:rsid w:val="0099264D"/>
    <w:rsid w:val="00993609"/>
    <w:rsid w:val="009941E0"/>
    <w:rsid w:val="009A4094"/>
    <w:rsid w:val="009A5B48"/>
    <w:rsid w:val="009A6544"/>
    <w:rsid w:val="009B667A"/>
    <w:rsid w:val="009C1F6A"/>
    <w:rsid w:val="009D00C0"/>
    <w:rsid w:val="009D2338"/>
    <w:rsid w:val="009D429A"/>
    <w:rsid w:val="009F2356"/>
    <w:rsid w:val="009F484F"/>
    <w:rsid w:val="00A22D3C"/>
    <w:rsid w:val="00A238DF"/>
    <w:rsid w:val="00A31C12"/>
    <w:rsid w:val="00A32783"/>
    <w:rsid w:val="00A336A7"/>
    <w:rsid w:val="00A336E9"/>
    <w:rsid w:val="00A359FA"/>
    <w:rsid w:val="00A42CFF"/>
    <w:rsid w:val="00A46534"/>
    <w:rsid w:val="00A50EE3"/>
    <w:rsid w:val="00A548B4"/>
    <w:rsid w:val="00A60496"/>
    <w:rsid w:val="00A61A9B"/>
    <w:rsid w:val="00A62873"/>
    <w:rsid w:val="00A6327A"/>
    <w:rsid w:val="00A64C1B"/>
    <w:rsid w:val="00A66956"/>
    <w:rsid w:val="00A6741D"/>
    <w:rsid w:val="00A706EA"/>
    <w:rsid w:val="00A73145"/>
    <w:rsid w:val="00A7337E"/>
    <w:rsid w:val="00A755AB"/>
    <w:rsid w:val="00A90EE1"/>
    <w:rsid w:val="00AA6102"/>
    <w:rsid w:val="00AA69FD"/>
    <w:rsid w:val="00AA6F15"/>
    <w:rsid w:val="00AB1743"/>
    <w:rsid w:val="00AB7EB8"/>
    <w:rsid w:val="00AC6902"/>
    <w:rsid w:val="00AC7236"/>
    <w:rsid w:val="00AD0CB3"/>
    <w:rsid w:val="00AD28C6"/>
    <w:rsid w:val="00AD2A86"/>
    <w:rsid w:val="00AD5384"/>
    <w:rsid w:val="00AE5150"/>
    <w:rsid w:val="00AE6C2D"/>
    <w:rsid w:val="00AE72A0"/>
    <w:rsid w:val="00AF2D00"/>
    <w:rsid w:val="00AF2F33"/>
    <w:rsid w:val="00AF3CC2"/>
    <w:rsid w:val="00B00528"/>
    <w:rsid w:val="00B01B52"/>
    <w:rsid w:val="00B02D80"/>
    <w:rsid w:val="00B0727A"/>
    <w:rsid w:val="00B10A23"/>
    <w:rsid w:val="00B12992"/>
    <w:rsid w:val="00B14019"/>
    <w:rsid w:val="00B34030"/>
    <w:rsid w:val="00B3594D"/>
    <w:rsid w:val="00B4092D"/>
    <w:rsid w:val="00B441FA"/>
    <w:rsid w:val="00B45819"/>
    <w:rsid w:val="00B46C11"/>
    <w:rsid w:val="00B64071"/>
    <w:rsid w:val="00B76933"/>
    <w:rsid w:val="00B86972"/>
    <w:rsid w:val="00B97378"/>
    <w:rsid w:val="00BA1F94"/>
    <w:rsid w:val="00BA41B9"/>
    <w:rsid w:val="00BA69A3"/>
    <w:rsid w:val="00BA7E7C"/>
    <w:rsid w:val="00BB239B"/>
    <w:rsid w:val="00BB3196"/>
    <w:rsid w:val="00BB4009"/>
    <w:rsid w:val="00BB4F82"/>
    <w:rsid w:val="00BB5830"/>
    <w:rsid w:val="00BB5E84"/>
    <w:rsid w:val="00BB79EE"/>
    <w:rsid w:val="00BD0C93"/>
    <w:rsid w:val="00BD348B"/>
    <w:rsid w:val="00BD65BB"/>
    <w:rsid w:val="00BF52BF"/>
    <w:rsid w:val="00BF5F80"/>
    <w:rsid w:val="00BF642E"/>
    <w:rsid w:val="00C01DE8"/>
    <w:rsid w:val="00C02F9D"/>
    <w:rsid w:val="00C03B4E"/>
    <w:rsid w:val="00C06D01"/>
    <w:rsid w:val="00C372D1"/>
    <w:rsid w:val="00C5243D"/>
    <w:rsid w:val="00C536B1"/>
    <w:rsid w:val="00C55161"/>
    <w:rsid w:val="00C56E41"/>
    <w:rsid w:val="00C5769C"/>
    <w:rsid w:val="00C60135"/>
    <w:rsid w:val="00C66BB5"/>
    <w:rsid w:val="00C704BE"/>
    <w:rsid w:val="00C7774C"/>
    <w:rsid w:val="00C77FF5"/>
    <w:rsid w:val="00C83319"/>
    <w:rsid w:val="00C8349F"/>
    <w:rsid w:val="00C835E5"/>
    <w:rsid w:val="00C85449"/>
    <w:rsid w:val="00C87F4B"/>
    <w:rsid w:val="00C90B0E"/>
    <w:rsid w:val="00C9290E"/>
    <w:rsid w:val="00CA3495"/>
    <w:rsid w:val="00CA4564"/>
    <w:rsid w:val="00CA4B94"/>
    <w:rsid w:val="00CA605F"/>
    <w:rsid w:val="00CB27D9"/>
    <w:rsid w:val="00CB6530"/>
    <w:rsid w:val="00CC028A"/>
    <w:rsid w:val="00CC57B6"/>
    <w:rsid w:val="00CC6AAB"/>
    <w:rsid w:val="00CD2396"/>
    <w:rsid w:val="00CE0B67"/>
    <w:rsid w:val="00CE5364"/>
    <w:rsid w:val="00CF3C28"/>
    <w:rsid w:val="00D0629B"/>
    <w:rsid w:val="00D066FF"/>
    <w:rsid w:val="00D06EAD"/>
    <w:rsid w:val="00D1396F"/>
    <w:rsid w:val="00D14696"/>
    <w:rsid w:val="00D14B27"/>
    <w:rsid w:val="00D1637A"/>
    <w:rsid w:val="00D2405E"/>
    <w:rsid w:val="00D45072"/>
    <w:rsid w:val="00D50844"/>
    <w:rsid w:val="00D51354"/>
    <w:rsid w:val="00D53F44"/>
    <w:rsid w:val="00D54750"/>
    <w:rsid w:val="00D749D5"/>
    <w:rsid w:val="00D836EF"/>
    <w:rsid w:val="00D84AFD"/>
    <w:rsid w:val="00D856B3"/>
    <w:rsid w:val="00D86A4B"/>
    <w:rsid w:val="00DA3E37"/>
    <w:rsid w:val="00DA4A00"/>
    <w:rsid w:val="00DA75A6"/>
    <w:rsid w:val="00DB008E"/>
    <w:rsid w:val="00DB0857"/>
    <w:rsid w:val="00DB4321"/>
    <w:rsid w:val="00DB60FA"/>
    <w:rsid w:val="00DB7619"/>
    <w:rsid w:val="00DC375F"/>
    <w:rsid w:val="00DC4724"/>
    <w:rsid w:val="00DD63DD"/>
    <w:rsid w:val="00DD7144"/>
    <w:rsid w:val="00DE6704"/>
    <w:rsid w:val="00DF0171"/>
    <w:rsid w:val="00DF36AA"/>
    <w:rsid w:val="00E02B00"/>
    <w:rsid w:val="00E11488"/>
    <w:rsid w:val="00E1791E"/>
    <w:rsid w:val="00E20F7E"/>
    <w:rsid w:val="00E21D04"/>
    <w:rsid w:val="00E258A7"/>
    <w:rsid w:val="00E265C8"/>
    <w:rsid w:val="00E35AE4"/>
    <w:rsid w:val="00E412E3"/>
    <w:rsid w:val="00E44643"/>
    <w:rsid w:val="00E46991"/>
    <w:rsid w:val="00E478F2"/>
    <w:rsid w:val="00E543F0"/>
    <w:rsid w:val="00E567F1"/>
    <w:rsid w:val="00E60D8D"/>
    <w:rsid w:val="00E62E1F"/>
    <w:rsid w:val="00E66980"/>
    <w:rsid w:val="00E80056"/>
    <w:rsid w:val="00E902B1"/>
    <w:rsid w:val="00E92D3C"/>
    <w:rsid w:val="00E96AFA"/>
    <w:rsid w:val="00EA1E20"/>
    <w:rsid w:val="00EA3EAC"/>
    <w:rsid w:val="00EA7FD0"/>
    <w:rsid w:val="00EB05D1"/>
    <w:rsid w:val="00EB203C"/>
    <w:rsid w:val="00EB25A1"/>
    <w:rsid w:val="00EB62AD"/>
    <w:rsid w:val="00EC0AB0"/>
    <w:rsid w:val="00EC15EB"/>
    <w:rsid w:val="00EC717F"/>
    <w:rsid w:val="00ED5592"/>
    <w:rsid w:val="00EE202E"/>
    <w:rsid w:val="00EE47B3"/>
    <w:rsid w:val="00EE4E4E"/>
    <w:rsid w:val="00EF5438"/>
    <w:rsid w:val="00F00346"/>
    <w:rsid w:val="00F027D3"/>
    <w:rsid w:val="00F05F0C"/>
    <w:rsid w:val="00F10925"/>
    <w:rsid w:val="00F132CF"/>
    <w:rsid w:val="00F16506"/>
    <w:rsid w:val="00F209B2"/>
    <w:rsid w:val="00F23BFE"/>
    <w:rsid w:val="00F261F0"/>
    <w:rsid w:val="00F377B5"/>
    <w:rsid w:val="00F46CD4"/>
    <w:rsid w:val="00F542E8"/>
    <w:rsid w:val="00F63AC2"/>
    <w:rsid w:val="00F655AC"/>
    <w:rsid w:val="00F66557"/>
    <w:rsid w:val="00F6692B"/>
    <w:rsid w:val="00F7299E"/>
    <w:rsid w:val="00F72D9B"/>
    <w:rsid w:val="00F81704"/>
    <w:rsid w:val="00F842E0"/>
    <w:rsid w:val="00FA35DB"/>
    <w:rsid w:val="00FA665A"/>
    <w:rsid w:val="00FB113B"/>
    <w:rsid w:val="00FB421C"/>
    <w:rsid w:val="00FC33AF"/>
    <w:rsid w:val="00FC6534"/>
    <w:rsid w:val="00FD1BAC"/>
    <w:rsid w:val="00FD5058"/>
    <w:rsid w:val="00FD54DD"/>
    <w:rsid w:val="00FD575D"/>
    <w:rsid w:val="00FD635D"/>
    <w:rsid w:val="00FE42D6"/>
    <w:rsid w:val="00FF278D"/>
    <w:rsid w:val="00FF3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AB8DA91"/>
  <w15:chartTrackingRefBased/>
  <w15:docId w15:val="{93FC49F2-6AF7-4B80-A79B-F391D0E60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7B6E4A"/>
    <w:pPr>
      <w:widowControl w:val="0"/>
      <w:spacing w:line="240" w:lineRule="atLeast"/>
    </w:pPr>
    <w:rPr>
      <w:lang w:val="en-US"/>
    </w:rPr>
  </w:style>
  <w:style w:type="paragraph" w:styleId="1">
    <w:name w:val="heading 1"/>
    <w:basedOn w:val="a0"/>
    <w:next w:val="a0"/>
    <w:qFormat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2">
    <w:name w:val="heading 2"/>
    <w:basedOn w:val="1"/>
    <w:next w:val="a0"/>
    <w:link w:val="20"/>
    <w:qFormat/>
    <w:pPr>
      <w:numPr>
        <w:ilvl w:val="1"/>
      </w:numPr>
      <w:outlineLvl w:val="1"/>
    </w:pPr>
    <w:rPr>
      <w:sz w:val="20"/>
    </w:rPr>
  </w:style>
  <w:style w:type="paragraph" w:styleId="3">
    <w:name w:val="heading 3"/>
    <w:basedOn w:val="1"/>
    <w:next w:val="a0"/>
    <w:qFormat/>
    <w:pPr>
      <w:numPr>
        <w:ilvl w:val="2"/>
      </w:numPr>
      <w:outlineLvl w:val="2"/>
    </w:pPr>
    <w:rPr>
      <w:b w:val="0"/>
      <w:i/>
      <w:sz w:val="20"/>
    </w:rPr>
  </w:style>
  <w:style w:type="paragraph" w:styleId="4">
    <w:name w:val="heading 4"/>
    <w:basedOn w:val="1"/>
    <w:next w:val="a0"/>
    <w:qFormat/>
    <w:pPr>
      <w:numPr>
        <w:ilvl w:val="3"/>
      </w:numPr>
      <w:outlineLvl w:val="3"/>
    </w:pPr>
    <w:rPr>
      <w:b w:val="0"/>
      <w:sz w:val="20"/>
    </w:rPr>
  </w:style>
  <w:style w:type="paragraph" w:styleId="5">
    <w:name w:val="heading 5"/>
    <w:basedOn w:val="a0"/>
    <w:next w:val="a0"/>
    <w:qFormat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6">
    <w:name w:val="heading 6"/>
    <w:basedOn w:val="a0"/>
    <w:next w:val="a0"/>
    <w:qFormat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7">
    <w:name w:val="heading 7"/>
    <w:basedOn w:val="a0"/>
    <w:next w:val="a0"/>
    <w:qFormat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8">
    <w:name w:val="heading 8"/>
    <w:basedOn w:val="a0"/>
    <w:next w:val="a0"/>
    <w:qFormat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9">
    <w:name w:val="heading 9"/>
    <w:basedOn w:val="a0"/>
    <w:next w:val="a0"/>
    <w:qFormat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rsid w:val="0088059A"/>
    <w:rPr>
      <w:rFonts w:ascii="Arial" w:hAnsi="Arial"/>
      <w:b/>
      <w:lang w:val="en-US"/>
    </w:rPr>
  </w:style>
  <w:style w:type="paragraph" w:customStyle="1" w:styleId="Paragraph2">
    <w:name w:val="Paragraph2"/>
    <w:basedOn w:val="a0"/>
    <w:pPr>
      <w:spacing w:before="80"/>
      <w:ind w:left="720"/>
      <w:jc w:val="both"/>
    </w:pPr>
    <w:rPr>
      <w:color w:val="000000"/>
      <w:lang w:val="en-AU"/>
    </w:rPr>
  </w:style>
  <w:style w:type="paragraph" w:styleId="a4">
    <w:name w:val="Title"/>
    <w:basedOn w:val="a0"/>
    <w:next w:val="a0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a5">
    <w:name w:val="Subtitle"/>
    <w:basedOn w:val="a0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a6">
    <w:name w:val="Normal Indent"/>
    <w:basedOn w:val="a0"/>
    <w:pPr>
      <w:ind w:left="900" w:hanging="900"/>
    </w:pPr>
  </w:style>
  <w:style w:type="paragraph" w:styleId="10">
    <w:name w:val="toc 1"/>
    <w:basedOn w:val="a0"/>
    <w:next w:val="a0"/>
    <w:uiPriority w:val="39"/>
    <w:pPr>
      <w:tabs>
        <w:tab w:val="right" w:pos="9360"/>
      </w:tabs>
      <w:spacing w:before="240" w:after="60"/>
      <w:ind w:right="720"/>
    </w:pPr>
  </w:style>
  <w:style w:type="paragraph" w:styleId="21">
    <w:name w:val="toc 2"/>
    <w:basedOn w:val="a0"/>
    <w:next w:val="a0"/>
    <w:uiPriority w:val="39"/>
    <w:pPr>
      <w:tabs>
        <w:tab w:val="right" w:pos="9360"/>
      </w:tabs>
      <w:ind w:left="432" w:right="720"/>
    </w:pPr>
  </w:style>
  <w:style w:type="paragraph" w:styleId="30">
    <w:name w:val="toc 3"/>
    <w:basedOn w:val="a0"/>
    <w:next w:val="a0"/>
    <w:uiPriority w:val="39"/>
    <w:pPr>
      <w:tabs>
        <w:tab w:val="left" w:pos="1440"/>
        <w:tab w:val="right" w:pos="9360"/>
      </w:tabs>
      <w:ind w:left="864"/>
    </w:pPr>
  </w:style>
  <w:style w:type="paragraph" w:styleId="a7">
    <w:name w:val="header"/>
    <w:basedOn w:val="a0"/>
    <w:pPr>
      <w:tabs>
        <w:tab w:val="center" w:pos="4320"/>
        <w:tab w:val="right" w:pos="8640"/>
      </w:tabs>
    </w:pPr>
  </w:style>
  <w:style w:type="paragraph" w:styleId="a8">
    <w:name w:val="footer"/>
    <w:basedOn w:val="a0"/>
    <w:pPr>
      <w:tabs>
        <w:tab w:val="center" w:pos="4320"/>
        <w:tab w:val="right" w:pos="8640"/>
      </w:tabs>
    </w:pPr>
  </w:style>
  <w:style w:type="character" w:styleId="a9">
    <w:name w:val="page number"/>
    <w:basedOn w:val="a1"/>
  </w:style>
  <w:style w:type="paragraph" w:customStyle="1" w:styleId="Bullet2">
    <w:name w:val="Bullet2"/>
    <w:basedOn w:val="a0"/>
    <w:pPr>
      <w:ind w:left="1440" w:hanging="360"/>
    </w:pPr>
    <w:rPr>
      <w:color w:val="000080"/>
    </w:rPr>
  </w:style>
  <w:style w:type="paragraph" w:customStyle="1" w:styleId="Paragraph1">
    <w:name w:val="Paragraph1"/>
    <w:basedOn w:val="a0"/>
    <w:pPr>
      <w:spacing w:before="80" w:line="240" w:lineRule="auto"/>
      <w:jc w:val="both"/>
    </w:pPr>
  </w:style>
  <w:style w:type="paragraph" w:customStyle="1" w:styleId="Tabletext">
    <w:name w:val="Tabletext"/>
    <w:basedOn w:val="a0"/>
    <w:pPr>
      <w:keepLines/>
      <w:spacing w:after="120"/>
    </w:pPr>
  </w:style>
  <w:style w:type="paragraph" w:styleId="aa">
    <w:name w:val="Body Text"/>
    <w:basedOn w:val="a0"/>
    <w:link w:val="ab"/>
    <w:pPr>
      <w:keepLines/>
      <w:spacing w:after="120"/>
      <w:ind w:left="720"/>
    </w:pPr>
  </w:style>
  <w:style w:type="character" w:customStyle="1" w:styleId="ab">
    <w:name w:val="Основной текст Знак"/>
    <w:basedOn w:val="a1"/>
    <w:link w:val="aa"/>
    <w:rsid w:val="0088059A"/>
    <w:rPr>
      <w:lang w:val="en-US"/>
    </w:rPr>
  </w:style>
  <w:style w:type="paragraph" w:customStyle="1" w:styleId="Paragraph3">
    <w:name w:val="Paragraph3"/>
    <w:basedOn w:val="a0"/>
    <w:pPr>
      <w:spacing w:before="80" w:line="240" w:lineRule="auto"/>
      <w:ind w:left="1530"/>
      <w:jc w:val="both"/>
    </w:pPr>
  </w:style>
  <w:style w:type="paragraph" w:customStyle="1" w:styleId="Bullet1">
    <w:name w:val="Bullet1"/>
    <w:basedOn w:val="a0"/>
    <w:pPr>
      <w:ind w:left="720" w:hanging="432"/>
    </w:pPr>
  </w:style>
  <w:style w:type="character" w:styleId="ac">
    <w:name w:val="footnote reference"/>
    <w:semiHidden/>
    <w:rPr>
      <w:sz w:val="20"/>
      <w:vertAlign w:val="superscript"/>
    </w:rPr>
  </w:style>
  <w:style w:type="paragraph" w:styleId="ad">
    <w:name w:val="footnote text"/>
    <w:basedOn w:val="a0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11">
    <w:name w:val="Схема документа1"/>
    <w:basedOn w:val="a0"/>
    <w:pPr>
      <w:shd w:val="clear" w:color="auto" w:fill="000080"/>
    </w:pPr>
    <w:rPr>
      <w:rFonts w:ascii="Tahoma" w:hAnsi="Tahoma"/>
    </w:rPr>
  </w:style>
  <w:style w:type="paragraph" w:customStyle="1" w:styleId="Paragraph4">
    <w:name w:val="Paragraph4"/>
    <w:basedOn w:val="a0"/>
    <w:pPr>
      <w:spacing w:before="80" w:line="240" w:lineRule="auto"/>
      <w:ind w:left="2250"/>
      <w:jc w:val="both"/>
    </w:pPr>
  </w:style>
  <w:style w:type="paragraph" w:styleId="40">
    <w:name w:val="toc 4"/>
    <w:basedOn w:val="a0"/>
    <w:next w:val="a0"/>
    <w:uiPriority w:val="39"/>
    <w:pPr>
      <w:ind w:left="600"/>
    </w:pPr>
  </w:style>
  <w:style w:type="paragraph" w:styleId="50">
    <w:name w:val="toc 5"/>
    <w:basedOn w:val="a0"/>
    <w:next w:val="a0"/>
    <w:uiPriority w:val="39"/>
    <w:pPr>
      <w:ind w:left="800"/>
    </w:pPr>
  </w:style>
  <w:style w:type="paragraph" w:styleId="60">
    <w:name w:val="toc 6"/>
    <w:basedOn w:val="a0"/>
    <w:next w:val="a0"/>
    <w:uiPriority w:val="39"/>
    <w:pPr>
      <w:ind w:left="1000"/>
    </w:pPr>
  </w:style>
  <w:style w:type="paragraph" w:styleId="70">
    <w:name w:val="toc 7"/>
    <w:basedOn w:val="a0"/>
    <w:next w:val="a0"/>
    <w:uiPriority w:val="39"/>
    <w:pPr>
      <w:ind w:left="1200"/>
    </w:pPr>
  </w:style>
  <w:style w:type="paragraph" w:styleId="80">
    <w:name w:val="toc 8"/>
    <w:basedOn w:val="a0"/>
    <w:next w:val="a0"/>
    <w:uiPriority w:val="39"/>
    <w:pPr>
      <w:ind w:left="1400"/>
    </w:pPr>
  </w:style>
  <w:style w:type="paragraph" w:styleId="90">
    <w:name w:val="toc 9"/>
    <w:basedOn w:val="a0"/>
    <w:next w:val="a0"/>
    <w:uiPriority w:val="39"/>
    <w:pPr>
      <w:ind w:left="1600"/>
    </w:pPr>
  </w:style>
  <w:style w:type="paragraph" w:customStyle="1" w:styleId="MainTitle">
    <w:name w:val="Main Title"/>
    <w:basedOn w:val="a0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210">
    <w:name w:val="Основной текст 21"/>
    <w:basedOn w:val="a0"/>
    <w:rPr>
      <w:i/>
      <w:color w:val="0000FF"/>
    </w:rPr>
  </w:style>
  <w:style w:type="paragraph" w:customStyle="1" w:styleId="22">
    <w:name w:val="Основной текст 22"/>
    <w:basedOn w:val="a0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a0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a0"/>
    <w:pPr>
      <w:widowControl/>
      <w:tabs>
        <w:tab w:val="left" w:pos="360"/>
        <w:tab w:val="left" w:pos="720"/>
      </w:tabs>
      <w:spacing w:before="120" w:line="240" w:lineRule="auto"/>
      <w:ind w:left="720"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a0"/>
    <w:next w:val="aa"/>
    <w:pPr>
      <w:spacing w:after="120"/>
      <w:ind w:left="720"/>
    </w:pPr>
    <w:rPr>
      <w:i/>
      <w:color w:val="0000FF"/>
    </w:rPr>
  </w:style>
  <w:style w:type="character" w:customStyle="1" w:styleId="12">
    <w:name w:val="Гиперссылка1"/>
    <w:rPr>
      <w:color w:val="0000FF"/>
      <w:u w:val="single"/>
    </w:rPr>
  </w:style>
  <w:style w:type="paragraph" w:styleId="a">
    <w:name w:val="List"/>
    <w:basedOn w:val="a0"/>
    <w:pPr>
      <w:numPr>
        <w:numId w:val="2"/>
      </w:numPr>
    </w:pPr>
  </w:style>
  <w:style w:type="character" w:styleId="ae">
    <w:name w:val="Hyperlink"/>
    <w:uiPriority w:val="99"/>
    <w:rsid w:val="00F16506"/>
    <w:rPr>
      <w:color w:val="0000FF"/>
      <w:u w:val="single"/>
    </w:rPr>
  </w:style>
  <w:style w:type="character" w:styleId="af">
    <w:name w:val="FollowedHyperlink"/>
    <w:rsid w:val="00F16506"/>
    <w:rPr>
      <w:color w:val="800080"/>
      <w:u w:val="single"/>
    </w:rPr>
  </w:style>
  <w:style w:type="table" w:styleId="af0">
    <w:name w:val="Table Grid"/>
    <w:basedOn w:val="a2"/>
    <w:rsid w:val="0099360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List Paragraph"/>
    <w:basedOn w:val="a0"/>
    <w:uiPriority w:val="34"/>
    <w:qFormat/>
    <w:rsid w:val="00091487"/>
    <w:pPr>
      <w:ind w:left="720"/>
      <w:contextualSpacing/>
    </w:pPr>
  </w:style>
  <w:style w:type="paragraph" w:styleId="af2">
    <w:name w:val="TOC Heading"/>
    <w:basedOn w:val="1"/>
    <w:next w:val="a0"/>
    <w:uiPriority w:val="39"/>
    <w:unhideWhenUsed/>
    <w:qFormat/>
    <w:rsid w:val="00D84AFD"/>
    <w:pPr>
      <w:keepLines/>
      <w:widowControl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val="ru-RU"/>
    </w:rPr>
  </w:style>
  <w:style w:type="character" w:styleId="af3">
    <w:name w:val="Unresolved Mention"/>
    <w:basedOn w:val="a1"/>
    <w:uiPriority w:val="99"/>
    <w:semiHidden/>
    <w:unhideWhenUsed/>
    <w:rsid w:val="00FD1B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486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2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Library\&#1040;&#1085;&#1072;&#1083;&#1080;&#1079;%20&#1080;%20&#1087;&#1088;&#1086;&#1077;&#1082;&#1090;&#1080;&#1088;&#1086;&#1074;&#1072;&#1085;&#1080;&#1077;\RUP\RUP_&#1042;&#1080;&#1076;&#1077;&#1085;&#1080;&#1077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D98F82-D0EE-4E6C-843A-7F4B7F2DC8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RUP_Видение.dot</Template>
  <TotalTime>1575</TotalTime>
  <Pages>37</Pages>
  <Words>9723</Words>
  <Characters>55422</Characters>
  <Application>Microsoft Office Word</Application>
  <DocSecurity>0</DocSecurity>
  <Lines>461</Lines>
  <Paragraphs>130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Краткое описание вариантов использования</vt:lpstr>
    </vt:vector>
  </TitlesOfParts>
  <Company>КГТУ</Company>
  <LinksUpToDate>false</LinksUpToDate>
  <CharactersWithSpaces>65015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Краткое описание вариантов использования</dc:title>
  <dc:subject>Система диспетчеризации типографии</dc:subject>
  <dc:creator>Т.В. Подшивалова</dc:creator>
  <cp:keywords/>
  <dc:description/>
  <cp:lastModifiedBy>Иван Ермолаев</cp:lastModifiedBy>
  <cp:revision>304</cp:revision>
  <cp:lastPrinted>2023-09-27T20:44:00Z</cp:lastPrinted>
  <dcterms:created xsi:type="dcterms:W3CDTF">2023-04-07T16:06:00Z</dcterms:created>
  <dcterms:modified xsi:type="dcterms:W3CDTF">2023-11-01T20:55:00Z</dcterms:modified>
</cp:coreProperties>
</file>