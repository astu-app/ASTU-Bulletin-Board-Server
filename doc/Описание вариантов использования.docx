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50456" w14:textId="61B180B5" w:rsidR="00204EA8" w:rsidRPr="00D2405E" w:rsidRDefault="0012552E" w:rsidP="00FD1BAC">
      <w:pPr>
        <w:pStyle w:val="a4"/>
        <w:jc w:val="right"/>
        <w:rPr>
          <w:lang w:val="ru-RU"/>
        </w:rPr>
      </w:pPr>
      <w:bookmarkStart w:id="0" w:name="_Hlk132134031"/>
      <w:bookmarkEnd w:id="0"/>
      <w:r w:rsidRPr="00D2405E">
        <w:rPr>
          <w:lang w:val="ru-RU"/>
        </w:rPr>
        <w:t>Доска объявлений</w:t>
      </w:r>
    </w:p>
    <w:p w14:paraId="3E942924" w14:textId="4D0D6C24" w:rsidR="00B64071" w:rsidRPr="00D2405E" w:rsidRDefault="00B64071" w:rsidP="00FD1BAC">
      <w:pPr>
        <w:pStyle w:val="a4"/>
        <w:jc w:val="right"/>
        <w:rPr>
          <w:lang w:val="ru-RU"/>
        </w:rPr>
      </w:pPr>
      <w:r w:rsidRPr="00D2405E">
        <w:rPr>
          <w:lang w:val="ru-RU"/>
        </w:rPr>
        <w:fldChar w:fldCharType="begin"/>
      </w:r>
      <w:r w:rsidRPr="00D2405E">
        <w:rPr>
          <w:lang w:val="ru-RU"/>
        </w:rPr>
        <w:instrText xml:space="preserve"> TITLE  \* MERGEFORMAT </w:instrText>
      </w:r>
      <w:r w:rsidRPr="00D2405E">
        <w:rPr>
          <w:lang w:val="ru-RU"/>
        </w:rPr>
        <w:fldChar w:fldCharType="separate"/>
      </w:r>
      <w:r w:rsidR="009900F4" w:rsidRPr="00D2405E">
        <w:rPr>
          <w:lang w:val="ru-RU"/>
        </w:rPr>
        <w:t>О</w:t>
      </w:r>
      <w:r w:rsidRPr="00D2405E">
        <w:rPr>
          <w:lang w:val="ru-RU"/>
        </w:rPr>
        <w:t>писание вариантов использования</w:t>
      </w:r>
      <w:r w:rsidRPr="00D2405E">
        <w:rPr>
          <w:lang w:val="ru-RU"/>
        </w:rPr>
        <w:fldChar w:fldCharType="end"/>
      </w:r>
    </w:p>
    <w:p w14:paraId="54FB1202" w14:textId="1313940B" w:rsidR="00204EA8" w:rsidRPr="00D2405E" w:rsidRDefault="00204EA8" w:rsidP="00FD1BAC">
      <w:pPr>
        <w:pStyle w:val="a4"/>
        <w:jc w:val="right"/>
        <w:rPr>
          <w:sz w:val="28"/>
          <w:lang w:val="ru-RU"/>
        </w:rPr>
      </w:pPr>
      <w:r w:rsidRPr="00D2405E">
        <w:rPr>
          <w:sz w:val="28"/>
          <w:lang w:val="ru-RU"/>
        </w:rPr>
        <w:t>Версия &lt;1.</w:t>
      </w:r>
      <w:r w:rsidR="003673EE" w:rsidRPr="00690931">
        <w:rPr>
          <w:sz w:val="28"/>
          <w:lang w:val="ru-RU"/>
        </w:rPr>
        <w:t>4</w:t>
      </w:r>
      <w:r w:rsidRPr="00D2405E">
        <w:rPr>
          <w:sz w:val="28"/>
          <w:lang w:val="ru-RU"/>
        </w:rPr>
        <w:t>&gt;</w:t>
      </w:r>
    </w:p>
    <w:p w14:paraId="3EEEBEF4" w14:textId="77777777" w:rsidR="00204EA8" w:rsidRPr="00D2405E" w:rsidRDefault="00204EA8">
      <w:pPr>
        <w:pStyle w:val="Paragraph2"/>
        <w:rPr>
          <w:sz w:val="28"/>
          <w:lang w:val="ru-RU"/>
        </w:rPr>
      </w:pPr>
    </w:p>
    <w:p w14:paraId="68206384" w14:textId="77777777" w:rsidR="00204EA8" w:rsidRPr="00D2405E" w:rsidRDefault="00204EA8">
      <w:pPr>
        <w:rPr>
          <w:lang w:val="ru-RU"/>
        </w:rPr>
      </w:pPr>
    </w:p>
    <w:p w14:paraId="3D96A6BB" w14:textId="77777777" w:rsidR="00204EA8" w:rsidRPr="00D2405E" w:rsidRDefault="00204EA8">
      <w:pPr>
        <w:pStyle w:val="Body"/>
        <w:rPr>
          <w:snapToGrid w:val="0"/>
          <w:lang w:val="ru-RU"/>
        </w:rPr>
      </w:pPr>
      <w:r w:rsidRPr="00D2405E">
        <w:rPr>
          <w:snapToGrid w:val="0"/>
          <w:sz w:val="24"/>
          <w:lang w:val="ru-RU"/>
        </w:rPr>
        <w:t xml:space="preserve"> </w:t>
      </w:r>
    </w:p>
    <w:p w14:paraId="57871D5D" w14:textId="77777777" w:rsidR="00204EA8" w:rsidRPr="00D2405E" w:rsidRDefault="00204EA8">
      <w:pPr>
        <w:rPr>
          <w:lang w:val="ru-RU"/>
        </w:rPr>
        <w:sectPr w:rsidR="00204EA8" w:rsidRPr="00D2405E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sdt>
      <w:sdtPr>
        <w:rPr>
          <w:b/>
          <w:color w:val="auto"/>
          <w:lang w:val="ru-RU"/>
        </w:rPr>
        <w:id w:val="2058513518"/>
        <w:docPartObj>
          <w:docPartGallery w:val="Table of Contents"/>
          <w:docPartUnique/>
        </w:docPartObj>
      </w:sdtPr>
      <w:sdtEndPr>
        <w:rPr>
          <w:b w:val="0"/>
          <w:bCs/>
          <w:lang w:val="en-US"/>
        </w:rPr>
      </w:sdtEndPr>
      <w:sdtContent>
        <w:p w14:paraId="7C2201FA" w14:textId="4DFE0436" w:rsidR="00D84AFD" w:rsidRPr="00D2405E" w:rsidRDefault="006F24F0" w:rsidP="006F24F0">
          <w:pPr>
            <w:pStyle w:val="Paragraph2"/>
            <w:rPr>
              <w:rFonts w:ascii="Arial" w:hAnsi="Arial"/>
              <w:b/>
              <w:color w:val="auto"/>
              <w:sz w:val="36"/>
              <w:lang w:val="ru-RU"/>
            </w:rPr>
          </w:pPr>
          <w:r w:rsidRPr="00B967E5">
            <w:rPr>
              <w:rFonts w:ascii="Arial" w:hAnsi="Arial"/>
              <w:b/>
              <w:color w:val="auto"/>
              <w:sz w:val="36"/>
              <w:lang w:val="ru-RU"/>
            </w:rPr>
            <w:t>Содержание</w:t>
          </w:r>
        </w:p>
        <w:p w14:paraId="4F06D601" w14:textId="2FBA0F6C" w:rsidR="00B967E5" w:rsidRDefault="00D84AFD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D2405E">
            <w:fldChar w:fldCharType="begin"/>
          </w:r>
          <w:r w:rsidRPr="00D2405E">
            <w:instrText xml:space="preserve"> TOC \o "1-3" \h \z \u </w:instrText>
          </w:r>
          <w:r w:rsidRPr="00D2405E">
            <w:fldChar w:fldCharType="separate"/>
          </w:r>
          <w:hyperlink w:anchor="_Toc154520709" w:history="1">
            <w:r w:rsidR="00B967E5" w:rsidRPr="00C03981">
              <w:rPr>
                <w:rStyle w:val="ae"/>
                <w:noProof/>
                <w:lang w:val="ru-RU" w:eastAsia="en-US"/>
              </w:rPr>
              <w:t>1.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 w:eastAsia="en-US"/>
              </w:rPr>
              <w:t>Структуризация вариантов использования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_Toc154520709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4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544CB8A8" w14:textId="4F2BECB7" w:rsidR="00B967E5" w:rsidRDefault="00FE6D07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10" w:history="1">
            <w:r w:rsidR="00B967E5" w:rsidRPr="00C03981">
              <w:rPr>
                <w:rStyle w:val="ae"/>
                <w:noProof/>
                <w:lang w:val="ru-RU" w:eastAsia="en-US"/>
              </w:rPr>
              <w:t>2.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 w:eastAsia="en-US"/>
              </w:rPr>
              <w:t>Реестр вариантов использования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_Toc154520710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13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1E54EC23" w14:textId="55903126" w:rsidR="00B967E5" w:rsidRDefault="00FE6D07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11" w:history="1">
            <w:r w:rsidR="00B967E5" w:rsidRPr="00C03981">
              <w:rPr>
                <w:rStyle w:val="ae"/>
                <w:noProof/>
                <w:lang w:val="ru-RU" w:eastAsia="en-US"/>
              </w:rPr>
              <w:t>3.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 w:eastAsia="en-US"/>
              </w:rPr>
              <w:t>Конкретизация вариантов использования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_Toc154520711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20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3AF3ABCB" w14:textId="036882D1" w:rsidR="00B967E5" w:rsidRDefault="00FE6D07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12" w:history="1">
            <w:r w:rsidR="00B967E5" w:rsidRPr="00C03981">
              <w:rPr>
                <w:rStyle w:val="ae"/>
                <w:noProof/>
                <w:lang w:val="ru-RU"/>
              </w:rPr>
              <w:t>3.1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S-1. Просмотреть доску объявлений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_Toc154520712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20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3112639D" w14:textId="7DD02DC8" w:rsidR="00B967E5" w:rsidRDefault="00FE6D07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13" w:history="1">
            <w:r w:rsidR="00B967E5" w:rsidRPr="00C03981">
              <w:rPr>
                <w:rStyle w:val="ae"/>
                <w:noProof/>
                <w:lang w:val="ru-RU"/>
              </w:rPr>
              <w:t>3.2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S</w:t>
            </w:r>
            <w:r w:rsidR="00B967E5" w:rsidRPr="00C03981">
              <w:rPr>
                <w:rStyle w:val="ae"/>
                <w:noProof/>
              </w:rPr>
              <w:t>-1.1</w:t>
            </w:r>
            <w:r w:rsidR="00B967E5" w:rsidRPr="00C03981">
              <w:rPr>
                <w:rStyle w:val="ae"/>
                <w:noProof/>
                <w:lang w:val="ru-RU"/>
              </w:rPr>
              <w:t>. Пройти опрос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_Toc154520713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20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298441D9" w14:textId="617A2A4F" w:rsidR="00B967E5" w:rsidRDefault="00FE6D07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14" w:history="1">
            <w:r w:rsidR="00B967E5" w:rsidRPr="00C03981">
              <w:rPr>
                <w:rStyle w:val="ae"/>
                <w:noProof/>
                <w:lang w:val="ru-RU"/>
              </w:rPr>
              <w:t>3.3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S</w:t>
            </w:r>
            <w:r w:rsidR="00B967E5" w:rsidRPr="00C03981">
              <w:rPr>
                <w:rStyle w:val="ae"/>
                <w:noProof/>
              </w:rPr>
              <w:t>-1.2</w:t>
            </w:r>
            <w:r w:rsidR="00B967E5" w:rsidRPr="00C03981">
              <w:rPr>
                <w:rStyle w:val="ae"/>
                <w:noProof/>
                <w:lang w:val="ru-RU"/>
              </w:rPr>
              <w:t>. Скачать файлы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_Toc154520714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20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51DEE411" w14:textId="07AB4E81" w:rsidR="00B967E5" w:rsidRDefault="00FE6D07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15" w:history="1">
            <w:r w:rsidR="00B967E5" w:rsidRPr="00C03981">
              <w:rPr>
                <w:rStyle w:val="ae"/>
                <w:noProof/>
                <w:lang w:val="ru-RU"/>
              </w:rPr>
              <w:t>3.4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S-2. Управление подписками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_Toc154520715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20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6EE04FE4" w14:textId="0797136C" w:rsidR="00B967E5" w:rsidRDefault="00FE6D07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16" w:history="1">
            <w:r w:rsidR="00B967E5" w:rsidRPr="00C03981">
              <w:rPr>
                <w:rStyle w:val="ae"/>
                <w:noProof/>
                <w:lang w:val="ru-RU"/>
              </w:rPr>
              <w:t>3.5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S-2.1. Добавить категории объявлений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_Toc154520716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21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2E65D75D" w14:textId="207CB1B8" w:rsidR="00B967E5" w:rsidRDefault="00FE6D07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17" w:history="1">
            <w:r w:rsidR="00B967E5" w:rsidRPr="00C03981">
              <w:rPr>
                <w:rStyle w:val="ae"/>
                <w:noProof/>
                <w:lang w:val="ru-RU"/>
              </w:rPr>
              <w:t>3.6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S-2.2. Удалить категории объявлений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_Toc154520717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21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1403D63E" w14:textId="3874BC82" w:rsidR="00B967E5" w:rsidRDefault="00FE6D07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18" w:history="1">
            <w:r w:rsidR="00B967E5" w:rsidRPr="00C03981">
              <w:rPr>
                <w:rStyle w:val="ae"/>
                <w:noProof/>
                <w:lang w:val="ru-RU"/>
              </w:rPr>
              <w:t>3.7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S-2.3. Сохранить изменения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_Toc154520718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21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723EB8A0" w14:textId="28F09884" w:rsidR="00B967E5" w:rsidRDefault="00FE6D07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19" w:history="1">
            <w:r w:rsidR="00B967E5" w:rsidRPr="00C03981">
              <w:rPr>
                <w:rStyle w:val="ae"/>
                <w:noProof/>
                <w:lang w:val="ru-RU"/>
              </w:rPr>
              <w:t>3.8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S-2.4. Отменить изменения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_Toc154520719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21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6B3DC37D" w14:textId="2CDFCD03" w:rsidR="00B967E5" w:rsidRDefault="00FE6D07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20" w:history="1">
            <w:r w:rsidR="00B967E5" w:rsidRPr="00C03981">
              <w:rPr>
                <w:rStyle w:val="ae"/>
                <w:noProof/>
                <w:lang w:val="ru-RU"/>
              </w:rPr>
              <w:t>3.9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S-3. Получить уведомление о новом объявлении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_Toc154520720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21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3B818BDF" w14:textId="63975EF7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21" w:history="1">
            <w:r w:rsidR="00B967E5" w:rsidRPr="00C03981">
              <w:rPr>
                <w:rStyle w:val="ae"/>
                <w:noProof/>
                <w:lang w:val="ru-RU"/>
              </w:rPr>
              <w:t>3.10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 xml:space="preserve">S-3.1. Получить </w:t>
            </w:r>
            <w:r w:rsidR="00B967E5" w:rsidRPr="00C03981">
              <w:rPr>
                <w:rStyle w:val="ae"/>
                <w:noProof/>
              </w:rPr>
              <w:t>push</w:t>
            </w:r>
            <w:r w:rsidR="00B967E5" w:rsidRPr="00C03981">
              <w:rPr>
                <w:rStyle w:val="ae"/>
                <w:noProof/>
                <w:lang w:val="ru-RU"/>
              </w:rPr>
              <w:t>-уведомление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_Toc154520721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22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73DFAE6B" w14:textId="2CD96955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22" w:history="1">
            <w:r w:rsidR="00B967E5" w:rsidRPr="00C03981">
              <w:rPr>
                <w:rStyle w:val="ae"/>
                <w:noProof/>
                <w:lang w:val="ru-RU"/>
              </w:rPr>
              <w:t>3.11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S-3.2. Получить уведомление по электронной почте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_Toc154520722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22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673338DA" w14:textId="2E02055A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23" w:history="1">
            <w:r w:rsidR="00B967E5" w:rsidRPr="00C03981">
              <w:rPr>
                <w:rStyle w:val="ae"/>
                <w:noProof/>
                <w:lang w:val="ru-RU"/>
              </w:rPr>
              <w:t>3.12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</w:t>
            </w:r>
            <w:r w:rsidR="00B967E5" w:rsidRPr="00C03981">
              <w:rPr>
                <w:rStyle w:val="ae"/>
                <w:noProof/>
              </w:rPr>
              <w:t>-</w:t>
            </w:r>
            <w:r w:rsidR="00B967E5" w:rsidRPr="00C03981">
              <w:rPr>
                <w:rStyle w:val="ae"/>
                <w:noProof/>
                <w:lang w:val="ru-RU"/>
              </w:rPr>
              <w:t>1. Управление объявлениями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_Toc154520723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22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3318F84F" w14:textId="23A892A9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24" w:history="1">
            <w:r w:rsidR="00B967E5" w:rsidRPr="00C03981">
              <w:rPr>
                <w:rStyle w:val="ae"/>
                <w:noProof/>
                <w:lang w:val="ru-RU"/>
              </w:rPr>
              <w:t>3.13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</w:t>
            </w:r>
            <w:r w:rsidR="00B967E5" w:rsidRPr="00C03981">
              <w:rPr>
                <w:rStyle w:val="ae"/>
                <w:noProof/>
              </w:rPr>
              <w:t>.1</w:t>
            </w:r>
            <w:r w:rsidR="00B967E5" w:rsidRPr="00C03981">
              <w:rPr>
                <w:rStyle w:val="ae"/>
                <w:noProof/>
                <w:lang w:val="ru-RU"/>
              </w:rPr>
              <w:t>. Создать объявление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_Toc154520724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23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5FFAC4DD" w14:textId="2058EA3B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25" w:history="1">
            <w:r w:rsidR="00B967E5" w:rsidRPr="00C03981">
              <w:rPr>
                <w:rStyle w:val="ae"/>
                <w:noProof/>
                <w:lang w:val="ru-RU"/>
              </w:rPr>
              <w:t>3.14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</w:t>
            </w:r>
            <w:r w:rsidR="00B967E5" w:rsidRPr="00C03981">
              <w:rPr>
                <w:rStyle w:val="ae"/>
                <w:noProof/>
              </w:rPr>
              <w:t>-1.1.1</w:t>
            </w:r>
            <w:r w:rsidR="00B967E5" w:rsidRPr="00C03981">
              <w:rPr>
                <w:rStyle w:val="ae"/>
                <w:noProof/>
                <w:lang w:val="ru-RU"/>
              </w:rPr>
              <w:t>. Указать текст объявления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_Toc154520725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23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325F4E25" w14:textId="46719BB4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26" w:history="1">
            <w:r w:rsidR="00B967E5" w:rsidRPr="00C03981">
              <w:rPr>
                <w:rStyle w:val="ae"/>
                <w:noProof/>
                <w:lang w:val="ru-RU"/>
              </w:rPr>
              <w:t>3.15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E-1.1.2. Выбор получателей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_Toc154520726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23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0D459E96" w14:textId="5340F4E7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27" w:history="1">
            <w:r w:rsidR="00B967E5" w:rsidRPr="00C03981">
              <w:rPr>
                <w:rStyle w:val="ae"/>
                <w:noProof/>
                <w:lang w:val="ru-RU"/>
              </w:rPr>
              <w:t>3.16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E-1.1.3. Установить срок автоматического сокрытия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_Toc154520727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23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42E19C5C" w14:textId="51303FF5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28" w:history="1">
            <w:r w:rsidR="00B967E5" w:rsidRPr="00C03981">
              <w:rPr>
                <w:rStyle w:val="ae"/>
                <w:noProof/>
                <w:lang w:val="ru-RU"/>
              </w:rPr>
              <w:t>3.17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E-1.1.4. Задать режим отложенной публикации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_Toc154520728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24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64385447" w14:textId="03666DCE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29" w:history="1">
            <w:r w:rsidR="00B967E5" w:rsidRPr="00C03981">
              <w:rPr>
                <w:rStyle w:val="ae"/>
                <w:noProof/>
                <w:lang w:val="ru-RU"/>
              </w:rPr>
              <w:t>3.18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E-1.1.4.1. Задать дату и время публикации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_Toc154520729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24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60062658" w14:textId="67368CFF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30" w:history="1">
            <w:r w:rsidR="00B967E5" w:rsidRPr="00C03981">
              <w:rPr>
                <w:rStyle w:val="ae"/>
                <w:noProof/>
                <w:lang w:val="ru-RU"/>
              </w:rPr>
              <w:t>3.19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E-1.1.5. Прикрепить файлы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_Toc154520730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24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66F9F627" w14:textId="224F70CE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31" w:history="1">
            <w:r w:rsidR="00B967E5" w:rsidRPr="00C03981">
              <w:rPr>
                <w:rStyle w:val="ae"/>
                <w:noProof/>
                <w:lang w:val="ru-RU"/>
              </w:rPr>
              <w:t>3.20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E-1.1.5.1. Загрузить файлы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_Toc154520731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24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1E651D7F" w14:textId="0E560D2F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32" w:history="1">
            <w:r w:rsidR="00B967E5" w:rsidRPr="00C03981">
              <w:rPr>
                <w:rStyle w:val="ae"/>
                <w:noProof/>
                <w:lang w:val="ru-RU"/>
              </w:rPr>
              <w:t>3.21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E-1.1.6. Загрузить файлы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_Toc154520732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25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2829571F" w14:textId="79BB1E32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33" w:history="1">
            <w:r w:rsidR="00B967E5" w:rsidRPr="00C03981">
              <w:rPr>
                <w:rStyle w:val="ae"/>
                <w:noProof/>
                <w:lang w:val="ru-RU"/>
              </w:rPr>
              <w:t>3.22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E-1.1.7. Прикрепить опрос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_Toc154520733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25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55000CC3" w14:textId="3180A9F1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34" w:history="1">
            <w:r w:rsidR="00B967E5" w:rsidRPr="00C03981">
              <w:rPr>
                <w:rStyle w:val="ae"/>
                <w:noProof/>
                <w:lang w:val="ru-RU"/>
              </w:rPr>
              <w:t>3.23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E-1.1.7.1. Создать опрос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_Toc154520734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25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7DF68022" w14:textId="21159CCF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35" w:history="1">
            <w:r w:rsidR="00B967E5" w:rsidRPr="00C03981">
              <w:rPr>
                <w:rStyle w:val="ae"/>
                <w:noProof/>
                <w:lang w:val="ru-RU"/>
              </w:rPr>
              <w:t>3.24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E-1.1.7.1.1. Указать вопросы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_Toc154520735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25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749E9CBF" w14:textId="7D181CA9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36" w:history="1">
            <w:r w:rsidR="00B967E5" w:rsidRPr="00C03981">
              <w:rPr>
                <w:rStyle w:val="ae"/>
                <w:noProof/>
                <w:lang w:val="ru-RU"/>
              </w:rPr>
              <w:t>3.25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E-1.1.7.1.2. Задать варианты ответов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_Toc154520736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25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03F04A18" w14:textId="5C2DC301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37" w:history="1">
            <w:r w:rsidR="00B967E5" w:rsidRPr="00C03981">
              <w:rPr>
                <w:rStyle w:val="ae"/>
                <w:noProof/>
                <w:lang w:val="ru-RU"/>
              </w:rPr>
              <w:t>3.26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E-1.1.7.1.3. Задать анонимность голосования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_Toc154520737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25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34573431" w14:textId="3706B909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38" w:history="1">
            <w:r w:rsidR="00B967E5" w:rsidRPr="00C03981">
              <w:rPr>
                <w:rStyle w:val="ae"/>
                <w:noProof/>
                <w:lang w:val="ru-RU"/>
              </w:rPr>
              <w:t>3.27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E-1.1.7.1.4. Задать возможность выбора нескольких вариантов ответа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_Toc154520738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26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1079FB7E" w14:textId="72088858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39" w:history="1">
            <w:r w:rsidR="00B967E5" w:rsidRPr="00C03981">
              <w:rPr>
                <w:rStyle w:val="ae"/>
                <w:noProof/>
                <w:lang w:val="ru-RU"/>
              </w:rPr>
              <w:t>3.28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E-1.1.7.1.5. Задать ограничение продолжительности голосования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_Toc154520739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26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32B1D363" w14:textId="176EDADD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40" w:history="1">
            <w:r w:rsidR="00B967E5" w:rsidRPr="00C03981">
              <w:rPr>
                <w:rStyle w:val="ae"/>
                <w:noProof/>
                <w:lang w:val="ru-RU"/>
              </w:rPr>
              <w:t>3.29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E-1.1.7.1.5.1. Задать срок окончания голосования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_Toc154520740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26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6B0742CC" w14:textId="6E7EA248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41" w:history="1">
            <w:r w:rsidR="00B967E5" w:rsidRPr="00C03981">
              <w:rPr>
                <w:rStyle w:val="ae"/>
                <w:noProof/>
                <w:lang w:val="ru-RU"/>
              </w:rPr>
              <w:t>3.30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E-1.1.7.1.6. Подтвердить создание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_Toc154520741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27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109A710A" w14:textId="1A398E45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42" w:history="1">
            <w:r w:rsidR="00B967E5" w:rsidRPr="00C03981">
              <w:rPr>
                <w:rStyle w:val="ae"/>
                <w:noProof/>
                <w:lang w:val="ru-RU"/>
              </w:rPr>
              <w:t>3.31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E-1.1.7.1.7. Отменить создание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_Toc154520742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27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0FEF59E3" w14:textId="5BCB5266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43" w:history="1">
            <w:r w:rsidR="00B967E5" w:rsidRPr="00C03981">
              <w:rPr>
                <w:rStyle w:val="ae"/>
                <w:noProof/>
                <w:lang w:val="ru-RU"/>
              </w:rPr>
              <w:t>3.32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E-1.1.8. Выбрать категории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_Toc154520743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27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6C58175A" w14:textId="0F63B8E3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44" w:history="1">
            <w:r w:rsidR="00B967E5" w:rsidRPr="00C03981">
              <w:rPr>
                <w:rStyle w:val="ae"/>
                <w:noProof/>
                <w:lang w:val="ru-RU"/>
              </w:rPr>
              <w:t>3.33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E-1.1.9. Подтвердить создание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_Toc154520744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27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0A84D940" w14:textId="4E367825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45" w:history="1">
            <w:r w:rsidR="00B967E5" w:rsidRPr="00C03981">
              <w:rPr>
                <w:rStyle w:val="ae"/>
                <w:noProof/>
                <w:lang w:val="ru-RU"/>
              </w:rPr>
              <w:t>3.34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E-1.1.10. Отменить создание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_Toc154520745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27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258F21FA" w14:textId="46E8AC85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46" w:history="1">
            <w:r w:rsidR="00B967E5" w:rsidRPr="00C03981">
              <w:rPr>
                <w:rStyle w:val="ae"/>
                <w:noProof/>
                <w:lang w:val="ru-RU"/>
              </w:rPr>
              <w:t>3.35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E-1.2. Редактировать объявление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_Toc154520746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27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7F17305C" w14:textId="26461810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47" w:history="1">
            <w:r w:rsidR="00B967E5" w:rsidRPr="00C03981">
              <w:rPr>
                <w:rStyle w:val="ae"/>
                <w:noProof/>
                <w:lang w:val="ru-RU"/>
              </w:rPr>
              <w:t>3.36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E-1.2.1. Изменить текст объявления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_Toc154520747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28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37A730A2" w14:textId="11B7CAF7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48" w:history="1">
            <w:r w:rsidR="00B967E5" w:rsidRPr="00C03981">
              <w:rPr>
                <w:rStyle w:val="ae"/>
                <w:noProof/>
                <w:lang w:val="ru-RU"/>
              </w:rPr>
              <w:t>3.37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E-1.2.</w:t>
            </w:r>
            <w:r w:rsidR="00B967E5" w:rsidRPr="00C03981">
              <w:rPr>
                <w:rStyle w:val="ae"/>
                <w:noProof/>
              </w:rPr>
              <w:t>2</w:t>
            </w:r>
            <w:r w:rsidR="00B967E5" w:rsidRPr="00C03981">
              <w:rPr>
                <w:rStyle w:val="ae"/>
                <w:noProof/>
                <w:lang w:val="ru-RU"/>
              </w:rPr>
              <w:t>. Изменить группы получателей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_Toc154520748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28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24019065" w14:textId="751F2DFC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49" w:history="1">
            <w:r w:rsidR="00B967E5" w:rsidRPr="00C03981">
              <w:rPr>
                <w:rStyle w:val="ae"/>
                <w:noProof/>
                <w:lang w:val="ru-RU"/>
              </w:rPr>
              <w:t>3.38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E-1.2.3. Задать срок автоматического сокрытия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_Toc154520749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28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6B0D287D" w14:textId="09F375A0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50" w:history="1">
            <w:r w:rsidR="00B967E5" w:rsidRPr="00C03981">
              <w:rPr>
                <w:rStyle w:val="ae"/>
                <w:noProof/>
                <w:lang w:val="ru-RU"/>
              </w:rPr>
              <w:t>3.39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E-1.2.4. Изменить срок автоматического сокрытия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_Toc154520750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29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72D72D48" w14:textId="5056D20C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51" w:history="1">
            <w:r w:rsidR="00B967E5" w:rsidRPr="00C03981">
              <w:rPr>
                <w:rStyle w:val="ae"/>
                <w:noProof/>
                <w:lang w:val="ru-RU"/>
              </w:rPr>
              <w:t>3.40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E-1.2.5. Отменить автоматическое сокрытие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_Toc154520751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29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43F11652" w14:textId="3CD7746E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52" w:history="1">
            <w:r w:rsidR="00B967E5" w:rsidRPr="00C03981">
              <w:rPr>
                <w:rStyle w:val="ae"/>
                <w:noProof/>
                <w:lang w:val="ru-RU"/>
              </w:rPr>
              <w:t>3.41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E-1.2.6. Изменить дату и время отложенной публикации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_Toc154520752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29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12F228AD" w14:textId="014792D0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53" w:history="1">
            <w:r w:rsidR="00B967E5" w:rsidRPr="00C03981">
              <w:rPr>
                <w:rStyle w:val="ae"/>
                <w:noProof/>
                <w:lang w:val="ru-RU"/>
              </w:rPr>
              <w:t>3.42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E-1.2.7. Прикрепить файлы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_Toc154520753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29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6F0F2300" w14:textId="3B1CFD23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54" w:history="1">
            <w:r w:rsidR="00B967E5" w:rsidRPr="00C03981">
              <w:rPr>
                <w:rStyle w:val="ae"/>
                <w:noProof/>
                <w:lang w:val="ru-RU"/>
              </w:rPr>
              <w:t>3.43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E-1.2.8. Открепить файлы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_Toc154520754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29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32BEB302" w14:textId="52C39936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55" w:history="1">
            <w:r w:rsidR="00B967E5" w:rsidRPr="00C03981">
              <w:rPr>
                <w:rStyle w:val="ae"/>
                <w:noProof/>
                <w:lang w:val="ru-RU"/>
              </w:rPr>
              <w:t>3.44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E-1.2.9. Прикрепить опрос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_Toc154520755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30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58E61EE1" w14:textId="312FFE57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56" w:history="1">
            <w:r w:rsidR="00B967E5" w:rsidRPr="00C03981">
              <w:rPr>
                <w:rStyle w:val="ae"/>
                <w:noProof/>
                <w:lang w:val="ru-RU"/>
              </w:rPr>
              <w:t>3.45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E-1.2.10. Изменить категории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_Toc154520756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30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0F3B7EB3" w14:textId="20B5EE55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57" w:history="1">
            <w:r w:rsidR="00B967E5" w:rsidRPr="00C03981">
              <w:rPr>
                <w:rStyle w:val="ae"/>
                <w:noProof/>
                <w:lang w:val="ru-RU"/>
              </w:rPr>
              <w:t>3.46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</w:rPr>
              <w:t>E</w:t>
            </w:r>
            <w:r w:rsidR="00B967E5" w:rsidRPr="00C03981">
              <w:rPr>
                <w:rStyle w:val="ae"/>
                <w:noProof/>
                <w:lang w:val="ru-RU"/>
              </w:rPr>
              <w:t>-1.2.11. Сохранить изменения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_Toc154520757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30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78784E26" w14:textId="15EC5263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58" w:history="1">
            <w:r w:rsidR="00B967E5" w:rsidRPr="00C03981">
              <w:rPr>
                <w:rStyle w:val="ae"/>
                <w:noProof/>
                <w:lang w:val="ru-RU"/>
              </w:rPr>
              <w:t>3.47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</w:rPr>
              <w:t>E</w:t>
            </w:r>
            <w:r w:rsidR="00B967E5" w:rsidRPr="00C03981">
              <w:rPr>
                <w:rStyle w:val="ae"/>
                <w:noProof/>
                <w:lang w:val="ru-RU"/>
              </w:rPr>
              <w:t>-</w:t>
            </w:r>
            <w:r w:rsidR="00B967E5" w:rsidRPr="00C03981">
              <w:rPr>
                <w:rStyle w:val="ae"/>
                <w:noProof/>
              </w:rPr>
              <w:t>1.</w:t>
            </w:r>
            <w:r w:rsidR="00B967E5" w:rsidRPr="00C03981">
              <w:rPr>
                <w:rStyle w:val="ae"/>
                <w:noProof/>
                <w:lang w:val="ru-RU"/>
              </w:rPr>
              <w:t>2.</w:t>
            </w:r>
            <w:r w:rsidR="00B967E5" w:rsidRPr="00C03981">
              <w:rPr>
                <w:rStyle w:val="ae"/>
                <w:noProof/>
              </w:rPr>
              <w:t>12</w:t>
            </w:r>
            <w:r w:rsidR="00B967E5" w:rsidRPr="00C03981">
              <w:rPr>
                <w:rStyle w:val="ae"/>
                <w:noProof/>
                <w:lang w:val="ru-RU"/>
              </w:rPr>
              <w:t>. Отменить изменения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_Toc154520758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30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3A5AFFB1" w14:textId="1C236765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59" w:history="1">
            <w:r w:rsidR="00B967E5" w:rsidRPr="00C03981">
              <w:rPr>
                <w:rStyle w:val="ae"/>
                <w:noProof/>
                <w:lang w:val="ru-RU"/>
              </w:rPr>
              <w:t>3.48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E-1.3. Собрать статистику просмотра объявлений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_Toc154520759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31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500FF4C1" w14:textId="19EB522C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60" w:history="1">
            <w:r w:rsidR="00B967E5" w:rsidRPr="00C03981">
              <w:rPr>
                <w:rStyle w:val="ae"/>
                <w:noProof/>
                <w:lang w:val="ru-RU"/>
              </w:rPr>
              <w:t>3.49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E-1.4. Удалить объявление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_Toc154520760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31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0F2D6695" w14:textId="6ACA6703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61" w:history="1">
            <w:r w:rsidR="00B967E5" w:rsidRPr="00C03981">
              <w:rPr>
                <w:rStyle w:val="ae"/>
                <w:noProof/>
                <w:lang w:val="ru-RU"/>
              </w:rPr>
              <w:t>3.50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E-1.5. Скрыть объявление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_Toc154520761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31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5BC52D21" w14:textId="25316572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62" w:history="1">
            <w:r w:rsidR="00B967E5" w:rsidRPr="00C03981">
              <w:rPr>
                <w:rStyle w:val="ae"/>
                <w:noProof/>
                <w:lang w:val="ru-RU"/>
              </w:rPr>
              <w:t>3.51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E-1.6. Управление скрытыми объявлениями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_Toc154520762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31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3661445F" w14:textId="1BD367A9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63" w:history="1">
            <w:r w:rsidR="00B967E5" w:rsidRPr="00C03981">
              <w:rPr>
                <w:rStyle w:val="ae"/>
                <w:noProof/>
                <w:lang w:val="ru-RU"/>
              </w:rPr>
              <w:t>3.52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E-1.6.1. Просмотреть список скрытых объявлений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_Toc154520763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32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4C88D43E" w14:textId="3FB0410D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64" w:history="1">
            <w:r w:rsidR="00B967E5" w:rsidRPr="00C03981">
              <w:rPr>
                <w:rStyle w:val="ae"/>
                <w:noProof/>
                <w:lang w:val="ru-RU"/>
              </w:rPr>
              <w:t>3.53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E-1.6.2. Восстановить скрытое объявление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_Toc154520764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32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38431F4C" w14:textId="03F9B98D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65" w:history="1">
            <w:r w:rsidR="00B967E5" w:rsidRPr="00C03981">
              <w:rPr>
                <w:rStyle w:val="ae"/>
                <w:noProof/>
                <w:lang w:val="ru-RU"/>
              </w:rPr>
              <w:t>3.54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E-1.6.3. Удалить скрытое объявление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_Toc154520765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32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0214791C" w14:textId="0E398C37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66" w:history="1">
            <w:r w:rsidR="00B967E5" w:rsidRPr="00C03981">
              <w:rPr>
                <w:rStyle w:val="ae"/>
                <w:noProof/>
                <w:lang w:val="ru-RU"/>
              </w:rPr>
              <w:t>3.55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E-1.7. Управление отложенными объявлениями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_Toc154520766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32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6676DA1F" w14:textId="3A8FD9FC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67" w:history="1">
            <w:r w:rsidR="00B967E5" w:rsidRPr="00C03981">
              <w:rPr>
                <w:rStyle w:val="ae"/>
                <w:noProof/>
                <w:lang w:val="ru-RU"/>
              </w:rPr>
              <w:t>3.56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E-1.7.1. Просмотреть список отложенных объявлений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_Toc154520767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33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789AC4E2" w14:textId="5185BB71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68" w:history="1">
            <w:r w:rsidR="00B967E5" w:rsidRPr="00C03981">
              <w:rPr>
                <w:rStyle w:val="ae"/>
                <w:noProof/>
                <w:lang w:val="ru-RU"/>
              </w:rPr>
              <w:t>3.57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E-1.7.2. Сразу опубликовать отложенное объявление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_Toc154520768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33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647FF8FA" w14:textId="3F75384D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69" w:history="1">
            <w:r w:rsidR="00B967E5" w:rsidRPr="00C03981">
              <w:rPr>
                <w:rStyle w:val="ae"/>
                <w:noProof/>
                <w:lang w:val="ru-RU"/>
              </w:rPr>
              <w:t>3.58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E-1.7.3. Редактировать отложенное объявление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_Toc154520769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33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1C7F77CC" w14:textId="3E559BCF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70" w:history="1">
            <w:r w:rsidR="00B967E5" w:rsidRPr="00C03981">
              <w:rPr>
                <w:rStyle w:val="ae"/>
                <w:noProof/>
                <w:lang w:val="ru-RU"/>
              </w:rPr>
              <w:t>3.59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E-1.7.4. Редактировать отложенное объявление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_Toc154520770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33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612392F1" w14:textId="12486C72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71" w:history="1">
            <w:r w:rsidR="00B967E5" w:rsidRPr="00C03981">
              <w:rPr>
                <w:rStyle w:val="ae"/>
                <w:noProof/>
                <w:lang w:val="ru-RU"/>
              </w:rPr>
              <w:t>3.60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E-2. Управление опросами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_Toc154520771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34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2CC90C7B" w14:textId="5F817639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72" w:history="1">
            <w:r w:rsidR="00B967E5" w:rsidRPr="00C03981">
              <w:rPr>
                <w:rStyle w:val="ae"/>
                <w:noProof/>
                <w:lang w:val="ru-RU"/>
              </w:rPr>
              <w:t>3.61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E-2.1. Собрать результаты опроса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_Toc154520772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34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37F097DC" w14:textId="0585F3FF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73" w:history="1">
            <w:r w:rsidR="00B967E5" w:rsidRPr="00C03981">
              <w:rPr>
                <w:rStyle w:val="ae"/>
                <w:noProof/>
                <w:lang w:val="ru-RU"/>
              </w:rPr>
              <w:t>3.62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E-2.1.1. Выгрузить результаты опроса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_Toc154520773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34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23FEB036" w14:textId="171067E0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74" w:history="1">
            <w:r w:rsidR="00B967E5" w:rsidRPr="00C03981">
              <w:rPr>
                <w:rStyle w:val="ae"/>
                <w:noProof/>
                <w:lang w:val="ru-RU"/>
              </w:rPr>
              <w:t>3.63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E-2.2. Закрыть опрос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_Toc154520774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34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7CBAC08F" w14:textId="4CEA7DB2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75" w:history="1">
            <w:r w:rsidR="00B967E5" w:rsidRPr="00C03981">
              <w:rPr>
                <w:rStyle w:val="ae"/>
                <w:noProof/>
                <w:lang w:val="ru-RU"/>
              </w:rPr>
              <w:t>3.64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G-1. Управление своими группами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_Toc154520775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35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237A2FF4" w14:textId="48380E89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76" w:history="1">
            <w:r w:rsidR="00B967E5" w:rsidRPr="00C03981">
              <w:rPr>
                <w:rStyle w:val="ae"/>
                <w:noProof/>
                <w:lang w:val="ru-RU"/>
              </w:rPr>
              <w:t>3.65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G-1.1. Добавить сотрудника в свою группу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_Toc154520776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35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218E5CD0" w14:textId="616C2FBB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77" w:history="1">
            <w:r w:rsidR="00B967E5" w:rsidRPr="00C03981">
              <w:rPr>
                <w:rStyle w:val="ae"/>
                <w:noProof/>
                <w:lang w:val="ru-RU"/>
              </w:rPr>
              <w:t>3.66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G-1.2. Удалить сотрудника из своей группы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_Toc154520777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35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6D8B61BD" w14:textId="410BA305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78" w:history="1">
            <w:r w:rsidR="00B967E5" w:rsidRPr="00C03981">
              <w:rPr>
                <w:rStyle w:val="ae"/>
                <w:noProof/>
                <w:lang w:val="ru-RU"/>
              </w:rPr>
              <w:t>3.67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G-1.3. Редактировать права сотрудника в своей группе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_Toc154520778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35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1731891F" w14:textId="6329AA70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79" w:history="1">
            <w:r w:rsidR="00B967E5" w:rsidRPr="00C03981">
              <w:rPr>
                <w:rStyle w:val="ae"/>
                <w:noProof/>
                <w:lang w:val="ru-RU"/>
              </w:rPr>
              <w:t>3.68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</w:t>
            </w:r>
            <w:r w:rsidR="00B967E5" w:rsidRPr="00C03981">
              <w:rPr>
                <w:rStyle w:val="ae"/>
                <w:noProof/>
              </w:rPr>
              <w:t>-</w:t>
            </w:r>
            <w:r w:rsidR="00B967E5" w:rsidRPr="00C03981">
              <w:rPr>
                <w:rStyle w:val="ae"/>
                <w:noProof/>
                <w:lang w:val="ru-RU"/>
              </w:rPr>
              <w:t>1. Управление группами пользователей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_Toc154520779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36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62662EAB" w14:textId="0E6CF7C7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80" w:history="1">
            <w:r w:rsidR="00B967E5" w:rsidRPr="00C03981">
              <w:rPr>
                <w:rStyle w:val="ae"/>
                <w:noProof/>
                <w:lang w:val="ru-RU"/>
              </w:rPr>
              <w:t>3.69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A-1.1. Просмотреть список групп пользователей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_Toc154520780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36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0519501C" w14:textId="3F66678D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81" w:history="1">
            <w:r w:rsidR="00B967E5" w:rsidRPr="00C03981">
              <w:rPr>
                <w:rStyle w:val="ae"/>
                <w:noProof/>
                <w:lang w:val="ru-RU"/>
              </w:rPr>
              <w:t>3.70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A-1.2. Редактировать права сотрудника в группе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_Toc154520781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36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3722EA8F" w14:textId="6AF9BBC4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82" w:history="1">
            <w:r w:rsidR="00B967E5" w:rsidRPr="00C03981">
              <w:rPr>
                <w:rStyle w:val="ae"/>
                <w:noProof/>
                <w:lang w:val="ru-RU"/>
              </w:rPr>
              <w:t>3.71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A-1.3. Создать группу пользователей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_Toc154520782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37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518D461E" w14:textId="1B971B1A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83" w:history="1">
            <w:r w:rsidR="00B967E5" w:rsidRPr="00C03981">
              <w:rPr>
                <w:rStyle w:val="ae"/>
                <w:noProof/>
                <w:lang w:val="ru-RU"/>
              </w:rPr>
              <w:t>3.72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A-1.3.</w:t>
            </w:r>
            <w:r w:rsidR="00B967E5" w:rsidRPr="00C03981">
              <w:rPr>
                <w:rStyle w:val="ae"/>
                <w:noProof/>
              </w:rPr>
              <w:t>1.</w:t>
            </w:r>
            <w:r w:rsidR="00B967E5" w:rsidRPr="00C03981">
              <w:rPr>
                <w:rStyle w:val="ae"/>
                <w:noProof/>
                <w:lang w:val="ru-RU"/>
              </w:rPr>
              <w:t xml:space="preserve"> Указать название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_Toc154520783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37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33C7C265" w14:textId="3D2C8122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84" w:history="1">
            <w:r w:rsidR="00B967E5" w:rsidRPr="00C03981">
              <w:rPr>
                <w:rStyle w:val="ae"/>
                <w:noProof/>
                <w:lang w:val="ru-RU"/>
              </w:rPr>
              <w:t>3.73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A-1.3.2. Задать администратора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_Toc154520784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37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117959D6" w14:textId="69B4514C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85" w:history="1">
            <w:r w:rsidR="00B967E5" w:rsidRPr="00C03981">
              <w:rPr>
                <w:rStyle w:val="ae"/>
                <w:noProof/>
                <w:lang w:val="ru-RU"/>
              </w:rPr>
              <w:t>3.74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A-1.3.3. Добавить участников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_Toc154520785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37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7778229B" w14:textId="08145661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86" w:history="1">
            <w:r w:rsidR="00B967E5" w:rsidRPr="00C03981">
              <w:rPr>
                <w:rStyle w:val="ae"/>
                <w:noProof/>
                <w:lang w:val="ru-RU"/>
              </w:rPr>
              <w:t>3.75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A-1.3.4. Задать родительские группы пользователей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_Toc154520786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37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56D49988" w14:textId="54C250F1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87" w:history="1">
            <w:r w:rsidR="00B967E5" w:rsidRPr="00C03981">
              <w:rPr>
                <w:rStyle w:val="ae"/>
                <w:noProof/>
                <w:lang w:val="ru-RU"/>
              </w:rPr>
              <w:t>3.76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A-1.3.4. Задать дочерние группы пользователей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_Toc154520787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38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3512CEBF" w14:textId="51865B3E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88" w:history="1">
            <w:r w:rsidR="00B967E5" w:rsidRPr="00C03981">
              <w:rPr>
                <w:rStyle w:val="ae"/>
                <w:noProof/>
                <w:lang w:val="ru-RU"/>
              </w:rPr>
              <w:t>3.77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A-1.4. Редактировать группу пользователей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_Toc154520788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38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2D925526" w14:textId="1D24752A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89" w:history="1">
            <w:r w:rsidR="00B967E5" w:rsidRPr="00C03981">
              <w:rPr>
                <w:rStyle w:val="ae"/>
                <w:noProof/>
                <w:lang w:val="ru-RU"/>
              </w:rPr>
              <w:t>3.78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A-1.4.1. Изменить название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_Toc154520789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38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61D94B86" w14:textId="1C5799A6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90" w:history="1">
            <w:r w:rsidR="00B967E5" w:rsidRPr="00C03981">
              <w:rPr>
                <w:rStyle w:val="ae"/>
                <w:noProof/>
                <w:lang w:val="ru-RU"/>
              </w:rPr>
              <w:t>3.79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A-1.4.2. Задать администратора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_Toc154520790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38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683340C6" w14:textId="6B87CD2D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91" w:history="1">
            <w:r w:rsidR="00B967E5" w:rsidRPr="00C03981">
              <w:rPr>
                <w:rStyle w:val="ae"/>
                <w:noProof/>
                <w:lang w:val="ru-RU"/>
              </w:rPr>
              <w:t>3.80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A-1.4.3. Изменить администратора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_Toc154520791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38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1148D7C1" w14:textId="0A39044B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92" w:history="1">
            <w:r w:rsidR="00B967E5" w:rsidRPr="00C03981">
              <w:rPr>
                <w:rStyle w:val="ae"/>
                <w:noProof/>
                <w:lang w:val="ru-RU"/>
              </w:rPr>
              <w:t>3.81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A-1.4.4. Удалить администратора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_Toc154520792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39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3289C934" w14:textId="5D473191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93" w:history="1">
            <w:r w:rsidR="00B967E5" w:rsidRPr="00C03981">
              <w:rPr>
                <w:rStyle w:val="ae"/>
                <w:noProof/>
                <w:lang w:val="ru-RU"/>
              </w:rPr>
              <w:t>3.82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A-1.4.5. Изменить состав участников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_Toc154520793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39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6AF88B4E" w14:textId="607E5281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94" w:history="1">
            <w:r w:rsidR="00B967E5" w:rsidRPr="00C03981">
              <w:rPr>
                <w:rStyle w:val="ae"/>
                <w:noProof/>
                <w:lang w:val="ru-RU"/>
              </w:rPr>
              <w:t>3.83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A-1.4.6. Сохранить изменения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_Toc154520794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39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5C05311C" w14:textId="60CADA9D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95" w:history="1">
            <w:r w:rsidR="00B967E5" w:rsidRPr="00C03981">
              <w:rPr>
                <w:rStyle w:val="ae"/>
                <w:noProof/>
                <w:lang w:val="ru-RU"/>
              </w:rPr>
              <w:t>3.84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A-1.4.7. Отменить изменения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_Toc154520795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39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4E39F017" w14:textId="5268B50C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96" w:history="1">
            <w:r w:rsidR="00B967E5" w:rsidRPr="00C03981">
              <w:rPr>
                <w:rStyle w:val="ae"/>
                <w:noProof/>
                <w:lang w:val="ru-RU"/>
              </w:rPr>
              <w:t>3.85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A-1.5. Отменить изменения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_Toc154520796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39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1FBC71EE" w14:textId="79973DF3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97" w:history="1">
            <w:r w:rsidR="00B967E5" w:rsidRPr="00C03981">
              <w:rPr>
                <w:rStyle w:val="ae"/>
                <w:noProof/>
                <w:lang w:val="ru-RU"/>
              </w:rPr>
              <w:t>3.86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A-2. Управление категориями объявлений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_Toc154520797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39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1B6B8D8E" w14:textId="1E3B3A97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98" w:history="1">
            <w:r w:rsidR="00B967E5" w:rsidRPr="00C03981">
              <w:rPr>
                <w:rStyle w:val="ae"/>
                <w:noProof/>
                <w:lang w:val="ru-RU"/>
              </w:rPr>
              <w:t>3.87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A-2.1. Создать категорию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_Toc154520798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40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08224F1D" w14:textId="7FEB5BDF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799" w:history="1">
            <w:r w:rsidR="00B967E5" w:rsidRPr="00C03981">
              <w:rPr>
                <w:rStyle w:val="ae"/>
                <w:noProof/>
                <w:lang w:val="ru-RU"/>
              </w:rPr>
              <w:t>3.88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A-2.1.1. Указать название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_Toc154520799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40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2741CCCD" w14:textId="21C1962F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800" w:history="1">
            <w:r w:rsidR="00B967E5" w:rsidRPr="00C03981">
              <w:rPr>
                <w:rStyle w:val="ae"/>
                <w:noProof/>
                <w:lang w:val="ru-RU"/>
              </w:rPr>
              <w:t>3.89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A-2.1.2. Указать цвет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_Toc154520800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40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225A8FF8" w14:textId="7691A1B0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801" w:history="1">
            <w:r w:rsidR="00B967E5" w:rsidRPr="00C03981">
              <w:rPr>
                <w:rStyle w:val="ae"/>
                <w:noProof/>
                <w:lang w:val="ru-RU"/>
              </w:rPr>
              <w:t>3.90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A-2.2. Редактировать категорию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_Toc154520801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40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0751D91D" w14:textId="01A64A93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802" w:history="1">
            <w:r w:rsidR="00B967E5" w:rsidRPr="00C03981">
              <w:rPr>
                <w:rStyle w:val="ae"/>
                <w:noProof/>
                <w:lang w:val="ru-RU"/>
              </w:rPr>
              <w:t>3.91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A-2.2.1. Редактировать название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_Toc154520802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40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6A02F3F7" w14:textId="2FC5E5A3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803" w:history="1">
            <w:r w:rsidR="00B967E5" w:rsidRPr="00C03981">
              <w:rPr>
                <w:rStyle w:val="ae"/>
                <w:noProof/>
                <w:lang w:val="ru-RU"/>
              </w:rPr>
              <w:t>3.92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A-2.2.2. Редактировать цвет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_Toc154520803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40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0E56410C" w14:textId="19C67D84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804" w:history="1">
            <w:r w:rsidR="00B967E5" w:rsidRPr="00C03981">
              <w:rPr>
                <w:rStyle w:val="ae"/>
                <w:noProof/>
                <w:lang w:val="ru-RU"/>
              </w:rPr>
              <w:t>3.93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A-2.2.3. Сохранить изменения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_Toc154520804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41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1E0A1592" w14:textId="3CCE2FE5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805" w:history="1">
            <w:r w:rsidR="00B967E5" w:rsidRPr="00C03981">
              <w:rPr>
                <w:rStyle w:val="ae"/>
                <w:noProof/>
                <w:lang w:val="ru-RU"/>
              </w:rPr>
              <w:t>3.94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A-2.2.4. Отменить изменения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_Toc154520805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41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03EA3BF6" w14:textId="6F98B1D4" w:rsidR="00B967E5" w:rsidRDefault="00FE6D07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4520806" w:history="1">
            <w:r w:rsidR="00B967E5" w:rsidRPr="00C03981">
              <w:rPr>
                <w:rStyle w:val="ae"/>
                <w:noProof/>
                <w:lang w:val="ru-RU"/>
              </w:rPr>
              <w:t>3.95</w:t>
            </w:r>
            <w:r w:rsidR="00B967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967E5" w:rsidRPr="00C03981">
              <w:rPr>
                <w:rStyle w:val="ae"/>
                <w:noProof/>
                <w:lang w:val="ru-RU"/>
              </w:rPr>
              <w:t>A-2.</w:t>
            </w:r>
            <w:r w:rsidR="00B967E5" w:rsidRPr="00C03981">
              <w:rPr>
                <w:rStyle w:val="ae"/>
                <w:noProof/>
              </w:rPr>
              <w:t>3</w:t>
            </w:r>
            <w:r w:rsidR="00B967E5" w:rsidRPr="00C03981">
              <w:rPr>
                <w:rStyle w:val="ae"/>
                <w:noProof/>
                <w:lang w:val="ru-RU"/>
              </w:rPr>
              <w:t>. Удалить категорию</w:t>
            </w:r>
            <w:r w:rsidR="00B967E5">
              <w:rPr>
                <w:noProof/>
                <w:webHidden/>
              </w:rPr>
              <w:tab/>
            </w:r>
            <w:r w:rsidR="00B967E5">
              <w:rPr>
                <w:noProof/>
                <w:webHidden/>
              </w:rPr>
              <w:fldChar w:fldCharType="begin"/>
            </w:r>
            <w:r w:rsidR="00B967E5">
              <w:rPr>
                <w:noProof/>
                <w:webHidden/>
              </w:rPr>
              <w:instrText xml:space="preserve"> PAGEREF _Toc154520806 \h </w:instrText>
            </w:r>
            <w:r w:rsidR="00B967E5">
              <w:rPr>
                <w:noProof/>
                <w:webHidden/>
              </w:rPr>
            </w:r>
            <w:r w:rsidR="00B967E5">
              <w:rPr>
                <w:noProof/>
                <w:webHidden/>
              </w:rPr>
              <w:fldChar w:fldCharType="separate"/>
            </w:r>
            <w:r w:rsidR="00B967E5">
              <w:rPr>
                <w:noProof/>
                <w:webHidden/>
              </w:rPr>
              <w:t>41</w:t>
            </w:r>
            <w:r w:rsidR="00B967E5">
              <w:rPr>
                <w:noProof/>
                <w:webHidden/>
              </w:rPr>
              <w:fldChar w:fldCharType="end"/>
            </w:r>
          </w:hyperlink>
        </w:p>
        <w:p w14:paraId="6738C86B" w14:textId="4C0B0F81" w:rsidR="00D84AFD" w:rsidRPr="003C06DF" w:rsidRDefault="00D84AFD" w:rsidP="00D84AFD">
          <w:r w:rsidRPr="00D2405E">
            <w:rPr>
              <w:b/>
              <w:bCs/>
            </w:rPr>
            <w:fldChar w:fldCharType="end"/>
          </w:r>
        </w:p>
      </w:sdtContent>
    </w:sdt>
    <w:p w14:paraId="73769C12" w14:textId="12C8EE6C" w:rsidR="00D84AFD" w:rsidRPr="00D2405E" w:rsidRDefault="00D84AFD">
      <w:pPr>
        <w:widowControl/>
        <w:spacing w:line="240" w:lineRule="auto"/>
        <w:rPr>
          <w:rFonts w:ascii="Arial" w:hAnsi="Arial"/>
          <w:b/>
          <w:sz w:val="36"/>
          <w:lang w:val="ru-RU"/>
        </w:rPr>
      </w:pPr>
      <w:r w:rsidRPr="00D2405E">
        <w:rPr>
          <w:rFonts w:ascii="Arial" w:hAnsi="Arial"/>
          <w:b/>
          <w:sz w:val="36"/>
          <w:lang w:val="ru-RU"/>
        </w:rPr>
        <w:br w:type="page"/>
      </w:r>
    </w:p>
    <w:p w14:paraId="14B17B9E" w14:textId="19EE36CE" w:rsidR="006C2EFC" w:rsidRPr="00D2405E" w:rsidRDefault="00204EA8" w:rsidP="00FD1BAC">
      <w:pPr>
        <w:pStyle w:val="a4"/>
        <w:rPr>
          <w:lang w:val="ru-RU"/>
        </w:rPr>
      </w:pPr>
      <w:r w:rsidRPr="00D2405E">
        <w:rPr>
          <w:lang w:val="ru-RU"/>
        </w:rPr>
        <w:lastRenderedPageBreak/>
        <w:fldChar w:fldCharType="begin"/>
      </w:r>
      <w:r w:rsidRPr="00D2405E">
        <w:rPr>
          <w:lang w:val="ru-RU"/>
        </w:rPr>
        <w:instrText xml:space="preserve"> TITLE  \* MERGEFORMAT </w:instrText>
      </w:r>
      <w:r w:rsidRPr="00D2405E">
        <w:rPr>
          <w:lang w:val="ru-RU"/>
        </w:rPr>
        <w:fldChar w:fldCharType="separate"/>
      </w:r>
      <w:r w:rsidR="009900F4" w:rsidRPr="00D2405E">
        <w:rPr>
          <w:lang w:val="ru-RU"/>
        </w:rPr>
        <w:t>О</w:t>
      </w:r>
      <w:r w:rsidR="00B64071" w:rsidRPr="00D2405E">
        <w:rPr>
          <w:lang w:val="ru-RU"/>
        </w:rPr>
        <w:t>писание вариантов использования</w:t>
      </w:r>
      <w:r w:rsidRPr="00D2405E">
        <w:rPr>
          <w:lang w:val="ru-RU"/>
        </w:rPr>
        <w:fldChar w:fldCharType="end"/>
      </w:r>
      <w:bookmarkStart w:id="1" w:name="_Toc436203377"/>
      <w:bookmarkStart w:id="2" w:name="_Toc452813577"/>
    </w:p>
    <w:p w14:paraId="77E0230D" w14:textId="77777777" w:rsidR="00D51354" w:rsidRPr="00D2405E" w:rsidRDefault="005419D7" w:rsidP="00695971">
      <w:pPr>
        <w:pStyle w:val="1"/>
        <w:contextualSpacing/>
        <w:rPr>
          <w:color w:val="000000" w:themeColor="text1"/>
          <w:lang w:val="ru-RU" w:eastAsia="en-US"/>
        </w:rPr>
      </w:pPr>
      <w:bookmarkStart w:id="3" w:name="_Ref152315821"/>
      <w:bookmarkStart w:id="4" w:name="_Toc146820757"/>
      <w:bookmarkStart w:id="5" w:name="_Toc154520709"/>
      <w:r w:rsidRPr="00D2405E">
        <w:rPr>
          <w:color w:val="000000" w:themeColor="text1"/>
          <w:lang w:val="ru-RU" w:eastAsia="en-US"/>
        </w:rPr>
        <w:t>Структуризация вариантов использования</w:t>
      </w:r>
      <w:bookmarkEnd w:id="3"/>
      <w:bookmarkEnd w:id="4"/>
      <w:bookmarkEnd w:id="5"/>
    </w:p>
    <w:p w14:paraId="16CC105B" w14:textId="12AC6F0C" w:rsidR="00F05F0C" w:rsidRPr="00D2405E" w:rsidRDefault="00F05F0C" w:rsidP="00733F3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</w:t>
      </w:r>
      <w:r w:rsidR="00CF3C28" w:rsidRPr="00D2405E">
        <w:rPr>
          <w:snapToGrid w:val="0"/>
          <w:color w:val="000000" w:themeColor="text1"/>
          <w:lang w:val="ru-RU"/>
        </w:rPr>
        <w:t xml:space="preserve">основных </w:t>
      </w:r>
      <w:r w:rsidRPr="00D2405E">
        <w:rPr>
          <w:snapToGrid w:val="0"/>
          <w:color w:val="000000" w:themeColor="text1"/>
          <w:lang w:val="ru-RU"/>
        </w:rPr>
        <w:t>прецедентов</w:t>
      </w:r>
      <w:r w:rsidR="007A7400" w:rsidRPr="00D2405E">
        <w:rPr>
          <w:snapToGrid w:val="0"/>
          <w:color w:val="000000" w:themeColor="text1"/>
          <w:lang w:val="ru-RU"/>
        </w:rPr>
        <w:t xml:space="preserve"> системы</w:t>
      </w:r>
      <w:r w:rsidRPr="00D2405E">
        <w:rPr>
          <w:snapToGrid w:val="0"/>
          <w:color w:val="000000" w:themeColor="text1"/>
          <w:lang w:val="ru-RU"/>
        </w:rPr>
        <w:t xml:space="preserve"> представлена на рис. 1.</w:t>
      </w:r>
    </w:p>
    <w:p w14:paraId="048A713C" w14:textId="6E8653A4" w:rsidR="00F05F0C" w:rsidRPr="00D2405E" w:rsidRDefault="00201930" w:rsidP="0053713A">
      <w:pPr>
        <w:pStyle w:val="Tabletext"/>
        <w:jc w:val="center"/>
        <w:rPr>
          <w:snapToGrid w:val="0"/>
          <w:color w:val="000000" w:themeColor="text1"/>
          <w:lang w:val="ru-RU"/>
        </w:rPr>
      </w:pPr>
      <w:r w:rsidRPr="00201930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3243B0F7" wp14:editId="0CF50467">
            <wp:extent cx="5609230" cy="7176339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361" cy="718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63B9" w14:textId="7AFAF80B" w:rsidR="00C5243D" w:rsidRPr="00D2405E" w:rsidRDefault="00F05F0C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1. Диаграмма</w:t>
      </w:r>
      <w:r w:rsidR="00CF3C28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основных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прецедентов</w:t>
      </w:r>
      <w:r w:rsidR="00B02D80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системы</w:t>
      </w:r>
      <w:r w:rsidR="00C5243D" w:rsidRPr="00D2405E">
        <w:rPr>
          <w:b/>
          <w:snapToGrid w:val="0"/>
          <w:color w:val="000000" w:themeColor="text1"/>
          <w:sz w:val="16"/>
          <w:szCs w:val="16"/>
          <w:lang w:val="ru-RU"/>
        </w:rPr>
        <w:br w:type="page"/>
      </w:r>
    </w:p>
    <w:p w14:paraId="63279FA7" w14:textId="57DF6640" w:rsidR="00E96AFA" w:rsidRPr="00D2405E" w:rsidRDefault="00E96AFA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 при просмотре доски объявлений представлена ан рис. 2.</w:t>
      </w:r>
    </w:p>
    <w:p w14:paraId="30627EF1" w14:textId="44EECD56" w:rsidR="00E96AFA" w:rsidRPr="00D2405E" w:rsidRDefault="000E1D7A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0E1D7A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18483BDA" wp14:editId="00D24394">
            <wp:extent cx="5038725" cy="13964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702" cy="139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E632" w14:textId="7167AE76" w:rsidR="009D2338" w:rsidRPr="00D2405E" w:rsidRDefault="00E96AFA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2. Диаграмма прецедентов при просмотре доски объявлений</w:t>
      </w:r>
    </w:p>
    <w:p w14:paraId="319CDF87" w14:textId="1CBF594E" w:rsidR="0053713A" w:rsidRPr="00D2405E" w:rsidRDefault="0053713A" w:rsidP="0053713A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управлении подписками на получение уведомлений о публикации объявлений представлена на рис. 3.</w:t>
      </w:r>
    </w:p>
    <w:p w14:paraId="27023D74" w14:textId="7C543FC7" w:rsidR="0053713A" w:rsidRPr="00D2405E" w:rsidRDefault="00847218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471FA250" wp14:editId="2D12861F">
            <wp:extent cx="5943600" cy="30518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D85" w14:textId="2892DD79" w:rsidR="0053713A" w:rsidRPr="00D2405E" w:rsidRDefault="0053713A" w:rsidP="0053713A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3. Диаграмма прецедентов при управлении подписками</w:t>
      </w:r>
    </w:p>
    <w:p w14:paraId="25472062" w14:textId="0676D86D" w:rsidR="00F6692B" w:rsidRPr="00D2405E" w:rsidRDefault="00F6692B" w:rsidP="00F6692B">
      <w:pPr>
        <w:pStyle w:val="Tabletext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получении уведомления о публикации объявления представлена на рис. 4.</w:t>
      </w:r>
    </w:p>
    <w:p w14:paraId="76CD9178" w14:textId="3ECA6FC7" w:rsidR="0053713A" w:rsidRPr="00D2405E" w:rsidRDefault="00F6692B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3EEDA854" wp14:editId="1102841C">
            <wp:extent cx="5943600" cy="14719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07AC" w14:textId="1BCDA68B" w:rsidR="00F6692B" w:rsidRPr="00D2405E" w:rsidRDefault="00F6692B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4. Диаграмма прецедентов при получении уведомления о публикации объявления</w:t>
      </w:r>
    </w:p>
    <w:p w14:paraId="728961F6" w14:textId="77777777" w:rsidR="00F6692B" w:rsidRPr="00D2405E" w:rsidRDefault="00F6692B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br w:type="page"/>
      </w:r>
    </w:p>
    <w:p w14:paraId="6DA1F0E9" w14:textId="5B22D9C8" w:rsidR="00C5243D" w:rsidRPr="00D2405E" w:rsidRDefault="00C5243D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 xml:space="preserve">Диаграмма прецедентов </w:t>
      </w:r>
      <w:r w:rsidR="009D2338" w:rsidRPr="00D2405E">
        <w:rPr>
          <w:snapToGrid w:val="0"/>
          <w:color w:val="000000" w:themeColor="text1"/>
          <w:lang w:val="ru-RU"/>
        </w:rPr>
        <w:t xml:space="preserve">при </w:t>
      </w:r>
      <w:r w:rsidRPr="00D2405E">
        <w:rPr>
          <w:snapToGrid w:val="0"/>
          <w:color w:val="000000" w:themeColor="text1"/>
          <w:lang w:val="ru-RU"/>
        </w:rPr>
        <w:t>управлени</w:t>
      </w:r>
      <w:r w:rsidR="009D2338" w:rsidRPr="00D2405E">
        <w:rPr>
          <w:snapToGrid w:val="0"/>
          <w:color w:val="000000" w:themeColor="text1"/>
          <w:lang w:val="ru-RU"/>
        </w:rPr>
        <w:t>и</w:t>
      </w:r>
      <w:r w:rsidRPr="00D2405E">
        <w:rPr>
          <w:snapToGrid w:val="0"/>
          <w:color w:val="000000" w:themeColor="text1"/>
          <w:lang w:val="ru-RU"/>
        </w:rPr>
        <w:t xml:space="preserve"> объявлениями представлена на рис. </w:t>
      </w:r>
      <w:r w:rsidR="00F6692B" w:rsidRPr="00D2405E">
        <w:rPr>
          <w:snapToGrid w:val="0"/>
          <w:color w:val="000000" w:themeColor="text1"/>
          <w:lang w:val="ru-RU"/>
        </w:rPr>
        <w:t>5</w:t>
      </w:r>
      <w:r w:rsidRPr="00D2405E">
        <w:rPr>
          <w:snapToGrid w:val="0"/>
          <w:color w:val="000000" w:themeColor="text1"/>
          <w:lang w:val="ru-RU"/>
        </w:rPr>
        <w:t>.</w:t>
      </w:r>
    </w:p>
    <w:p w14:paraId="10DA4B83" w14:textId="0AB04DF1" w:rsidR="00C5243D" w:rsidRPr="00D2405E" w:rsidRDefault="00034BCE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28AAC455" wp14:editId="3EF12353">
            <wp:extent cx="6731766" cy="4016045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8655" cy="40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AFA" w:rsidRPr="00D2405E">
        <w:rPr>
          <w:noProof/>
          <w:snapToGrid w:val="0"/>
          <w:color w:val="000000" w:themeColor="text1"/>
          <w:lang w:val="ru-RU"/>
        </w:rPr>
        <w:t xml:space="preserve"> </w:t>
      </w:r>
    </w:p>
    <w:p w14:paraId="2ADE5DC5" w14:textId="061211CD" w:rsidR="002E0E27" w:rsidRPr="00D2405E" w:rsidRDefault="00C5243D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F6692B" w:rsidRPr="00D2405E">
        <w:rPr>
          <w:b/>
          <w:snapToGrid w:val="0"/>
          <w:color w:val="000000" w:themeColor="text1"/>
          <w:sz w:val="16"/>
          <w:szCs w:val="16"/>
          <w:lang w:val="ru-RU"/>
        </w:rPr>
        <w:t>5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</w:t>
      </w:r>
      <w:r w:rsidR="009D2338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при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управлени</w:t>
      </w:r>
      <w:r w:rsidR="009D2338" w:rsidRPr="00D2405E">
        <w:rPr>
          <w:b/>
          <w:snapToGrid w:val="0"/>
          <w:color w:val="000000" w:themeColor="text1"/>
          <w:sz w:val="16"/>
          <w:szCs w:val="16"/>
          <w:lang w:val="ru-RU"/>
        </w:rPr>
        <w:t>и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объявлениями</w:t>
      </w:r>
    </w:p>
    <w:p w14:paraId="48A71ADB" w14:textId="77777777" w:rsidR="002E0E27" w:rsidRPr="00D2405E" w:rsidRDefault="002E0E27">
      <w:pPr>
        <w:widowControl/>
        <w:spacing w:line="240" w:lineRule="auto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br w:type="page"/>
      </w:r>
    </w:p>
    <w:p w14:paraId="5B2D86B4" w14:textId="269CB9A2" w:rsidR="00F6692B" w:rsidRPr="00D2405E" w:rsidRDefault="00F6692B" w:rsidP="00F6692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 при создании объявления представлена на рис. 6.</w:t>
      </w:r>
    </w:p>
    <w:p w14:paraId="7C958965" w14:textId="77777777" w:rsidR="00F6692B" w:rsidRPr="00D2405E" w:rsidRDefault="00F6692B" w:rsidP="00F6692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0D9FA95C" wp14:editId="4130DFBA">
            <wp:extent cx="6661651" cy="491581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2943" cy="493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6403" w14:textId="74483339" w:rsidR="00F6692B" w:rsidRPr="00D2405E" w:rsidRDefault="00F6692B" w:rsidP="00F6692B">
      <w:pPr>
        <w:pStyle w:val="Tabletext"/>
        <w:spacing w:after="240"/>
        <w:jc w:val="both"/>
        <w:rPr>
          <w:snapToGrid w:val="0"/>
          <w:color w:val="000000" w:themeColor="text1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6. Диаграмма прецедентов при создании объявления</w:t>
      </w:r>
    </w:p>
    <w:p w14:paraId="0C8234C7" w14:textId="77777777" w:rsidR="00F6692B" w:rsidRPr="00D2405E" w:rsidRDefault="00F6692B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br w:type="page"/>
      </w:r>
    </w:p>
    <w:p w14:paraId="46F6680A" w14:textId="144A96A7" w:rsidR="002E0E27" w:rsidRPr="00D2405E" w:rsidRDefault="002E0E27" w:rsidP="002E0E27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 xml:space="preserve">Диаграмма прецедентов при редактировании объявления представлена на рис. </w:t>
      </w:r>
      <w:r w:rsidR="00F6692B" w:rsidRPr="00D2405E">
        <w:rPr>
          <w:snapToGrid w:val="0"/>
          <w:color w:val="000000" w:themeColor="text1"/>
          <w:lang w:val="ru-RU"/>
        </w:rPr>
        <w:t>7</w:t>
      </w:r>
      <w:r w:rsidRPr="00D2405E">
        <w:rPr>
          <w:snapToGrid w:val="0"/>
          <w:color w:val="000000" w:themeColor="text1"/>
          <w:lang w:val="ru-RU"/>
        </w:rPr>
        <w:t>.</w:t>
      </w:r>
    </w:p>
    <w:p w14:paraId="76021901" w14:textId="64309809" w:rsidR="002E0E27" w:rsidRPr="00D2405E" w:rsidRDefault="00C704BE" w:rsidP="002E0E27">
      <w:pPr>
        <w:pStyle w:val="Tabletext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37458004" wp14:editId="2EBD6A2B">
            <wp:extent cx="6533335" cy="6261811"/>
            <wp:effectExtent l="0" t="0" r="127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4324" cy="627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5A14" w14:textId="05C055D9" w:rsidR="002E0E27" w:rsidRPr="00D2405E" w:rsidRDefault="002E0E27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F6692B" w:rsidRPr="00D2405E">
        <w:rPr>
          <w:b/>
          <w:snapToGrid w:val="0"/>
          <w:color w:val="000000" w:themeColor="text1"/>
          <w:sz w:val="16"/>
          <w:szCs w:val="16"/>
          <w:lang w:val="ru-RU"/>
        </w:rPr>
        <w:t>7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редактировании объявления</w:t>
      </w:r>
    </w:p>
    <w:p w14:paraId="732D8332" w14:textId="77777777" w:rsidR="00557DB7" w:rsidRPr="00D2405E" w:rsidRDefault="00557DB7">
      <w:pPr>
        <w:widowControl/>
        <w:spacing w:line="240" w:lineRule="auto"/>
        <w:rPr>
          <w:bCs/>
          <w:snapToGrid w:val="0"/>
          <w:color w:val="000000" w:themeColor="text1"/>
          <w:lang w:val="ru-RU"/>
        </w:rPr>
      </w:pPr>
      <w:r w:rsidRPr="00D2405E">
        <w:rPr>
          <w:bCs/>
          <w:snapToGrid w:val="0"/>
          <w:color w:val="000000" w:themeColor="text1"/>
          <w:lang w:val="ru-RU"/>
        </w:rPr>
        <w:br w:type="page"/>
      </w:r>
    </w:p>
    <w:p w14:paraId="6EAB5087" w14:textId="00B9CE57" w:rsidR="009D2338" w:rsidRPr="00D2405E" w:rsidRDefault="009D2338" w:rsidP="009D2338">
      <w:pPr>
        <w:pStyle w:val="Tabletext"/>
        <w:jc w:val="both"/>
        <w:rPr>
          <w:bCs/>
          <w:snapToGrid w:val="0"/>
          <w:color w:val="000000" w:themeColor="text1"/>
          <w:lang w:val="ru-RU"/>
        </w:rPr>
      </w:pPr>
      <w:r w:rsidRPr="00D2405E">
        <w:rPr>
          <w:bCs/>
          <w:snapToGrid w:val="0"/>
          <w:color w:val="000000" w:themeColor="text1"/>
          <w:lang w:val="ru-RU"/>
        </w:rPr>
        <w:lastRenderedPageBreak/>
        <w:t xml:space="preserve">Диаграмма прецедентов при управлении опросами представлена на рис. </w:t>
      </w:r>
      <w:r w:rsidR="00B14019" w:rsidRPr="00D2405E">
        <w:rPr>
          <w:bCs/>
          <w:snapToGrid w:val="0"/>
          <w:color w:val="000000" w:themeColor="text1"/>
          <w:lang w:val="ru-RU"/>
        </w:rPr>
        <w:t>8</w:t>
      </w:r>
      <w:r w:rsidRPr="00D2405E">
        <w:rPr>
          <w:bCs/>
          <w:snapToGrid w:val="0"/>
          <w:color w:val="000000" w:themeColor="text1"/>
          <w:lang w:val="ru-RU"/>
        </w:rPr>
        <w:t>.</w:t>
      </w:r>
    </w:p>
    <w:p w14:paraId="3D3D48B3" w14:textId="71DC81D4" w:rsidR="009D2338" w:rsidRPr="00D2405E" w:rsidRDefault="00B12992" w:rsidP="009D2338">
      <w:pPr>
        <w:pStyle w:val="Tabletext"/>
        <w:jc w:val="both"/>
        <w:rPr>
          <w:bCs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Cs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15E282DA" wp14:editId="4F5079CE">
            <wp:extent cx="6378854" cy="116673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5889" cy="120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338" w:rsidRPr="00D2405E">
        <w:rPr>
          <w:bCs/>
          <w:noProof/>
          <w:snapToGrid w:val="0"/>
          <w:color w:val="000000" w:themeColor="text1"/>
          <w:sz w:val="16"/>
          <w:szCs w:val="16"/>
          <w:lang w:val="ru-RU"/>
        </w:rPr>
        <w:t xml:space="preserve"> </w:t>
      </w:r>
    </w:p>
    <w:p w14:paraId="3C82BA95" w14:textId="28BD4A3E" w:rsidR="002E0E27" w:rsidRPr="00D2405E" w:rsidRDefault="009D2338" w:rsidP="00B14019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B14019" w:rsidRPr="00D2405E">
        <w:rPr>
          <w:b/>
          <w:snapToGrid w:val="0"/>
          <w:color w:val="000000" w:themeColor="text1"/>
          <w:sz w:val="16"/>
          <w:szCs w:val="16"/>
          <w:lang w:val="ru-RU"/>
        </w:rPr>
        <w:t>8</w:t>
      </w:r>
      <w:r w:rsidR="002E0E27" w:rsidRPr="00D2405E">
        <w:rPr>
          <w:b/>
          <w:snapToGrid w:val="0"/>
          <w:color w:val="000000" w:themeColor="text1"/>
          <w:sz w:val="16"/>
          <w:szCs w:val="16"/>
          <w:lang w:val="ru-RU"/>
        </w:rPr>
        <w:t>.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Диаграмма прецедентов при управлении опросами</w:t>
      </w:r>
    </w:p>
    <w:p w14:paraId="71CAB8A9" w14:textId="6EFE2F2E" w:rsidR="002E0E27" w:rsidRPr="00AE72A0" w:rsidRDefault="002E0E27" w:rsidP="00A336A7">
      <w:pPr>
        <w:pStyle w:val="Tabletext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прецедентов при создании опроса представлена на рис. </w:t>
      </w:r>
      <w:r w:rsidR="00750861" w:rsidRPr="00D2405E">
        <w:rPr>
          <w:snapToGrid w:val="0"/>
          <w:color w:val="000000" w:themeColor="text1"/>
          <w:lang w:val="ru-RU"/>
        </w:rPr>
        <w:t>9</w:t>
      </w:r>
      <w:r w:rsidRPr="00D2405E">
        <w:rPr>
          <w:snapToGrid w:val="0"/>
          <w:color w:val="000000" w:themeColor="text1"/>
          <w:lang w:val="ru-RU"/>
        </w:rPr>
        <w:t>.</w:t>
      </w:r>
      <w:r w:rsidR="00AE72A0" w:rsidRPr="00AE72A0">
        <w:rPr>
          <w:noProof/>
          <w:lang w:val="ru-RU"/>
        </w:rPr>
        <w:t xml:space="preserve"> </w:t>
      </w:r>
      <w:r w:rsidR="00AE72A0" w:rsidRPr="00AE72A0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68381FA4" wp14:editId="22868B31">
            <wp:extent cx="6479064" cy="60588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7613" cy="60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04B9" w14:textId="5D5DA31C" w:rsidR="00750861" w:rsidRPr="00D2405E" w:rsidRDefault="002E0E27" w:rsidP="00A336A7">
      <w:pPr>
        <w:pStyle w:val="Tabletext"/>
        <w:spacing w:after="240"/>
        <w:jc w:val="both"/>
        <w:rPr>
          <w:snapToGrid w:val="0"/>
          <w:color w:val="000000" w:themeColor="text1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750861" w:rsidRPr="00D2405E">
        <w:rPr>
          <w:b/>
          <w:snapToGrid w:val="0"/>
          <w:color w:val="000000" w:themeColor="text1"/>
          <w:sz w:val="16"/>
          <w:szCs w:val="16"/>
          <w:lang w:val="ru-RU"/>
        </w:rPr>
        <w:t>9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создании опроса</w:t>
      </w:r>
      <w:r w:rsidR="00750861" w:rsidRPr="00D2405E">
        <w:rPr>
          <w:snapToGrid w:val="0"/>
          <w:color w:val="000000" w:themeColor="text1"/>
          <w:lang w:val="ru-RU"/>
        </w:rPr>
        <w:br w:type="page"/>
      </w:r>
    </w:p>
    <w:p w14:paraId="4B8717FC" w14:textId="4F1705C4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 при управлении администраторами групп своими группами представлена на рис. 10.</w:t>
      </w:r>
    </w:p>
    <w:p w14:paraId="18B00773" w14:textId="77777777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7885CDA0" wp14:editId="389F6B10">
            <wp:extent cx="6364224" cy="235190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3799" cy="236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2BCD" w14:textId="2ABBE8DE" w:rsidR="00750861" w:rsidRPr="00D2405E" w:rsidRDefault="00750861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10. Диаграмма прецедентов при управлении своими группами</w:t>
      </w:r>
    </w:p>
    <w:p w14:paraId="2F03CAAD" w14:textId="645469CA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управлении</w:t>
      </w:r>
      <w:r w:rsidR="00201930">
        <w:rPr>
          <w:snapToGrid w:val="0"/>
          <w:color w:val="000000" w:themeColor="text1"/>
          <w:lang w:val="ru-RU"/>
        </w:rPr>
        <w:t xml:space="preserve"> администратором доски всеми группами </w:t>
      </w:r>
      <w:r w:rsidRPr="00D2405E">
        <w:rPr>
          <w:snapToGrid w:val="0"/>
          <w:color w:val="000000" w:themeColor="text1"/>
          <w:lang w:val="ru-RU"/>
        </w:rPr>
        <w:t>представлена на рис. 11.</w:t>
      </w:r>
    </w:p>
    <w:p w14:paraId="3F831641" w14:textId="33318C07" w:rsidR="00750861" w:rsidRPr="00D2405E" w:rsidRDefault="00201930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201930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0ED5B786" wp14:editId="3D538E39">
            <wp:extent cx="6363970" cy="40597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5077" cy="406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4AEB" w14:textId="50D51281" w:rsidR="00750861" w:rsidRPr="00D2405E" w:rsidRDefault="00750861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11. Диаграмма прецедентов при управлении </w:t>
      </w:r>
      <w:r w:rsidR="00201930">
        <w:rPr>
          <w:b/>
          <w:snapToGrid w:val="0"/>
          <w:color w:val="000000" w:themeColor="text1"/>
          <w:sz w:val="16"/>
          <w:szCs w:val="16"/>
          <w:lang w:val="ru-RU"/>
        </w:rPr>
        <w:t>всеми группами</w:t>
      </w:r>
    </w:p>
    <w:p w14:paraId="150701AC" w14:textId="77777777" w:rsidR="00301A72" w:rsidRDefault="00301A72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>
        <w:rPr>
          <w:snapToGrid w:val="0"/>
          <w:color w:val="000000" w:themeColor="text1"/>
          <w:lang w:val="ru-RU"/>
        </w:rPr>
        <w:br w:type="page"/>
      </w:r>
    </w:p>
    <w:p w14:paraId="498A8A4B" w14:textId="100CD0DE" w:rsidR="00201930" w:rsidRPr="00D2405E" w:rsidRDefault="00201930" w:rsidP="00201930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</w:t>
      </w:r>
      <w:r>
        <w:rPr>
          <w:snapToGrid w:val="0"/>
          <w:color w:val="000000" w:themeColor="text1"/>
          <w:lang w:val="ru-RU"/>
        </w:rPr>
        <w:t xml:space="preserve"> при создании группы </w:t>
      </w:r>
      <w:r w:rsidRPr="00201930">
        <w:rPr>
          <w:snapToGrid w:val="0"/>
          <w:color w:val="000000" w:themeColor="text1"/>
          <w:lang w:val="ru-RU"/>
        </w:rPr>
        <w:t>пользователей</w:t>
      </w:r>
      <w:r>
        <w:rPr>
          <w:snapToGrid w:val="0"/>
          <w:color w:val="000000" w:themeColor="text1"/>
          <w:lang w:val="ru-RU"/>
        </w:rPr>
        <w:t xml:space="preserve"> </w:t>
      </w:r>
      <w:r w:rsidRPr="00D2405E">
        <w:rPr>
          <w:snapToGrid w:val="0"/>
          <w:color w:val="000000" w:themeColor="text1"/>
          <w:lang w:val="ru-RU"/>
        </w:rPr>
        <w:t>представлена на рис. 1</w:t>
      </w:r>
      <w:r>
        <w:rPr>
          <w:snapToGrid w:val="0"/>
          <w:color w:val="000000" w:themeColor="text1"/>
          <w:lang w:val="ru-RU"/>
        </w:rPr>
        <w:t>2</w:t>
      </w:r>
      <w:r w:rsidRPr="00D2405E">
        <w:rPr>
          <w:snapToGrid w:val="0"/>
          <w:color w:val="000000" w:themeColor="text1"/>
          <w:lang w:val="ru-RU"/>
        </w:rPr>
        <w:t>.</w:t>
      </w:r>
    </w:p>
    <w:p w14:paraId="62E83ABB" w14:textId="11F17376" w:rsidR="00201930" w:rsidRPr="00D2405E" w:rsidRDefault="00201930" w:rsidP="00201930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201930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76E739D3" wp14:editId="3D4B8E99">
            <wp:extent cx="5773003" cy="309620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7933" cy="310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0FD3" w14:textId="1C43C5EE" w:rsidR="00201930" w:rsidRPr="00D2405E" w:rsidRDefault="00201930" w:rsidP="00201930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2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. Диаграмма прецедентов при 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создании группы пользователей</w:t>
      </w:r>
    </w:p>
    <w:p w14:paraId="4D7049BB" w14:textId="05A8C620" w:rsidR="00CA4E1B" w:rsidRPr="00D2405E" w:rsidRDefault="00CA4E1B" w:rsidP="00CA4E1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</w:t>
      </w:r>
      <w:r>
        <w:rPr>
          <w:snapToGrid w:val="0"/>
          <w:color w:val="000000" w:themeColor="text1"/>
          <w:lang w:val="ru-RU"/>
        </w:rPr>
        <w:t xml:space="preserve"> при редактировании группы </w:t>
      </w:r>
      <w:r w:rsidRPr="00201930">
        <w:rPr>
          <w:snapToGrid w:val="0"/>
          <w:color w:val="000000" w:themeColor="text1"/>
          <w:lang w:val="ru-RU"/>
        </w:rPr>
        <w:t>пользователей</w:t>
      </w:r>
      <w:r>
        <w:rPr>
          <w:snapToGrid w:val="0"/>
          <w:color w:val="000000" w:themeColor="text1"/>
          <w:lang w:val="ru-RU"/>
        </w:rPr>
        <w:t xml:space="preserve"> </w:t>
      </w:r>
      <w:r w:rsidRPr="00D2405E">
        <w:rPr>
          <w:snapToGrid w:val="0"/>
          <w:color w:val="000000" w:themeColor="text1"/>
          <w:lang w:val="ru-RU"/>
        </w:rPr>
        <w:t>представлена на рис. 1</w:t>
      </w:r>
      <w:r>
        <w:rPr>
          <w:snapToGrid w:val="0"/>
          <w:color w:val="000000" w:themeColor="text1"/>
          <w:lang w:val="ru-RU"/>
        </w:rPr>
        <w:t>3</w:t>
      </w:r>
      <w:r w:rsidRPr="00D2405E">
        <w:rPr>
          <w:snapToGrid w:val="0"/>
          <w:color w:val="000000" w:themeColor="text1"/>
          <w:lang w:val="ru-RU"/>
        </w:rPr>
        <w:t>.</w:t>
      </w:r>
    </w:p>
    <w:p w14:paraId="67C961EC" w14:textId="5F18A318" w:rsidR="00CA4E1B" w:rsidRPr="00D2405E" w:rsidRDefault="00946862" w:rsidP="00CA4E1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946862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4F35B120" wp14:editId="1D8FC84E">
            <wp:extent cx="5520519" cy="4049560"/>
            <wp:effectExtent l="0" t="0" r="444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7185" cy="40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9684" w14:textId="33E81527" w:rsidR="00CA4E1B" w:rsidRPr="00D2405E" w:rsidRDefault="00CA4E1B" w:rsidP="00CA4E1B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3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. Диаграмма прецедентов при 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редактировании группы пользователей</w:t>
      </w:r>
    </w:p>
    <w:p w14:paraId="30084D4F" w14:textId="77777777" w:rsidR="00201930" w:rsidRDefault="00201930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</w:p>
    <w:p w14:paraId="7D843DE9" w14:textId="3076CCFA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управлении категориями объявлений представлена на рис. 1</w:t>
      </w:r>
      <w:r w:rsidR="007532C1">
        <w:rPr>
          <w:snapToGrid w:val="0"/>
          <w:color w:val="000000" w:themeColor="text1"/>
          <w:lang w:val="ru-RU"/>
        </w:rPr>
        <w:t>4</w:t>
      </w:r>
      <w:r w:rsidRPr="00D2405E">
        <w:rPr>
          <w:snapToGrid w:val="0"/>
          <w:color w:val="000000" w:themeColor="text1"/>
          <w:lang w:val="ru-RU"/>
        </w:rPr>
        <w:t>.</w:t>
      </w:r>
    </w:p>
    <w:p w14:paraId="55480BD4" w14:textId="09434F70" w:rsidR="00750861" w:rsidRPr="00D2405E" w:rsidRDefault="00301A72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301A72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764B22F2" wp14:editId="48F390C5">
            <wp:extent cx="6358976" cy="29260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292" cy="293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5199" w14:textId="65AEB4ED" w:rsidR="002E0E27" w:rsidRPr="00D2405E" w:rsidRDefault="00750861" w:rsidP="00750861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 w:rsidR="007532C1">
        <w:rPr>
          <w:b/>
          <w:snapToGrid w:val="0"/>
          <w:color w:val="000000" w:themeColor="text1"/>
          <w:sz w:val="16"/>
          <w:szCs w:val="16"/>
          <w:lang w:val="ru-RU"/>
        </w:rPr>
        <w:t>4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управлении категориями объявлений</w:t>
      </w:r>
    </w:p>
    <w:bookmarkEnd w:id="1"/>
    <w:bookmarkEnd w:id="2"/>
    <w:p w14:paraId="72BDE7CD" w14:textId="77777777" w:rsidR="00D51354" w:rsidRPr="00D2405E" w:rsidRDefault="00855A4A" w:rsidP="00FC6534">
      <w:pPr>
        <w:pStyle w:val="1"/>
        <w:contextualSpacing/>
        <w:rPr>
          <w:color w:val="000000" w:themeColor="text1"/>
          <w:lang w:val="ru-RU" w:eastAsia="en-US"/>
        </w:rPr>
      </w:pPr>
      <w:r w:rsidRPr="00D2405E">
        <w:rPr>
          <w:color w:val="000000" w:themeColor="text1"/>
          <w:lang w:val="ru-RU" w:eastAsia="en-US"/>
        </w:rPr>
        <w:br w:type="page"/>
      </w:r>
      <w:bookmarkStart w:id="6" w:name="_Toc146820758"/>
      <w:bookmarkStart w:id="7" w:name="_Toc154520710"/>
      <w:r w:rsidR="005419D7" w:rsidRPr="00D2405E">
        <w:rPr>
          <w:color w:val="000000" w:themeColor="text1"/>
          <w:lang w:val="ru-RU" w:eastAsia="en-US"/>
        </w:rPr>
        <w:lastRenderedPageBreak/>
        <w:t>Реестр</w:t>
      </w:r>
      <w:r w:rsidR="00D51354" w:rsidRPr="00D2405E">
        <w:rPr>
          <w:color w:val="000000" w:themeColor="text1"/>
          <w:lang w:val="ru-RU" w:eastAsia="en-US"/>
        </w:rPr>
        <w:t xml:space="preserve"> вариантов использования</w:t>
      </w:r>
      <w:bookmarkEnd w:id="6"/>
      <w:bookmarkEnd w:id="7"/>
    </w:p>
    <w:p w14:paraId="7A728EB1" w14:textId="30EE5BFF" w:rsidR="006B16B0" w:rsidRPr="00D2405E" w:rsidRDefault="00FC6534" w:rsidP="008C44FB">
      <w:pPr>
        <w:pStyle w:val="Tabletext"/>
        <w:jc w:val="both"/>
        <w:rPr>
          <w:snapToGrid w:val="0"/>
          <w:lang w:val="ru-RU"/>
        </w:rPr>
      </w:pPr>
      <w:r w:rsidRPr="00D2405E">
        <w:rPr>
          <w:snapToGrid w:val="0"/>
          <w:lang w:val="ru-RU"/>
        </w:rPr>
        <w:t>По результатам анализа, проделанного в параграфе «</w:t>
      </w:r>
      <w:r w:rsidRPr="00D2405E">
        <w:rPr>
          <w:snapToGrid w:val="0"/>
          <w:lang w:val="ru-RU"/>
        </w:rPr>
        <w:fldChar w:fldCharType="begin"/>
      </w:r>
      <w:r w:rsidRPr="00D2405E">
        <w:rPr>
          <w:snapToGrid w:val="0"/>
          <w:lang w:val="ru-RU"/>
        </w:rPr>
        <w:instrText xml:space="preserve"> REF _Ref152315821 \h </w:instrText>
      </w:r>
      <w:r w:rsidR="008C44FB" w:rsidRPr="00D2405E">
        <w:rPr>
          <w:snapToGrid w:val="0"/>
          <w:lang w:val="ru-RU"/>
        </w:rPr>
        <w:instrText xml:space="preserve"> \* MERGEFORMAT </w:instrText>
      </w:r>
      <w:r w:rsidRPr="00D2405E">
        <w:rPr>
          <w:snapToGrid w:val="0"/>
          <w:lang w:val="ru-RU"/>
        </w:rPr>
      </w:r>
      <w:r w:rsidRPr="00D2405E">
        <w:rPr>
          <w:snapToGrid w:val="0"/>
          <w:lang w:val="ru-RU"/>
        </w:rPr>
        <w:fldChar w:fldCharType="separate"/>
      </w:r>
      <w:r w:rsidR="00B12992" w:rsidRPr="00D2405E">
        <w:rPr>
          <w:snapToGrid w:val="0"/>
          <w:lang w:val="ru-RU"/>
        </w:rPr>
        <w:t>Структуризация вариантов использования</w:t>
      </w:r>
      <w:r w:rsidRPr="00D2405E">
        <w:rPr>
          <w:snapToGrid w:val="0"/>
          <w:lang w:val="ru-RU"/>
        </w:rPr>
        <w:fldChar w:fldCharType="end"/>
      </w:r>
      <w:r w:rsidRPr="00D2405E">
        <w:rPr>
          <w:snapToGrid w:val="0"/>
          <w:lang w:val="ru-RU"/>
        </w:rPr>
        <w:t>» было принято решение об исключении двух вариантов использования: «Регистрация стандартного заказа» и «Регистрация срочного заказа», т.к. осуществляемые в них активности отличаются малосущественно. Их функциональность сводится к функциональности прецедента «Регистрация заказа». Результирующий список в</w:t>
      </w:r>
      <w:r w:rsidR="006B16B0" w:rsidRPr="00D2405E">
        <w:rPr>
          <w:snapToGrid w:val="0"/>
          <w:lang w:val="ru-RU"/>
        </w:rPr>
        <w:t>ариант</w:t>
      </w:r>
      <w:r w:rsidRPr="00D2405E">
        <w:rPr>
          <w:snapToGrid w:val="0"/>
          <w:lang w:val="ru-RU"/>
        </w:rPr>
        <w:t>ов</w:t>
      </w:r>
      <w:r w:rsidR="006B16B0" w:rsidRPr="00D2405E">
        <w:rPr>
          <w:snapToGrid w:val="0"/>
          <w:lang w:val="ru-RU"/>
        </w:rPr>
        <w:t xml:space="preserve"> использования </w:t>
      </w:r>
      <w:r w:rsidRPr="00D2405E">
        <w:rPr>
          <w:snapToGrid w:val="0"/>
          <w:lang w:val="ru-RU"/>
        </w:rPr>
        <w:t xml:space="preserve">показан в </w:t>
      </w:r>
      <w:r w:rsidR="006B16B0" w:rsidRPr="00D2405E">
        <w:rPr>
          <w:snapToGrid w:val="0"/>
          <w:lang w:val="ru-RU"/>
        </w:rPr>
        <w:t>таблиц</w:t>
      </w:r>
      <w:r w:rsidRPr="00D2405E">
        <w:rPr>
          <w:snapToGrid w:val="0"/>
          <w:lang w:val="ru-RU"/>
        </w:rPr>
        <w:t>е</w:t>
      </w:r>
      <w:r w:rsidR="00993609" w:rsidRPr="00D2405E">
        <w:rPr>
          <w:snapToGrid w:val="0"/>
          <w:lang w:val="ru-RU"/>
        </w:rPr>
        <w:t xml:space="preserve"> </w:t>
      </w:r>
      <w:r w:rsidRPr="00D2405E">
        <w:rPr>
          <w:snapToGrid w:val="0"/>
          <w:lang w:val="ru-RU"/>
        </w:rPr>
        <w:t>1</w:t>
      </w:r>
      <w:r w:rsidR="00993609" w:rsidRPr="00D2405E">
        <w:rPr>
          <w:snapToGrid w:val="0"/>
          <w:lang w:val="ru-RU"/>
        </w:rPr>
        <w:t>.</w:t>
      </w:r>
    </w:p>
    <w:p w14:paraId="17D919CF" w14:textId="77777777" w:rsidR="00993609" w:rsidRPr="00D2405E" w:rsidRDefault="00993609" w:rsidP="00993609">
      <w:pPr>
        <w:autoSpaceDE w:val="0"/>
        <w:autoSpaceDN w:val="0"/>
        <w:adjustRightInd w:val="0"/>
        <w:spacing w:before="120" w:after="60"/>
        <w:ind w:left="720" w:hanging="720"/>
        <w:jc w:val="right"/>
        <w:rPr>
          <w:rFonts w:ascii="Arial CYR" w:hAnsi="Arial CYR" w:cs="Arial CYR"/>
          <w:color w:val="000000"/>
          <w:lang w:val="ru-RU"/>
        </w:rPr>
      </w:pPr>
      <w:r w:rsidRPr="00D2405E">
        <w:rPr>
          <w:rFonts w:cs="Arial CYR"/>
          <w:b/>
          <w:color w:val="000000"/>
          <w:lang w:val="ru-RU"/>
        </w:rPr>
        <w:t xml:space="preserve">Табл. </w:t>
      </w:r>
      <w:r w:rsidR="00FC6534" w:rsidRPr="00D2405E">
        <w:rPr>
          <w:rFonts w:cs="Arial CYR"/>
          <w:b/>
          <w:color w:val="000000"/>
          <w:lang w:val="ru-RU"/>
        </w:rPr>
        <w:t>1</w:t>
      </w:r>
      <w:r w:rsidR="00E412E3" w:rsidRPr="00D2405E">
        <w:rPr>
          <w:rFonts w:cs="Arial CYR"/>
          <w:b/>
          <w:color w:val="000000"/>
          <w:lang w:val="ru-RU"/>
        </w:rPr>
        <w:t xml:space="preserve">. </w:t>
      </w:r>
      <w:r w:rsidR="00FC6534" w:rsidRPr="00D2405E">
        <w:rPr>
          <w:rFonts w:cs="Arial CYR"/>
          <w:b/>
          <w:bCs/>
          <w:kern w:val="36"/>
          <w:lang w:val="ru-RU"/>
        </w:rPr>
        <w:t>Реестр</w:t>
      </w:r>
      <w:r w:rsidRPr="00D2405E">
        <w:rPr>
          <w:rFonts w:cs="Arial CYR"/>
          <w:b/>
          <w:bCs/>
          <w:kern w:val="36"/>
          <w:lang w:val="ru-RU"/>
        </w:rPr>
        <w:t xml:space="preserve"> вариантов использования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1276"/>
        <w:gridCol w:w="1701"/>
        <w:gridCol w:w="1985"/>
        <w:gridCol w:w="3827"/>
      </w:tblGrid>
      <w:tr w:rsidR="00ED5592" w:rsidRPr="00D2405E" w14:paraId="37C45719" w14:textId="77777777" w:rsidTr="002140FE">
        <w:trPr>
          <w:tblHeader/>
        </w:trPr>
        <w:tc>
          <w:tcPr>
            <w:tcW w:w="562" w:type="dxa"/>
          </w:tcPr>
          <w:p w14:paraId="1F484728" w14:textId="26162E09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№</w:t>
            </w:r>
          </w:p>
        </w:tc>
        <w:tc>
          <w:tcPr>
            <w:tcW w:w="1276" w:type="dxa"/>
            <w:shd w:val="clear" w:color="auto" w:fill="auto"/>
          </w:tcPr>
          <w:p w14:paraId="7EBFD743" w14:textId="7DD2E92C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Код</w:t>
            </w:r>
          </w:p>
        </w:tc>
        <w:tc>
          <w:tcPr>
            <w:tcW w:w="1701" w:type="dxa"/>
            <w:shd w:val="clear" w:color="auto" w:fill="auto"/>
          </w:tcPr>
          <w:p w14:paraId="20B226F8" w14:textId="77777777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Основной актор</w:t>
            </w:r>
          </w:p>
        </w:tc>
        <w:tc>
          <w:tcPr>
            <w:tcW w:w="1985" w:type="dxa"/>
            <w:shd w:val="clear" w:color="auto" w:fill="auto"/>
          </w:tcPr>
          <w:p w14:paraId="6D8DB4DC" w14:textId="77777777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Наименование</w:t>
            </w:r>
          </w:p>
        </w:tc>
        <w:tc>
          <w:tcPr>
            <w:tcW w:w="3827" w:type="dxa"/>
            <w:shd w:val="clear" w:color="auto" w:fill="auto"/>
          </w:tcPr>
          <w:p w14:paraId="706041AC" w14:textId="77777777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Формулировка</w:t>
            </w:r>
          </w:p>
        </w:tc>
      </w:tr>
      <w:tr w:rsidR="00ED5592" w:rsidRPr="00A9091E" w14:paraId="2FF8E654" w14:textId="77777777" w:rsidTr="002140FE">
        <w:tc>
          <w:tcPr>
            <w:tcW w:w="562" w:type="dxa"/>
          </w:tcPr>
          <w:p w14:paraId="1C1E0B06" w14:textId="6A40B62B" w:rsidR="00ED5592" w:rsidRPr="00D2405E" w:rsidRDefault="00852F97" w:rsidP="00ED559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</w:t>
            </w:r>
          </w:p>
        </w:tc>
        <w:tc>
          <w:tcPr>
            <w:tcW w:w="1276" w:type="dxa"/>
            <w:shd w:val="clear" w:color="auto" w:fill="auto"/>
          </w:tcPr>
          <w:p w14:paraId="024E3E6A" w14:textId="32DE7AE9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S-1</w:t>
            </w:r>
          </w:p>
        </w:tc>
        <w:tc>
          <w:tcPr>
            <w:tcW w:w="1701" w:type="dxa"/>
            <w:shd w:val="clear" w:color="auto" w:fill="auto"/>
          </w:tcPr>
          <w:p w14:paraId="0EBD244E" w14:textId="204A5ED8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92675DF" w14:textId="140D34F8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2405E">
              <w:rPr>
                <w:lang w:val="ru-RU"/>
              </w:rPr>
              <w:t>Просмотреть доску объявлений</w:t>
            </w:r>
          </w:p>
        </w:tc>
        <w:tc>
          <w:tcPr>
            <w:tcW w:w="3827" w:type="dxa"/>
            <w:shd w:val="clear" w:color="auto" w:fill="auto"/>
          </w:tcPr>
          <w:p w14:paraId="2384929A" w14:textId="2F7ED0CE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2405E">
              <w:rPr>
                <w:lang w:val="ru-RU"/>
              </w:rPr>
              <w:t>Студент может просматривать доску объявлений</w:t>
            </w:r>
          </w:p>
        </w:tc>
      </w:tr>
      <w:tr w:rsidR="00ED5592" w:rsidRPr="00A9091E" w14:paraId="0E5D3AAA" w14:textId="77777777" w:rsidTr="002140FE">
        <w:tc>
          <w:tcPr>
            <w:tcW w:w="562" w:type="dxa"/>
          </w:tcPr>
          <w:p w14:paraId="6A7C76F6" w14:textId="4F998AE1" w:rsidR="00ED5592" w:rsidRPr="00D2405E" w:rsidRDefault="00852F97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</w:t>
            </w:r>
          </w:p>
        </w:tc>
        <w:tc>
          <w:tcPr>
            <w:tcW w:w="1276" w:type="dxa"/>
            <w:shd w:val="clear" w:color="auto" w:fill="auto"/>
          </w:tcPr>
          <w:p w14:paraId="060666A2" w14:textId="47999881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S-</w:t>
            </w:r>
            <w:r w:rsidRPr="00D2405E">
              <w:t>1.1</w:t>
            </w:r>
          </w:p>
        </w:tc>
        <w:tc>
          <w:tcPr>
            <w:tcW w:w="1701" w:type="dxa"/>
            <w:shd w:val="clear" w:color="auto" w:fill="auto"/>
          </w:tcPr>
          <w:p w14:paraId="3E9BF898" w14:textId="61C94E75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09CAB5A" w14:textId="11B53E3A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Пройти опрос</w:t>
            </w:r>
          </w:p>
        </w:tc>
        <w:tc>
          <w:tcPr>
            <w:tcW w:w="3827" w:type="dxa"/>
            <w:shd w:val="clear" w:color="auto" w:fill="auto"/>
          </w:tcPr>
          <w:p w14:paraId="15663DCA" w14:textId="180F1750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пройти опрос, прикрепленный к объявлению</w:t>
            </w:r>
          </w:p>
        </w:tc>
      </w:tr>
      <w:tr w:rsidR="000E1D7A" w:rsidRPr="00A9091E" w14:paraId="4A52613E" w14:textId="77777777" w:rsidTr="002140FE">
        <w:tc>
          <w:tcPr>
            <w:tcW w:w="562" w:type="dxa"/>
          </w:tcPr>
          <w:p w14:paraId="674FD679" w14:textId="5071ABD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</w:t>
            </w:r>
          </w:p>
        </w:tc>
        <w:tc>
          <w:tcPr>
            <w:tcW w:w="1276" w:type="dxa"/>
            <w:shd w:val="clear" w:color="auto" w:fill="auto"/>
          </w:tcPr>
          <w:p w14:paraId="5D638628" w14:textId="6BC1721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</w:t>
            </w:r>
            <w:r w:rsidRPr="00D2405E">
              <w:rPr>
                <w:lang w:val="ru-RU"/>
              </w:rPr>
              <w:t>-</w:t>
            </w:r>
            <w:r w:rsidRPr="00D2405E">
              <w:t>1.2</w:t>
            </w:r>
          </w:p>
        </w:tc>
        <w:tc>
          <w:tcPr>
            <w:tcW w:w="1701" w:type="dxa"/>
            <w:shd w:val="clear" w:color="auto" w:fill="auto"/>
          </w:tcPr>
          <w:p w14:paraId="4E1E8B77" w14:textId="7741B3E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4D93365" w14:textId="2EA00BA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Скачать файлы</w:t>
            </w:r>
          </w:p>
        </w:tc>
        <w:tc>
          <w:tcPr>
            <w:tcW w:w="3827" w:type="dxa"/>
            <w:shd w:val="clear" w:color="auto" w:fill="auto"/>
          </w:tcPr>
          <w:p w14:paraId="1B955108" w14:textId="4CEAB71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скачать файлы и медиафайлы, прикрепленные к объявлению</w:t>
            </w:r>
          </w:p>
        </w:tc>
      </w:tr>
      <w:tr w:rsidR="000E1D7A" w:rsidRPr="00A9091E" w14:paraId="10545B76" w14:textId="77777777" w:rsidTr="002140FE">
        <w:tc>
          <w:tcPr>
            <w:tcW w:w="562" w:type="dxa"/>
          </w:tcPr>
          <w:p w14:paraId="4C0D22B9" w14:textId="33DAF3C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</w:t>
            </w:r>
          </w:p>
        </w:tc>
        <w:tc>
          <w:tcPr>
            <w:tcW w:w="1276" w:type="dxa"/>
            <w:shd w:val="clear" w:color="auto" w:fill="auto"/>
          </w:tcPr>
          <w:p w14:paraId="10DA6F55" w14:textId="637ECF8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S-2</w:t>
            </w:r>
          </w:p>
        </w:tc>
        <w:tc>
          <w:tcPr>
            <w:tcW w:w="1701" w:type="dxa"/>
            <w:shd w:val="clear" w:color="auto" w:fill="auto"/>
          </w:tcPr>
          <w:p w14:paraId="26EDC00F" w14:textId="12EBAC7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9EDD16D" w14:textId="7644C6FE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подписками</w:t>
            </w:r>
          </w:p>
        </w:tc>
        <w:tc>
          <w:tcPr>
            <w:tcW w:w="3827" w:type="dxa"/>
            <w:shd w:val="clear" w:color="auto" w:fill="auto"/>
          </w:tcPr>
          <w:p w14:paraId="0387EB23" w14:textId="4792F61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управлять подписками на категории объявлений</w:t>
            </w:r>
          </w:p>
        </w:tc>
      </w:tr>
      <w:tr w:rsidR="000E1D7A" w:rsidRPr="00A9091E" w14:paraId="0063AE63" w14:textId="77777777" w:rsidTr="002140FE">
        <w:tc>
          <w:tcPr>
            <w:tcW w:w="562" w:type="dxa"/>
          </w:tcPr>
          <w:p w14:paraId="748BBA06" w14:textId="42959F1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 xml:space="preserve">5 </w:t>
            </w:r>
          </w:p>
        </w:tc>
        <w:tc>
          <w:tcPr>
            <w:tcW w:w="1276" w:type="dxa"/>
            <w:shd w:val="clear" w:color="auto" w:fill="auto"/>
          </w:tcPr>
          <w:p w14:paraId="2F6C7FCD" w14:textId="6BF76E8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S-2</w:t>
            </w:r>
            <w:r w:rsidRPr="00D2405E">
              <w:rPr>
                <w:lang w:val="ru-RU"/>
              </w:rPr>
              <w:t>.1</w:t>
            </w:r>
          </w:p>
        </w:tc>
        <w:tc>
          <w:tcPr>
            <w:tcW w:w="1701" w:type="dxa"/>
            <w:shd w:val="clear" w:color="auto" w:fill="auto"/>
          </w:tcPr>
          <w:p w14:paraId="706FAC9E" w14:textId="0E58F8C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73E1EBD" w14:textId="064CD75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категории объявлений</w:t>
            </w:r>
          </w:p>
        </w:tc>
        <w:tc>
          <w:tcPr>
            <w:tcW w:w="3827" w:type="dxa"/>
            <w:shd w:val="clear" w:color="auto" w:fill="auto"/>
          </w:tcPr>
          <w:p w14:paraId="752DFD84" w14:textId="4CECFCE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добавлять категории объявлений, по которым он хочет получать уведомления</w:t>
            </w:r>
          </w:p>
        </w:tc>
      </w:tr>
      <w:tr w:rsidR="000E1D7A" w:rsidRPr="00A9091E" w14:paraId="4424164D" w14:textId="77777777" w:rsidTr="002140FE">
        <w:tc>
          <w:tcPr>
            <w:tcW w:w="562" w:type="dxa"/>
          </w:tcPr>
          <w:p w14:paraId="6F36EA15" w14:textId="58E9ECC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6</w:t>
            </w:r>
          </w:p>
        </w:tc>
        <w:tc>
          <w:tcPr>
            <w:tcW w:w="1276" w:type="dxa"/>
            <w:shd w:val="clear" w:color="auto" w:fill="auto"/>
          </w:tcPr>
          <w:p w14:paraId="28BF1F5E" w14:textId="3AAF899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.2</w:t>
            </w:r>
          </w:p>
        </w:tc>
        <w:tc>
          <w:tcPr>
            <w:tcW w:w="1701" w:type="dxa"/>
            <w:shd w:val="clear" w:color="auto" w:fill="auto"/>
          </w:tcPr>
          <w:p w14:paraId="472316D0" w14:textId="7B3DD42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282F1636" w14:textId="0E017AE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категории объявлений</w:t>
            </w:r>
          </w:p>
        </w:tc>
        <w:tc>
          <w:tcPr>
            <w:tcW w:w="3827" w:type="dxa"/>
            <w:shd w:val="clear" w:color="auto" w:fill="auto"/>
          </w:tcPr>
          <w:p w14:paraId="3173D7A1" w14:textId="69D5689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удалять категории объявлений, по которым он более не хочет получать уведомления</w:t>
            </w:r>
          </w:p>
        </w:tc>
      </w:tr>
      <w:tr w:rsidR="000E1D7A" w:rsidRPr="00A9091E" w14:paraId="5B5BE019" w14:textId="77777777" w:rsidTr="002140FE">
        <w:tc>
          <w:tcPr>
            <w:tcW w:w="562" w:type="dxa"/>
          </w:tcPr>
          <w:p w14:paraId="2C001C14" w14:textId="212D0F4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7</w:t>
            </w:r>
          </w:p>
        </w:tc>
        <w:tc>
          <w:tcPr>
            <w:tcW w:w="1276" w:type="dxa"/>
            <w:shd w:val="clear" w:color="auto" w:fill="auto"/>
          </w:tcPr>
          <w:p w14:paraId="1B41F5BF" w14:textId="3B1AD6F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S-2</w:t>
            </w:r>
            <w:r w:rsidRPr="00D2405E">
              <w:rPr>
                <w:lang w:val="ru-RU"/>
              </w:rPr>
              <w:t>.3</w:t>
            </w:r>
          </w:p>
        </w:tc>
        <w:tc>
          <w:tcPr>
            <w:tcW w:w="1701" w:type="dxa"/>
            <w:shd w:val="clear" w:color="auto" w:fill="auto"/>
          </w:tcPr>
          <w:p w14:paraId="4C7D68FE" w14:textId="0FB6186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231B27E" w14:textId="57D2EA4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3827" w:type="dxa"/>
            <w:shd w:val="clear" w:color="auto" w:fill="auto"/>
          </w:tcPr>
          <w:p w14:paraId="4799338F" w14:textId="51719A5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добавления и удаления категорий студент должен сохранить изменения</w:t>
            </w:r>
          </w:p>
        </w:tc>
      </w:tr>
      <w:tr w:rsidR="000E1D7A" w:rsidRPr="00A9091E" w14:paraId="6C98BB55" w14:textId="77777777" w:rsidTr="002140FE">
        <w:tc>
          <w:tcPr>
            <w:tcW w:w="562" w:type="dxa"/>
          </w:tcPr>
          <w:p w14:paraId="58A3AB04" w14:textId="58AF8B6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8</w:t>
            </w:r>
          </w:p>
        </w:tc>
        <w:tc>
          <w:tcPr>
            <w:tcW w:w="1276" w:type="dxa"/>
            <w:shd w:val="clear" w:color="auto" w:fill="auto"/>
          </w:tcPr>
          <w:p w14:paraId="19E4A16E" w14:textId="0E3B474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S-2</w:t>
            </w:r>
            <w:r w:rsidRPr="00D2405E">
              <w:rPr>
                <w:lang w:val="ru-RU"/>
              </w:rPr>
              <w:t>.4</w:t>
            </w:r>
          </w:p>
        </w:tc>
        <w:tc>
          <w:tcPr>
            <w:tcW w:w="1701" w:type="dxa"/>
            <w:shd w:val="clear" w:color="auto" w:fill="auto"/>
          </w:tcPr>
          <w:p w14:paraId="7311BECB" w14:textId="1329A3A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AD156AE" w14:textId="3F779D4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3827" w:type="dxa"/>
            <w:shd w:val="clear" w:color="auto" w:fill="auto"/>
          </w:tcPr>
          <w:p w14:paraId="1BF6F81A" w14:textId="6ADA5AD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отменить изменение списка категорий объявлений</w:t>
            </w:r>
          </w:p>
        </w:tc>
      </w:tr>
      <w:tr w:rsidR="000E1D7A" w:rsidRPr="00A9091E" w14:paraId="16FEEA49" w14:textId="77777777" w:rsidTr="002140FE">
        <w:tc>
          <w:tcPr>
            <w:tcW w:w="562" w:type="dxa"/>
          </w:tcPr>
          <w:p w14:paraId="5DDDCB0A" w14:textId="6183D73E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9</w:t>
            </w:r>
          </w:p>
        </w:tc>
        <w:tc>
          <w:tcPr>
            <w:tcW w:w="1276" w:type="dxa"/>
            <w:shd w:val="clear" w:color="auto" w:fill="auto"/>
          </w:tcPr>
          <w:p w14:paraId="20C3388B" w14:textId="55DB584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S-</w:t>
            </w:r>
            <w:r w:rsidRPr="00D2405E">
              <w:t>3</w:t>
            </w:r>
          </w:p>
        </w:tc>
        <w:tc>
          <w:tcPr>
            <w:tcW w:w="1701" w:type="dxa"/>
            <w:shd w:val="clear" w:color="auto" w:fill="auto"/>
          </w:tcPr>
          <w:p w14:paraId="7C5CF446" w14:textId="5AD6469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15142216" w14:textId="695E6AB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о новом объявлении</w:t>
            </w:r>
          </w:p>
        </w:tc>
        <w:tc>
          <w:tcPr>
            <w:tcW w:w="3827" w:type="dxa"/>
            <w:shd w:val="clear" w:color="auto" w:fill="auto"/>
          </w:tcPr>
          <w:p w14:paraId="406C54D3" w14:textId="6631BFB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получает уведомление о публикации нового объявления </w:t>
            </w:r>
          </w:p>
        </w:tc>
      </w:tr>
      <w:tr w:rsidR="000E1D7A" w:rsidRPr="00A9091E" w14:paraId="6487F11A" w14:textId="77777777" w:rsidTr="002140FE">
        <w:tc>
          <w:tcPr>
            <w:tcW w:w="562" w:type="dxa"/>
          </w:tcPr>
          <w:p w14:paraId="45863157" w14:textId="19E543C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10</w:t>
            </w:r>
          </w:p>
        </w:tc>
        <w:tc>
          <w:tcPr>
            <w:tcW w:w="1276" w:type="dxa"/>
            <w:shd w:val="clear" w:color="auto" w:fill="auto"/>
          </w:tcPr>
          <w:p w14:paraId="54B9A150" w14:textId="1D95586E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S-3.1</w:t>
            </w:r>
          </w:p>
        </w:tc>
        <w:tc>
          <w:tcPr>
            <w:tcW w:w="1701" w:type="dxa"/>
            <w:shd w:val="clear" w:color="auto" w:fill="auto"/>
          </w:tcPr>
          <w:p w14:paraId="706E6954" w14:textId="056E323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56CBB19A" w14:textId="6F89B2B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Получить </w:t>
            </w:r>
            <w:r w:rsidRPr="00D2405E">
              <w:t>push-</w:t>
            </w:r>
            <w:r w:rsidRPr="00D2405E">
              <w:rPr>
                <w:lang w:val="ru-RU"/>
              </w:rPr>
              <w:t>уведомление</w:t>
            </w:r>
          </w:p>
        </w:tc>
        <w:tc>
          <w:tcPr>
            <w:tcW w:w="3827" w:type="dxa"/>
            <w:shd w:val="clear" w:color="auto" w:fill="auto"/>
          </w:tcPr>
          <w:p w14:paraId="5F6944F9" w14:textId="109AC41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в обязательном порядке получает </w:t>
            </w:r>
            <w:r w:rsidRPr="00D2405E">
              <w:t>push</w:t>
            </w:r>
            <w:r w:rsidRPr="00D2405E">
              <w:rPr>
                <w:lang w:val="ru-RU"/>
              </w:rPr>
              <w:t>-уведомление о публикации нового объявления</w:t>
            </w:r>
          </w:p>
        </w:tc>
      </w:tr>
      <w:tr w:rsidR="000E1D7A" w:rsidRPr="00A9091E" w14:paraId="0DFF98EE" w14:textId="77777777" w:rsidTr="002140FE">
        <w:tc>
          <w:tcPr>
            <w:tcW w:w="562" w:type="dxa"/>
          </w:tcPr>
          <w:p w14:paraId="593CB3DF" w14:textId="0B663CD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11</w:t>
            </w:r>
          </w:p>
        </w:tc>
        <w:tc>
          <w:tcPr>
            <w:tcW w:w="1276" w:type="dxa"/>
            <w:shd w:val="clear" w:color="auto" w:fill="auto"/>
          </w:tcPr>
          <w:p w14:paraId="08CD584B" w14:textId="1C609E1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S-3.2</w:t>
            </w:r>
          </w:p>
        </w:tc>
        <w:tc>
          <w:tcPr>
            <w:tcW w:w="1701" w:type="dxa"/>
            <w:shd w:val="clear" w:color="auto" w:fill="auto"/>
          </w:tcPr>
          <w:p w14:paraId="48C0E666" w14:textId="419C962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2B53B6E4" w14:textId="2F38C41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по электронной почте</w:t>
            </w:r>
          </w:p>
        </w:tc>
        <w:tc>
          <w:tcPr>
            <w:tcW w:w="3827" w:type="dxa"/>
            <w:shd w:val="clear" w:color="auto" w:fill="auto"/>
          </w:tcPr>
          <w:p w14:paraId="459C0884" w14:textId="2FC848A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настроить получение уведомлений по электронной почте по выбранным категориям объявлений</w:t>
            </w:r>
          </w:p>
        </w:tc>
      </w:tr>
      <w:tr w:rsidR="000E1D7A" w:rsidRPr="00A9091E" w14:paraId="3C2F0430" w14:textId="77777777" w:rsidTr="002140FE">
        <w:tc>
          <w:tcPr>
            <w:tcW w:w="562" w:type="dxa"/>
          </w:tcPr>
          <w:p w14:paraId="7DD9D78F" w14:textId="6C385D7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12</w:t>
            </w:r>
          </w:p>
        </w:tc>
        <w:tc>
          <w:tcPr>
            <w:tcW w:w="1276" w:type="dxa"/>
            <w:shd w:val="clear" w:color="auto" w:fill="auto"/>
          </w:tcPr>
          <w:p w14:paraId="292F9332" w14:textId="319715E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E-1</w:t>
            </w:r>
          </w:p>
        </w:tc>
        <w:tc>
          <w:tcPr>
            <w:tcW w:w="1701" w:type="dxa"/>
            <w:shd w:val="clear" w:color="auto" w:fill="auto"/>
          </w:tcPr>
          <w:p w14:paraId="212E9D96" w14:textId="0C2F97A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46054B8" w14:textId="18D9DAF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объявлениями</w:t>
            </w:r>
          </w:p>
        </w:tc>
        <w:tc>
          <w:tcPr>
            <w:tcW w:w="3827" w:type="dxa"/>
            <w:shd w:val="clear" w:color="auto" w:fill="auto"/>
          </w:tcPr>
          <w:p w14:paraId="4E9EC66C" w14:textId="78B2859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объявлениями на доске объявлений</w:t>
            </w:r>
          </w:p>
        </w:tc>
      </w:tr>
      <w:tr w:rsidR="000E1D7A" w:rsidRPr="00A9091E" w14:paraId="5D0DD887" w14:textId="77777777" w:rsidTr="002140FE">
        <w:tc>
          <w:tcPr>
            <w:tcW w:w="562" w:type="dxa"/>
          </w:tcPr>
          <w:p w14:paraId="044205C3" w14:textId="49659C6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13</w:t>
            </w:r>
          </w:p>
        </w:tc>
        <w:tc>
          <w:tcPr>
            <w:tcW w:w="1276" w:type="dxa"/>
            <w:shd w:val="clear" w:color="auto" w:fill="auto"/>
          </w:tcPr>
          <w:p w14:paraId="0EA6E14F" w14:textId="73BB7A0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</w:t>
            </w:r>
            <w:r w:rsidRPr="00D2405E">
              <w:t>1</w:t>
            </w:r>
            <w:r w:rsidRPr="00D2405E">
              <w:rPr>
                <w:lang w:val="ru-RU"/>
              </w:rPr>
              <w:t>.1</w:t>
            </w:r>
          </w:p>
        </w:tc>
        <w:tc>
          <w:tcPr>
            <w:tcW w:w="1701" w:type="dxa"/>
            <w:shd w:val="clear" w:color="auto" w:fill="auto"/>
          </w:tcPr>
          <w:p w14:paraId="331E5364" w14:textId="7A450A5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71E5F1" w14:textId="45ABE8C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объявление</w:t>
            </w:r>
          </w:p>
        </w:tc>
        <w:tc>
          <w:tcPr>
            <w:tcW w:w="3827" w:type="dxa"/>
            <w:shd w:val="clear" w:color="auto" w:fill="auto"/>
          </w:tcPr>
          <w:p w14:paraId="058F1463" w14:textId="6F0D12E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университета может создать и опубликовать объявление на доске</w:t>
            </w:r>
          </w:p>
        </w:tc>
      </w:tr>
      <w:tr w:rsidR="000E1D7A" w:rsidRPr="00A9091E" w14:paraId="03A382E4" w14:textId="77777777" w:rsidTr="002140FE">
        <w:tc>
          <w:tcPr>
            <w:tcW w:w="562" w:type="dxa"/>
          </w:tcPr>
          <w:p w14:paraId="008CB900" w14:textId="5A2D177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lastRenderedPageBreak/>
              <w:t>14</w:t>
            </w:r>
          </w:p>
        </w:tc>
        <w:tc>
          <w:tcPr>
            <w:tcW w:w="1276" w:type="dxa"/>
            <w:shd w:val="clear" w:color="auto" w:fill="auto"/>
          </w:tcPr>
          <w:p w14:paraId="29A0474A" w14:textId="639AD2C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E-1.1.1</w:t>
            </w:r>
          </w:p>
        </w:tc>
        <w:tc>
          <w:tcPr>
            <w:tcW w:w="1701" w:type="dxa"/>
            <w:shd w:val="clear" w:color="auto" w:fill="auto"/>
          </w:tcPr>
          <w:p w14:paraId="04DBB492" w14:textId="4594F23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BAAF63A" w14:textId="7E1DCEB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текст объявления</w:t>
            </w:r>
          </w:p>
        </w:tc>
        <w:tc>
          <w:tcPr>
            <w:tcW w:w="3827" w:type="dxa"/>
            <w:shd w:val="clear" w:color="auto" w:fill="auto"/>
          </w:tcPr>
          <w:p w14:paraId="68B50591" w14:textId="5891654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указывает тестовое содержимое объявления</w:t>
            </w:r>
          </w:p>
        </w:tc>
      </w:tr>
      <w:tr w:rsidR="000E1D7A" w:rsidRPr="00A9091E" w14:paraId="1A7C61FF" w14:textId="77777777" w:rsidTr="002140FE">
        <w:tc>
          <w:tcPr>
            <w:tcW w:w="562" w:type="dxa"/>
          </w:tcPr>
          <w:p w14:paraId="2D4ECBC0" w14:textId="0EEA357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15</w:t>
            </w:r>
          </w:p>
        </w:tc>
        <w:tc>
          <w:tcPr>
            <w:tcW w:w="1276" w:type="dxa"/>
            <w:shd w:val="clear" w:color="auto" w:fill="auto"/>
          </w:tcPr>
          <w:p w14:paraId="32E117EE" w14:textId="5CE64FC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E-1.1.2</w:t>
            </w:r>
          </w:p>
        </w:tc>
        <w:tc>
          <w:tcPr>
            <w:tcW w:w="1701" w:type="dxa"/>
            <w:shd w:val="clear" w:color="auto" w:fill="auto"/>
          </w:tcPr>
          <w:p w14:paraId="005FDAA9" w14:textId="0A900F2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85426A9" w14:textId="53A19D3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Выбрать получателей</w:t>
            </w:r>
          </w:p>
        </w:tc>
        <w:tc>
          <w:tcPr>
            <w:tcW w:w="3827" w:type="dxa"/>
            <w:shd w:val="clear" w:color="auto" w:fill="auto"/>
          </w:tcPr>
          <w:p w14:paraId="4F5C141C" w14:textId="7A19F9B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определяет получателей объявления</w:t>
            </w:r>
          </w:p>
        </w:tc>
      </w:tr>
      <w:tr w:rsidR="000E1D7A" w:rsidRPr="00A9091E" w14:paraId="321CF554" w14:textId="77777777" w:rsidTr="002140FE">
        <w:tc>
          <w:tcPr>
            <w:tcW w:w="562" w:type="dxa"/>
          </w:tcPr>
          <w:p w14:paraId="59833502" w14:textId="4A117B5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16</w:t>
            </w:r>
          </w:p>
        </w:tc>
        <w:tc>
          <w:tcPr>
            <w:tcW w:w="1276" w:type="dxa"/>
            <w:shd w:val="clear" w:color="auto" w:fill="auto"/>
          </w:tcPr>
          <w:p w14:paraId="30C835BA" w14:textId="518E939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E-1.1.3</w:t>
            </w:r>
          </w:p>
        </w:tc>
        <w:tc>
          <w:tcPr>
            <w:tcW w:w="1701" w:type="dxa"/>
            <w:shd w:val="clear" w:color="auto" w:fill="auto"/>
          </w:tcPr>
          <w:p w14:paraId="0BC1DBFE" w14:textId="65BFD54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7215453" w14:textId="0B66CA9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Установить срок автоматического сокрытия</w:t>
            </w:r>
          </w:p>
        </w:tc>
        <w:tc>
          <w:tcPr>
            <w:tcW w:w="3827" w:type="dxa"/>
            <w:shd w:val="clear" w:color="auto" w:fill="auto"/>
          </w:tcPr>
          <w:p w14:paraId="44ACBEB5" w14:textId="0176874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установить срок автоматического сокрытия объявления</w:t>
            </w:r>
          </w:p>
        </w:tc>
      </w:tr>
      <w:tr w:rsidR="000E1D7A" w:rsidRPr="00A9091E" w14:paraId="207E66B1" w14:textId="77777777" w:rsidTr="002140FE">
        <w:tc>
          <w:tcPr>
            <w:tcW w:w="562" w:type="dxa"/>
          </w:tcPr>
          <w:p w14:paraId="12DB610D" w14:textId="1BB53DB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17</w:t>
            </w:r>
          </w:p>
        </w:tc>
        <w:tc>
          <w:tcPr>
            <w:tcW w:w="1276" w:type="dxa"/>
            <w:shd w:val="clear" w:color="auto" w:fill="auto"/>
          </w:tcPr>
          <w:p w14:paraId="1BFC6D9C" w14:textId="3B307DC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E-1.1.4</w:t>
            </w:r>
          </w:p>
        </w:tc>
        <w:tc>
          <w:tcPr>
            <w:tcW w:w="1701" w:type="dxa"/>
            <w:shd w:val="clear" w:color="auto" w:fill="auto"/>
          </w:tcPr>
          <w:p w14:paraId="3E05C832" w14:textId="4E55B34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DE0DC9" w14:textId="48CB7F6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режим отложенной публикации</w:t>
            </w:r>
          </w:p>
        </w:tc>
        <w:tc>
          <w:tcPr>
            <w:tcW w:w="3827" w:type="dxa"/>
            <w:shd w:val="clear" w:color="auto" w:fill="auto"/>
          </w:tcPr>
          <w:p w14:paraId="27C3E03E" w14:textId="41E2D59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задать режим отложенной публикации объявления</w:t>
            </w:r>
          </w:p>
        </w:tc>
      </w:tr>
      <w:tr w:rsidR="000E1D7A" w:rsidRPr="00A9091E" w14:paraId="5DC8E075" w14:textId="77777777" w:rsidTr="002140FE">
        <w:tc>
          <w:tcPr>
            <w:tcW w:w="562" w:type="dxa"/>
          </w:tcPr>
          <w:p w14:paraId="40290A3A" w14:textId="130CE35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18</w:t>
            </w:r>
          </w:p>
        </w:tc>
        <w:tc>
          <w:tcPr>
            <w:tcW w:w="1276" w:type="dxa"/>
            <w:shd w:val="clear" w:color="auto" w:fill="auto"/>
          </w:tcPr>
          <w:p w14:paraId="7B765C18" w14:textId="362855B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E-1.1.4.1</w:t>
            </w:r>
          </w:p>
        </w:tc>
        <w:tc>
          <w:tcPr>
            <w:tcW w:w="1701" w:type="dxa"/>
            <w:shd w:val="clear" w:color="auto" w:fill="auto"/>
          </w:tcPr>
          <w:p w14:paraId="06B7EE26" w14:textId="446D749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937CACC" w14:textId="361DE12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дату и время публикации</w:t>
            </w:r>
          </w:p>
        </w:tc>
        <w:tc>
          <w:tcPr>
            <w:tcW w:w="3827" w:type="dxa"/>
            <w:shd w:val="clear" w:color="auto" w:fill="auto"/>
          </w:tcPr>
          <w:p w14:paraId="4C6BC748" w14:textId="33526B8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 режима отложенной публикации сотрудник должен задать дату и время публикации объявления</w:t>
            </w:r>
          </w:p>
        </w:tc>
      </w:tr>
      <w:tr w:rsidR="000E1D7A" w:rsidRPr="00A9091E" w14:paraId="756EA1FA" w14:textId="77777777" w:rsidTr="002140FE">
        <w:tc>
          <w:tcPr>
            <w:tcW w:w="562" w:type="dxa"/>
          </w:tcPr>
          <w:p w14:paraId="4453B843" w14:textId="707AE00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19</w:t>
            </w:r>
          </w:p>
        </w:tc>
        <w:tc>
          <w:tcPr>
            <w:tcW w:w="1276" w:type="dxa"/>
            <w:shd w:val="clear" w:color="auto" w:fill="auto"/>
          </w:tcPr>
          <w:p w14:paraId="331357B7" w14:textId="7BF4114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E-1.1.5</w:t>
            </w:r>
          </w:p>
        </w:tc>
        <w:tc>
          <w:tcPr>
            <w:tcW w:w="1701" w:type="dxa"/>
            <w:shd w:val="clear" w:color="auto" w:fill="auto"/>
          </w:tcPr>
          <w:p w14:paraId="0818DB54" w14:textId="5D46C41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CA2E2CF" w14:textId="7EDD089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файлы</w:t>
            </w:r>
          </w:p>
        </w:tc>
        <w:tc>
          <w:tcPr>
            <w:tcW w:w="3827" w:type="dxa"/>
            <w:shd w:val="clear" w:color="auto" w:fill="auto"/>
          </w:tcPr>
          <w:p w14:paraId="4FE3E901" w14:textId="00A01E3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публикации объявления сотрудник может прикрепить файлы или медиафайлы</w:t>
            </w:r>
          </w:p>
        </w:tc>
      </w:tr>
      <w:tr w:rsidR="000E1D7A" w:rsidRPr="00A9091E" w14:paraId="71B74C26" w14:textId="77777777" w:rsidTr="002140FE">
        <w:tc>
          <w:tcPr>
            <w:tcW w:w="562" w:type="dxa"/>
          </w:tcPr>
          <w:p w14:paraId="120FCD89" w14:textId="34F1D28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20</w:t>
            </w:r>
          </w:p>
        </w:tc>
        <w:tc>
          <w:tcPr>
            <w:tcW w:w="1276" w:type="dxa"/>
            <w:shd w:val="clear" w:color="auto" w:fill="auto"/>
          </w:tcPr>
          <w:p w14:paraId="2C3668AC" w14:textId="19B4F4C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E-1.1.5.1</w:t>
            </w:r>
          </w:p>
        </w:tc>
        <w:tc>
          <w:tcPr>
            <w:tcW w:w="1701" w:type="dxa"/>
            <w:shd w:val="clear" w:color="auto" w:fill="auto"/>
          </w:tcPr>
          <w:p w14:paraId="3E5A5631" w14:textId="4E1F88B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AA9691F" w14:textId="2ACC43E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Загрузить файлы</w:t>
            </w:r>
          </w:p>
        </w:tc>
        <w:tc>
          <w:tcPr>
            <w:tcW w:w="3827" w:type="dxa"/>
            <w:shd w:val="clear" w:color="auto" w:fill="auto"/>
          </w:tcPr>
          <w:p w14:paraId="4032A380" w14:textId="7955193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файлов или медиафайлов сотрудник должен загрузить их</w:t>
            </w:r>
          </w:p>
        </w:tc>
      </w:tr>
      <w:tr w:rsidR="000E1D7A" w:rsidRPr="00A9091E" w14:paraId="3A427DC1" w14:textId="77777777" w:rsidTr="002140FE">
        <w:tc>
          <w:tcPr>
            <w:tcW w:w="562" w:type="dxa"/>
          </w:tcPr>
          <w:p w14:paraId="313B6018" w14:textId="3C253D8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21</w:t>
            </w:r>
          </w:p>
        </w:tc>
        <w:tc>
          <w:tcPr>
            <w:tcW w:w="1276" w:type="dxa"/>
            <w:shd w:val="clear" w:color="auto" w:fill="auto"/>
          </w:tcPr>
          <w:p w14:paraId="1FF1482A" w14:textId="50B4D38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E-1.1.6</w:t>
            </w:r>
          </w:p>
        </w:tc>
        <w:tc>
          <w:tcPr>
            <w:tcW w:w="1701" w:type="dxa"/>
            <w:shd w:val="clear" w:color="auto" w:fill="auto"/>
          </w:tcPr>
          <w:p w14:paraId="066A3E91" w14:textId="4422E03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4EEE2D8" w14:textId="08FF99F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3827" w:type="dxa"/>
            <w:shd w:val="clear" w:color="auto" w:fill="auto"/>
          </w:tcPr>
          <w:p w14:paraId="4B814BB7" w14:textId="50C223E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При создании опроса сотрудник может открепить файлы, прикрепленные во время создания </w:t>
            </w:r>
          </w:p>
        </w:tc>
      </w:tr>
      <w:tr w:rsidR="000E1D7A" w:rsidRPr="00A9091E" w14:paraId="75312B1B" w14:textId="77777777" w:rsidTr="002140FE">
        <w:tc>
          <w:tcPr>
            <w:tcW w:w="562" w:type="dxa"/>
          </w:tcPr>
          <w:p w14:paraId="78A8741F" w14:textId="7BB5893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22</w:t>
            </w:r>
          </w:p>
        </w:tc>
        <w:tc>
          <w:tcPr>
            <w:tcW w:w="1276" w:type="dxa"/>
            <w:shd w:val="clear" w:color="auto" w:fill="auto"/>
          </w:tcPr>
          <w:p w14:paraId="717BCA83" w14:textId="42E7E48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E-1.1.7</w:t>
            </w:r>
          </w:p>
        </w:tc>
        <w:tc>
          <w:tcPr>
            <w:tcW w:w="1701" w:type="dxa"/>
            <w:shd w:val="clear" w:color="auto" w:fill="auto"/>
          </w:tcPr>
          <w:p w14:paraId="3514EA2B" w14:textId="5535FA4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6840B8" w14:textId="12D0938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3827" w:type="dxa"/>
            <w:shd w:val="clear" w:color="auto" w:fill="auto"/>
          </w:tcPr>
          <w:p w14:paraId="0087CF87" w14:textId="66B93C7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прикрепить опрос</w:t>
            </w:r>
          </w:p>
        </w:tc>
      </w:tr>
      <w:tr w:rsidR="000E1D7A" w:rsidRPr="00A9091E" w14:paraId="063D345F" w14:textId="77777777" w:rsidTr="002140FE">
        <w:tc>
          <w:tcPr>
            <w:tcW w:w="562" w:type="dxa"/>
          </w:tcPr>
          <w:p w14:paraId="7C52B9F8" w14:textId="7E5E709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23</w:t>
            </w:r>
          </w:p>
        </w:tc>
        <w:tc>
          <w:tcPr>
            <w:tcW w:w="1276" w:type="dxa"/>
            <w:shd w:val="clear" w:color="auto" w:fill="auto"/>
          </w:tcPr>
          <w:p w14:paraId="23DF1986" w14:textId="6B50D26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E-1.1.7.1</w:t>
            </w:r>
          </w:p>
        </w:tc>
        <w:tc>
          <w:tcPr>
            <w:tcW w:w="1701" w:type="dxa"/>
            <w:shd w:val="clear" w:color="auto" w:fill="auto"/>
          </w:tcPr>
          <w:p w14:paraId="40E2FD4D" w14:textId="16A4B65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F1C41B9" w14:textId="47F3603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опрос</w:t>
            </w:r>
          </w:p>
        </w:tc>
        <w:tc>
          <w:tcPr>
            <w:tcW w:w="3827" w:type="dxa"/>
            <w:shd w:val="clear" w:color="auto" w:fill="auto"/>
          </w:tcPr>
          <w:p w14:paraId="5A122C60" w14:textId="5EBE5A6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опроса сотрудник должен создать опрос</w:t>
            </w:r>
          </w:p>
        </w:tc>
      </w:tr>
      <w:tr w:rsidR="000E1D7A" w:rsidRPr="00A9091E" w14:paraId="000EFEE0" w14:textId="77777777" w:rsidTr="002140FE">
        <w:tc>
          <w:tcPr>
            <w:tcW w:w="562" w:type="dxa"/>
          </w:tcPr>
          <w:p w14:paraId="23F92516" w14:textId="3F35D7F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24</w:t>
            </w:r>
          </w:p>
        </w:tc>
        <w:tc>
          <w:tcPr>
            <w:tcW w:w="1276" w:type="dxa"/>
            <w:shd w:val="clear" w:color="auto" w:fill="auto"/>
          </w:tcPr>
          <w:p w14:paraId="2FBE1AAE" w14:textId="479EB4A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</w:t>
            </w:r>
            <w:r w:rsidRPr="00D2405E">
              <w:t>.1.</w:t>
            </w:r>
            <w:r w:rsidRPr="00D2405E">
              <w:rPr>
                <w:lang w:val="ru-RU"/>
              </w:rPr>
              <w:t>7</w:t>
            </w:r>
            <w:r w:rsidRPr="00D2405E">
              <w:t>.1.1</w:t>
            </w:r>
          </w:p>
        </w:tc>
        <w:tc>
          <w:tcPr>
            <w:tcW w:w="1701" w:type="dxa"/>
            <w:shd w:val="clear" w:color="auto" w:fill="auto"/>
          </w:tcPr>
          <w:p w14:paraId="2B1264F9" w14:textId="2E861E7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BB85D2D" w14:textId="6A4BE8B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вопросы</w:t>
            </w:r>
          </w:p>
        </w:tc>
        <w:tc>
          <w:tcPr>
            <w:tcW w:w="3827" w:type="dxa"/>
            <w:shd w:val="clear" w:color="auto" w:fill="auto"/>
          </w:tcPr>
          <w:p w14:paraId="6ADB7471" w14:textId="7D2A94E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указать вопросы</w:t>
            </w:r>
          </w:p>
        </w:tc>
      </w:tr>
      <w:tr w:rsidR="000E1D7A" w:rsidRPr="00A9091E" w14:paraId="548D5913" w14:textId="77777777" w:rsidTr="002140FE">
        <w:tc>
          <w:tcPr>
            <w:tcW w:w="562" w:type="dxa"/>
          </w:tcPr>
          <w:p w14:paraId="1D4C7403" w14:textId="0FABC95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25</w:t>
            </w:r>
          </w:p>
        </w:tc>
        <w:tc>
          <w:tcPr>
            <w:tcW w:w="1276" w:type="dxa"/>
            <w:shd w:val="clear" w:color="auto" w:fill="auto"/>
          </w:tcPr>
          <w:p w14:paraId="350FC55E" w14:textId="659E7FF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.1.2</w:t>
            </w:r>
          </w:p>
        </w:tc>
        <w:tc>
          <w:tcPr>
            <w:tcW w:w="1701" w:type="dxa"/>
            <w:shd w:val="clear" w:color="auto" w:fill="auto"/>
          </w:tcPr>
          <w:p w14:paraId="39136989" w14:textId="0CA0D75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8C48410" w14:textId="1171001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варианты ответов</w:t>
            </w:r>
          </w:p>
        </w:tc>
        <w:tc>
          <w:tcPr>
            <w:tcW w:w="3827" w:type="dxa"/>
            <w:shd w:val="clear" w:color="auto" w:fill="auto"/>
          </w:tcPr>
          <w:p w14:paraId="660B24BD" w14:textId="371C442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задать минимум два варианта ответов</w:t>
            </w:r>
          </w:p>
        </w:tc>
      </w:tr>
      <w:tr w:rsidR="000E1D7A" w:rsidRPr="00A9091E" w14:paraId="5AC73900" w14:textId="77777777" w:rsidTr="002140FE">
        <w:tc>
          <w:tcPr>
            <w:tcW w:w="562" w:type="dxa"/>
          </w:tcPr>
          <w:p w14:paraId="655D1EA0" w14:textId="4C57226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26</w:t>
            </w:r>
          </w:p>
        </w:tc>
        <w:tc>
          <w:tcPr>
            <w:tcW w:w="1276" w:type="dxa"/>
            <w:shd w:val="clear" w:color="auto" w:fill="auto"/>
          </w:tcPr>
          <w:p w14:paraId="798464D0" w14:textId="526F339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.1.3</w:t>
            </w:r>
          </w:p>
        </w:tc>
        <w:tc>
          <w:tcPr>
            <w:tcW w:w="1701" w:type="dxa"/>
            <w:shd w:val="clear" w:color="auto" w:fill="auto"/>
          </w:tcPr>
          <w:p w14:paraId="671C8768" w14:textId="0F1AA37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C8386C2" w14:textId="0BFCBE0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анонимность голосования</w:t>
            </w:r>
          </w:p>
        </w:tc>
        <w:tc>
          <w:tcPr>
            <w:tcW w:w="3827" w:type="dxa"/>
            <w:shd w:val="clear" w:color="auto" w:fill="auto"/>
          </w:tcPr>
          <w:p w14:paraId="6CD5A27B" w14:textId="7A12F12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анонимность голосования</w:t>
            </w:r>
          </w:p>
        </w:tc>
      </w:tr>
      <w:tr w:rsidR="000E1D7A" w:rsidRPr="00A9091E" w14:paraId="13C580A4" w14:textId="77777777" w:rsidTr="002140FE">
        <w:tc>
          <w:tcPr>
            <w:tcW w:w="562" w:type="dxa"/>
          </w:tcPr>
          <w:p w14:paraId="28299341" w14:textId="45CFE4E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27</w:t>
            </w:r>
          </w:p>
        </w:tc>
        <w:tc>
          <w:tcPr>
            <w:tcW w:w="1276" w:type="dxa"/>
            <w:shd w:val="clear" w:color="auto" w:fill="auto"/>
          </w:tcPr>
          <w:p w14:paraId="009C925D" w14:textId="43BB34F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.1.4</w:t>
            </w:r>
          </w:p>
        </w:tc>
        <w:tc>
          <w:tcPr>
            <w:tcW w:w="1701" w:type="dxa"/>
            <w:shd w:val="clear" w:color="auto" w:fill="auto"/>
          </w:tcPr>
          <w:p w14:paraId="11A7B894" w14:textId="7FECF8F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A60C17B" w14:textId="4118363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возможность выбора нескольких вариантов ответов</w:t>
            </w:r>
          </w:p>
        </w:tc>
        <w:tc>
          <w:tcPr>
            <w:tcW w:w="3827" w:type="dxa"/>
            <w:shd w:val="clear" w:color="auto" w:fill="auto"/>
          </w:tcPr>
          <w:p w14:paraId="1CEB8E79" w14:textId="1CD26A8E" w:rsidR="000E1D7A" w:rsidRPr="00D2405E" w:rsidRDefault="00A07EE1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возможность выбора нескольких вариантов ответов</w:t>
            </w:r>
            <w:r>
              <w:rPr>
                <w:lang w:val="ru-RU"/>
              </w:rPr>
              <w:t xml:space="preserve"> каждого из его вопросов</w:t>
            </w:r>
          </w:p>
        </w:tc>
      </w:tr>
      <w:tr w:rsidR="000E1D7A" w:rsidRPr="00A9091E" w14:paraId="194DBC6B" w14:textId="77777777" w:rsidTr="002140FE">
        <w:tc>
          <w:tcPr>
            <w:tcW w:w="562" w:type="dxa"/>
          </w:tcPr>
          <w:p w14:paraId="3286E9B8" w14:textId="538CFB5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28</w:t>
            </w:r>
          </w:p>
        </w:tc>
        <w:tc>
          <w:tcPr>
            <w:tcW w:w="1276" w:type="dxa"/>
            <w:shd w:val="clear" w:color="auto" w:fill="auto"/>
          </w:tcPr>
          <w:p w14:paraId="6383E54A" w14:textId="7343DDE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.1.5</w:t>
            </w:r>
          </w:p>
        </w:tc>
        <w:tc>
          <w:tcPr>
            <w:tcW w:w="1701" w:type="dxa"/>
            <w:shd w:val="clear" w:color="auto" w:fill="auto"/>
          </w:tcPr>
          <w:p w14:paraId="560021CC" w14:textId="0DA44A3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E1D67BF" w14:textId="72C030D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Задать ограничение продолжительности </w:t>
            </w:r>
            <w:r w:rsidRPr="00D2405E">
              <w:rPr>
                <w:lang w:val="ru-RU"/>
              </w:rPr>
              <w:lastRenderedPageBreak/>
              <w:t>голосования</w:t>
            </w:r>
          </w:p>
        </w:tc>
        <w:tc>
          <w:tcPr>
            <w:tcW w:w="3827" w:type="dxa"/>
            <w:shd w:val="clear" w:color="auto" w:fill="auto"/>
          </w:tcPr>
          <w:p w14:paraId="29220605" w14:textId="521DA00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>При создании опроса сотрудник может задать ограничение времени голосования</w:t>
            </w:r>
          </w:p>
        </w:tc>
      </w:tr>
      <w:tr w:rsidR="000E1D7A" w:rsidRPr="00A9091E" w14:paraId="6F12C265" w14:textId="77777777" w:rsidTr="002140FE">
        <w:tc>
          <w:tcPr>
            <w:tcW w:w="562" w:type="dxa"/>
          </w:tcPr>
          <w:p w14:paraId="16F84AEE" w14:textId="6293CDE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29</w:t>
            </w:r>
          </w:p>
        </w:tc>
        <w:tc>
          <w:tcPr>
            <w:tcW w:w="1276" w:type="dxa"/>
            <w:shd w:val="clear" w:color="auto" w:fill="auto"/>
          </w:tcPr>
          <w:p w14:paraId="5941F792" w14:textId="5591588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.1.5.1</w:t>
            </w:r>
          </w:p>
        </w:tc>
        <w:tc>
          <w:tcPr>
            <w:tcW w:w="1701" w:type="dxa"/>
            <w:shd w:val="clear" w:color="auto" w:fill="auto"/>
          </w:tcPr>
          <w:p w14:paraId="52C3707C" w14:textId="43FD218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EBF13B9" w14:textId="60FC41F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Задать </w:t>
            </w:r>
            <w:r>
              <w:rPr>
                <w:lang w:val="ru-RU"/>
              </w:rPr>
              <w:t xml:space="preserve">срок окончания </w:t>
            </w:r>
            <w:r w:rsidRPr="00D2405E">
              <w:rPr>
                <w:lang w:val="ru-RU"/>
              </w:rPr>
              <w:t>голосования</w:t>
            </w:r>
          </w:p>
        </w:tc>
        <w:tc>
          <w:tcPr>
            <w:tcW w:w="3827" w:type="dxa"/>
            <w:shd w:val="clear" w:color="auto" w:fill="auto"/>
          </w:tcPr>
          <w:p w14:paraId="73646F67" w14:textId="487C49B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</w:t>
            </w:r>
            <w:r>
              <w:rPr>
                <w:lang w:val="ru-RU"/>
              </w:rPr>
              <w:t xml:space="preserve"> ограничения продолжительность голосования сотрудник указывает срок, до которого опрос является открытым</w:t>
            </w:r>
          </w:p>
        </w:tc>
      </w:tr>
      <w:tr w:rsidR="000E1D7A" w:rsidRPr="00A9091E" w14:paraId="2F07E32E" w14:textId="77777777" w:rsidTr="002140FE">
        <w:tc>
          <w:tcPr>
            <w:tcW w:w="562" w:type="dxa"/>
          </w:tcPr>
          <w:p w14:paraId="36B770C6" w14:textId="5B4F6D8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30</w:t>
            </w:r>
          </w:p>
        </w:tc>
        <w:tc>
          <w:tcPr>
            <w:tcW w:w="1276" w:type="dxa"/>
            <w:shd w:val="clear" w:color="auto" w:fill="auto"/>
          </w:tcPr>
          <w:p w14:paraId="49D26DC3" w14:textId="6325FF2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E-1.1.7.1.6</w:t>
            </w:r>
          </w:p>
        </w:tc>
        <w:tc>
          <w:tcPr>
            <w:tcW w:w="1701" w:type="dxa"/>
            <w:shd w:val="clear" w:color="auto" w:fill="auto"/>
          </w:tcPr>
          <w:p w14:paraId="28C9B08D" w14:textId="43B9473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C86DB7A" w14:textId="35ECF11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Подтвердить создание</w:t>
            </w:r>
          </w:p>
        </w:tc>
        <w:tc>
          <w:tcPr>
            <w:tcW w:w="3827" w:type="dxa"/>
            <w:shd w:val="clear" w:color="auto" w:fill="auto"/>
          </w:tcPr>
          <w:p w14:paraId="3C9EB162" w14:textId="5DEA452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опроса на сервере пользователь должен подтвердить его создание</w:t>
            </w:r>
          </w:p>
        </w:tc>
      </w:tr>
      <w:tr w:rsidR="000E1D7A" w:rsidRPr="00A9091E" w14:paraId="54449B4B" w14:textId="77777777" w:rsidTr="002140FE">
        <w:tc>
          <w:tcPr>
            <w:tcW w:w="562" w:type="dxa"/>
          </w:tcPr>
          <w:p w14:paraId="29BCEC66" w14:textId="11291CD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31</w:t>
            </w:r>
          </w:p>
        </w:tc>
        <w:tc>
          <w:tcPr>
            <w:tcW w:w="1276" w:type="dxa"/>
            <w:shd w:val="clear" w:color="auto" w:fill="auto"/>
          </w:tcPr>
          <w:p w14:paraId="4FC5D54D" w14:textId="7F6C4A7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E-1.1.7.1.</w:t>
            </w:r>
            <w:r w:rsidRPr="00D2405E">
              <w:rPr>
                <w:lang w:val="ru-RU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7394D96A" w14:textId="78720B9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065ADAC" w14:textId="4A32FDE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создание</w:t>
            </w:r>
          </w:p>
        </w:tc>
        <w:tc>
          <w:tcPr>
            <w:tcW w:w="3827" w:type="dxa"/>
            <w:shd w:val="clear" w:color="auto" w:fill="auto"/>
          </w:tcPr>
          <w:p w14:paraId="47C46432" w14:textId="2143C90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создания опроса пользователь должен отменить создание</w:t>
            </w:r>
          </w:p>
        </w:tc>
      </w:tr>
      <w:tr w:rsidR="000E1D7A" w:rsidRPr="00A9091E" w14:paraId="1EEA7E5A" w14:textId="77777777" w:rsidTr="002140FE">
        <w:tc>
          <w:tcPr>
            <w:tcW w:w="562" w:type="dxa"/>
          </w:tcPr>
          <w:p w14:paraId="698B1DF7" w14:textId="7143832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32</w:t>
            </w:r>
          </w:p>
        </w:tc>
        <w:tc>
          <w:tcPr>
            <w:tcW w:w="1276" w:type="dxa"/>
            <w:shd w:val="clear" w:color="auto" w:fill="auto"/>
          </w:tcPr>
          <w:p w14:paraId="19098657" w14:textId="4085102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E-1.1.8</w:t>
            </w:r>
          </w:p>
        </w:tc>
        <w:tc>
          <w:tcPr>
            <w:tcW w:w="1701" w:type="dxa"/>
            <w:shd w:val="clear" w:color="auto" w:fill="auto"/>
          </w:tcPr>
          <w:p w14:paraId="1D7389E1" w14:textId="4BC886F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47D4125" w14:textId="66EFC9A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Выбрать категории</w:t>
            </w:r>
          </w:p>
        </w:tc>
        <w:tc>
          <w:tcPr>
            <w:tcW w:w="3827" w:type="dxa"/>
            <w:shd w:val="clear" w:color="auto" w:fill="auto"/>
          </w:tcPr>
          <w:p w14:paraId="0439226E" w14:textId="18176CB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указать набор категорий, к которым объявление будет относиться</w:t>
            </w:r>
          </w:p>
        </w:tc>
      </w:tr>
      <w:tr w:rsidR="000E1D7A" w:rsidRPr="00A9091E" w14:paraId="47DFF418" w14:textId="77777777" w:rsidTr="002140FE">
        <w:tc>
          <w:tcPr>
            <w:tcW w:w="562" w:type="dxa"/>
          </w:tcPr>
          <w:p w14:paraId="4F58D79A" w14:textId="460B20F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33</w:t>
            </w:r>
          </w:p>
        </w:tc>
        <w:tc>
          <w:tcPr>
            <w:tcW w:w="1276" w:type="dxa"/>
            <w:shd w:val="clear" w:color="auto" w:fill="auto"/>
          </w:tcPr>
          <w:p w14:paraId="1E54069D" w14:textId="55B2CE5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E-1.1.9</w:t>
            </w:r>
          </w:p>
        </w:tc>
        <w:tc>
          <w:tcPr>
            <w:tcW w:w="1701" w:type="dxa"/>
            <w:shd w:val="clear" w:color="auto" w:fill="auto"/>
          </w:tcPr>
          <w:p w14:paraId="188E7C72" w14:textId="47A3F23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48D8DD" w14:textId="778F404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Подтвердить создание</w:t>
            </w:r>
          </w:p>
        </w:tc>
        <w:tc>
          <w:tcPr>
            <w:tcW w:w="3827" w:type="dxa"/>
            <w:shd w:val="clear" w:color="auto" w:fill="auto"/>
          </w:tcPr>
          <w:p w14:paraId="5EB459A5" w14:textId="4DA1D50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объявления сотрудник должен подтвердить создание</w:t>
            </w:r>
          </w:p>
        </w:tc>
      </w:tr>
      <w:tr w:rsidR="000E1D7A" w:rsidRPr="00A9091E" w14:paraId="5CD59069" w14:textId="77777777" w:rsidTr="002140FE">
        <w:tc>
          <w:tcPr>
            <w:tcW w:w="562" w:type="dxa"/>
          </w:tcPr>
          <w:p w14:paraId="5DC98C71" w14:textId="789B8A9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34</w:t>
            </w:r>
          </w:p>
        </w:tc>
        <w:tc>
          <w:tcPr>
            <w:tcW w:w="1276" w:type="dxa"/>
            <w:shd w:val="clear" w:color="auto" w:fill="auto"/>
          </w:tcPr>
          <w:p w14:paraId="181DA3FE" w14:textId="5475993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E-1.1.10</w:t>
            </w:r>
          </w:p>
        </w:tc>
        <w:tc>
          <w:tcPr>
            <w:tcW w:w="1701" w:type="dxa"/>
            <w:shd w:val="clear" w:color="auto" w:fill="auto"/>
          </w:tcPr>
          <w:p w14:paraId="4429120D" w14:textId="3E84F8D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6A66133" w14:textId="0E4AA8E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создание</w:t>
            </w:r>
          </w:p>
        </w:tc>
        <w:tc>
          <w:tcPr>
            <w:tcW w:w="3827" w:type="dxa"/>
            <w:shd w:val="clear" w:color="auto" w:fill="auto"/>
          </w:tcPr>
          <w:p w14:paraId="67EBD19E" w14:textId="613F194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создания объявления сотрудник должен отменить создание</w:t>
            </w:r>
          </w:p>
        </w:tc>
      </w:tr>
      <w:tr w:rsidR="000E1D7A" w:rsidRPr="00A9091E" w14:paraId="385CD1D0" w14:textId="77777777" w:rsidTr="002140FE">
        <w:tc>
          <w:tcPr>
            <w:tcW w:w="562" w:type="dxa"/>
          </w:tcPr>
          <w:p w14:paraId="01BA7159" w14:textId="02207DE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35</w:t>
            </w:r>
          </w:p>
        </w:tc>
        <w:tc>
          <w:tcPr>
            <w:tcW w:w="1276" w:type="dxa"/>
            <w:shd w:val="clear" w:color="auto" w:fill="auto"/>
          </w:tcPr>
          <w:p w14:paraId="689B17EE" w14:textId="4CB9DE2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-1.2</w:t>
            </w:r>
          </w:p>
        </w:tc>
        <w:tc>
          <w:tcPr>
            <w:tcW w:w="1701" w:type="dxa"/>
            <w:shd w:val="clear" w:color="auto" w:fill="auto"/>
          </w:tcPr>
          <w:p w14:paraId="20F1F2F0" w14:textId="118CA02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D0193C3" w14:textId="5AE939D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объявление</w:t>
            </w:r>
          </w:p>
        </w:tc>
        <w:tc>
          <w:tcPr>
            <w:tcW w:w="3827" w:type="dxa"/>
            <w:shd w:val="clear" w:color="auto" w:fill="auto"/>
          </w:tcPr>
          <w:p w14:paraId="408E90FB" w14:textId="405D752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редактировать свои объявления</w:t>
            </w:r>
          </w:p>
        </w:tc>
      </w:tr>
      <w:tr w:rsidR="000E1D7A" w:rsidRPr="00A9091E" w14:paraId="61A2707C" w14:textId="77777777" w:rsidTr="002140FE">
        <w:tc>
          <w:tcPr>
            <w:tcW w:w="562" w:type="dxa"/>
          </w:tcPr>
          <w:p w14:paraId="3D791395" w14:textId="338ABF7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36</w:t>
            </w:r>
          </w:p>
        </w:tc>
        <w:tc>
          <w:tcPr>
            <w:tcW w:w="1276" w:type="dxa"/>
            <w:shd w:val="clear" w:color="auto" w:fill="auto"/>
          </w:tcPr>
          <w:p w14:paraId="2ED4A575" w14:textId="5C6436E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E-1.2.1</w:t>
            </w:r>
          </w:p>
        </w:tc>
        <w:tc>
          <w:tcPr>
            <w:tcW w:w="1701" w:type="dxa"/>
            <w:shd w:val="clear" w:color="auto" w:fill="auto"/>
          </w:tcPr>
          <w:p w14:paraId="2EDC3752" w14:textId="0B9B1EA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1431902" w14:textId="58F495C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текст объявления</w:t>
            </w:r>
          </w:p>
        </w:tc>
        <w:tc>
          <w:tcPr>
            <w:tcW w:w="3827" w:type="dxa"/>
            <w:shd w:val="clear" w:color="auto" w:fill="auto"/>
          </w:tcPr>
          <w:p w14:paraId="162341DD" w14:textId="3A22152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текст своего объявления</w:t>
            </w:r>
          </w:p>
        </w:tc>
      </w:tr>
      <w:tr w:rsidR="000E1D7A" w:rsidRPr="00A9091E" w14:paraId="363BF040" w14:textId="77777777" w:rsidTr="002140FE">
        <w:tc>
          <w:tcPr>
            <w:tcW w:w="562" w:type="dxa"/>
          </w:tcPr>
          <w:p w14:paraId="4C47BF32" w14:textId="6CE0FD9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37</w:t>
            </w:r>
          </w:p>
        </w:tc>
        <w:tc>
          <w:tcPr>
            <w:tcW w:w="1276" w:type="dxa"/>
            <w:shd w:val="clear" w:color="auto" w:fill="auto"/>
          </w:tcPr>
          <w:p w14:paraId="777EBB99" w14:textId="4893808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53EFE600" w14:textId="5DB63CF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5576CEF" w14:textId="334EAB7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группы получателей</w:t>
            </w:r>
          </w:p>
        </w:tc>
        <w:tc>
          <w:tcPr>
            <w:tcW w:w="3827" w:type="dxa"/>
            <w:shd w:val="clear" w:color="auto" w:fill="auto"/>
          </w:tcPr>
          <w:p w14:paraId="75FAEBFB" w14:textId="6C151A9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группы получателей своего объявления</w:t>
            </w:r>
          </w:p>
        </w:tc>
      </w:tr>
      <w:tr w:rsidR="000E1D7A" w:rsidRPr="00A9091E" w14:paraId="4976F045" w14:textId="77777777" w:rsidTr="002140FE">
        <w:tc>
          <w:tcPr>
            <w:tcW w:w="562" w:type="dxa"/>
          </w:tcPr>
          <w:p w14:paraId="272A4D47" w14:textId="0E6CAEB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38</w:t>
            </w:r>
          </w:p>
        </w:tc>
        <w:tc>
          <w:tcPr>
            <w:tcW w:w="1276" w:type="dxa"/>
            <w:shd w:val="clear" w:color="auto" w:fill="auto"/>
          </w:tcPr>
          <w:p w14:paraId="1CE36194" w14:textId="00A9362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5A233ADD" w14:textId="768FF57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49610CC" w14:textId="0BC810D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срок автоматического сокрытия</w:t>
            </w:r>
          </w:p>
        </w:tc>
        <w:tc>
          <w:tcPr>
            <w:tcW w:w="3827" w:type="dxa"/>
            <w:shd w:val="clear" w:color="auto" w:fill="auto"/>
          </w:tcPr>
          <w:p w14:paraId="5C0F13C9" w14:textId="153B329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задать срок автоматического сокрытия объявления</w:t>
            </w:r>
          </w:p>
        </w:tc>
      </w:tr>
      <w:tr w:rsidR="000E1D7A" w:rsidRPr="00A9091E" w14:paraId="69F825D5" w14:textId="77777777" w:rsidTr="002140FE">
        <w:tc>
          <w:tcPr>
            <w:tcW w:w="562" w:type="dxa"/>
          </w:tcPr>
          <w:p w14:paraId="477D044C" w14:textId="7A788DA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39</w:t>
            </w:r>
          </w:p>
        </w:tc>
        <w:tc>
          <w:tcPr>
            <w:tcW w:w="1276" w:type="dxa"/>
            <w:shd w:val="clear" w:color="auto" w:fill="auto"/>
          </w:tcPr>
          <w:p w14:paraId="221AB2F3" w14:textId="1B0FC76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754FD7DC" w14:textId="4762B03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3190CFC" w14:textId="300FCF8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срок автоматического сокрытия</w:t>
            </w:r>
          </w:p>
        </w:tc>
        <w:tc>
          <w:tcPr>
            <w:tcW w:w="3827" w:type="dxa"/>
            <w:shd w:val="clear" w:color="auto" w:fill="auto"/>
          </w:tcPr>
          <w:p w14:paraId="4313CEFA" w14:textId="69985C4E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срок автоматического объявления</w:t>
            </w:r>
          </w:p>
        </w:tc>
      </w:tr>
      <w:tr w:rsidR="000E1D7A" w:rsidRPr="00A9091E" w14:paraId="0237A622" w14:textId="77777777" w:rsidTr="002140FE">
        <w:tc>
          <w:tcPr>
            <w:tcW w:w="562" w:type="dxa"/>
          </w:tcPr>
          <w:p w14:paraId="57E2E942" w14:textId="7DDF4FA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40</w:t>
            </w:r>
          </w:p>
        </w:tc>
        <w:tc>
          <w:tcPr>
            <w:tcW w:w="1276" w:type="dxa"/>
            <w:shd w:val="clear" w:color="auto" w:fill="auto"/>
          </w:tcPr>
          <w:p w14:paraId="371B7FD0" w14:textId="151A116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35032B8D" w14:textId="24195F1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5AA83A8" w14:textId="7C61358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автоматическое сокрытие</w:t>
            </w:r>
          </w:p>
        </w:tc>
        <w:tc>
          <w:tcPr>
            <w:tcW w:w="3827" w:type="dxa"/>
            <w:shd w:val="clear" w:color="auto" w:fill="auto"/>
          </w:tcPr>
          <w:p w14:paraId="0989B028" w14:textId="384EEC1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отменить автоматическое сокрытие объявления</w:t>
            </w:r>
          </w:p>
        </w:tc>
      </w:tr>
      <w:tr w:rsidR="000E1D7A" w:rsidRPr="00A9091E" w14:paraId="2729531A" w14:textId="77777777" w:rsidTr="002140FE">
        <w:tc>
          <w:tcPr>
            <w:tcW w:w="562" w:type="dxa"/>
          </w:tcPr>
          <w:p w14:paraId="2BE9B4DF" w14:textId="7B00A48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41</w:t>
            </w:r>
          </w:p>
        </w:tc>
        <w:tc>
          <w:tcPr>
            <w:tcW w:w="1276" w:type="dxa"/>
            <w:shd w:val="clear" w:color="auto" w:fill="auto"/>
          </w:tcPr>
          <w:p w14:paraId="3FCC8DBA" w14:textId="46C3C77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14:paraId="2565F3AF" w14:textId="5FC7A79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342559E" w14:textId="0974849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дату и время отложенной публикации</w:t>
            </w:r>
          </w:p>
        </w:tc>
        <w:tc>
          <w:tcPr>
            <w:tcW w:w="3827" w:type="dxa"/>
            <w:shd w:val="clear" w:color="auto" w:fill="auto"/>
          </w:tcPr>
          <w:p w14:paraId="32DB6E75" w14:textId="560FC56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дату и время отложенной публикации объявления</w:t>
            </w:r>
          </w:p>
        </w:tc>
      </w:tr>
      <w:tr w:rsidR="000E1D7A" w:rsidRPr="00A9091E" w14:paraId="0F723184" w14:textId="77777777" w:rsidTr="002140FE">
        <w:tc>
          <w:tcPr>
            <w:tcW w:w="562" w:type="dxa"/>
          </w:tcPr>
          <w:p w14:paraId="26668C7D" w14:textId="62B55CB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42</w:t>
            </w:r>
          </w:p>
        </w:tc>
        <w:tc>
          <w:tcPr>
            <w:tcW w:w="1276" w:type="dxa"/>
            <w:shd w:val="clear" w:color="auto" w:fill="auto"/>
          </w:tcPr>
          <w:p w14:paraId="47284C76" w14:textId="36143EB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700A156B" w14:textId="41B6742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DE49FCF" w14:textId="0F91EFAE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новые файлы</w:t>
            </w:r>
          </w:p>
        </w:tc>
        <w:tc>
          <w:tcPr>
            <w:tcW w:w="3827" w:type="dxa"/>
            <w:shd w:val="clear" w:color="auto" w:fill="auto"/>
          </w:tcPr>
          <w:p w14:paraId="56D39E71" w14:textId="6CA4A9F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прикрепить новые файлы</w:t>
            </w:r>
          </w:p>
        </w:tc>
      </w:tr>
      <w:tr w:rsidR="000E1D7A" w:rsidRPr="00A9091E" w14:paraId="4CCB6D3F" w14:textId="77777777" w:rsidTr="002140FE">
        <w:tc>
          <w:tcPr>
            <w:tcW w:w="562" w:type="dxa"/>
          </w:tcPr>
          <w:p w14:paraId="06322C6F" w14:textId="62B2817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lastRenderedPageBreak/>
              <w:t>43</w:t>
            </w:r>
          </w:p>
        </w:tc>
        <w:tc>
          <w:tcPr>
            <w:tcW w:w="1276" w:type="dxa"/>
            <w:shd w:val="clear" w:color="auto" w:fill="auto"/>
          </w:tcPr>
          <w:p w14:paraId="4DDF4BBB" w14:textId="04188A8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0A6921A0" w14:textId="3C87EA6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3B9EAF" w14:textId="453897E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3827" w:type="dxa"/>
            <w:shd w:val="clear" w:color="auto" w:fill="auto"/>
          </w:tcPr>
          <w:p w14:paraId="50439C2E" w14:textId="2728905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открепить прикрепленные ранее или при текущем редактировании файлы</w:t>
            </w:r>
          </w:p>
        </w:tc>
      </w:tr>
      <w:tr w:rsidR="000E1D7A" w:rsidRPr="00A9091E" w14:paraId="122ACEAB" w14:textId="77777777" w:rsidTr="002140FE">
        <w:tc>
          <w:tcPr>
            <w:tcW w:w="562" w:type="dxa"/>
          </w:tcPr>
          <w:p w14:paraId="756C5C07" w14:textId="751D99C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44</w:t>
            </w:r>
          </w:p>
        </w:tc>
        <w:tc>
          <w:tcPr>
            <w:tcW w:w="1276" w:type="dxa"/>
            <w:shd w:val="clear" w:color="auto" w:fill="auto"/>
          </w:tcPr>
          <w:p w14:paraId="59135EBE" w14:textId="5A3683D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9</w:t>
            </w:r>
          </w:p>
        </w:tc>
        <w:tc>
          <w:tcPr>
            <w:tcW w:w="1701" w:type="dxa"/>
            <w:shd w:val="clear" w:color="auto" w:fill="auto"/>
          </w:tcPr>
          <w:p w14:paraId="572695EF" w14:textId="786CC35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52D5C6" w14:textId="7F8DF00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3827" w:type="dxa"/>
            <w:shd w:val="clear" w:color="auto" w:fill="auto"/>
          </w:tcPr>
          <w:p w14:paraId="4AE018F8" w14:textId="033F768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прикрепить опрос</w:t>
            </w:r>
          </w:p>
        </w:tc>
      </w:tr>
      <w:tr w:rsidR="000E1D7A" w:rsidRPr="00A9091E" w14:paraId="42797AF6" w14:textId="77777777" w:rsidTr="002140FE">
        <w:tc>
          <w:tcPr>
            <w:tcW w:w="562" w:type="dxa"/>
          </w:tcPr>
          <w:p w14:paraId="0FA01A5F" w14:textId="0BA1688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45</w:t>
            </w:r>
          </w:p>
        </w:tc>
        <w:tc>
          <w:tcPr>
            <w:tcW w:w="1276" w:type="dxa"/>
            <w:shd w:val="clear" w:color="auto" w:fill="auto"/>
          </w:tcPr>
          <w:p w14:paraId="0C206596" w14:textId="34B39F8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E-1.2.10</w:t>
            </w:r>
          </w:p>
        </w:tc>
        <w:tc>
          <w:tcPr>
            <w:tcW w:w="1701" w:type="dxa"/>
            <w:shd w:val="clear" w:color="auto" w:fill="auto"/>
          </w:tcPr>
          <w:p w14:paraId="51E5F260" w14:textId="69FB6FC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D902044" w14:textId="6DFD356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категории</w:t>
            </w:r>
          </w:p>
        </w:tc>
        <w:tc>
          <w:tcPr>
            <w:tcW w:w="3827" w:type="dxa"/>
            <w:shd w:val="clear" w:color="auto" w:fill="auto"/>
          </w:tcPr>
          <w:p w14:paraId="1D32D747" w14:textId="25F6D57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список категорий объявления</w:t>
            </w:r>
          </w:p>
        </w:tc>
      </w:tr>
      <w:tr w:rsidR="000E1D7A" w:rsidRPr="00A9091E" w14:paraId="128CB2B0" w14:textId="77777777" w:rsidTr="002140FE">
        <w:tc>
          <w:tcPr>
            <w:tcW w:w="562" w:type="dxa"/>
          </w:tcPr>
          <w:p w14:paraId="13F8A2CE" w14:textId="4A34831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46</w:t>
            </w:r>
          </w:p>
        </w:tc>
        <w:tc>
          <w:tcPr>
            <w:tcW w:w="1276" w:type="dxa"/>
            <w:shd w:val="clear" w:color="auto" w:fill="auto"/>
          </w:tcPr>
          <w:p w14:paraId="448A63EB" w14:textId="0968D5E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E-1.2.11</w:t>
            </w:r>
          </w:p>
        </w:tc>
        <w:tc>
          <w:tcPr>
            <w:tcW w:w="1701" w:type="dxa"/>
            <w:shd w:val="clear" w:color="auto" w:fill="auto"/>
          </w:tcPr>
          <w:p w14:paraId="0C281939" w14:textId="15E1FEC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95C53EE" w14:textId="19F8745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3827" w:type="dxa"/>
            <w:shd w:val="clear" w:color="auto" w:fill="auto"/>
          </w:tcPr>
          <w:p w14:paraId="660CC273" w14:textId="6B94B34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внесенных изменений сотрудник должен сохранить внесенные изменения</w:t>
            </w:r>
          </w:p>
        </w:tc>
      </w:tr>
      <w:tr w:rsidR="000E1D7A" w:rsidRPr="00A9091E" w14:paraId="61B0EF3B" w14:textId="77777777" w:rsidTr="002140FE">
        <w:tc>
          <w:tcPr>
            <w:tcW w:w="562" w:type="dxa"/>
          </w:tcPr>
          <w:p w14:paraId="14025C45" w14:textId="5B953CE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47</w:t>
            </w:r>
          </w:p>
        </w:tc>
        <w:tc>
          <w:tcPr>
            <w:tcW w:w="1276" w:type="dxa"/>
            <w:shd w:val="clear" w:color="auto" w:fill="auto"/>
          </w:tcPr>
          <w:p w14:paraId="399A7DA9" w14:textId="42ADA98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E-1.2.12</w:t>
            </w:r>
          </w:p>
        </w:tc>
        <w:tc>
          <w:tcPr>
            <w:tcW w:w="1701" w:type="dxa"/>
            <w:shd w:val="clear" w:color="auto" w:fill="auto"/>
          </w:tcPr>
          <w:p w14:paraId="76D397E1" w14:textId="1B4E06C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E768AA0" w14:textId="1B65B1A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3827" w:type="dxa"/>
            <w:shd w:val="clear" w:color="auto" w:fill="auto"/>
          </w:tcPr>
          <w:p w14:paraId="14B0E795" w14:textId="275CBBC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внесенных при редактировании объявления изменений сотрудник может отменить изменения</w:t>
            </w:r>
          </w:p>
        </w:tc>
      </w:tr>
      <w:tr w:rsidR="000E1D7A" w:rsidRPr="00A9091E" w14:paraId="034904E3" w14:textId="77777777" w:rsidTr="002140FE">
        <w:tc>
          <w:tcPr>
            <w:tcW w:w="562" w:type="dxa"/>
          </w:tcPr>
          <w:p w14:paraId="56ABB6BE" w14:textId="074F45D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48</w:t>
            </w:r>
          </w:p>
        </w:tc>
        <w:tc>
          <w:tcPr>
            <w:tcW w:w="1276" w:type="dxa"/>
            <w:shd w:val="clear" w:color="auto" w:fill="auto"/>
          </w:tcPr>
          <w:p w14:paraId="148E73DD" w14:textId="2B9C2A3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E-1.3</w:t>
            </w:r>
          </w:p>
        </w:tc>
        <w:tc>
          <w:tcPr>
            <w:tcW w:w="1701" w:type="dxa"/>
            <w:shd w:val="clear" w:color="auto" w:fill="auto"/>
          </w:tcPr>
          <w:p w14:paraId="37FF9AC9" w14:textId="210C5BE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3E1DF05" w14:textId="722F1B5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статистику просмотра объявлений</w:t>
            </w:r>
          </w:p>
        </w:tc>
        <w:tc>
          <w:tcPr>
            <w:tcW w:w="3827" w:type="dxa"/>
            <w:shd w:val="clear" w:color="auto" w:fill="auto"/>
          </w:tcPr>
          <w:p w14:paraId="6B35A006" w14:textId="1438B1B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собирать статистку просмотра любого своего объявления</w:t>
            </w:r>
          </w:p>
        </w:tc>
      </w:tr>
      <w:tr w:rsidR="000E1D7A" w:rsidRPr="00A9091E" w14:paraId="015327D4" w14:textId="77777777" w:rsidTr="002140FE">
        <w:tc>
          <w:tcPr>
            <w:tcW w:w="562" w:type="dxa"/>
          </w:tcPr>
          <w:p w14:paraId="2AC0F502" w14:textId="0A446F5B" w:rsidR="000E1D7A" w:rsidRPr="0004783B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49</w:t>
            </w:r>
          </w:p>
        </w:tc>
        <w:tc>
          <w:tcPr>
            <w:tcW w:w="1276" w:type="dxa"/>
            <w:shd w:val="clear" w:color="auto" w:fill="auto"/>
          </w:tcPr>
          <w:p w14:paraId="47842338" w14:textId="5E05D27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E-1.4</w:t>
            </w:r>
          </w:p>
        </w:tc>
        <w:tc>
          <w:tcPr>
            <w:tcW w:w="1701" w:type="dxa"/>
            <w:shd w:val="clear" w:color="auto" w:fill="auto"/>
          </w:tcPr>
          <w:p w14:paraId="3347FEDA" w14:textId="20678F5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C08AD10" w14:textId="3FF30FB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объявление</w:t>
            </w:r>
          </w:p>
        </w:tc>
        <w:tc>
          <w:tcPr>
            <w:tcW w:w="3827" w:type="dxa"/>
            <w:shd w:val="clear" w:color="auto" w:fill="auto"/>
          </w:tcPr>
          <w:p w14:paraId="23E41DAC" w14:textId="6AADC24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любое свое объявление.</w:t>
            </w:r>
          </w:p>
        </w:tc>
      </w:tr>
      <w:tr w:rsidR="000E1D7A" w:rsidRPr="00A9091E" w14:paraId="5483D027" w14:textId="77777777" w:rsidTr="002140FE">
        <w:tc>
          <w:tcPr>
            <w:tcW w:w="562" w:type="dxa"/>
          </w:tcPr>
          <w:p w14:paraId="5ABFB505" w14:textId="25764D1F" w:rsidR="000E1D7A" w:rsidRPr="0004783B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  <w:tc>
          <w:tcPr>
            <w:tcW w:w="1276" w:type="dxa"/>
            <w:shd w:val="clear" w:color="auto" w:fill="auto"/>
          </w:tcPr>
          <w:p w14:paraId="2BC8B304" w14:textId="27031AD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E-1.5</w:t>
            </w:r>
          </w:p>
        </w:tc>
        <w:tc>
          <w:tcPr>
            <w:tcW w:w="1701" w:type="dxa"/>
            <w:shd w:val="clear" w:color="auto" w:fill="auto"/>
          </w:tcPr>
          <w:p w14:paraId="4D8871D3" w14:textId="3D29D6BE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06838F89" w14:textId="091FFDA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Скрыть объявление</w:t>
            </w:r>
          </w:p>
        </w:tc>
        <w:tc>
          <w:tcPr>
            <w:tcW w:w="3827" w:type="dxa"/>
            <w:shd w:val="clear" w:color="auto" w:fill="auto"/>
          </w:tcPr>
          <w:p w14:paraId="0026331F" w14:textId="2B53E11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скрыть любое свое опубликованное объявление</w:t>
            </w:r>
          </w:p>
        </w:tc>
      </w:tr>
      <w:tr w:rsidR="000E1D7A" w:rsidRPr="00A9091E" w14:paraId="10CA2F21" w14:textId="77777777" w:rsidTr="002140FE">
        <w:tc>
          <w:tcPr>
            <w:tcW w:w="562" w:type="dxa"/>
          </w:tcPr>
          <w:p w14:paraId="7EAE503E" w14:textId="2D1272A2" w:rsidR="000E1D7A" w:rsidRPr="0004783B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51</w:t>
            </w:r>
          </w:p>
        </w:tc>
        <w:tc>
          <w:tcPr>
            <w:tcW w:w="1276" w:type="dxa"/>
            <w:shd w:val="clear" w:color="auto" w:fill="auto"/>
          </w:tcPr>
          <w:p w14:paraId="00494C58" w14:textId="4BEE0F6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E-1.6</w:t>
            </w:r>
          </w:p>
        </w:tc>
        <w:tc>
          <w:tcPr>
            <w:tcW w:w="1701" w:type="dxa"/>
            <w:shd w:val="clear" w:color="auto" w:fill="auto"/>
          </w:tcPr>
          <w:p w14:paraId="17027C27" w14:textId="06D1040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5618FC7" w14:textId="1B939FA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скрытыми объявлениями</w:t>
            </w:r>
          </w:p>
        </w:tc>
        <w:tc>
          <w:tcPr>
            <w:tcW w:w="3827" w:type="dxa"/>
            <w:shd w:val="clear" w:color="auto" w:fill="auto"/>
          </w:tcPr>
          <w:p w14:paraId="1AD5A290" w14:textId="0960F58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совершать различные действия над своими скрытыми объявлениями</w:t>
            </w:r>
          </w:p>
        </w:tc>
      </w:tr>
      <w:tr w:rsidR="000E1D7A" w:rsidRPr="00A9091E" w14:paraId="24606E6B" w14:textId="77777777" w:rsidTr="002140FE">
        <w:tc>
          <w:tcPr>
            <w:tcW w:w="562" w:type="dxa"/>
          </w:tcPr>
          <w:p w14:paraId="5876DCBA" w14:textId="4A063C4D" w:rsidR="000E1D7A" w:rsidRPr="0004783B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52</w:t>
            </w:r>
          </w:p>
        </w:tc>
        <w:tc>
          <w:tcPr>
            <w:tcW w:w="1276" w:type="dxa"/>
            <w:shd w:val="clear" w:color="auto" w:fill="auto"/>
          </w:tcPr>
          <w:p w14:paraId="62FEBB4A" w14:textId="67B9164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E-1.6.1</w:t>
            </w:r>
          </w:p>
        </w:tc>
        <w:tc>
          <w:tcPr>
            <w:tcW w:w="1701" w:type="dxa"/>
            <w:shd w:val="clear" w:color="auto" w:fill="auto"/>
          </w:tcPr>
          <w:p w14:paraId="6163F00E" w14:textId="4298D63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1FD31AF" w14:textId="7C5F0B2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скрытых объявлений</w:t>
            </w:r>
          </w:p>
        </w:tc>
        <w:tc>
          <w:tcPr>
            <w:tcW w:w="3827" w:type="dxa"/>
            <w:shd w:val="clear" w:color="auto" w:fill="auto"/>
          </w:tcPr>
          <w:p w14:paraId="7967F64A" w14:textId="653C4EE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скрытых объявлений</w:t>
            </w:r>
          </w:p>
        </w:tc>
      </w:tr>
      <w:tr w:rsidR="000E1D7A" w:rsidRPr="000E1D7A" w14:paraId="2A7ADCAE" w14:textId="77777777" w:rsidTr="002140FE">
        <w:tc>
          <w:tcPr>
            <w:tcW w:w="562" w:type="dxa"/>
          </w:tcPr>
          <w:p w14:paraId="70FABCC3" w14:textId="765CBB6F" w:rsidR="000E1D7A" w:rsidRPr="0004783B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53</w:t>
            </w:r>
          </w:p>
        </w:tc>
        <w:tc>
          <w:tcPr>
            <w:tcW w:w="1276" w:type="dxa"/>
            <w:shd w:val="clear" w:color="auto" w:fill="auto"/>
          </w:tcPr>
          <w:p w14:paraId="5E2872AF" w14:textId="55AAFB0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E-1.6.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50C48880" w14:textId="1B6E48D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EB58A0B" w14:textId="70EC2FA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Восстановить скрытое объявление</w:t>
            </w:r>
          </w:p>
        </w:tc>
        <w:tc>
          <w:tcPr>
            <w:tcW w:w="3827" w:type="dxa"/>
            <w:shd w:val="clear" w:color="auto" w:fill="auto"/>
          </w:tcPr>
          <w:p w14:paraId="357D7EEB" w14:textId="2FECD63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восстановить любое свое скрытое объявление, если оно еще не было удалено. Аудитория объявления не при восстановлении объявления не получает уведомлений</w:t>
            </w:r>
          </w:p>
        </w:tc>
      </w:tr>
      <w:tr w:rsidR="000E1D7A" w:rsidRPr="00A9091E" w14:paraId="2B9042E5" w14:textId="77777777" w:rsidTr="002140FE">
        <w:tc>
          <w:tcPr>
            <w:tcW w:w="562" w:type="dxa"/>
          </w:tcPr>
          <w:p w14:paraId="4E6702DE" w14:textId="431F8D30" w:rsidR="000E1D7A" w:rsidRPr="0004783B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5</w:t>
            </w:r>
            <w:r>
              <w:rPr>
                <w:lang w:val="ru-RU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60E5CCB9" w14:textId="2BE2A67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E-1.6.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6AEBB962" w14:textId="3118FCB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033DF2E" w14:textId="26A30DD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скрытое объявление</w:t>
            </w:r>
          </w:p>
        </w:tc>
        <w:tc>
          <w:tcPr>
            <w:tcW w:w="3827" w:type="dxa"/>
            <w:shd w:val="clear" w:color="auto" w:fill="auto"/>
          </w:tcPr>
          <w:p w14:paraId="1105EE36" w14:textId="5857788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свое скрытое объявление</w:t>
            </w:r>
          </w:p>
        </w:tc>
      </w:tr>
      <w:tr w:rsidR="000E1D7A" w:rsidRPr="00A9091E" w14:paraId="28BD37F1" w14:textId="77777777" w:rsidTr="002140FE">
        <w:tc>
          <w:tcPr>
            <w:tcW w:w="562" w:type="dxa"/>
          </w:tcPr>
          <w:p w14:paraId="0B6F438C" w14:textId="1E80F6B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5</w:t>
            </w:r>
            <w:r>
              <w:rPr>
                <w:lang w:val="ru-RU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467F099B" w14:textId="2EB8ABF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E-1.7</w:t>
            </w:r>
          </w:p>
        </w:tc>
        <w:tc>
          <w:tcPr>
            <w:tcW w:w="1701" w:type="dxa"/>
            <w:shd w:val="clear" w:color="auto" w:fill="auto"/>
          </w:tcPr>
          <w:p w14:paraId="12A05E8C" w14:textId="7DA8F38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57CF2B" w14:textId="5594282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отложенными объявлениями</w:t>
            </w:r>
          </w:p>
        </w:tc>
        <w:tc>
          <w:tcPr>
            <w:tcW w:w="3827" w:type="dxa"/>
            <w:shd w:val="clear" w:color="auto" w:fill="auto"/>
          </w:tcPr>
          <w:p w14:paraId="1CB361D7" w14:textId="2FD49E4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своими отложенными объявлениями</w:t>
            </w:r>
          </w:p>
        </w:tc>
      </w:tr>
      <w:tr w:rsidR="000E1D7A" w:rsidRPr="00A9091E" w14:paraId="4367D741" w14:textId="77777777" w:rsidTr="002140FE">
        <w:tc>
          <w:tcPr>
            <w:tcW w:w="562" w:type="dxa"/>
          </w:tcPr>
          <w:p w14:paraId="404C16FA" w14:textId="2340A21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>
              <w:rPr>
                <w:lang w:val="ru-RU"/>
              </w:rPr>
              <w:t>56</w:t>
            </w:r>
          </w:p>
        </w:tc>
        <w:tc>
          <w:tcPr>
            <w:tcW w:w="1276" w:type="dxa"/>
            <w:shd w:val="clear" w:color="auto" w:fill="auto"/>
          </w:tcPr>
          <w:p w14:paraId="421A533B" w14:textId="0AC9FD2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E-1.7.1</w:t>
            </w:r>
          </w:p>
        </w:tc>
        <w:tc>
          <w:tcPr>
            <w:tcW w:w="1701" w:type="dxa"/>
            <w:shd w:val="clear" w:color="auto" w:fill="auto"/>
          </w:tcPr>
          <w:p w14:paraId="06F7D32E" w14:textId="020109A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C6D4FE5" w14:textId="7CDBE84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Просмотреть список отложенных </w:t>
            </w:r>
            <w:r w:rsidRPr="00D2405E">
              <w:rPr>
                <w:lang w:val="ru-RU"/>
              </w:rPr>
              <w:lastRenderedPageBreak/>
              <w:t>объявлений</w:t>
            </w:r>
          </w:p>
        </w:tc>
        <w:tc>
          <w:tcPr>
            <w:tcW w:w="3827" w:type="dxa"/>
            <w:shd w:val="clear" w:color="auto" w:fill="auto"/>
          </w:tcPr>
          <w:p w14:paraId="389EE945" w14:textId="1B6B479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>Сотрудник может просмотреть список своих отложенных объявлений</w:t>
            </w:r>
          </w:p>
        </w:tc>
      </w:tr>
      <w:tr w:rsidR="000E1D7A" w:rsidRPr="00A9091E" w14:paraId="6AA4D60C" w14:textId="77777777" w:rsidTr="002140FE">
        <w:tc>
          <w:tcPr>
            <w:tcW w:w="562" w:type="dxa"/>
          </w:tcPr>
          <w:p w14:paraId="7DA9E4F3" w14:textId="5AF5817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57</w:t>
            </w:r>
          </w:p>
        </w:tc>
        <w:tc>
          <w:tcPr>
            <w:tcW w:w="1276" w:type="dxa"/>
            <w:shd w:val="clear" w:color="auto" w:fill="auto"/>
          </w:tcPr>
          <w:p w14:paraId="79C13629" w14:textId="7DA5204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E-1.7.2</w:t>
            </w:r>
          </w:p>
        </w:tc>
        <w:tc>
          <w:tcPr>
            <w:tcW w:w="1701" w:type="dxa"/>
            <w:shd w:val="clear" w:color="auto" w:fill="auto"/>
          </w:tcPr>
          <w:p w14:paraId="0447B4B7" w14:textId="42D409C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DEC80A9" w14:textId="5B87E3F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Сразу опубликовать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0510A55F" w14:textId="07408DC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имеет возможность сразу опубликовать отложенное объявление, автором которого является</w:t>
            </w:r>
          </w:p>
        </w:tc>
      </w:tr>
      <w:tr w:rsidR="000E1D7A" w:rsidRPr="00A9091E" w14:paraId="4B427796" w14:textId="77777777" w:rsidTr="002140FE">
        <w:tc>
          <w:tcPr>
            <w:tcW w:w="562" w:type="dxa"/>
          </w:tcPr>
          <w:p w14:paraId="0132D941" w14:textId="3BBC66E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58</w:t>
            </w:r>
          </w:p>
        </w:tc>
        <w:tc>
          <w:tcPr>
            <w:tcW w:w="1276" w:type="dxa"/>
            <w:shd w:val="clear" w:color="auto" w:fill="auto"/>
          </w:tcPr>
          <w:p w14:paraId="16C547E4" w14:textId="528C2DD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E-1.7.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2963AEED" w14:textId="66C65D9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03A88CF" w14:textId="6300C88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109F5311" w14:textId="301929F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редактировать отложенное объявление, автором которого является</w:t>
            </w:r>
          </w:p>
        </w:tc>
      </w:tr>
      <w:tr w:rsidR="000E1D7A" w:rsidRPr="00A9091E" w14:paraId="5EE1E4BF" w14:textId="77777777" w:rsidTr="002140FE">
        <w:tc>
          <w:tcPr>
            <w:tcW w:w="562" w:type="dxa"/>
          </w:tcPr>
          <w:p w14:paraId="594455BA" w14:textId="37D0C52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59</w:t>
            </w:r>
          </w:p>
        </w:tc>
        <w:tc>
          <w:tcPr>
            <w:tcW w:w="1276" w:type="dxa"/>
            <w:shd w:val="clear" w:color="auto" w:fill="auto"/>
          </w:tcPr>
          <w:p w14:paraId="2D99B6F5" w14:textId="506B196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7D0CAE8A" w14:textId="37B990B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A90E6A8" w14:textId="64F21E6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53EDA50E" w14:textId="3784AE9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отложенное объявление, автором которого является</w:t>
            </w:r>
          </w:p>
        </w:tc>
      </w:tr>
      <w:tr w:rsidR="000E1D7A" w:rsidRPr="00A9091E" w14:paraId="57683C3A" w14:textId="77777777" w:rsidTr="002140FE">
        <w:tc>
          <w:tcPr>
            <w:tcW w:w="562" w:type="dxa"/>
          </w:tcPr>
          <w:p w14:paraId="22809716" w14:textId="7BA3E47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6</w:t>
            </w:r>
            <w:r>
              <w:rPr>
                <w:lang w:val="ru-RU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14:paraId="3A30DB38" w14:textId="782B46B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E-2</w:t>
            </w:r>
          </w:p>
        </w:tc>
        <w:tc>
          <w:tcPr>
            <w:tcW w:w="1701" w:type="dxa"/>
            <w:shd w:val="clear" w:color="auto" w:fill="auto"/>
          </w:tcPr>
          <w:p w14:paraId="7F56BDF8" w14:textId="2F442B6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DC2D000" w14:textId="6542CBB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опросами</w:t>
            </w:r>
          </w:p>
        </w:tc>
        <w:tc>
          <w:tcPr>
            <w:tcW w:w="3827" w:type="dxa"/>
            <w:shd w:val="clear" w:color="auto" w:fill="auto"/>
          </w:tcPr>
          <w:p w14:paraId="75B2620B" w14:textId="4E8EF50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опросами на доске объявлений</w:t>
            </w:r>
          </w:p>
        </w:tc>
      </w:tr>
      <w:tr w:rsidR="000E1D7A" w:rsidRPr="00A9091E" w14:paraId="60AE8668" w14:textId="77777777" w:rsidTr="002140FE">
        <w:tc>
          <w:tcPr>
            <w:tcW w:w="562" w:type="dxa"/>
          </w:tcPr>
          <w:p w14:paraId="5EAEC0FA" w14:textId="695969E4" w:rsidR="000E1D7A" w:rsidRPr="00D1469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61</w:t>
            </w:r>
          </w:p>
        </w:tc>
        <w:tc>
          <w:tcPr>
            <w:tcW w:w="1276" w:type="dxa"/>
            <w:shd w:val="clear" w:color="auto" w:fill="auto"/>
          </w:tcPr>
          <w:p w14:paraId="712E1108" w14:textId="5D5A6EB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E-2</w:t>
            </w:r>
            <w:r w:rsidRPr="00D2405E">
              <w:t>.1</w:t>
            </w:r>
          </w:p>
        </w:tc>
        <w:tc>
          <w:tcPr>
            <w:tcW w:w="1701" w:type="dxa"/>
            <w:shd w:val="clear" w:color="auto" w:fill="auto"/>
          </w:tcPr>
          <w:p w14:paraId="0F50546C" w14:textId="71577C7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7C37819" w14:textId="444F9ED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результаты опроса</w:t>
            </w:r>
          </w:p>
        </w:tc>
        <w:tc>
          <w:tcPr>
            <w:tcW w:w="3827" w:type="dxa"/>
            <w:shd w:val="clear" w:color="auto" w:fill="auto"/>
          </w:tcPr>
          <w:p w14:paraId="40E307C9" w14:textId="3D8DEA2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собрать результаты любого опроса, автором которого является</w:t>
            </w:r>
          </w:p>
        </w:tc>
      </w:tr>
      <w:tr w:rsidR="000E1D7A" w:rsidRPr="00A9091E" w14:paraId="764448B4" w14:textId="77777777" w:rsidTr="002140FE">
        <w:tc>
          <w:tcPr>
            <w:tcW w:w="562" w:type="dxa"/>
          </w:tcPr>
          <w:p w14:paraId="75D6E08E" w14:textId="29A9EC20" w:rsidR="000E1D7A" w:rsidRPr="00D1469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62</w:t>
            </w:r>
          </w:p>
        </w:tc>
        <w:tc>
          <w:tcPr>
            <w:tcW w:w="1276" w:type="dxa"/>
            <w:shd w:val="clear" w:color="auto" w:fill="auto"/>
          </w:tcPr>
          <w:p w14:paraId="4F719A86" w14:textId="085C0B7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E-2.1.1</w:t>
            </w:r>
          </w:p>
        </w:tc>
        <w:tc>
          <w:tcPr>
            <w:tcW w:w="1701" w:type="dxa"/>
            <w:shd w:val="clear" w:color="auto" w:fill="auto"/>
          </w:tcPr>
          <w:p w14:paraId="5441F918" w14:textId="4E31C54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01FDF593" w14:textId="6669185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Выгрузить результаты опроса</w:t>
            </w:r>
          </w:p>
        </w:tc>
        <w:tc>
          <w:tcPr>
            <w:tcW w:w="3827" w:type="dxa"/>
            <w:shd w:val="clear" w:color="auto" w:fill="auto"/>
          </w:tcPr>
          <w:p w14:paraId="06C2B271" w14:textId="68D7B79E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выгрузить результаты опроса в различных форматах</w:t>
            </w:r>
          </w:p>
        </w:tc>
      </w:tr>
      <w:tr w:rsidR="000E1D7A" w:rsidRPr="00A9091E" w14:paraId="211D3223" w14:textId="77777777" w:rsidTr="002140FE">
        <w:tc>
          <w:tcPr>
            <w:tcW w:w="562" w:type="dxa"/>
          </w:tcPr>
          <w:p w14:paraId="47EFD0D5" w14:textId="62409AD0" w:rsidR="000E1D7A" w:rsidRPr="00D1469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63</w:t>
            </w:r>
          </w:p>
        </w:tc>
        <w:tc>
          <w:tcPr>
            <w:tcW w:w="1276" w:type="dxa"/>
            <w:shd w:val="clear" w:color="auto" w:fill="auto"/>
          </w:tcPr>
          <w:p w14:paraId="13E86D69" w14:textId="36AC057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E-2</w:t>
            </w:r>
            <w:r w:rsidRPr="00D2405E">
              <w:t>.2</w:t>
            </w:r>
          </w:p>
        </w:tc>
        <w:tc>
          <w:tcPr>
            <w:tcW w:w="1701" w:type="dxa"/>
            <w:shd w:val="clear" w:color="auto" w:fill="auto"/>
          </w:tcPr>
          <w:p w14:paraId="56BA03F9" w14:textId="005A4A4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9375574" w14:textId="22E0211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Закрыть опрос</w:t>
            </w:r>
          </w:p>
        </w:tc>
        <w:tc>
          <w:tcPr>
            <w:tcW w:w="3827" w:type="dxa"/>
            <w:shd w:val="clear" w:color="auto" w:fill="auto"/>
          </w:tcPr>
          <w:p w14:paraId="1AD60F7F" w14:textId="0B61678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остановить голосование в любом опросе, автором которого является, закрыв его</w:t>
            </w:r>
          </w:p>
        </w:tc>
      </w:tr>
      <w:tr w:rsidR="000E1D7A" w:rsidRPr="00A9091E" w14:paraId="68655A62" w14:textId="77777777" w:rsidTr="002140FE">
        <w:tc>
          <w:tcPr>
            <w:tcW w:w="562" w:type="dxa"/>
          </w:tcPr>
          <w:p w14:paraId="57FDF0AD" w14:textId="72E9B79D" w:rsidR="000E1D7A" w:rsidRPr="00D1469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64</w:t>
            </w:r>
          </w:p>
        </w:tc>
        <w:tc>
          <w:tcPr>
            <w:tcW w:w="1276" w:type="dxa"/>
            <w:shd w:val="clear" w:color="auto" w:fill="auto"/>
          </w:tcPr>
          <w:p w14:paraId="295CAD5F" w14:textId="32CCE8C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G-1</w:t>
            </w:r>
          </w:p>
        </w:tc>
        <w:tc>
          <w:tcPr>
            <w:tcW w:w="1701" w:type="dxa"/>
            <w:shd w:val="clear" w:color="auto" w:fill="auto"/>
          </w:tcPr>
          <w:p w14:paraId="6373D86C" w14:textId="7A09F79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6E4288F0" w14:textId="6B6D81D9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своими группами</w:t>
            </w:r>
          </w:p>
        </w:tc>
        <w:tc>
          <w:tcPr>
            <w:tcW w:w="3827" w:type="dxa"/>
            <w:shd w:val="clear" w:color="auto" w:fill="auto"/>
          </w:tcPr>
          <w:p w14:paraId="098C5A00" w14:textId="631B620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Администратор группы может управлять только сотрудниками, входящими во вверенные этому администратору группы, и только в пределах вверенных ему групп </w:t>
            </w:r>
          </w:p>
        </w:tc>
      </w:tr>
      <w:tr w:rsidR="000E1D7A" w:rsidRPr="00A9091E" w14:paraId="127450FD" w14:textId="77777777" w:rsidTr="002140FE">
        <w:tc>
          <w:tcPr>
            <w:tcW w:w="562" w:type="dxa"/>
          </w:tcPr>
          <w:p w14:paraId="6AEF950F" w14:textId="73A3BF63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65</w:t>
            </w:r>
          </w:p>
        </w:tc>
        <w:tc>
          <w:tcPr>
            <w:tcW w:w="1276" w:type="dxa"/>
            <w:shd w:val="clear" w:color="auto" w:fill="auto"/>
          </w:tcPr>
          <w:p w14:paraId="04365531" w14:textId="2C8CC50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</w:t>
            </w:r>
            <w:r w:rsidRPr="00D2405E">
              <w:rPr>
                <w:lang w:val="ru-RU"/>
              </w:rPr>
              <w:t>1</w:t>
            </w:r>
            <w:r w:rsidRPr="00D2405E">
              <w:t>.1</w:t>
            </w:r>
          </w:p>
        </w:tc>
        <w:tc>
          <w:tcPr>
            <w:tcW w:w="1701" w:type="dxa"/>
            <w:shd w:val="clear" w:color="auto" w:fill="auto"/>
          </w:tcPr>
          <w:p w14:paraId="336EEC47" w14:textId="2F6F0AD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416B3177" w14:textId="51FE97A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сотрудника в свою группу</w:t>
            </w:r>
          </w:p>
        </w:tc>
        <w:tc>
          <w:tcPr>
            <w:tcW w:w="3827" w:type="dxa"/>
            <w:shd w:val="clear" w:color="auto" w:fill="auto"/>
          </w:tcPr>
          <w:p w14:paraId="48557B9F" w14:textId="2F0D474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добавляет сотрудника в свою группу</w:t>
            </w:r>
          </w:p>
        </w:tc>
      </w:tr>
      <w:tr w:rsidR="000E1D7A" w:rsidRPr="00A9091E" w14:paraId="1CC0C6FE" w14:textId="77777777" w:rsidTr="002140FE">
        <w:tc>
          <w:tcPr>
            <w:tcW w:w="562" w:type="dxa"/>
          </w:tcPr>
          <w:p w14:paraId="324C982D" w14:textId="6BF2398A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6</w:t>
            </w:r>
            <w:r>
              <w:rPr>
                <w:lang w:val="ru-RU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3F76D6B5" w14:textId="2B732AB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4D17A7DC" w14:textId="7C3A2E0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1F8F6F0D" w14:textId="5F04BF4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сотрудника из своей группы</w:t>
            </w:r>
          </w:p>
        </w:tc>
        <w:tc>
          <w:tcPr>
            <w:tcW w:w="3827" w:type="dxa"/>
            <w:shd w:val="clear" w:color="auto" w:fill="auto"/>
          </w:tcPr>
          <w:p w14:paraId="5CA40E2D" w14:textId="542BB11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удаляет сотрудников из своей группы</w:t>
            </w:r>
          </w:p>
        </w:tc>
      </w:tr>
      <w:tr w:rsidR="000E1D7A" w:rsidRPr="00A9091E" w14:paraId="23281B7D" w14:textId="77777777" w:rsidTr="002140FE">
        <w:tc>
          <w:tcPr>
            <w:tcW w:w="562" w:type="dxa"/>
          </w:tcPr>
          <w:p w14:paraId="0970CDE6" w14:textId="469657A5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ab/>
              <w:t>67</w:t>
            </w:r>
          </w:p>
        </w:tc>
        <w:tc>
          <w:tcPr>
            <w:tcW w:w="1276" w:type="dxa"/>
            <w:shd w:val="clear" w:color="auto" w:fill="auto"/>
          </w:tcPr>
          <w:p w14:paraId="47979C2A" w14:textId="2B3550BE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1E4EC629" w14:textId="376741E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4F14D0A3" w14:textId="0F57C2D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права сотрудника в своей группе</w:t>
            </w:r>
          </w:p>
        </w:tc>
        <w:tc>
          <w:tcPr>
            <w:tcW w:w="3827" w:type="dxa"/>
            <w:shd w:val="clear" w:color="auto" w:fill="auto"/>
          </w:tcPr>
          <w:p w14:paraId="6C94CA77" w14:textId="34DB558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редактирует права сотрудников, находящихся в его группе</w:t>
            </w:r>
          </w:p>
        </w:tc>
      </w:tr>
      <w:tr w:rsidR="000E1D7A" w:rsidRPr="00A9091E" w14:paraId="3BFE3E10" w14:textId="77777777" w:rsidTr="002140FE">
        <w:tc>
          <w:tcPr>
            <w:tcW w:w="562" w:type="dxa"/>
          </w:tcPr>
          <w:p w14:paraId="5E5CFFA1" w14:textId="10AD402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68</w:t>
            </w:r>
          </w:p>
        </w:tc>
        <w:tc>
          <w:tcPr>
            <w:tcW w:w="1276" w:type="dxa"/>
            <w:shd w:val="clear" w:color="auto" w:fill="auto"/>
          </w:tcPr>
          <w:p w14:paraId="118DDC4D" w14:textId="5D6BF8B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0A493674" w14:textId="1230C5C5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5BAAC03" w14:textId="741FC8C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 xml:space="preserve">Управление всеми группами </w:t>
            </w:r>
          </w:p>
        </w:tc>
        <w:tc>
          <w:tcPr>
            <w:tcW w:w="3827" w:type="dxa"/>
            <w:shd w:val="clear" w:color="auto" w:fill="auto"/>
          </w:tcPr>
          <w:p w14:paraId="5565C332" w14:textId="0265FBD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 имеет возможность управлять группами пользователей на доске объявлений.</w:t>
            </w:r>
          </w:p>
        </w:tc>
      </w:tr>
      <w:tr w:rsidR="000E1D7A" w:rsidRPr="00A9091E" w14:paraId="0B826BBA" w14:textId="77777777" w:rsidTr="002140FE">
        <w:tc>
          <w:tcPr>
            <w:tcW w:w="562" w:type="dxa"/>
          </w:tcPr>
          <w:p w14:paraId="75B1C843" w14:textId="6183625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69</w:t>
            </w:r>
          </w:p>
        </w:tc>
        <w:tc>
          <w:tcPr>
            <w:tcW w:w="1276" w:type="dxa"/>
            <w:shd w:val="clear" w:color="auto" w:fill="auto"/>
          </w:tcPr>
          <w:p w14:paraId="1E2ABD21" w14:textId="1D7C4672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.1</w:t>
            </w:r>
          </w:p>
        </w:tc>
        <w:tc>
          <w:tcPr>
            <w:tcW w:w="1701" w:type="dxa"/>
            <w:shd w:val="clear" w:color="auto" w:fill="auto"/>
          </w:tcPr>
          <w:p w14:paraId="68A64E63" w14:textId="43A7523E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F1A1D08" w14:textId="050AE24E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Просмотреть список групп пользователей</w:t>
            </w:r>
          </w:p>
        </w:tc>
        <w:tc>
          <w:tcPr>
            <w:tcW w:w="3827" w:type="dxa"/>
            <w:shd w:val="clear" w:color="auto" w:fill="auto"/>
          </w:tcPr>
          <w:p w14:paraId="37D8996B" w14:textId="0D986C48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 доски объявлений может просмотреть список всех групп пользователей</w:t>
            </w:r>
          </w:p>
        </w:tc>
      </w:tr>
      <w:tr w:rsidR="000E1D7A" w:rsidRPr="00A9091E" w14:paraId="2DAE0DD0" w14:textId="77777777" w:rsidTr="002140FE">
        <w:tc>
          <w:tcPr>
            <w:tcW w:w="562" w:type="dxa"/>
          </w:tcPr>
          <w:p w14:paraId="1F4C7B62" w14:textId="4E7E296C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70</w:t>
            </w:r>
          </w:p>
        </w:tc>
        <w:tc>
          <w:tcPr>
            <w:tcW w:w="1276" w:type="dxa"/>
            <w:shd w:val="clear" w:color="auto" w:fill="auto"/>
          </w:tcPr>
          <w:p w14:paraId="542625EF" w14:textId="2B7EC480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.2</w:t>
            </w:r>
          </w:p>
        </w:tc>
        <w:tc>
          <w:tcPr>
            <w:tcW w:w="1701" w:type="dxa"/>
            <w:shd w:val="clear" w:color="auto" w:fill="auto"/>
          </w:tcPr>
          <w:p w14:paraId="568A18AA" w14:textId="39451AC6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AE11F9B" w14:textId="2B20E138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Редактировать права сотрудника в группе</w:t>
            </w:r>
          </w:p>
        </w:tc>
        <w:tc>
          <w:tcPr>
            <w:tcW w:w="3827" w:type="dxa"/>
            <w:shd w:val="clear" w:color="auto" w:fill="auto"/>
          </w:tcPr>
          <w:p w14:paraId="79863BB8" w14:textId="276CD92B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 может редактировать права выбранного сотрудника в выбранной группе пользователей</w:t>
            </w:r>
          </w:p>
        </w:tc>
      </w:tr>
      <w:tr w:rsidR="000E1D7A" w:rsidRPr="00A9091E" w14:paraId="731463E4" w14:textId="77777777" w:rsidTr="002140FE">
        <w:tc>
          <w:tcPr>
            <w:tcW w:w="562" w:type="dxa"/>
          </w:tcPr>
          <w:p w14:paraId="3B2245CA" w14:textId="5907E096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71</w:t>
            </w:r>
          </w:p>
        </w:tc>
        <w:tc>
          <w:tcPr>
            <w:tcW w:w="1276" w:type="dxa"/>
            <w:shd w:val="clear" w:color="auto" w:fill="auto"/>
          </w:tcPr>
          <w:p w14:paraId="2CDC3AB7" w14:textId="15D40677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</w:t>
            </w:r>
          </w:p>
        </w:tc>
        <w:tc>
          <w:tcPr>
            <w:tcW w:w="1701" w:type="dxa"/>
            <w:shd w:val="clear" w:color="auto" w:fill="auto"/>
          </w:tcPr>
          <w:p w14:paraId="17C53A47" w14:textId="0208AD6B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4596753" w14:textId="21F19F77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Создать группу пользователей</w:t>
            </w:r>
          </w:p>
        </w:tc>
        <w:tc>
          <w:tcPr>
            <w:tcW w:w="3827" w:type="dxa"/>
            <w:shd w:val="clear" w:color="auto" w:fill="auto"/>
          </w:tcPr>
          <w:p w14:paraId="74DD9119" w14:textId="4D7F578C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 может создать новую группу пользователей</w:t>
            </w:r>
          </w:p>
        </w:tc>
      </w:tr>
      <w:tr w:rsidR="000E1D7A" w:rsidRPr="00A9091E" w14:paraId="2156FBDE" w14:textId="77777777" w:rsidTr="002140FE">
        <w:tc>
          <w:tcPr>
            <w:tcW w:w="562" w:type="dxa"/>
          </w:tcPr>
          <w:p w14:paraId="3BFECBD0" w14:textId="1E3FB7DB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38DDCE5E" w14:textId="294E72FF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.3.1</w:t>
            </w:r>
          </w:p>
        </w:tc>
        <w:tc>
          <w:tcPr>
            <w:tcW w:w="1701" w:type="dxa"/>
            <w:shd w:val="clear" w:color="auto" w:fill="auto"/>
          </w:tcPr>
          <w:p w14:paraId="3042C3E4" w14:textId="419E7202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C61D035" w14:textId="76889A9A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Указать название</w:t>
            </w:r>
          </w:p>
        </w:tc>
        <w:tc>
          <w:tcPr>
            <w:tcW w:w="3827" w:type="dxa"/>
            <w:shd w:val="clear" w:color="auto" w:fill="auto"/>
          </w:tcPr>
          <w:p w14:paraId="1F7D3495" w14:textId="71A00B04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должен указать название</w:t>
            </w:r>
          </w:p>
        </w:tc>
      </w:tr>
      <w:tr w:rsidR="000E1D7A" w:rsidRPr="00A9091E" w14:paraId="049BAE12" w14:textId="77777777" w:rsidTr="002140FE">
        <w:tc>
          <w:tcPr>
            <w:tcW w:w="562" w:type="dxa"/>
          </w:tcPr>
          <w:p w14:paraId="559565C2" w14:textId="0D7D0C7A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5F6D9A51" w14:textId="23D38913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.3.2</w:t>
            </w:r>
          </w:p>
        </w:tc>
        <w:tc>
          <w:tcPr>
            <w:tcW w:w="1701" w:type="dxa"/>
            <w:shd w:val="clear" w:color="auto" w:fill="auto"/>
          </w:tcPr>
          <w:p w14:paraId="0AC60346" w14:textId="053E51AF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697852D8" w14:textId="42D04765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480F0E12" w14:textId="4B4FB699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может задать ее администратора</w:t>
            </w:r>
          </w:p>
        </w:tc>
      </w:tr>
      <w:tr w:rsidR="000E1D7A" w:rsidRPr="00A9091E" w14:paraId="1AB0198B" w14:textId="77777777" w:rsidTr="002140FE">
        <w:tc>
          <w:tcPr>
            <w:tcW w:w="562" w:type="dxa"/>
          </w:tcPr>
          <w:p w14:paraId="4B39D019" w14:textId="1154557A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03F131B1" w14:textId="4C1CDB4E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.3.3</w:t>
            </w:r>
          </w:p>
        </w:tc>
        <w:tc>
          <w:tcPr>
            <w:tcW w:w="1701" w:type="dxa"/>
            <w:shd w:val="clear" w:color="auto" w:fill="auto"/>
          </w:tcPr>
          <w:p w14:paraId="570C0846" w14:textId="0A16235E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3A64F62" w14:textId="0E57936F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Добавить участников</w:t>
            </w:r>
          </w:p>
        </w:tc>
        <w:tc>
          <w:tcPr>
            <w:tcW w:w="3827" w:type="dxa"/>
            <w:shd w:val="clear" w:color="auto" w:fill="auto"/>
          </w:tcPr>
          <w:p w14:paraId="1E400FF0" w14:textId="50BFCB56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может добавить участников</w:t>
            </w:r>
          </w:p>
        </w:tc>
      </w:tr>
      <w:tr w:rsidR="000E1D7A" w:rsidRPr="00A9091E" w14:paraId="5FF02560" w14:textId="77777777" w:rsidTr="002140FE">
        <w:tc>
          <w:tcPr>
            <w:tcW w:w="562" w:type="dxa"/>
          </w:tcPr>
          <w:p w14:paraId="17FC3812" w14:textId="6B5FE2CA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41FFD1CC" w14:textId="68E87D0E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.3.4</w:t>
            </w:r>
          </w:p>
        </w:tc>
        <w:tc>
          <w:tcPr>
            <w:tcW w:w="1701" w:type="dxa"/>
            <w:shd w:val="clear" w:color="auto" w:fill="auto"/>
          </w:tcPr>
          <w:p w14:paraId="0E204EFC" w14:textId="3A12619F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882E527" w14:textId="6E37DAF0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родительские группы пользователей</w:t>
            </w:r>
          </w:p>
        </w:tc>
        <w:tc>
          <w:tcPr>
            <w:tcW w:w="3827" w:type="dxa"/>
            <w:shd w:val="clear" w:color="auto" w:fill="auto"/>
          </w:tcPr>
          <w:p w14:paraId="209DC736" w14:textId="6FD722A5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родительскими по отношению к создаваемой</w:t>
            </w:r>
          </w:p>
        </w:tc>
      </w:tr>
      <w:tr w:rsidR="000E1D7A" w:rsidRPr="00A9091E" w14:paraId="42F7ED90" w14:textId="77777777" w:rsidTr="002140FE">
        <w:tc>
          <w:tcPr>
            <w:tcW w:w="562" w:type="dxa"/>
          </w:tcPr>
          <w:p w14:paraId="4D040AD4" w14:textId="588C456F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2F20511E" w14:textId="2B58FEB7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.3.5</w:t>
            </w:r>
          </w:p>
        </w:tc>
        <w:tc>
          <w:tcPr>
            <w:tcW w:w="1701" w:type="dxa"/>
            <w:shd w:val="clear" w:color="auto" w:fill="auto"/>
          </w:tcPr>
          <w:p w14:paraId="05D4A72C" w14:textId="1030862E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A1DEA19" w14:textId="30984211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дочерние группы пользователей</w:t>
            </w:r>
          </w:p>
        </w:tc>
        <w:tc>
          <w:tcPr>
            <w:tcW w:w="3827" w:type="dxa"/>
            <w:shd w:val="clear" w:color="auto" w:fill="auto"/>
          </w:tcPr>
          <w:p w14:paraId="78AA93E0" w14:textId="5C2B5839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дочерними по отношению к создаваемой</w:t>
            </w:r>
          </w:p>
        </w:tc>
      </w:tr>
      <w:tr w:rsidR="000E1D7A" w:rsidRPr="00A9091E" w14:paraId="75F583C4" w14:textId="77777777" w:rsidTr="002140FE">
        <w:tc>
          <w:tcPr>
            <w:tcW w:w="562" w:type="dxa"/>
          </w:tcPr>
          <w:p w14:paraId="64280429" w14:textId="18509C74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77</w:t>
            </w:r>
          </w:p>
        </w:tc>
        <w:tc>
          <w:tcPr>
            <w:tcW w:w="1276" w:type="dxa"/>
            <w:shd w:val="clear" w:color="auto" w:fill="auto"/>
          </w:tcPr>
          <w:p w14:paraId="6E34925A" w14:textId="05E45894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</w:t>
            </w:r>
          </w:p>
        </w:tc>
        <w:tc>
          <w:tcPr>
            <w:tcW w:w="1701" w:type="dxa"/>
            <w:shd w:val="clear" w:color="auto" w:fill="auto"/>
          </w:tcPr>
          <w:p w14:paraId="71DF7164" w14:textId="2426DF63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240DFC58" w14:textId="0254A698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Редактировать группу пользователей</w:t>
            </w:r>
          </w:p>
        </w:tc>
        <w:tc>
          <w:tcPr>
            <w:tcW w:w="3827" w:type="dxa"/>
            <w:shd w:val="clear" w:color="auto" w:fill="auto"/>
          </w:tcPr>
          <w:p w14:paraId="47968EEA" w14:textId="0487CF98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 может редактировать выбранную группу пользователей</w:t>
            </w:r>
          </w:p>
        </w:tc>
      </w:tr>
      <w:tr w:rsidR="000E1D7A" w:rsidRPr="00A9091E" w14:paraId="64DCA3A0" w14:textId="77777777" w:rsidTr="002140FE">
        <w:tc>
          <w:tcPr>
            <w:tcW w:w="562" w:type="dxa"/>
          </w:tcPr>
          <w:p w14:paraId="0C65D063" w14:textId="678EBB8C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78</w:t>
            </w:r>
          </w:p>
        </w:tc>
        <w:tc>
          <w:tcPr>
            <w:tcW w:w="1276" w:type="dxa"/>
            <w:shd w:val="clear" w:color="auto" w:fill="auto"/>
          </w:tcPr>
          <w:p w14:paraId="38F81F10" w14:textId="69339A70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.4.1</w:t>
            </w:r>
          </w:p>
        </w:tc>
        <w:tc>
          <w:tcPr>
            <w:tcW w:w="1701" w:type="dxa"/>
            <w:shd w:val="clear" w:color="auto" w:fill="auto"/>
          </w:tcPr>
          <w:p w14:paraId="21CC6C06" w14:textId="7BB8AF90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A58F966" w14:textId="77342603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Изменить название</w:t>
            </w:r>
          </w:p>
        </w:tc>
        <w:tc>
          <w:tcPr>
            <w:tcW w:w="3827" w:type="dxa"/>
            <w:shd w:val="clear" w:color="auto" w:fill="auto"/>
          </w:tcPr>
          <w:p w14:paraId="02648205" w14:textId="26A3474A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редактировании группы пользователей администратор может изменить ее название</w:t>
            </w:r>
          </w:p>
        </w:tc>
      </w:tr>
      <w:tr w:rsidR="000E1D7A" w:rsidRPr="00A9091E" w14:paraId="7F2AECA3" w14:textId="77777777" w:rsidTr="002140FE">
        <w:tc>
          <w:tcPr>
            <w:tcW w:w="562" w:type="dxa"/>
          </w:tcPr>
          <w:p w14:paraId="0DD23EB3" w14:textId="69BDC68B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79</w:t>
            </w:r>
          </w:p>
        </w:tc>
        <w:tc>
          <w:tcPr>
            <w:tcW w:w="1276" w:type="dxa"/>
            <w:shd w:val="clear" w:color="auto" w:fill="auto"/>
          </w:tcPr>
          <w:p w14:paraId="55BC04B6" w14:textId="60F2A1A5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.4.2</w:t>
            </w:r>
          </w:p>
        </w:tc>
        <w:tc>
          <w:tcPr>
            <w:tcW w:w="1701" w:type="dxa"/>
            <w:shd w:val="clear" w:color="auto" w:fill="auto"/>
          </w:tcPr>
          <w:p w14:paraId="290D8FFD" w14:textId="573026E2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8599689" w14:textId="6D50942D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6FF0AD08" w14:textId="475167A7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редактировании группы пользователей администратор может задать ее администратора</w:t>
            </w:r>
          </w:p>
        </w:tc>
      </w:tr>
      <w:tr w:rsidR="000E1D7A" w:rsidRPr="00A9091E" w14:paraId="142C4DFF" w14:textId="77777777" w:rsidTr="002140FE">
        <w:tc>
          <w:tcPr>
            <w:tcW w:w="562" w:type="dxa"/>
          </w:tcPr>
          <w:p w14:paraId="63E20CC0" w14:textId="51696A60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80</w:t>
            </w:r>
          </w:p>
        </w:tc>
        <w:tc>
          <w:tcPr>
            <w:tcW w:w="1276" w:type="dxa"/>
            <w:shd w:val="clear" w:color="auto" w:fill="auto"/>
          </w:tcPr>
          <w:p w14:paraId="720FFEE2" w14:textId="19023B53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.4.3</w:t>
            </w:r>
          </w:p>
        </w:tc>
        <w:tc>
          <w:tcPr>
            <w:tcW w:w="1701" w:type="dxa"/>
            <w:shd w:val="clear" w:color="auto" w:fill="auto"/>
          </w:tcPr>
          <w:p w14:paraId="6AB21BD6" w14:textId="05AAA7D6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DE2C4C5" w14:textId="7EF5778F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0FA3A637" w14:textId="29F89958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редактировании группы пользователей администратор может указать другого пользователя в качестве ее администратора</w:t>
            </w:r>
          </w:p>
        </w:tc>
      </w:tr>
      <w:tr w:rsidR="000E1D7A" w:rsidRPr="00A9091E" w14:paraId="53BCEF1C" w14:textId="77777777" w:rsidTr="002140FE">
        <w:tc>
          <w:tcPr>
            <w:tcW w:w="562" w:type="dxa"/>
          </w:tcPr>
          <w:p w14:paraId="59FD1BC8" w14:textId="7EE63621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8</w:t>
            </w:r>
            <w:r>
              <w:rPr>
                <w:lang w:val="ru-RU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14:paraId="5E1FAF5B" w14:textId="411F8A21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.4.4</w:t>
            </w:r>
          </w:p>
        </w:tc>
        <w:tc>
          <w:tcPr>
            <w:tcW w:w="1701" w:type="dxa"/>
            <w:shd w:val="clear" w:color="auto" w:fill="auto"/>
          </w:tcPr>
          <w:p w14:paraId="00971EE3" w14:textId="7202E090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088A25D" w14:textId="736DE693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Удалить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54C99098" w14:textId="5A3395C1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редактировании группы пользователей администратор может удалить ее администратора</w:t>
            </w:r>
          </w:p>
        </w:tc>
      </w:tr>
      <w:tr w:rsidR="000E1D7A" w:rsidRPr="00A9091E" w14:paraId="5A729D3E" w14:textId="77777777" w:rsidTr="002140FE">
        <w:tc>
          <w:tcPr>
            <w:tcW w:w="562" w:type="dxa"/>
          </w:tcPr>
          <w:p w14:paraId="2490974E" w14:textId="7DAD7356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8</w:t>
            </w:r>
            <w:r>
              <w:rPr>
                <w:lang w:val="ru-RU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5A09598F" w14:textId="0804ECCD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.4.5</w:t>
            </w:r>
          </w:p>
        </w:tc>
        <w:tc>
          <w:tcPr>
            <w:tcW w:w="1701" w:type="dxa"/>
            <w:shd w:val="clear" w:color="auto" w:fill="auto"/>
          </w:tcPr>
          <w:p w14:paraId="33BDB511" w14:textId="3FFD263A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FD81928" w14:textId="6DB049EC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Изменить состав участников</w:t>
            </w:r>
          </w:p>
        </w:tc>
        <w:tc>
          <w:tcPr>
            <w:tcW w:w="3827" w:type="dxa"/>
            <w:shd w:val="clear" w:color="auto" w:fill="auto"/>
          </w:tcPr>
          <w:p w14:paraId="7049CE0C" w14:textId="1F10CE2F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 xml:space="preserve">При редактировании группы пользователей администратор может </w:t>
            </w:r>
            <w:r w:rsidRPr="001F2B66">
              <w:rPr>
                <w:lang w:val="ru-RU"/>
              </w:rPr>
              <w:lastRenderedPageBreak/>
              <w:t>изменить состав ее участников</w:t>
            </w:r>
          </w:p>
        </w:tc>
      </w:tr>
      <w:tr w:rsidR="000E1D7A" w:rsidRPr="00A9091E" w14:paraId="10CD9E69" w14:textId="77777777" w:rsidTr="002140FE">
        <w:tc>
          <w:tcPr>
            <w:tcW w:w="562" w:type="dxa"/>
          </w:tcPr>
          <w:p w14:paraId="45DF1387" w14:textId="5361C854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>8</w:t>
            </w:r>
            <w:r>
              <w:rPr>
                <w:lang w:val="ru-RU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19FCECE6" w14:textId="62C2A6D5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.4.6</w:t>
            </w:r>
          </w:p>
        </w:tc>
        <w:tc>
          <w:tcPr>
            <w:tcW w:w="1701" w:type="dxa"/>
            <w:shd w:val="clear" w:color="auto" w:fill="auto"/>
          </w:tcPr>
          <w:p w14:paraId="1718F8A4" w14:textId="60871756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4077130" w14:textId="399735E7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Сохранить изменения</w:t>
            </w:r>
          </w:p>
        </w:tc>
        <w:tc>
          <w:tcPr>
            <w:tcW w:w="3827" w:type="dxa"/>
            <w:shd w:val="clear" w:color="auto" w:fill="auto"/>
          </w:tcPr>
          <w:p w14:paraId="1C8E0E77" w14:textId="78FBBBD3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Для применения внесенных изменений администратор должен сохранить изменения</w:t>
            </w:r>
          </w:p>
        </w:tc>
      </w:tr>
      <w:tr w:rsidR="000E1D7A" w:rsidRPr="00A9091E" w14:paraId="3490F4AC" w14:textId="77777777" w:rsidTr="002140FE">
        <w:tc>
          <w:tcPr>
            <w:tcW w:w="562" w:type="dxa"/>
          </w:tcPr>
          <w:p w14:paraId="3D28542C" w14:textId="1DD8BC08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84</w:t>
            </w:r>
          </w:p>
        </w:tc>
        <w:tc>
          <w:tcPr>
            <w:tcW w:w="1276" w:type="dxa"/>
            <w:shd w:val="clear" w:color="auto" w:fill="auto"/>
          </w:tcPr>
          <w:p w14:paraId="4F31EB68" w14:textId="6C6196D8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</w:t>
            </w:r>
            <w:r w:rsidRPr="001F2B66">
              <w:rPr>
                <w:lang w:val="ru-RU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4920E34D" w14:textId="76E4CCC9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DBCD7BE" w14:textId="42911FA6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Отменить изменения</w:t>
            </w:r>
          </w:p>
        </w:tc>
        <w:tc>
          <w:tcPr>
            <w:tcW w:w="3827" w:type="dxa"/>
            <w:shd w:val="clear" w:color="auto" w:fill="auto"/>
          </w:tcPr>
          <w:p w14:paraId="20AD548A" w14:textId="5477FB0B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Для отмены внесенных изменений администратор может отменить изменения</w:t>
            </w:r>
          </w:p>
        </w:tc>
      </w:tr>
      <w:tr w:rsidR="000E1D7A" w:rsidRPr="00A9091E" w14:paraId="44176A57" w14:textId="77777777" w:rsidTr="002140FE">
        <w:tc>
          <w:tcPr>
            <w:tcW w:w="562" w:type="dxa"/>
          </w:tcPr>
          <w:p w14:paraId="3E91DB1C" w14:textId="39B5F810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85</w:t>
            </w:r>
          </w:p>
        </w:tc>
        <w:tc>
          <w:tcPr>
            <w:tcW w:w="1276" w:type="dxa"/>
            <w:shd w:val="clear" w:color="auto" w:fill="auto"/>
          </w:tcPr>
          <w:p w14:paraId="7C8F928A" w14:textId="19E6C9BD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.5</w:t>
            </w:r>
          </w:p>
        </w:tc>
        <w:tc>
          <w:tcPr>
            <w:tcW w:w="1701" w:type="dxa"/>
            <w:shd w:val="clear" w:color="auto" w:fill="auto"/>
          </w:tcPr>
          <w:p w14:paraId="2AF5C261" w14:textId="45D60AFC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12EBBA9" w14:textId="3F704FA5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Удалить группу</w:t>
            </w:r>
          </w:p>
        </w:tc>
        <w:tc>
          <w:tcPr>
            <w:tcW w:w="3827" w:type="dxa"/>
            <w:shd w:val="clear" w:color="auto" w:fill="auto"/>
          </w:tcPr>
          <w:p w14:paraId="68E2139D" w14:textId="52AC4E92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 может удалить группу пользователей</w:t>
            </w:r>
          </w:p>
        </w:tc>
      </w:tr>
      <w:tr w:rsidR="000E1D7A" w:rsidRPr="00A9091E" w14:paraId="4BE161E5" w14:textId="77777777" w:rsidTr="002140FE">
        <w:tc>
          <w:tcPr>
            <w:tcW w:w="562" w:type="dxa"/>
          </w:tcPr>
          <w:p w14:paraId="1F70D3AB" w14:textId="5FD6D7CF" w:rsidR="000E1D7A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86</w:t>
            </w:r>
          </w:p>
        </w:tc>
        <w:tc>
          <w:tcPr>
            <w:tcW w:w="1276" w:type="dxa"/>
            <w:shd w:val="clear" w:color="auto" w:fill="auto"/>
          </w:tcPr>
          <w:p w14:paraId="46751951" w14:textId="374F2AE1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15591C3C" w14:textId="732CCC88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169CDB2D" w14:textId="18AF7299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категориями объявлений</w:t>
            </w:r>
          </w:p>
        </w:tc>
        <w:tc>
          <w:tcPr>
            <w:tcW w:w="3827" w:type="dxa"/>
            <w:shd w:val="clear" w:color="auto" w:fill="auto"/>
          </w:tcPr>
          <w:p w14:paraId="1A911BBA" w14:textId="1DCC0E5B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управлять категориями объявлений</w:t>
            </w:r>
          </w:p>
        </w:tc>
      </w:tr>
      <w:tr w:rsidR="000E1D7A" w:rsidRPr="00A9091E" w14:paraId="458FB66C" w14:textId="77777777" w:rsidTr="002140FE">
        <w:tc>
          <w:tcPr>
            <w:tcW w:w="562" w:type="dxa"/>
          </w:tcPr>
          <w:p w14:paraId="696E46EA" w14:textId="1D2CD0F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87</w:t>
            </w:r>
          </w:p>
        </w:tc>
        <w:tc>
          <w:tcPr>
            <w:tcW w:w="1276" w:type="dxa"/>
            <w:shd w:val="clear" w:color="auto" w:fill="auto"/>
          </w:tcPr>
          <w:p w14:paraId="46A3728C" w14:textId="384F8A6E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.1</w:t>
            </w:r>
          </w:p>
        </w:tc>
        <w:tc>
          <w:tcPr>
            <w:tcW w:w="1701" w:type="dxa"/>
            <w:shd w:val="clear" w:color="auto" w:fill="auto"/>
          </w:tcPr>
          <w:p w14:paraId="076E4226" w14:textId="5E7E81D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2BEC64C0" w14:textId="3647F3D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категорию</w:t>
            </w:r>
          </w:p>
        </w:tc>
        <w:tc>
          <w:tcPr>
            <w:tcW w:w="3827" w:type="dxa"/>
            <w:shd w:val="clear" w:color="auto" w:fill="auto"/>
          </w:tcPr>
          <w:p w14:paraId="26E1F564" w14:textId="0161632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создавать новые категории объявлений</w:t>
            </w:r>
          </w:p>
        </w:tc>
      </w:tr>
      <w:tr w:rsidR="000E1D7A" w:rsidRPr="00A9091E" w14:paraId="244DFEC7" w14:textId="77777777" w:rsidTr="002140FE">
        <w:tc>
          <w:tcPr>
            <w:tcW w:w="562" w:type="dxa"/>
          </w:tcPr>
          <w:p w14:paraId="46D4A087" w14:textId="36C16AC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88</w:t>
            </w:r>
          </w:p>
        </w:tc>
        <w:tc>
          <w:tcPr>
            <w:tcW w:w="1276" w:type="dxa"/>
            <w:shd w:val="clear" w:color="auto" w:fill="auto"/>
          </w:tcPr>
          <w:p w14:paraId="661F25F8" w14:textId="1026B5C7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.1.1</w:t>
            </w:r>
          </w:p>
        </w:tc>
        <w:tc>
          <w:tcPr>
            <w:tcW w:w="1701" w:type="dxa"/>
            <w:shd w:val="clear" w:color="auto" w:fill="auto"/>
          </w:tcPr>
          <w:p w14:paraId="54008D82" w14:textId="3818538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4419C14" w14:textId="18487AC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название</w:t>
            </w:r>
          </w:p>
        </w:tc>
        <w:tc>
          <w:tcPr>
            <w:tcW w:w="3827" w:type="dxa"/>
            <w:shd w:val="clear" w:color="auto" w:fill="auto"/>
          </w:tcPr>
          <w:p w14:paraId="540D7BAA" w14:textId="2F9A1C1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название категории</w:t>
            </w:r>
          </w:p>
        </w:tc>
      </w:tr>
      <w:tr w:rsidR="000E1D7A" w:rsidRPr="00A9091E" w14:paraId="6CBF6AED" w14:textId="77777777" w:rsidTr="002140FE">
        <w:tc>
          <w:tcPr>
            <w:tcW w:w="562" w:type="dxa"/>
          </w:tcPr>
          <w:p w14:paraId="7A48BA05" w14:textId="40B40B27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89</w:t>
            </w:r>
          </w:p>
        </w:tc>
        <w:tc>
          <w:tcPr>
            <w:tcW w:w="1276" w:type="dxa"/>
            <w:shd w:val="clear" w:color="auto" w:fill="auto"/>
          </w:tcPr>
          <w:p w14:paraId="53153CBD" w14:textId="4633D633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.1.</w:t>
            </w:r>
            <w:r w:rsidRPr="001F2B66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70C8004A" w14:textId="4DAD3F7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3C00AB9" w14:textId="0A678E8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цвет</w:t>
            </w:r>
          </w:p>
        </w:tc>
        <w:tc>
          <w:tcPr>
            <w:tcW w:w="3827" w:type="dxa"/>
            <w:shd w:val="clear" w:color="auto" w:fill="auto"/>
          </w:tcPr>
          <w:p w14:paraId="39682E27" w14:textId="41D34E3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цвет категории</w:t>
            </w:r>
          </w:p>
        </w:tc>
      </w:tr>
      <w:tr w:rsidR="000E1D7A" w:rsidRPr="00A9091E" w14:paraId="424F0669" w14:textId="77777777" w:rsidTr="002140FE">
        <w:tc>
          <w:tcPr>
            <w:tcW w:w="562" w:type="dxa"/>
          </w:tcPr>
          <w:p w14:paraId="134852A0" w14:textId="0DE7D27C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90</w:t>
            </w:r>
          </w:p>
        </w:tc>
        <w:tc>
          <w:tcPr>
            <w:tcW w:w="1276" w:type="dxa"/>
            <w:shd w:val="clear" w:color="auto" w:fill="auto"/>
          </w:tcPr>
          <w:p w14:paraId="58968084" w14:textId="626BB1BF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</w:t>
            </w:r>
          </w:p>
        </w:tc>
        <w:tc>
          <w:tcPr>
            <w:tcW w:w="1701" w:type="dxa"/>
            <w:shd w:val="clear" w:color="auto" w:fill="auto"/>
          </w:tcPr>
          <w:p w14:paraId="20CD313B" w14:textId="588EE79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7AE65FC6" w14:textId="7D569730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категорию</w:t>
            </w:r>
          </w:p>
        </w:tc>
        <w:tc>
          <w:tcPr>
            <w:tcW w:w="3827" w:type="dxa"/>
            <w:shd w:val="clear" w:color="auto" w:fill="auto"/>
          </w:tcPr>
          <w:p w14:paraId="72F529BC" w14:textId="7DF313C1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редактировать существующие категории объявлений</w:t>
            </w:r>
          </w:p>
        </w:tc>
      </w:tr>
      <w:tr w:rsidR="000E1D7A" w:rsidRPr="00A9091E" w14:paraId="67F82021" w14:textId="77777777" w:rsidTr="002140FE">
        <w:tc>
          <w:tcPr>
            <w:tcW w:w="562" w:type="dxa"/>
          </w:tcPr>
          <w:p w14:paraId="788D12D8" w14:textId="5C6C4B9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91</w:t>
            </w:r>
          </w:p>
        </w:tc>
        <w:tc>
          <w:tcPr>
            <w:tcW w:w="1276" w:type="dxa"/>
            <w:shd w:val="clear" w:color="auto" w:fill="auto"/>
          </w:tcPr>
          <w:p w14:paraId="5718CEE5" w14:textId="7149D51C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.2.1</w:t>
            </w:r>
          </w:p>
        </w:tc>
        <w:tc>
          <w:tcPr>
            <w:tcW w:w="1701" w:type="dxa"/>
            <w:shd w:val="clear" w:color="auto" w:fill="auto"/>
          </w:tcPr>
          <w:p w14:paraId="6DC60CB7" w14:textId="3881991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61E2CD67" w14:textId="5EDA11C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название</w:t>
            </w:r>
          </w:p>
        </w:tc>
        <w:tc>
          <w:tcPr>
            <w:tcW w:w="3827" w:type="dxa"/>
            <w:shd w:val="clear" w:color="auto" w:fill="auto"/>
          </w:tcPr>
          <w:p w14:paraId="54EECB3F" w14:textId="6EE972C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название категории</w:t>
            </w:r>
          </w:p>
        </w:tc>
      </w:tr>
      <w:tr w:rsidR="000E1D7A" w:rsidRPr="00A9091E" w14:paraId="164176E1" w14:textId="77777777" w:rsidTr="002140FE">
        <w:tc>
          <w:tcPr>
            <w:tcW w:w="562" w:type="dxa"/>
          </w:tcPr>
          <w:p w14:paraId="449102F8" w14:textId="654DC1C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92</w:t>
            </w:r>
          </w:p>
        </w:tc>
        <w:tc>
          <w:tcPr>
            <w:tcW w:w="1276" w:type="dxa"/>
            <w:shd w:val="clear" w:color="auto" w:fill="auto"/>
          </w:tcPr>
          <w:p w14:paraId="0A2BB0C0" w14:textId="0CE655C8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.2.</w:t>
            </w:r>
            <w:r w:rsidRPr="001F2B66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49286242" w14:textId="7B75806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2D4E53C5" w14:textId="65CB790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цвет</w:t>
            </w:r>
          </w:p>
        </w:tc>
        <w:tc>
          <w:tcPr>
            <w:tcW w:w="3827" w:type="dxa"/>
            <w:shd w:val="clear" w:color="auto" w:fill="auto"/>
          </w:tcPr>
          <w:p w14:paraId="30F08595" w14:textId="49EE252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цвет категории</w:t>
            </w:r>
          </w:p>
        </w:tc>
      </w:tr>
      <w:tr w:rsidR="000E1D7A" w:rsidRPr="00A9091E" w14:paraId="4B4C3510" w14:textId="77777777" w:rsidTr="002140FE">
        <w:tc>
          <w:tcPr>
            <w:tcW w:w="562" w:type="dxa"/>
          </w:tcPr>
          <w:p w14:paraId="6C27FAD6" w14:textId="655E3C7D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93</w:t>
            </w:r>
          </w:p>
        </w:tc>
        <w:tc>
          <w:tcPr>
            <w:tcW w:w="1276" w:type="dxa"/>
            <w:shd w:val="clear" w:color="auto" w:fill="auto"/>
          </w:tcPr>
          <w:p w14:paraId="54CEE6DE" w14:textId="50144ACB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.2.</w:t>
            </w:r>
            <w:r w:rsidRPr="001F2B66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207BA7B2" w14:textId="358630B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2DD115C" w14:textId="78082762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3827" w:type="dxa"/>
            <w:shd w:val="clear" w:color="auto" w:fill="auto"/>
          </w:tcPr>
          <w:p w14:paraId="35EFCB04" w14:textId="6BDBD64E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изменения названия категории требуется сохранить изменение</w:t>
            </w:r>
          </w:p>
        </w:tc>
      </w:tr>
      <w:tr w:rsidR="000E1D7A" w:rsidRPr="00A9091E" w14:paraId="1A4CAB2E" w14:textId="77777777" w:rsidTr="002140FE">
        <w:tc>
          <w:tcPr>
            <w:tcW w:w="562" w:type="dxa"/>
          </w:tcPr>
          <w:p w14:paraId="01A382D1" w14:textId="1347224E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94</w:t>
            </w:r>
          </w:p>
        </w:tc>
        <w:tc>
          <w:tcPr>
            <w:tcW w:w="1276" w:type="dxa"/>
            <w:shd w:val="clear" w:color="auto" w:fill="auto"/>
          </w:tcPr>
          <w:p w14:paraId="78DE4026" w14:textId="6BB96A57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.2.</w:t>
            </w:r>
            <w:r w:rsidRPr="001F2B66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014FE2CD" w14:textId="43317D1F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70BC8E30" w14:textId="5C99EF4B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3827" w:type="dxa"/>
            <w:shd w:val="clear" w:color="auto" w:fill="auto"/>
          </w:tcPr>
          <w:p w14:paraId="0CA7BEBA" w14:textId="187DF2B4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 время редактирования категории можно отменить изменение</w:t>
            </w:r>
          </w:p>
        </w:tc>
      </w:tr>
      <w:tr w:rsidR="000E1D7A" w:rsidRPr="00A9091E" w14:paraId="44E55214" w14:textId="77777777" w:rsidTr="002140FE">
        <w:tc>
          <w:tcPr>
            <w:tcW w:w="562" w:type="dxa"/>
          </w:tcPr>
          <w:p w14:paraId="28E4F95B" w14:textId="1696A746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95</w:t>
            </w:r>
          </w:p>
        </w:tc>
        <w:tc>
          <w:tcPr>
            <w:tcW w:w="1276" w:type="dxa"/>
            <w:shd w:val="clear" w:color="auto" w:fill="auto"/>
          </w:tcPr>
          <w:p w14:paraId="733EDC78" w14:textId="32D4B0CB" w:rsidR="000E1D7A" w:rsidRPr="001F2B66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.3</w:t>
            </w:r>
          </w:p>
        </w:tc>
        <w:tc>
          <w:tcPr>
            <w:tcW w:w="1701" w:type="dxa"/>
            <w:shd w:val="clear" w:color="auto" w:fill="auto"/>
          </w:tcPr>
          <w:p w14:paraId="4D9CD237" w14:textId="248F2793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1439741B" w14:textId="22EE055A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категорию</w:t>
            </w:r>
          </w:p>
        </w:tc>
        <w:tc>
          <w:tcPr>
            <w:tcW w:w="3827" w:type="dxa"/>
            <w:shd w:val="clear" w:color="auto" w:fill="auto"/>
          </w:tcPr>
          <w:p w14:paraId="7B27E767" w14:textId="20500418" w:rsidR="000E1D7A" w:rsidRPr="00D2405E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удалять существующие категории объявлений</w:t>
            </w:r>
          </w:p>
        </w:tc>
      </w:tr>
    </w:tbl>
    <w:p w14:paraId="3F486F37" w14:textId="4A9CFDDD" w:rsidR="004D38CD" w:rsidRPr="00D2405E" w:rsidRDefault="00610407" w:rsidP="0017192C">
      <w:pPr>
        <w:pStyle w:val="1"/>
        <w:contextualSpacing/>
        <w:rPr>
          <w:color w:val="000000" w:themeColor="text1"/>
          <w:lang w:val="ru-RU" w:eastAsia="en-US"/>
        </w:rPr>
      </w:pPr>
      <w:r w:rsidRPr="00D2405E">
        <w:rPr>
          <w:color w:val="000000" w:themeColor="text1"/>
          <w:lang w:val="ru-RU" w:eastAsia="en-US"/>
        </w:rPr>
        <w:br w:type="page"/>
      </w:r>
      <w:bookmarkStart w:id="8" w:name="_Toc146820759"/>
      <w:bookmarkStart w:id="9" w:name="_Toc154520711"/>
      <w:r w:rsidR="005419D7" w:rsidRPr="00D2405E">
        <w:rPr>
          <w:color w:val="000000" w:themeColor="text1"/>
          <w:lang w:val="ru-RU" w:eastAsia="en-US"/>
        </w:rPr>
        <w:lastRenderedPageBreak/>
        <w:t>Конкретизация</w:t>
      </w:r>
      <w:r w:rsidR="006D7909" w:rsidRPr="00D2405E">
        <w:rPr>
          <w:color w:val="000000" w:themeColor="text1"/>
          <w:lang w:val="ru-RU" w:eastAsia="en-US"/>
        </w:rPr>
        <w:t xml:space="preserve"> вариантов использования</w:t>
      </w:r>
      <w:bookmarkEnd w:id="8"/>
      <w:bookmarkEnd w:id="9"/>
    </w:p>
    <w:p w14:paraId="565A31E6" w14:textId="62A647F3" w:rsidR="008C44FB" w:rsidRPr="00D2405E" w:rsidRDefault="0017192C" w:rsidP="008C44FB">
      <w:pPr>
        <w:pStyle w:val="2"/>
        <w:rPr>
          <w:lang w:val="ru-RU"/>
        </w:rPr>
      </w:pPr>
      <w:bookmarkStart w:id="10" w:name="_Toc146820760"/>
      <w:bookmarkStart w:id="11" w:name="_Toc154520712"/>
      <w:r w:rsidRPr="00D2405E">
        <w:rPr>
          <w:lang w:val="ru-RU"/>
        </w:rPr>
        <w:t>S</w:t>
      </w:r>
      <w:r w:rsidR="0062266E" w:rsidRPr="00D2405E">
        <w:rPr>
          <w:lang w:val="ru-RU"/>
        </w:rPr>
        <w:t>-</w:t>
      </w:r>
      <w:r w:rsidRPr="00D2405E">
        <w:rPr>
          <w:lang w:val="ru-RU"/>
        </w:rPr>
        <w:t>1. Просмотреть доску объявлений</w:t>
      </w:r>
      <w:bookmarkEnd w:id="10"/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22"/>
        <w:gridCol w:w="1617"/>
        <w:gridCol w:w="5307"/>
      </w:tblGrid>
      <w:tr w:rsidR="0062266E" w:rsidRPr="00A9091E" w14:paraId="710CD71D" w14:textId="77777777" w:rsidTr="0062266E">
        <w:tc>
          <w:tcPr>
            <w:tcW w:w="704" w:type="dxa"/>
            <w:shd w:val="clear" w:color="auto" w:fill="auto"/>
          </w:tcPr>
          <w:p w14:paraId="5D39237D" w14:textId="361FFAF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S-1</w:t>
            </w:r>
          </w:p>
        </w:tc>
        <w:tc>
          <w:tcPr>
            <w:tcW w:w="1722" w:type="dxa"/>
            <w:shd w:val="clear" w:color="auto" w:fill="auto"/>
          </w:tcPr>
          <w:p w14:paraId="74135191" w14:textId="6F852E7F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17" w:type="dxa"/>
            <w:shd w:val="clear" w:color="auto" w:fill="auto"/>
          </w:tcPr>
          <w:p w14:paraId="242D1BBE" w14:textId="67B3CC8C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доску объявлений</w:t>
            </w:r>
          </w:p>
        </w:tc>
        <w:tc>
          <w:tcPr>
            <w:tcW w:w="5307" w:type="dxa"/>
            <w:shd w:val="clear" w:color="auto" w:fill="auto"/>
          </w:tcPr>
          <w:p w14:paraId="718E096F" w14:textId="59F8B177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2405E">
              <w:rPr>
                <w:lang w:val="ru-RU"/>
              </w:rPr>
              <w:t>Студент может просматривать доску объявлений</w:t>
            </w:r>
          </w:p>
        </w:tc>
      </w:tr>
    </w:tbl>
    <w:p w14:paraId="14A5740A" w14:textId="224617AD" w:rsidR="008C44FB" w:rsidRPr="00D2405E" w:rsidRDefault="008C44FB" w:rsidP="008C44F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</w:t>
      </w:r>
      <w:r w:rsidR="00DE6704" w:rsidRPr="00D2405E">
        <w:rPr>
          <w:lang w:val="ru-RU"/>
        </w:rPr>
        <w:t xml:space="preserve"> </w:t>
      </w:r>
      <w:r w:rsidR="00D53F44" w:rsidRPr="00D2405E">
        <w:rPr>
          <w:lang w:val="ru-RU"/>
        </w:rPr>
        <w:t>Студент</w:t>
      </w:r>
      <w:r w:rsidR="00DE6704" w:rsidRPr="00D2405E">
        <w:rPr>
          <w:lang w:val="ru-RU"/>
        </w:rPr>
        <w:t>.</w:t>
      </w:r>
    </w:p>
    <w:p w14:paraId="2A616AE4" w14:textId="52DF7C09" w:rsidR="00DE6704" w:rsidRPr="00D2405E" w:rsidRDefault="00DE6704" w:rsidP="008C44F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53F44" w:rsidRPr="00D2405E">
        <w:rPr>
          <w:lang w:val="ru-RU"/>
        </w:rPr>
        <w:t>Сотрудник</w:t>
      </w:r>
      <w:r w:rsidR="007E6334" w:rsidRPr="00D2405E">
        <w:rPr>
          <w:lang w:val="ru-RU"/>
        </w:rPr>
        <w:t xml:space="preserve">, Администратор группы, </w:t>
      </w:r>
      <w:r w:rsidR="0062266E" w:rsidRPr="00D2405E">
        <w:rPr>
          <w:lang w:val="ru-RU"/>
        </w:rPr>
        <w:t>А</w:t>
      </w:r>
      <w:r w:rsidR="007E6334" w:rsidRPr="00D2405E">
        <w:rPr>
          <w:lang w:val="ru-RU"/>
        </w:rPr>
        <w:t xml:space="preserve">дминистратор. </w:t>
      </w:r>
    </w:p>
    <w:p w14:paraId="0CA61A0B" w14:textId="098B410A" w:rsidR="0017192C" w:rsidRPr="00D2405E" w:rsidRDefault="0017192C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студенту просматривать объявлени</w:t>
      </w:r>
      <w:r w:rsidR="003D5975" w:rsidRPr="00D2405E">
        <w:rPr>
          <w:lang w:val="ru-RU"/>
        </w:rPr>
        <w:t>я</w:t>
      </w:r>
      <w:r w:rsidRPr="00D2405E">
        <w:rPr>
          <w:lang w:val="ru-RU"/>
        </w:rPr>
        <w:t>, опубликованные сотрудниками университета на доске объявлений.</w:t>
      </w:r>
    </w:p>
    <w:p w14:paraId="46FA1C51" w14:textId="5F9B3E62" w:rsidR="005D7557" w:rsidRPr="00D2405E" w:rsidRDefault="005D7557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Объявления публикуются для определенных групп.</w:t>
      </w:r>
    </w:p>
    <w:p w14:paraId="61B510B6" w14:textId="4E1A56EA" w:rsidR="005D7557" w:rsidRPr="00D2405E" w:rsidRDefault="005D7557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Пользователь видит только те объявления, которые были опубликованы для групп, в которых пользователь состоит. </w:t>
      </w:r>
    </w:p>
    <w:p w14:paraId="22DB8AF2" w14:textId="53CD0488" w:rsidR="0062266E" w:rsidRPr="00D2405E" w:rsidRDefault="0062266E" w:rsidP="00A32783">
      <w:pPr>
        <w:pStyle w:val="2"/>
        <w:spacing w:before="240"/>
        <w:rPr>
          <w:lang w:val="ru-RU"/>
        </w:rPr>
      </w:pPr>
      <w:bookmarkStart w:id="12" w:name="_Toc146820761"/>
      <w:bookmarkStart w:id="13" w:name="_Toc154520713"/>
      <w:r w:rsidRPr="00D2405E">
        <w:rPr>
          <w:lang w:val="ru-RU"/>
        </w:rPr>
        <w:t>S</w:t>
      </w:r>
      <w:r w:rsidRPr="00D2405E">
        <w:t>-1.1</w:t>
      </w:r>
      <w:r w:rsidRPr="00D2405E">
        <w:rPr>
          <w:lang w:val="ru-RU"/>
        </w:rPr>
        <w:t>. Пройти опрос</w:t>
      </w:r>
      <w:bookmarkEnd w:id="12"/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3"/>
        <w:gridCol w:w="1604"/>
        <w:gridCol w:w="5309"/>
      </w:tblGrid>
      <w:tr w:rsidR="0062266E" w:rsidRPr="00A9091E" w14:paraId="5EF321AF" w14:textId="77777777" w:rsidTr="0062266E">
        <w:tc>
          <w:tcPr>
            <w:tcW w:w="704" w:type="dxa"/>
            <w:shd w:val="clear" w:color="auto" w:fill="auto"/>
          </w:tcPr>
          <w:p w14:paraId="5B6E2AEC" w14:textId="3D7708A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</w:t>
            </w:r>
            <w:r w:rsidRPr="00D2405E">
              <w:t>1.1</w:t>
            </w:r>
          </w:p>
        </w:tc>
        <w:tc>
          <w:tcPr>
            <w:tcW w:w="1733" w:type="dxa"/>
            <w:shd w:val="clear" w:color="auto" w:fill="auto"/>
          </w:tcPr>
          <w:p w14:paraId="2C7184BD" w14:textId="21A836E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4" w:type="dxa"/>
            <w:shd w:val="clear" w:color="auto" w:fill="auto"/>
          </w:tcPr>
          <w:p w14:paraId="19FE1ACF" w14:textId="57B5C5FD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Пройти опрос</w:t>
            </w:r>
          </w:p>
        </w:tc>
        <w:tc>
          <w:tcPr>
            <w:tcW w:w="5309" w:type="dxa"/>
            <w:shd w:val="clear" w:color="auto" w:fill="auto"/>
          </w:tcPr>
          <w:p w14:paraId="44572A00" w14:textId="129805B3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пройти опрос, прикрепленный к объявлению</w:t>
            </w:r>
          </w:p>
        </w:tc>
      </w:tr>
    </w:tbl>
    <w:p w14:paraId="30600EB1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70206727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</w:t>
      </w:r>
    </w:p>
    <w:p w14:paraId="08632929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студенту пройти опрос, прикрепленный к объявлению на доске.</w:t>
      </w:r>
    </w:p>
    <w:p w14:paraId="14730364" w14:textId="46488454" w:rsidR="00965662" w:rsidRDefault="00965662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Опрос содержит минимум один вопрос, каждый из которых содержит минимум два варианта ответов.</w:t>
      </w:r>
    </w:p>
    <w:p w14:paraId="5F2EC17D" w14:textId="637A8466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</w:t>
      </w:r>
      <w:r w:rsidR="00965662">
        <w:rPr>
          <w:lang w:val="ru-RU"/>
        </w:rPr>
        <w:t>каждом из вопросов опроса</w:t>
      </w:r>
      <w:r w:rsidRPr="00D2405E">
        <w:rPr>
          <w:lang w:val="ru-RU"/>
        </w:rPr>
        <w:t xml:space="preserve">, в зависимости от типа, можно выбрать либо один вариант ответа, либо несколько. </w:t>
      </w:r>
    </w:p>
    <w:p w14:paraId="1FC1D013" w14:textId="3964EA74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Опрос может быть как анонимным, так и открытым. </w:t>
      </w:r>
      <w:r w:rsidR="00965662">
        <w:rPr>
          <w:lang w:val="ru-RU"/>
        </w:rPr>
        <w:t xml:space="preserve">Анонимность опроса распространяется на все прикрепленные вопросы. </w:t>
      </w:r>
      <w:r w:rsidRPr="00D2405E">
        <w:rPr>
          <w:lang w:val="ru-RU"/>
        </w:rPr>
        <w:t xml:space="preserve">В </w:t>
      </w:r>
      <w:r w:rsidR="00EC5A06">
        <w:rPr>
          <w:lang w:val="ru-RU"/>
        </w:rPr>
        <w:t xml:space="preserve">вопросе </w:t>
      </w:r>
      <w:r w:rsidRPr="00D2405E">
        <w:rPr>
          <w:lang w:val="ru-RU"/>
        </w:rPr>
        <w:t>открыт</w:t>
      </w:r>
      <w:r w:rsidR="00EC5A06">
        <w:rPr>
          <w:lang w:val="ru-RU"/>
        </w:rPr>
        <w:t>ого</w:t>
      </w:r>
      <w:r w:rsidRPr="00D2405E">
        <w:rPr>
          <w:lang w:val="ru-RU"/>
        </w:rPr>
        <w:t xml:space="preserve"> опрос</w:t>
      </w:r>
      <w:r w:rsidR="00EC5A06">
        <w:rPr>
          <w:lang w:val="ru-RU"/>
        </w:rPr>
        <w:t xml:space="preserve">а </w:t>
      </w:r>
      <w:r w:rsidRPr="00D2405E">
        <w:rPr>
          <w:lang w:val="ru-RU"/>
        </w:rPr>
        <w:t xml:space="preserve">доступна информация о том, сколько пользователей проголосовали за каждый вариант ответа, а также их список для каждого варианта ответа. В </w:t>
      </w:r>
      <w:r w:rsidR="00EC5A06">
        <w:rPr>
          <w:lang w:val="ru-RU"/>
        </w:rPr>
        <w:t xml:space="preserve">вопросе </w:t>
      </w:r>
      <w:r w:rsidRPr="00D2405E">
        <w:rPr>
          <w:lang w:val="ru-RU"/>
        </w:rPr>
        <w:t>анонимн</w:t>
      </w:r>
      <w:r w:rsidR="00EC5A06">
        <w:rPr>
          <w:lang w:val="ru-RU"/>
        </w:rPr>
        <w:t>ого</w:t>
      </w:r>
      <w:r w:rsidRPr="00D2405E">
        <w:rPr>
          <w:lang w:val="ru-RU"/>
        </w:rPr>
        <w:t xml:space="preserve"> опрос</w:t>
      </w:r>
      <w:r w:rsidR="00EC5A06">
        <w:rPr>
          <w:lang w:val="ru-RU"/>
        </w:rPr>
        <w:t>а</w:t>
      </w:r>
      <w:r w:rsidRPr="00D2405E">
        <w:rPr>
          <w:lang w:val="ru-RU"/>
        </w:rPr>
        <w:t xml:space="preserve"> ведется только учет количества проголосовавших и нет возможности посмотреть список пользователей, которые проголосовали за конкретный вариант ответа.</w:t>
      </w:r>
    </w:p>
    <w:p w14:paraId="31BE5139" w14:textId="7C07CF03" w:rsidR="00AD7385" w:rsidRDefault="00AD7385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Возможность отмены голоса в опросе отсутствует.</w:t>
      </w:r>
    </w:p>
    <w:p w14:paraId="174CE399" w14:textId="0AD87FCC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случае, если время голосования в опросе ограничено, пройти опрос можно до истечения времени, отведенного на голосование. </w:t>
      </w:r>
    </w:p>
    <w:p w14:paraId="7CC888A9" w14:textId="1ABE6F73" w:rsidR="0062266E" w:rsidRPr="00D2405E" w:rsidRDefault="0062266E" w:rsidP="0062266E">
      <w:pPr>
        <w:pStyle w:val="2"/>
        <w:rPr>
          <w:lang w:val="ru-RU"/>
        </w:rPr>
      </w:pPr>
      <w:bookmarkStart w:id="14" w:name="_Toc146820763"/>
      <w:bookmarkStart w:id="15" w:name="_Toc154520714"/>
      <w:r w:rsidRPr="00D2405E">
        <w:rPr>
          <w:lang w:val="ru-RU"/>
        </w:rPr>
        <w:t>S</w:t>
      </w:r>
      <w:r w:rsidRPr="00D2405E">
        <w:t>-1.2</w:t>
      </w:r>
      <w:r w:rsidRPr="00D2405E">
        <w:rPr>
          <w:lang w:val="ru-RU"/>
        </w:rPr>
        <w:t>. Скачать файлы</w:t>
      </w:r>
      <w:bookmarkEnd w:id="14"/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4"/>
        <w:gridCol w:w="1591"/>
        <w:gridCol w:w="5269"/>
      </w:tblGrid>
      <w:tr w:rsidR="0062266E" w:rsidRPr="00A9091E" w14:paraId="7531971D" w14:textId="77777777" w:rsidTr="00A47843">
        <w:tc>
          <w:tcPr>
            <w:tcW w:w="846" w:type="dxa"/>
            <w:shd w:val="clear" w:color="auto" w:fill="auto"/>
          </w:tcPr>
          <w:p w14:paraId="342FC125" w14:textId="08256FD8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</w:t>
            </w:r>
            <w:r w:rsidRPr="00D2405E">
              <w:rPr>
                <w:lang w:val="ru-RU"/>
              </w:rPr>
              <w:t>-</w:t>
            </w:r>
            <w:r w:rsidRPr="00D2405E">
              <w:t>1.2</w:t>
            </w:r>
          </w:p>
        </w:tc>
        <w:tc>
          <w:tcPr>
            <w:tcW w:w="1644" w:type="dxa"/>
            <w:shd w:val="clear" w:color="auto" w:fill="auto"/>
          </w:tcPr>
          <w:p w14:paraId="271164C3" w14:textId="05A0FBC0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591" w:type="dxa"/>
            <w:shd w:val="clear" w:color="auto" w:fill="auto"/>
          </w:tcPr>
          <w:p w14:paraId="615348C8" w14:textId="2DA7CA06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Скачать файлы</w:t>
            </w:r>
          </w:p>
        </w:tc>
        <w:tc>
          <w:tcPr>
            <w:tcW w:w="5269" w:type="dxa"/>
            <w:shd w:val="clear" w:color="auto" w:fill="auto"/>
          </w:tcPr>
          <w:p w14:paraId="531C067C" w14:textId="67551808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 Студент может скачать файлы и медиафайлы, прикрепленные к объявлению</w:t>
            </w:r>
          </w:p>
        </w:tc>
      </w:tr>
    </w:tbl>
    <w:p w14:paraId="0A7F2C19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4BCB7899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5B825D59" w14:textId="2B83B9D5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студенту </w:t>
      </w:r>
      <w:r w:rsidR="00AB1743" w:rsidRPr="00D2405E">
        <w:rPr>
          <w:lang w:val="ru-RU"/>
        </w:rPr>
        <w:t>скачать файлы и медиафайлы, прикрепленные к объявлению. Скачивание начинается по нажатии соответствующей кнопки.</w:t>
      </w:r>
    </w:p>
    <w:p w14:paraId="09B05DCB" w14:textId="548CEF55" w:rsidR="005D11E2" w:rsidRPr="00D2405E" w:rsidRDefault="005D11E2" w:rsidP="005D11E2">
      <w:pPr>
        <w:pStyle w:val="2"/>
        <w:spacing w:before="240"/>
        <w:rPr>
          <w:lang w:val="ru-RU"/>
        </w:rPr>
      </w:pPr>
      <w:bookmarkStart w:id="16" w:name="_Toc154520715"/>
      <w:bookmarkStart w:id="17" w:name="_Toc146820764"/>
      <w:r w:rsidRPr="00D2405E">
        <w:rPr>
          <w:lang w:val="ru-RU"/>
        </w:rPr>
        <w:t>S-2. Управление подписками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3"/>
        <w:gridCol w:w="1881"/>
        <w:gridCol w:w="1608"/>
        <w:gridCol w:w="5308"/>
      </w:tblGrid>
      <w:tr w:rsidR="005D11E2" w:rsidRPr="00A9091E" w14:paraId="39894569" w14:textId="77777777" w:rsidTr="004C067C">
        <w:tc>
          <w:tcPr>
            <w:tcW w:w="553" w:type="dxa"/>
            <w:shd w:val="clear" w:color="auto" w:fill="auto"/>
          </w:tcPr>
          <w:p w14:paraId="4E0ADCAF" w14:textId="74EFE4EC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</w:p>
        </w:tc>
        <w:tc>
          <w:tcPr>
            <w:tcW w:w="1881" w:type="dxa"/>
            <w:shd w:val="clear" w:color="auto" w:fill="auto"/>
          </w:tcPr>
          <w:p w14:paraId="11C0F84C" w14:textId="32892723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33024377" w14:textId="28BC9064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Управление </w:t>
            </w:r>
            <w:r w:rsidRPr="00D2405E">
              <w:rPr>
                <w:lang w:val="ru-RU"/>
              </w:rPr>
              <w:lastRenderedPageBreak/>
              <w:t>подписками</w:t>
            </w:r>
          </w:p>
        </w:tc>
        <w:tc>
          <w:tcPr>
            <w:tcW w:w="5308" w:type="dxa"/>
            <w:shd w:val="clear" w:color="auto" w:fill="auto"/>
          </w:tcPr>
          <w:p w14:paraId="78E30D7C" w14:textId="331E2D2C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 xml:space="preserve">Студент может управлять подписками на категории </w:t>
            </w:r>
            <w:r w:rsidRPr="00D2405E">
              <w:rPr>
                <w:lang w:val="ru-RU"/>
              </w:rPr>
              <w:lastRenderedPageBreak/>
              <w:t>объявлений</w:t>
            </w:r>
          </w:p>
        </w:tc>
      </w:tr>
    </w:tbl>
    <w:p w14:paraId="62388E41" w14:textId="77777777" w:rsidR="005D11E2" w:rsidRPr="00D2405E" w:rsidRDefault="005D11E2" w:rsidP="005D11E2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Студент.</w:t>
      </w:r>
    </w:p>
    <w:p w14:paraId="2EB64DE6" w14:textId="77777777" w:rsidR="005D11E2" w:rsidRPr="00D2405E" w:rsidRDefault="005D11E2" w:rsidP="005D11E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98FB47C" w14:textId="0D02587A" w:rsidR="00847218" w:rsidRPr="00D2405E" w:rsidRDefault="00847218" w:rsidP="005D11E2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получения уведомлений на электронную почту о публикации объявлений заданных категорий студент может управлять подписками на категории объявлений.</w:t>
      </w:r>
    </w:p>
    <w:p w14:paraId="5BC0E5DD" w14:textId="777BEC6D" w:rsidR="00847218" w:rsidRPr="00D2405E" w:rsidRDefault="00847218" w:rsidP="00847218">
      <w:pPr>
        <w:pStyle w:val="2"/>
        <w:spacing w:before="240"/>
        <w:rPr>
          <w:lang w:val="ru-RU"/>
        </w:rPr>
      </w:pPr>
      <w:bookmarkStart w:id="18" w:name="_Toc154520716"/>
      <w:r w:rsidRPr="00D2405E">
        <w:rPr>
          <w:lang w:val="ru-RU"/>
        </w:rPr>
        <w:t>S-2.1. Добавить категории объявлений</w:t>
      </w:r>
      <w:bookmarkEnd w:id="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847218" w:rsidRPr="00A9091E" w14:paraId="78DE0FD5" w14:textId="77777777" w:rsidTr="00847218">
        <w:tc>
          <w:tcPr>
            <w:tcW w:w="704" w:type="dxa"/>
            <w:shd w:val="clear" w:color="auto" w:fill="auto"/>
          </w:tcPr>
          <w:p w14:paraId="123F3890" w14:textId="51D4E4AE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.1</w:t>
            </w:r>
          </w:p>
        </w:tc>
        <w:tc>
          <w:tcPr>
            <w:tcW w:w="1730" w:type="dxa"/>
            <w:shd w:val="clear" w:color="auto" w:fill="auto"/>
          </w:tcPr>
          <w:p w14:paraId="1E69A7A8" w14:textId="46635256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5651AC79" w14:textId="0B58FE2A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категории объявлений</w:t>
            </w:r>
          </w:p>
        </w:tc>
        <w:tc>
          <w:tcPr>
            <w:tcW w:w="5308" w:type="dxa"/>
            <w:shd w:val="clear" w:color="auto" w:fill="auto"/>
          </w:tcPr>
          <w:p w14:paraId="165292FF" w14:textId="64590D3D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добавлять категории объявлений, по которым он хочет получать уведомления</w:t>
            </w:r>
          </w:p>
        </w:tc>
      </w:tr>
    </w:tbl>
    <w:p w14:paraId="7A125E5A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2DBAAC31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14040D04" w14:textId="6F6E26A1" w:rsidR="00847218" w:rsidRPr="00D2405E" w:rsidRDefault="00847218" w:rsidP="0084721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Студент может расширять список категорий объявлений, о публикации которых получает уведомления, путем добавления в список новых категорий.</w:t>
      </w:r>
    </w:p>
    <w:p w14:paraId="094A5EAC" w14:textId="56A21F15" w:rsidR="00847218" w:rsidRPr="00D2405E" w:rsidRDefault="00847218" w:rsidP="00847218">
      <w:pPr>
        <w:pStyle w:val="2"/>
        <w:spacing w:before="240"/>
        <w:rPr>
          <w:lang w:val="ru-RU"/>
        </w:rPr>
      </w:pPr>
      <w:bookmarkStart w:id="19" w:name="_Toc154520717"/>
      <w:r w:rsidRPr="00D2405E">
        <w:rPr>
          <w:lang w:val="ru-RU"/>
        </w:rPr>
        <w:t>S-2.2. Удалить категории объявлений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847218" w:rsidRPr="00A9091E" w14:paraId="010C9BBD" w14:textId="77777777" w:rsidTr="004C067C">
        <w:tc>
          <w:tcPr>
            <w:tcW w:w="704" w:type="dxa"/>
            <w:shd w:val="clear" w:color="auto" w:fill="auto"/>
          </w:tcPr>
          <w:p w14:paraId="051EA549" w14:textId="1E0158AC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.2</w:t>
            </w:r>
          </w:p>
        </w:tc>
        <w:tc>
          <w:tcPr>
            <w:tcW w:w="1730" w:type="dxa"/>
            <w:shd w:val="clear" w:color="auto" w:fill="auto"/>
          </w:tcPr>
          <w:p w14:paraId="03B788DC" w14:textId="660A7ACD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330A2143" w14:textId="54152984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категории объявлений</w:t>
            </w:r>
          </w:p>
        </w:tc>
        <w:tc>
          <w:tcPr>
            <w:tcW w:w="5308" w:type="dxa"/>
            <w:shd w:val="clear" w:color="auto" w:fill="auto"/>
          </w:tcPr>
          <w:p w14:paraId="26AAC9CE" w14:textId="090A48B5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удалять категории объявлений, по которым он более не хочет получать уведомления</w:t>
            </w:r>
          </w:p>
        </w:tc>
      </w:tr>
    </w:tbl>
    <w:p w14:paraId="5BBF421A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5357D23C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74675FF" w14:textId="3DEB0BFE" w:rsidR="00847218" w:rsidRPr="00D2405E" w:rsidRDefault="00847218" w:rsidP="0084721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Студент может сокращать набор категорий объявлений, о публикации которых получает уведомления, путем удаления из списка категорий.</w:t>
      </w:r>
    </w:p>
    <w:p w14:paraId="33E71FCE" w14:textId="453D5918" w:rsidR="00286B45" w:rsidRPr="00D2405E" w:rsidRDefault="00286B45" w:rsidP="00286B45">
      <w:pPr>
        <w:pStyle w:val="2"/>
        <w:spacing w:before="240"/>
        <w:rPr>
          <w:lang w:val="ru-RU"/>
        </w:rPr>
      </w:pPr>
      <w:bookmarkStart w:id="20" w:name="_Toc154520718"/>
      <w:r w:rsidRPr="00D2405E">
        <w:rPr>
          <w:lang w:val="ru-RU"/>
        </w:rPr>
        <w:t>S-2.3. Сохранить изменения</w:t>
      </w:r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286B45" w:rsidRPr="00A9091E" w14:paraId="59BE38D7" w14:textId="77777777" w:rsidTr="004C067C">
        <w:tc>
          <w:tcPr>
            <w:tcW w:w="704" w:type="dxa"/>
            <w:shd w:val="clear" w:color="auto" w:fill="auto"/>
          </w:tcPr>
          <w:p w14:paraId="44BBEBA4" w14:textId="7ED5A47C" w:rsidR="00286B45" w:rsidRPr="00D2405E" w:rsidRDefault="00286B45" w:rsidP="00286B4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.3</w:t>
            </w:r>
          </w:p>
        </w:tc>
        <w:tc>
          <w:tcPr>
            <w:tcW w:w="1730" w:type="dxa"/>
            <w:shd w:val="clear" w:color="auto" w:fill="auto"/>
          </w:tcPr>
          <w:p w14:paraId="784BC931" w14:textId="4F4347A8" w:rsidR="00286B45" w:rsidRPr="00D2405E" w:rsidRDefault="00286B45" w:rsidP="00286B4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0E725C1B" w14:textId="7F39B17F" w:rsidR="00286B45" w:rsidRPr="00D2405E" w:rsidRDefault="00286B45" w:rsidP="00286B4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5308" w:type="dxa"/>
            <w:shd w:val="clear" w:color="auto" w:fill="auto"/>
          </w:tcPr>
          <w:p w14:paraId="544442A9" w14:textId="415322E0" w:rsidR="00286B45" w:rsidRPr="00D2405E" w:rsidRDefault="00286B45" w:rsidP="00286B4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добавления и удаления категорий студент должен сохранить изменения</w:t>
            </w:r>
          </w:p>
        </w:tc>
      </w:tr>
    </w:tbl>
    <w:p w14:paraId="71977C13" w14:textId="77777777" w:rsidR="00286B45" w:rsidRPr="00D2405E" w:rsidRDefault="00286B45" w:rsidP="00286B4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5B7FDB4A" w14:textId="77777777" w:rsidR="00286B45" w:rsidRPr="00D2405E" w:rsidRDefault="00286B45" w:rsidP="00286B4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1812E66" w14:textId="0211BD4F" w:rsidR="00286B45" w:rsidRPr="00D2405E" w:rsidRDefault="00EB203C" w:rsidP="00286B4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применения изменений списка категорий на сервере требуется в явном виде их сохранить.</w:t>
      </w:r>
    </w:p>
    <w:p w14:paraId="16F9EBBB" w14:textId="7E309BCD" w:rsidR="00EB203C" w:rsidRPr="00D2405E" w:rsidRDefault="00EB203C" w:rsidP="00EB203C">
      <w:pPr>
        <w:pStyle w:val="2"/>
        <w:spacing w:before="240"/>
        <w:rPr>
          <w:lang w:val="ru-RU"/>
        </w:rPr>
      </w:pPr>
      <w:bookmarkStart w:id="21" w:name="_Toc154520719"/>
      <w:r w:rsidRPr="00D2405E">
        <w:rPr>
          <w:lang w:val="ru-RU"/>
        </w:rPr>
        <w:t>S-2.4. Отменить изменения</w:t>
      </w:r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EB203C" w:rsidRPr="00A9091E" w14:paraId="7BA44FC9" w14:textId="77777777" w:rsidTr="004C067C">
        <w:tc>
          <w:tcPr>
            <w:tcW w:w="704" w:type="dxa"/>
            <w:shd w:val="clear" w:color="auto" w:fill="auto"/>
          </w:tcPr>
          <w:p w14:paraId="0CD52CCB" w14:textId="7F20516F" w:rsidR="00EB203C" w:rsidRPr="00D2405E" w:rsidRDefault="00EB203C" w:rsidP="00EB203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.4</w:t>
            </w:r>
          </w:p>
        </w:tc>
        <w:tc>
          <w:tcPr>
            <w:tcW w:w="1730" w:type="dxa"/>
            <w:shd w:val="clear" w:color="auto" w:fill="auto"/>
          </w:tcPr>
          <w:p w14:paraId="692422A3" w14:textId="7825C84E" w:rsidR="00EB203C" w:rsidRPr="00D2405E" w:rsidRDefault="00EB203C" w:rsidP="00EB20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2A51BE94" w14:textId="0CEDB617" w:rsidR="00EB203C" w:rsidRPr="00D2405E" w:rsidRDefault="00EB203C" w:rsidP="00EB20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5308" w:type="dxa"/>
            <w:shd w:val="clear" w:color="auto" w:fill="auto"/>
          </w:tcPr>
          <w:p w14:paraId="1D08F4CE" w14:textId="47BA9AD5" w:rsidR="00EB203C" w:rsidRPr="00D2405E" w:rsidRDefault="00EB203C" w:rsidP="00EB20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отменить изменение списка категорий объявлений</w:t>
            </w:r>
          </w:p>
        </w:tc>
      </w:tr>
    </w:tbl>
    <w:p w14:paraId="6995C0C3" w14:textId="77777777" w:rsidR="00EB203C" w:rsidRPr="00D2405E" w:rsidRDefault="00EB203C" w:rsidP="00EB203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3110E4AA" w14:textId="77777777" w:rsidR="00EB203C" w:rsidRPr="00D2405E" w:rsidRDefault="00EB203C" w:rsidP="00EB203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04AD3D59" w14:textId="05E38549" w:rsidR="005353C8" w:rsidRPr="00D2405E" w:rsidRDefault="005353C8" w:rsidP="00EB20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во время редактирования списка категорий потребность изменения отпала, пользователь может отменить изменения, не отправляя их на сервер. После отмены внесенные изменения ни в каком виде не будут сохранены.</w:t>
      </w:r>
    </w:p>
    <w:p w14:paraId="7E35931D" w14:textId="3C2919F2" w:rsidR="00576EBB" w:rsidRPr="00D2405E" w:rsidRDefault="003F01B1" w:rsidP="00A32783">
      <w:pPr>
        <w:pStyle w:val="2"/>
        <w:spacing w:before="240"/>
        <w:rPr>
          <w:lang w:val="ru-RU"/>
        </w:rPr>
      </w:pPr>
      <w:bookmarkStart w:id="22" w:name="_Toc154520720"/>
      <w:r w:rsidRPr="00D2405E">
        <w:rPr>
          <w:lang w:val="ru-RU"/>
        </w:rPr>
        <w:t>S</w:t>
      </w:r>
      <w:r w:rsidR="0062266E" w:rsidRPr="00D2405E">
        <w:rPr>
          <w:lang w:val="ru-RU"/>
        </w:rPr>
        <w:t>-</w:t>
      </w:r>
      <w:r w:rsidR="005D11E2" w:rsidRPr="00D2405E">
        <w:rPr>
          <w:lang w:val="ru-RU"/>
        </w:rPr>
        <w:t>3</w:t>
      </w:r>
      <w:r w:rsidRPr="00D2405E">
        <w:rPr>
          <w:lang w:val="ru-RU"/>
        </w:rPr>
        <w:t>. Получить уведомление о новом объявлении</w:t>
      </w:r>
      <w:bookmarkEnd w:id="17"/>
      <w:bookmarkEnd w:id="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3"/>
        <w:gridCol w:w="1881"/>
        <w:gridCol w:w="1608"/>
        <w:gridCol w:w="5308"/>
      </w:tblGrid>
      <w:tr w:rsidR="005353C8" w:rsidRPr="00A9091E" w14:paraId="05E75975" w14:textId="77777777" w:rsidTr="005D7557">
        <w:tc>
          <w:tcPr>
            <w:tcW w:w="553" w:type="dxa"/>
            <w:shd w:val="clear" w:color="auto" w:fill="auto"/>
          </w:tcPr>
          <w:p w14:paraId="6D9D1478" w14:textId="5B072B0D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</w:t>
            </w:r>
            <w:r w:rsidRPr="00D2405E">
              <w:t>3</w:t>
            </w:r>
          </w:p>
        </w:tc>
        <w:tc>
          <w:tcPr>
            <w:tcW w:w="1881" w:type="dxa"/>
            <w:shd w:val="clear" w:color="auto" w:fill="auto"/>
          </w:tcPr>
          <w:p w14:paraId="3E272413" w14:textId="7BAE5386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7E9FB6B4" w14:textId="185D20CA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Получить уведомление о новом </w:t>
            </w:r>
            <w:r w:rsidRPr="00D2405E">
              <w:rPr>
                <w:lang w:val="ru-RU"/>
              </w:rPr>
              <w:lastRenderedPageBreak/>
              <w:t>объявлении</w:t>
            </w:r>
          </w:p>
        </w:tc>
        <w:tc>
          <w:tcPr>
            <w:tcW w:w="5308" w:type="dxa"/>
            <w:shd w:val="clear" w:color="auto" w:fill="auto"/>
          </w:tcPr>
          <w:p w14:paraId="5031145F" w14:textId="1DB991B0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 xml:space="preserve">Студент получает уведомление о публикации нового объявления </w:t>
            </w:r>
          </w:p>
        </w:tc>
      </w:tr>
    </w:tbl>
    <w:p w14:paraId="67262EB1" w14:textId="6572D895" w:rsidR="002C0A98" w:rsidRPr="00D2405E" w:rsidRDefault="002C0A98" w:rsidP="002C0A9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3F01B1" w:rsidRPr="00D2405E">
        <w:rPr>
          <w:lang w:val="ru-RU"/>
        </w:rPr>
        <w:t>Студент</w:t>
      </w:r>
      <w:r w:rsidRPr="00D2405E">
        <w:rPr>
          <w:lang w:val="ru-RU"/>
        </w:rPr>
        <w:t>.</w:t>
      </w:r>
    </w:p>
    <w:p w14:paraId="3EDA1E28" w14:textId="72B9C6AF" w:rsidR="002C0A98" w:rsidRPr="00D2405E" w:rsidRDefault="002C0A98" w:rsidP="002C0A9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FD635D" w:rsidRPr="00D2405E">
        <w:rPr>
          <w:lang w:val="ru-RU"/>
        </w:rPr>
        <w:t>Сотрудник, Администратор группы, Администратор</w:t>
      </w:r>
      <w:r w:rsidR="00434BA6" w:rsidRPr="00D2405E">
        <w:rPr>
          <w:lang w:val="ru-RU"/>
        </w:rPr>
        <w:t>.</w:t>
      </w:r>
    </w:p>
    <w:p w14:paraId="4A053BBF" w14:textId="77777777" w:rsidR="005003C0" w:rsidRPr="00D2405E" w:rsidRDefault="00434BA6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пользователю получить уведомление при публикации нового объявления на доске объявлений.</w:t>
      </w:r>
      <w:bookmarkStart w:id="23" w:name="_Toc146820765"/>
    </w:p>
    <w:p w14:paraId="51897455" w14:textId="7971B087" w:rsidR="005353C8" w:rsidRPr="00D2405E" w:rsidRDefault="005353C8" w:rsidP="005003C0">
      <w:pPr>
        <w:pStyle w:val="2"/>
        <w:spacing w:before="240"/>
        <w:rPr>
          <w:lang w:val="ru-RU"/>
        </w:rPr>
      </w:pPr>
      <w:bookmarkStart w:id="24" w:name="_Toc154520721"/>
      <w:r w:rsidRPr="00D2405E">
        <w:rPr>
          <w:lang w:val="ru-RU"/>
        </w:rPr>
        <w:t>S-3</w:t>
      </w:r>
      <w:r w:rsidR="00933DAC" w:rsidRPr="00D2405E">
        <w:rPr>
          <w:lang w:val="ru-RU"/>
        </w:rPr>
        <w:t>.</w:t>
      </w:r>
      <w:r w:rsidR="005003C0" w:rsidRPr="00D2405E">
        <w:rPr>
          <w:lang w:val="ru-RU"/>
        </w:rPr>
        <w:t>1</w:t>
      </w:r>
      <w:r w:rsidRPr="00D2405E">
        <w:rPr>
          <w:lang w:val="ru-RU"/>
        </w:rPr>
        <w:t xml:space="preserve">. Получить </w:t>
      </w:r>
      <w:r w:rsidR="005003C0" w:rsidRPr="00D2405E">
        <w:t>push</w:t>
      </w:r>
      <w:r w:rsidR="005003C0" w:rsidRPr="00D2405E">
        <w:rPr>
          <w:lang w:val="ru-RU"/>
        </w:rPr>
        <w:t>-</w:t>
      </w:r>
      <w:r w:rsidRPr="00D2405E">
        <w:rPr>
          <w:lang w:val="ru-RU"/>
        </w:rPr>
        <w:t>уведомление</w:t>
      </w:r>
      <w:bookmarkEnd w:id="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5353C8" w:rsidRPr="00A9091E" w14:paraId="160AD85B" w14:textId="77777777" w:rsidTr="005353C8">
        <w:tc>
          <w:tcPr>
            <w:tcW w:w="704" w:type="dxa"/>
            <w:shd w:val="clear" w:color="auto" w:fill="auto"/>
          </w:tcPr>
          <w:p w14:paraId="2140D159" w14:textId="78E9718C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S-3.1</w:t>
            </w:r>
          </w:p>
        </w:tc>
        <w:tc>
          <w:tcPr>
            <w:tcW w:w="1730" w:type="dxa"/>
            <w:shd w:val="clear" w:color="auto" w:fill="auto"/>
          </w:tcPr>
          <w:p w14:paraId="4EAC0F75" w14:textId="1879FE53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39D9EA53" w14:textId="78E6B5BC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Получить </w:t>
            </w:r>
            <w:r w:rsidRPr="00D2405E">
              <w:t>push-</w:t>
            </w:r>
            <w:r w:rsidRPr="00D2405E">
              <w:rPr>
                <w:lang w:val="ru-RU"/>
              </w:rPr>
              <w:t>уведомление</w:t>
            </w:r>
          </w:p>
        </w:tc>
        <w:tc>
          <w:tcPr>
            <w:tcW w:w="5308" w:type="dxa"/>
            <w:shd w:val="clear" w:color="auto" w:fill="auto"/>
          </w:tcPr>
          <w:p w14:paraId="77FF3E6D" w14:textId="604585F9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в обязательном порядке получает </w:t>
            </w:r>
            <w:r w:rsidRPr="00D2405E">
              <w:t>push</w:t>
            </w:r>
            <w:r w:rsidRPr="00D2405E">
              <w:rPr>
                <w:lang w:val="ru-RU"/>
              </w:rPr>
              <w:t>-уведомление о публикации нового объявления</w:t>
            </w:r>
          </w:p>
        </w:tc>
      </w:tr>
    </w:tbl>
    <w:p w14:paraId="391ADF2B" w14:textId="77777777" w:rsidR="005353C8" w:rsidRPr="00D2405E" w:rsidRDefault="005353C8" w:rsidP="005353C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56F052BB" w14:textId="77777777" w:rsidR="005353C8" w:rsidRPr="00D2405E" w:rsidRDefault="005353C8" w:rsidP="005353C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546729F" w14:textId="3E123706" w:rsidR="005353C8" w:rsidRPr="00D2405E" w:rsidRDefault="005353C8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публикации объявления на доске студент в обязательном порядке получает </w:t>
      </w:r>
      <w:r w:rsidRPr="00D2405E">
        <w:t>push</w:t>
      </w:r>
      <w:r w:rsidRPr="00D2405E">
        <w:rPr>
          <w:lang w:val="ru-RU"/>
        </w:rPr>
        <w:t>-уведомление на мобильное устройство.</w:t>
      </w:r>
    </w:p>
    <w:p w14:paraId="3DCDE77C" w14:textId="6D7D7BCA" w:rsidR="005353C8" w:rsidRPr="00D2405E" w:rsidRDefault="005353C8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t>Push</w:t>
      </w:r>
      <w:r w:rsidRPr="00D2405E">
        <w:rPr>
          <w:lang w:val="ru-RU"/>
        </w:rPr>
        <w:t xml:space="preserve">-уведомление на мобильно устройство доставляется только в том случае, если пользователь был авторизован </w:t>
      </w:r>
      <w:r w:rsidR="00966D78" w:rsidRPr="00D2405E">
        <w:rPr>
          <w:lang w:val="ru-RU"/>
        </w:rPr>
        <w:t>с мобильного устройства.</w:t>
      </w:r>
    </w:p>
    <w:p w14:paraId="356ACF77" w14:textId="18E94739" w:rsidR="005353C8" w:rsidRPr="00D2405E" w:rsidRDefault="005353C8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во время публикации объявлений пользователь находится вне сети, после входа в сеть он получает все пропущенные уведомления.</w:t>
      </w:r>
    </w:p>
    <w:p w14:paraId="485E1BEA" w14:textId="5FCF6D09" w:rsidR="00101A04" w:rsidRPr="00D2405E" w:rsidRDefault="00933DAC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t>Push</w:t>
      </w:r>
      <w:r w:rsidRPr="00D2405E">
        <w:rPr>
          <w:lang w:val="ru-RU"/>
        </w:rPr>
        <w:t>-у</w:t>
      </w:r>
      <w:r w:rsidR="00101A04" w:rsidRPr="00D2405E">
        <w:rPr>
          <w:lang w:val="ru-RU"/>
        </w:rPr>
        <w:t>ведомления на мобильное устройство перестают приходить по окончании срока действия сессии аутентификации пользователя.</w:t>
      </w:r>
    </w:p>
    <w:p w14:paraId="4E51EB1F" w14:textId="7FD96534" w:rsidR="00933DAC" w:rsidRPr="00D2405E" w:rsidRDefault="00933DAC" w:rsidP="00933DAC">
      <w:pPr>
        <w:pStyle w:val="2"/>
        <w:spacing w:before="240"/>
        <w:rPr>
          <w:lang w:val="ru-RU"/>
        </w:rPr>
      </w:pPr>
      <w:bookmarkStart w:id="25" w:name="_Toc154520722"/>
      <w:r w:rsidRPr="00D2405E">
        <w:rPr>
          <w:lang w:val="ru-RU"/>
        </w:rPr>
        <w:t>S-3.2. Получить уведомление по электронной почте</w:t>
      </w:r>
      <w:bookmarkEnd w:id="2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933DAC" w:rsidRPr="00A9091E" w14:paraId="4AB3819D" w14:textId="77777777" w:rsidTr="004C067C">
        <w:tc>
          <w:tcPr>
            <w:tcW w:w="704" w:type="dxa"/>
            <w:shd w:val="clear" w:color="auto" w:fill="auto"/>
          </w:tcPr>
          <w:p w14:paraId="37B5DEDA" w14:textId="7AB73F08" w:rsidR="00933DAC" w:rsidRPr="00D2405E" w:rsidRDefault="00933DAC" w:rsidP="00933DA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S-3.2</w:t>
            </w:r>
          </w:p>
        </w:tc>
        <w:tc>
          <w:tcPr>
            <w:tcW w:w="1730" w:type="dxa"/>
            <w:shd w:val="clear" w:color="auto" w:fill="auto"/>
          </w:tcPr>
          <w:p w14:paraId="57331BD3" w14:textId="2E68AAEB" w:rsidR="00933DAC" w:rsidRPr="00D2405E" w:rsidRDefault="00933DAC" w:rsidP="00933D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5EBF4431" w14:textId="2864BFF0" w:rsidR="00933DAC" w:rsidRPr="00D2405E" w:rsidRDefault="00933DAC" w:rsidP="00933D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по электронной почте</w:t>
            </w:r>
          </w:p>
        </w:tc>
        <w:tc>
          <w:tcPr>
            <w:tcW w:w="5308" w:type="dxa"/>
            <w:shd w:val="clear" w:color="auto" w:fill="auto"/>
          </w:tcPr>
          <w:p w14:paraId="6AA80422" w14:textId="53D8AE9F" w:rsidR="00933DAC" w:rsidRPr="00D2405E" w:rsidRDefault="00933DAC" w:rsidP="00933D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настроить получение уведомлений по электронной почте по выбранным категориям объявлений</w:t>
            </w:r>
          </w:p>
        </w:tc>
      </w:tr>
    </w:tbl>
    <w:p w14:paraId="63804823" w14:textId="77777777" w:rsidR="00933DAC" w:rsidRPr="00D2405E" w:rsidRDefault="00933DAC" w:rsidP="00933DA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4B5C5A54" w14:textId="77777777" w:rsidR="00933DAC" w:rsidRPr="00D2405E" w:rsidRDefault="00933DAC" w:rsidP="00933DA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03D321A1" w14:textId="299670DE" w:rsidR="00627E68" w:rsidRPr="00D2405E" w:rsidRDefault="00627E68" w:rsidP="00933DA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Студент получает уведомления по электронной почте о публикации объявлений, относящихся к выбранным пользователем категориям. Для получения уведомления по электронной почте требуется указать валидный адрес электронной почты.</w:t>
      </w:r>
    </w:p>
    <w:p w14:paraId="0B74CDF7" w14:textId="696A90C6" w:rsidR="00627E68" w:rsidRPr="00D2405E" w:rsidRDefault="00627E68" w:rsidP="00933DA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Пользователь не получает никаких уведомлений по электронной почте в случаях отсутствия валидного адреса электронной почты и в случае отсутствия выбранных категорий.</w:t>
      </w:r>
    </w:p>
    <w:p w14:paraId="125578F4" w14:textId="10D8030C" w:rsidR="008126F8" w:rsidRPr="00D2405E" w:rsidRDefault="008126F8" w:rsidP="00CB6530">
      <w:pPr>
        <w:pStyle w:val="2"/>
        <w:spacing w:before="240"/>
        <w:rPr>
          <w:lang w:val="ru-RU"/>
        </w:rPr>
      </w:pPr>
      <w:bookmarkStart w:id="26" w:name="_Toc154520723"/>
      <w:r w:rsidRPr="00D2405E">
        <w:rPr>
          <w:lang w:val="ru-RU"/>
        </w:rPr>
        <w:t>E</w:t>
      </w:r>
      <w:r w:rsidR="00AB1743" w:rsidRPr="00D2405E">
        <w:t>-</w:t>
      </w:r>
      <w:r w:rsidRPr="00D2405E">
        <w:rPr>
          <w:lang w:val="ru-RU"/>
        </w:rPr>
        <w:t>1. Управление объявлениями</w:t>
      </w:r>
      <w:bookmarkEnd w:id="23"/>
      <w:bookmarkEnd w:id="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2"/>
        <w:gridCol w:w="1882"/>
        <w:gridCol w:w="1621"/>
        <w:gridCol w:w="5295"/>
      </w:tblGrid>
      <w:tr w:rsidR="008126F8" w:rsidRPr="00A9091E" w14:paraId="74D55BD2" w14:textId="77777777" w:rsidTr="00F85C92">
        <w:tc>
          <w:tcPr>
            <w:tcW w:w="552" w:type="dxa"/>
            <w:shd w:val="clear" w:color="auto" w:fill="auto"/>
          </w:tcPr>
          <w:p w14:paraId="740DF25E" w14:textId="7F361915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E1</w:t>
            </w:r>
          </w:p>
        </w:tc>
        <w:tc>
          <w:tcPr>
            <w:tcW w:w="1882" w:type="dxa"/>
            <w:shd w:val="clear" w:color="auto" w:fill="auto"/>
          </w:tcPr>
          <w:p w14:paraId="5617F629" w14:textId="4BCD8DDA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21" w:type="dxa"/>
            <w:shd w:val="clear" w:color="auto" w:fill="auto"/>
          </w:tcPr>
          <w:p w14:paraId="704B6007" w14:textId="33BB5D7D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объявлениями</w:t>
            </w:r>
          </w:p>
        </w:tc>
        <w:tc>
          <w:tcPr>
            <w:tcW w:w="5295" w:type="dxa"/>
            <w:shd w:val="clear" w:color="auto" w:fill="auto"/>
          </w:tcPr>
          <w:p w14:paraId="16AFE448" w14:textId="770B961B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объявлениями на доске</w:t>
            </w:r>
          </w:p>
        </w:tc>
      </w:tr>
    </w:tbl>
    <w:p w14:paraId="383073F0" w14:textId="77777777" w:rsidR="008126F8" w:rsidRPr="00D2405E" w:rsidRDefault="008126F8" w:rsidP="008126F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5DC805A" w14:textId="77777777" w:rsidR="008126F8" w:rsidRPr="00D2405E" w:rsidRDefault="008126F8" w:rsidP="008126F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DB1684F" w14:textId="51571302" w:rsidR="008126F8" w:rsidRPr="00D2405E" w:rsidRDefault="008126F8" w:rsidP="008126F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имеет возможность управлять объявлениями на доске объявлений. Управление предполагает следующие сценарии:</w:t>
      </w:r>
    </w:p>
    <w:p w14:paraId="14810F4B" w14:textId="2313CEE5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создать объявление;</w:t>
      </w:r>
    </w:p>
    <w:p w14:paraId="052FBE6E" w14:textId="77A25F2C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редактировать объявление;</w:t>
      </w:r>
    </w:p>
    <w:p w14:paraId="2B29FFEA" w14:textId="6D82612F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скрыть объявление;</w:t>
      </w:r>
    </w:p>
    <w:p w14:paraId="3DD745A8" w14:textId="15C335FF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собрать статистику просмотра объявлений.</w:t>
      </w:r>
    </w:p>
    <w:p w14:paraId="2314760F" w14:textId="6A29096F" w:rsidR="002C0A98" w:rsidRPr="00D2405E" w:rsidRDefault="00D066FF" w:rsidP="00CB6530">
      <w:pPr>
        <w:pStyle w:val="2"/>
        <w:spacing w:before="240"/>
        <w:rPr>
          <w:lang w:val="ru-RU"/>
        </w:rPr>
      </w:pPr>
      <w:bookmarkStart w:id="27" w:name="_Toc146820766"/>
      <w:bookmarkStart w:id="28" w:name="_Toc154520724"/>
      <w:r w:rsidRPr="00D2405E">
        <w:rPr>
          <w:lang w:val="ru-RU"/>
        </w:rPr>
        <w:lastRenderedPageBreak/>
        <w:t>E</w:t>
      </w:r>
      <w:r w:rsidR="00AB1743" w:rsidRPr="00D2405E">
        <w:rPr>
          <w:lang w:val="ru-RU"/>
        </w:rPr>
        <w:t>-1</w:t>
      </w:r>
      <w:r w:rsidR="00AB1743" w:rsidRPr="00D2405E">
        <w:t>.1</w:t>
      </w:r>
      <w:r w:rsidR="009063B2" w:rsidRPr="00D2405E">
        <w:rPr>
          <w:lang w:val="ru-RU"/>
        </w:rPr>
        <w:t xml:space="preserve">. </w:t>
      </w:r>
      <w:r w:rsidRPr="00D2405E">
        <w:rPr>
          <w:lang w:val="ru-RU"/>
        </w:rPr>
        <w:t>Создать объявление</w:t>
      </w:r>
      <w:bookmarkEnd w:id="27"/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21"/>
        <w:gridCol w:w="5295"/>
      </w:tblGrid>
      <w:tr w:rsidR="00D066FF" w:rsidRPr="00A9091E" w14:paraId="604D7086" w14:textId="77777777" w:rsidTr="00AB1743">
        <w:tc>
          <w:tcPr>
            <w:tcW w:w="704" w:type="dxa"/>
            <w:shd w:val="clear" w:color="auto" w:fill="auto"/>
          </w:tcPr>
          <w:p w14:paraId="6301DABD" w14:textId="5D1547A2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="00AB1743" w:rsidRPr="00D2405E">
              <w:t>-1.1</w:t>
            </w:r>
          </w:p>
        </w:tc>
        <w:tc>
          <w:tcPr>
            <w:tcW w:w="1730" w:type="dxa"/>
            <w:shd w:val="clear" w:color="auto" w:fill="auto"/>
          </w:tcPr>
          <w:p w14:paraId="593174D4" w14:textId="49862FB2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Сотрудник </w:t>
            </w:r>
          </w:p>
        </w:tc>
        <w:tc>
          <w:tcPr>
            <w:tcW w:w="1621" w:type="dxa"/>
            <w:shd w:val="clear" w:color="auto" w:fill="auto"/>
          </w:tcPr>
          <w:p w14:paraId="595BBFA2" w14:textId="3170C6EB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объявление</w:t>
            </w:r>
          </w:p>
        </w:tc>
        <w:tc>
          <w:tcPr>
            <w:tcW w:w="5295" w:type="dxa"/>
            <w:shd w:val="clear" w:color="auto" w:fill="auto"/>
          </w:tcPr>
          <w:p w14:paraId="2FD382CB" w14:textId="68947146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университета может создать и опубликовать объявление на доске</w:t>
            </w:r>
          </w:p>
        </w:tc>
      </w:tr>
    </w:tbl>
    <w:p w14:paraId="15E2A929" w14:textId="3F41E48F" w:rsidR="000D4A2B" w:rsidRPr="00D2405E" w:rsidRDefault="000D4A2B" w:rsidP="000D4A2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836CD9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338053A0" w14:textId="3230C89B" w:rsidR="000D4A2B" w:rsidRPr="00D2405E" w:rsidRDefault="000D4A2B" w:rsidP="000D4A2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836CD9" w:rsidRPr="00D2405E">
        <w:rPr>
          <w:lang w:val="ru-RU"/>
        </w:rPr>
        <w:t>Администратор группы, Администратор.</w:t>
      </w:r>
    </w:p>
    <w:p w14:paraId="4830E032" w14:textId="4D896801" w:rsidR="00174846" w:rsidRPr="00D2405E" w:rsidRDefault="00715697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имеет возможность создать объявление на доске объявлений. При создании объявления в обязательном порядке указыва</w:t>
      </w:r>
      <w:r w:rsidR="00A64C1B" w:rsidRPr="00D2405E">
        <w:rPr>
          <w:lang w:val="ru-RU"/>
        </w:rPr>
        <w:t>е</w:t>
      </w:r>
      <w:r w:rsidRPr="00D2405E">
        <w:rPr>
          <w:lang w:val="ru-RU"/>
        </w:rPr>
        <w:t xml:space="preserve">тся </w:t>
      </w:r>
      <w:r w:rsidR="00A64C1B" w:rsidRPr="00D2405E">
        <w:rPr>
          <w:lang w:val="ru-RU"/>
        </w:rPr>
        <w:t>его текстовое содержимое</w:t>
      </w:r>
      <w:r w:rsidR="00174846" w:rsidRPr="00D2405E">
        <w:rPr>
          <w:lang w:val="ru-RU"/>
        </w:rPr>
        <w:t>, а также задается аудитория объявления.</w:t>
      </w:r>
    </w:p>
    <w:p w14:paraId="5693C234" w14:textId="70D374F9" w:rsidR="00174846" w:rsidRPr="00D2405E" w:rsidRDefault="00174846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Опционально прикрепляются файлы и медиафайлы, один опрос. Прикрепляемые файлы и медиафайлы требуется предварительно загрузить, прикрепляемый опрос – создать.</w:t>
      </w:r>
    </w:p>
    <w:p w14:paraId="220E5B00" w14:textId="6C2A75ED" w:rsidR="00715697" w:rsidRDefault="00174846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Присутствует необязательная возможность установить срок автоматического сокрытия объявления с доски, по истечении которого объявление перестанет быть видимым на доске объявлений. Если срок не был указан, объявление не скрывается.</w:t>
      </w:r>
    </w:p>
    <w:p w14:paraId="33FAE72E" w14:textId="3B41CF34" w:rsidR="00A9091E" w:rsidRDefault="00A9091E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Также п</w:t>
      </w:r>
      <w:r w:rsidRPr="00D2405E">
        <w:rPr>
          <w:lang w:val="ru-RU"/>
        </w:rPr>
        <w:t xml:space="preserve">рисутствует необязательная возможность установить срок </w:t>
      </w:r>
      <w:r>
        <w:rPr>
          <w:lang w:val="ru-RU"/>
        </w:rPr>
        <w:t xml:space="preserve">отложенной публикации </w:t>
      </w:r>
      <w:r w:rsidRPr="00D2405E">
        <w:rPr>
          <w:lang w:val="ru-RU"/>
        </w:rPr>
        <w:t xml:space="preserve">объявления, по истечении которого объявление </w:t>
      </w:r>
      <w:r>
        <w:rPr>
          <w:lang w:val="ru-RU"/>
        </w:rPr>
        <w:t>будет опубликовано на доске</w:t>
      </w:r>
      <w:r w:rsidRPr="00D2405E">
        <w:rPr>
          <w:lang w:val="ru-RU"/>
        </w:rPr>
        <w:t xml:space="preserve"> объявлений. Если срок не был указан, объявление</w:t>
      </w:r>
      <w:r>
        <w:rPr>
          <w:lang w:val="ru-RU"/>
        </w:rPr>
        <w:t xml:space="preserve"> публикуется сразу</w:t>
      </w:r>
      <w:r w:rsidRPr="00D2405E">
        <w:rPr>
          <w:lang w:val="ru-RU"/>
        </w:rPr>
        <w:t>.</w:t>
      </w:r>
    </w:p>
    <w:p w14:paraId="66B6C3F2" w14:textId="10BE2DAC" w:rsidR="00A9091E" w:rsidRPr="00D2405E" w:rsidRDefault="00A9091E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Если момент автоматического сокрытия наступит раньше момента автоматической публикации, объявление сначала будет скрыто, а после – восстановлено.</w:t>
      </w:r>
    </w:p>
    <w:p w14:paraId="20471F21" w14:textId="39DC1788" w:rsidR="002C0A98" w:rsidRPr="00D2405E" w:rsidRDefault="00DC4724" w:rsidP="00CB6530">
      <w:pPr>
        <w:pStyle w:val="2"/>
        <w:spacing w:before="240"/>
        <w:rPr>
          <w:lang w:val="ru-RU"/>
        </w:rPr>
      </w:pPr>
      <w:bookmarkStart w:id="29" w:name="_Toc146820767"/>
      <w:bookmarkStart w:id="30" w:name="_Toc154520725"/>
      <w:r w:rsidRPr="00D2405E">
        <w:rPr>
          <w:lang w:val="ru-RU"/>
        </w:rPr>
        <w:t>E</w:t>
      </w:r>
      <w:r w:rsidR="00AB1743" w:rsidRPr="00D2405E">
        <w:t>-1.1.1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Указать</w:t>
      </w:r>
      <w:r w:rsidR="00A64C1B" w:rsidRPr="00D2405E">
        <w:rPr>
          <w:lang w:val="ru-RU"/>
        </w:rPr>
        <w:t xml:space="preserve"> текст объявления</w:t>
      </w:r>
      <w:bookmarkEnd w:id="29"/>
      <w:bookmarkEnd w:id="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5"/>
        <w:gridCol w:w="1604"/>
        <w:gridCol w:w="5255"/>
      </w:tblGrid>
      <w:tr w:rsidR="004710BF" w:rsidRPr="00A9091E" w14:paraId="3C80D077" w14:textId="77777777" w:rsidTr="00AB1743">
        <w:tc>
          <w:tcPr>
            <w:tcW w:w="846" w:type="dxa"/>
            <w:shd w:val="clear" w:color="auto" w:fill="auto"/>
          </w:tcPr>
          <w:p w14:paraId="6381ED42" w14:textId="66174593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="00AB1743" w:rsidRPr="00D2405E">
              <w:t>-1.1.1</w:t>
            </w:r>
          </w:p>
        </w:tc>
        <w:tc>
          <w:tcPr>
            <w:tcW w:w="1645" w:type="dxa"/>
            <w:shd w:val="clear" w:color="auto" w:fill="auto"/>
          </w:tcPr>
          <w:p w14:paraId="0A77E6A1" w14:textId="1C112729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34D76650" w14:textId="6EC10A7C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текст объявлени</w:t>
            </w:r>
            <w:r w:rsidR="00AB1743" w:rsidRPr="00D2405E">
              <w:rPr>
                <w:lang w:val="ru-RU"/>
              </w:rPr>
              <w:t>я</w:t>
            </w:r>
          </w:p>
        </w:tc>
        <w:tc>
          <w:tcPr>
            <w:tcW w:w="5255" w:type="dxa"/>
            <w:shd w:val="clear" w:color="auto" w:fill="auto"/>
          </w:tcPr>
          <w:p w14:paraId="467CCAE7" w14:textId="38D1D590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указывает тестовое содержимое объявления</w:t>
            </w:r>
          </w:p>
        </w:tc>
      </w:tr>
    </w:tbl>
    <w:p w14:paraId="34CA4930" w14:textId="61534B2C" w:rsidR="0096027E" w:rsidRPr="00D2405E" w:rsidRDefault="0096027E" w:rsidP="0096027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DC4724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4F6675C0" w14:textId="27F6A37E" w:rsidR="0096027E" w:rsidRPr="00D2405E" w:rsidRDefault="0096027E" w:rsidP="0096027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C4724" w:rsidRPr="00D2405E">
        <w:rPr>
          <w:lang w:val="ru-RU"/>
        </w:rPr>
        <w:t>Администратор группы, Администратор</w:t>
      </w:r>
    </w:p>
    <w:p w14:paraId="046B6289" w14:textId="74E9036F" w:rsidR="004710BF" w:rsidRPr="00D2405E" w:rsidRDefault="004710BF" w:rsidP="009D00C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объявления </w:t>
      </w:r>
      <w:r w:rsidR="00AB1743" w:rsidRPr="00D2405E">
        <w:rPr>
          <w:lang w:val="ru-RU"/>
        </w:rPr>
        <w:t xml:space="preserve">опционально </w:t>
      </w:r>
      <w:r w:rsidRPr="00D2405E">
        <w:rPr>
          <w:lang w:val="ru-RU"/>
        </w:rPr>
        <w:t>указ</w:t>
      </w:r>
      <w:r w:rsidR="00AB1743" w:rsidRPr="00D2405E">
        <w:rPr>
          <w:lang w:val="ru-RU"/>
        </w:rPr>
        <w:t>ывается</w:t>
      </w:r>
      <w:r w:rsidRPr="00D2405E">
        <w:rPr>
          <w:lang w:val="ru-RU"/>
        </w:rPr>
        <w:t xml:space="preserve"> текстовое содержимое объявления.</w:t>
      </w:r>
    </w:p>
    <w:p w14:paraId="6112D930" w14:textId="43FC9D77" w:rsidR="00225FFD" w:rsidRPr="00D2405E" w:rsidRDefault="00F655AC" w:rsidP="00CB6530">
      <w:pPr>
        <w:pStyle w:val="2"/>
        <w:spacing w:before="240"/>
        <w:rPr>
          <w:lang w:val="ru-RU"/>
        </w:rPr>
      </w:pPr>
      <w:bookmarkStart w:id="31" w:name="_Toc146820768"/>
      <w:bookmarkStart w:id="32" w:name="_Toc154520726"/>
      <w:r w:rsidRPr="00D2405E">
        <w:rPr>
          <w:lang w:val="ru-RU"/>
        </w:rPr>
        <w:t>E</w:t>
      </w:r>
      <w:r w:rsidR="005E4B2D" w:rsidRPr="00D2405E">
        <w:rPr>
          <w:lang w:val="ru-RU"/>
        </w:rPr>
        <w:t>-1.1.2</w:t>
      </w:r>
      <w:r w:rsidR="00225FFD" w:rsidRPr="00D2405E">
        <w:rPr>
          <w:lang w:val="ru-RU"/>
        </w:rPr>
        <w:t xml:space="preserve">. </w:t>
      </w:r>
      <w:r w:rsidR="00C87F4B" w:rsidRPr="00D2405E">
        <w:rPr>
          <w:lang w:val="ru-RU"/>
        </w:rPr>
        <w:t>Выбор получателей</w:t>
      </w:r>
      <w:bookmarkEnd w:id="31"/>
      <w:bookmarkEnd w:id="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3"/>
        <w:gridCol w:w="1617"/>
        <w:gridCol w:w="5244"/>
      </w:tblGrid>
      <w:tr w:rsidR="00C87F4B" w:rsidRPr="00A9091E" w14:paraId="0B05B4DD" w14:textId="77777777" w:rsidTr="005E4B2D">
        <w:tc>
          <w:tcPr>
            <w:tcW w:w="846" w:type="dxa"/>
            <w:shd w:val="clear" w:color="auto" w:fill="auto"/>
          </w:tcPr>
          <w:p w14:paraId="2B22E599" w14:textId="68DAF78C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-1.1.2</w:t>
            </w:r>
          </w:p>
        </w:tc>
        <w:tc>
          <w:tcPr>
            <w:tcW w:w="1643" w:type="dxa"/>
            <w:shd w:val="clear" w:color="auto" w:fill="auto"/>
          </w:tcPr>
          <w:p w14:paraId="74CEEC48" w14:textId="27F4464B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7" w:type="dxa"/>
            <w:shd w:val="clear" w:color="auto" w:fill="auto"/>
          </w:tcPr>
          <w:p w14:paraId="414B6DDB" w14:textId="15031220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</w:t>
            </w:r>
            <w:r w:rsidR="007B6E4A" w:rsidRPr="00D2405E">
              <w:rPr>
                <w:lang w:val="ru-RU"/>
              </w:rPr>
              <w:t xml:space="preserve">рать </w:t>
            </w:r>
            <w:r w:rsidRPr="00D2405E">
              <w:rPr>
                <w:lang w:val="ru-RU"/>
              </w:rPr>
              <w:t>получателей</w:t>
            </w:r>
          </w:p>
        </w:tc>
        <w:tc>
          <w:tcPr>
            <w:tcW w:w="5244" w:type="dxa"/>
            <w:shd w:val="clear" w:color="auto" w:fill="auto"/>
          </w:tcPr>
          <w:p w14:paraId="05C25363" w14:textId="202570C6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определяет получателей объявления</w:t>
            </w:r>
          </w:p>
        </w:tc>
      </w:tr>
    </w:tbl>
    <w:p w14:paraId="74F84917" w14:textId="7BDFD4C8" w:rsidR="00262B7D" w:rsidRPr="00D2405E" w:rsidRDefault="00262B7D" w:rsidP="00262B7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C87F4B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7418EA25" w14:textId="5E28C6C6" w:rsidR="00262B7D" w:rsidRPr="00D2405E" w:rsidRDefault="00262B7D" w:rsidP="00262B7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C87F4B" w:rsidRPr="00D2405E">
        <w:rPr>
          <w:lang w:val="ru-RU"/>
        </w:rPr>
        <w:t>Администратор группы, Администратор</w:t>
      </w:r>
      <w:r w:rsidR="00265BE3" w:rsidRPr="00D2405E">
        <w:rPr>
          <w:lang w:val="ru-RU"/>
        </w:rPr>
        <w:t>.</w:t>
      </w:r>
    </w:p>
    <w:p w14:paraId="6183A627" w14:textId="285D78BF" w:rsidR="00262B7D" w:rsidRPr="00D2405E" w:rsidRDefault="00265BE3" w:rsidP="00BF5F8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Опубликованное объявление по умолчанию отображается не у всех пользователей доски объявлений – пользователь может </w:t>
      </w:r>
      <w:r w:rsidR="00EA1E20" w:rsidRPr="00D2405E">
        <w:rPr>
          <w:lang w:val="ru-RU"/>
        </w:rPr>
        <w:t>просмотреть</w:t>
      </w:r>
      <w:r w:rsidRPr="00D2405E">
        <w:rPr>
          <w:lang w:val="ru-RU"/>
        </w:rPr>
        <w:t xml:space="preserve"> объявление только в том случае, если состоит хотя бы в одной из групп, для которых было опубликовано объявление. Для обеспечения данного механизма при создании объявления требуется</w:t>
      </w:r>
      <w:r w:rsidR="00BF642E" w:rsidRPr="00D2405E">
        <w:rPr>
          <w:lang w:val="ru-RU"/>
        </w:rPr>
        <w:t xml:space="preserve"> указать группы получателей.</w:t>
      </w:r>
      <w:r w:rsidRPr="00D2405E">
        <w:rPr>
          <w:lang w:val="ru-RU"/>
        </w:rPr>
        <w:t xml:space="preserve"> </w:t>
      </w:r>
    </w:p>
    <w:p w14:paraId="128A1A3C" w14:textId="01A150E4" w:rsidR="00225FFD" w:rsidRPr="00D2405E" w:rsidRDefault="00D06EAD" w:rsidP="00CB6530">
      <w:pPr>
        <w:pStyle w:val="2"/>
        <w:spacing w:before="240"/>
        <w:rPr>
          <w:lang w:val="ru-RU"/>
        </w:rPr>
      </w:pPr>
      <w:bookmarkStart w:id="33" w:name="_Toc146820769"/>
      <w:bookmarkStart w:id="34" w:name="_Toc154520727"/>
      <w:r w:rsidRPr="00D2405E">
        <w:rPr>
          <w:lang w:val="ru-RU"/>
        </w:rPr>
        <w:t>E</w:t>
      </w:r>
      <w:r w:rsidR="005E4B2D" w:rsidRPr="00D2405E">
        <w:rPr>
          <w:lang w:val="ru-RU"/>
        </w:rPr>
        <w:t>-1.1.3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Установить срок автоматического сокрытия</w:t>
      </w:r>
      <w:bookmarkEnd w:id="33"/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7"/>
        <w:gridCol w:w="1654"/>
        <w:gridCol w:w="5213"/>
      </w:tblGrid>
      <w:tr w:rsidR="00D06EAD" w:rsidRPr="00A9091E" w14:paraId="5E4AE81C" w14:textId="77777777" w:rsidTr="005E4B2D">
        <w:tc>
          <w:tcPr>
            <w:tcW w:w="846" w:type="dxa"/>
            <w:shd w:val="clear" w:color="auto" w:fill="auto"/>
          </w:tcPr>
          <w:p w14:paraId="571D3122" w14:textId="221B21C5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-1.1.3</w:t>
            </w:r>
          </w:p>
        </w:tc>
        <w:tc>
          <w:tcPr>
            <w:tcW w:w="1637" w:type="dxa"/>
            <w:shd w:val="clear" w:color="auto" w:fill="auto"/>
          </w:tcPr>
          <w:p w14:paraId="15F2CE2E" w14:textId="784CB107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54" w:type="dxa"/>
            <w:shd w:val="clear" w:color="auto" w:fill="auto"/>
          </w:tcPr>
          <w:p w14:paraId="1EDC729C" w14:textId="27B61D23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Установить срок автоматического сокрытия</w:t>
            </w:r>
          </w:p>
        </w:tc>
        <w:tc>
          <w:tcPr>
            <w:tcW w:w="5213" w:type="dxa"/>
            <w:shd w:val="clear" w:color="auto" w:fill="auto"/>
          </w:tcPr>
          <w:p w14:paraId="0A25917C" w14:textId="623AD252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установить срок автоматического сокрытия объявления</w:t>
            </w:r>
          </w:p>
        </w:tc>
      </w:tr>
    </w:tbl>
    <w:p w14:paraId="7AB75E7F" w14:textId="0DC8B3EE" w:rsidR="00536AE6" w:rsidRPr="00D2405E" w:rsidRDefault="00536AE6" w:rsidP="00536AE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D06EAD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67B136A7" w14:textId="1135BCB5" w:rsidR="00536AE6" w:rsidRPr="00D2405E" w:rsidRDefault="00536AE6" w:rsidP="00536AE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06EAD" w:rsidRPr="00D2405E">
        <w:rPr>
          <w:lang w:val="ru-RU"/>
        </w:rPr>
        <w:t>Администратор группы, Администратор</w:t>
      </w:r>
    </w:p>
    <w:p w14:paraId="713C4CE8" w14:textId="2758F021" w:rsidR="004B2405" w:rsidRPr="00D2405E" w:rsidRDefault="00D06EAD" w:rsidP="00536AE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объявления может возникнуть необходимость скрыть его по прошествии определенного времени. Для обеспечения указанного механизма при создании объявления присутствует возможность задать </w:t>
      </w:r>
      <w:r w:rsidR="006B3A68" w:rsidRPr="00D2405E">
        <w:rPr>
          <w:lang w:val="ru-RU"/>
        </w:rPr>
        <w:lastRenderedPageBreak/>
        <w:t>момент времени, по наступлении которого</w:t>
      </w:r>
      <w:r w:rsidRPr="00D2405E">
        <w:rPr>
          <w:lang w:val="ru-RU"/>
        </w:rPr>
        <w:t xml:space="preserve"> объявление будет автоматически скрыто с доски объявлений. Скрытое объявление не может просмотреть ни один пользователь доски объявлени</w:t>
      </w:r>
      <w:r w:rsidR="001A5858" w:rsidRPr="00D2405E">
        <w:rPr>
          <w:lang w:val="ru-RU"/>
        </w:rPr>
        <w:t>й, кроме его автора.</w:t>
      </w:r>
    </w:p>
    <w:p w14:paraId="1A00D6E4" w14:textId="7E617B7F" w:rsidR="001A5858" w:rsidRPr="00D2405E" w:rsidRDefault="001A5858" w:rsidP="00536AE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Автоматически скрытое объявление попадает в список скрытых объявлений.</w:t>
      </w:r>
    </w:p>
    <w:p w14:paraId="6B3BBAC4" w14:textId="646C6AD0" w:rsidR="003B0A43" w:rsidRPr="00D2405E" w:rsidRDefault="003B0A43" w:rsidP="00CB6530">
      <w:pPr>
        <w:pStyle w:val="2"/>
        <w:spacing w:before="240"/>
        <w:rPr>
          <w:lang w:val="ru-RU"/>
        </w:rPr>
      </w:pPr>
      <w:bookmarkStart w:id="35" w:name="_Toc146820770"/>
      <w:bookmarkStart w:id="36" w:name="_Toc154520728"/>
      <w:r w:rsidRPr="00D2405E">
        <w:rPr>
          <w:lang w:val="ru-RU"/>
        </w:rPr>
        <w:t>E</w:t>
      </w:r>
      <w:r w:rsidR="005E4B2D" w:rsidRPr="00D2405E">
        <w:rPr>
          <w:lang w:val="ru-RU"/>
        </w:rPr>
        <w:t>-1.1.4</w:t>
      </w:r>
      <w:r w:rsidRPr="00D2405E">
        <w:rPr>
          <w:lang w:val="ru-RU"/>
        </w:rPr>
        <w:t xml:space="preserve">. </w:t>
      </w:r>
      <w:r w:rsidR="00BB79EE" w:rsidRPr="00D2405E">
        <w:rPr>
          <w:lang w:val="ru-RU"/>
        </w:rPr>
        <w:t>Задать режим отложенной публикации</w:t>
      </w:r>
      <w:bookmarkEnd w:id="35"/>
      <w:bookmarkEnd w:id="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4"/>
        <w:gridCol w:w="1615"/>
        <w:gridCol w:w="5255"/>
      </w:tblGrid>
      <w:tr w:rsidR="003D01EE" w:rsidRPr="00A9091E" w14:paraId="1226A70A" w14:textId="77777777" w:rsidTr="005E4B2D">
        <w:tc>
          <w:tcPr>
            <w:tcW w:w="846" w:type="dxa"/>
            <w:shd w:val="clear" w:color="auto" w:fill="auto"/>
          </w:tcPr>
          <w:p w14:paraId="6D78D3F5" w14:textId="2F76D596" w:rsidR="003D01EE" w:rsidRPr="00D2405E" w:rsidRDefault="003D01EE" w:rsidP="003D01E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-1.1.4</w:t>
            </w:r>
          </w:p>
        </w:tc>
        <w:tc>
          <w:tcPr>
            <w:tcW w:w="1634" w:type="dxa"/>
            <w:shd w:val="clear" w:color="auto" w:fill="auto"/>
          </w:tcPr>
          <w:p w14:paraId="4F68476D" w14:textId="77777777" w:rsidR="003D01EE" w:rsidRPr="00D2405E" w:rsidRDefault="003D01EE" w:rsidP="003D01E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6E891050" w14:textId="40988BFD" w:rsidR="003D01EE" w:rsidRPr="00D2405E" w:rsidRDefault="003D01EE" w:rsidP="003D01E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режим отложенной публикации</w:t>
            </w:r>
          </w:p>
        </w:tc>
        <w:tc>
          <w:tcPr>
            <w:tcW w:w="5255" w:type="dxa"/>
            <w:shd w:val="clear" w:color="auto" w:fill="auto"/>
          </w:tcPr>
          <w:p w14:paraId="1B43C699" w14:textId="1AE91DBB" w:rsidR="003D01EE" w:rsidRPr="00D2405E" w:rsidRDefault="003D01EE" w:rsidP="003D01E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задать режим отложенной публикации объявления</w:t>
            </w:r>
          </w:p>
        </w:tc>
      </w:tr>
    </w:tbl>
    <w:p w14:paraId="6FE2DABC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CEE4FA9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5FEAD02" w14:textId="393575A7" w:rsidR="008E4F4D" w:rsidRPr="00D2405E" w:rsidRDefault="008E4F4D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задавать режим отложенной публикации объявления. Объявление, ожидающее публикации, может быть просмотрено и отредактировано только автором. </w:t>
      </w:r>
    </w:p>
    <w:p w14:paraId="4315191C" w14:textId="386C8387" w:rsidR="008E4F4D" w:rsidRPr="00D2405E" w:rsidRDefault="008E4F4D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Объявление становится видимым для аудитории </w:t>
      </w:r>
    </w:p>
    <w:p w14:paraId="756C55B6" w14:textId="36890F1A" w:rsidR="003B0A43" w:rsidRPr="00D2405E" w:rsidRDefault="003B0A43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прикреплять файлы к создаваемым объявлениям. У аудитории объявления присутствует возможность скачать прикрепленные файлы. </w:t>
      </w:r>
    </w:p>
    <w:p w14:paraId="58211C3B" w14:textId="77777777" w:rsidR="003B0A43" w:rsidRPr="00D2405E" w:rsidRDefault="003B0A43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отсутствует возможность в явном виде прикрепить ранее загруженные файлы.</w:t>
      </w:r>
    </w:p>
    <w:p w14:paraId="0944D9AE" w14:textId="4B6580CF" w:rsidR="003B0A43" w:rsidRPr="00D2405E" w:rsidRDefault="003B0A43" w:rsidP="00CB6530">
      <w:pPr>
        <w:pStyle w:val="2"/>
        <w:spacing w:before="240"/>
        <w:rPr>
          <w:lang w:val="ru-RU"/>
        </w:rPr>
      </w:pPr>
      <w:bookmarkStart w:id="37" w:name="_Toc146820771"/>
      <w:bookmarkStart w:id="38" w:name="_Toc154520729"/>
      <w:r w:rsidRPr="00D2405E">
        <w:rPr>
          <w:lang w:val="ru-RU"/>
        </w:rPr>
        <w:t>E</w:t>
      </w:r>
      <w:r w:rsidR="005E4B2D" w:rsidRPr="00D2405E">
        <w:rPr>
          <w:lang w:val="ru-RU"/>
        </w:rPr>
        <w:t>-1.1.4.1</w:t>
      </w:r>
      <w:r w:rsidRPr="00D2405E">
        <w:rPr>
          <w:lang w:val="ru-RU"/>
        </w:rPr>
        <w:t xml:space="preserve">. </w:t>
      </w:r>
      <w:r w:rsidR="00021636" w:rsidRPr="00D2405E">
        <w:rPr>
          <w:lang w:val="ru-RU"/>
        </w:rPr>
        <w:t>Задать дату и время публикации</w:t>
      </w:r>
      <w:bookmarkEnd w:id="37"/>
      <w:bookmarkEnd w:id="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92"/>
        <w:gridCol w:w="1615"/>
        <w:gridCol w:w="5255"/>
      </w:tblGrid>
      <w:tr w:rsidR="008E4F4D" w:rsidRPr="00A9091E" w14:paraId="1D03AB4D" w14:textId="77777777" w:rsidTr="005E4B2D">
        <w:tc>
          <w:tcPr>
            <w:tcW w:w="988" w:type="dxa"/>
            <w:shd w:val="clear" w:color="auto" w:fill="auto"/>
          </w:tcPr>
          <w:p w14:paraId="315F9E4F" w14:textId="623BF847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-1.1.4.1</w:t>
            </w:r>
          </w:p>
        </w:tc>
        <w:tc>
          <w:tcPr>
            <w:tcW w:w="1492" w:type="dxa"/>
            <w:shd w:val="clear" w:color="auto" w:fill="auto"/>
          </w:tcPr>
          <w:p w14:paraId="3C491C15" w14:textId="565C838F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5BC7343C" w14:textId="683D3DA0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дату и время публикации</w:t>
            </w:r>
          </w:p>
        </w:tc>
        <w:tc>
          <w:tcPr>
            <w:tcW w:w="5255" w:type="dxa"/>
            <w:shd w:val="clear" w:color="auto" w:fill="auto"/>
          </w:tcPr>
          <w:p w14:paraId="042BBD23" w14:textId="051886D2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 режима отложенной публикации сотрудник должен задать дату и время публикации объявления</w:t>
            </w:r>
          </w:p>
        </w:tc>
      </w:tr>
    </w:tbl>
    <w:p w14:paraId="30CF7CAB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2EE81D7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1CC39FD" w14:textId="6D1C825E" w:rsidR="00B00528" w:rsidRPr="00D2405E" w:rsidRDefault="00B00528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указывать дату и время объявления при задании режима отложенной публикации.</w:t>
      </w:r>
    </w:p>
    <w:p w14:paraId="022670E8" w14:textId="55989FF7" w:rsidR="00225FFD" w:rsidRPr="00D2405E" w:rsidRDefault="00472980" w:rsidP="00CB6530">
      <w:pPr>
        <w:pStyle w:val="2"/>
        <w:spacing w:before="240"/>
        <w:rPr>
          <w:lang w:val="ru-RU"/>
        </w:rPr>
      </w:pPr>
      <w:bookmarkStart w:id="39" w:name="_Toc146820772"/>
      <w:bookmarkStart w:id="40" w:name="_Toc154520730"/>
      <w:r w:rsidRPr="00D2405E">
        <w:rPr>
          <w:lang w:val="ru-RU"/>
        </w:rPr>
        <w:t>E</w:t>
      </w:r>
      <w:r w:rsidR="005E4B2D" w:rsidRPr="00D2405E">
        <w:rPr>
          <w:lang w:val="ru-RU"/>
        </w:rPr>
        <w:t>-1.1.5</w:t>
      </w:r>
      <w:r w:rsidR="00225FFD" w:rsidRPr="00D2405E">
        <w:rPr>
          <w:lang w:val="ru-RU"/>
        </w:rPr>
        <w:t xml:space="preserve">. </w:t>
      </w:r>
      <w:r w:rsidR="00A755AB" w:rsidRPr="00D2405E">
        <w:rPr>
          <w:lang w:val="ru-RU"/>
        </w:rPr>
        <w:t>Прикрепить файлы</w:t>
      </w:r>
      <w:bookmarkEnd w:id="39"/>
      <w:bookmarkEnd w:id="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4"/>
        <w:gridCol w:w="1615"/>
        <w:gridCol w:w="5255"/>
      </w:tblGrid>
      <w:tr w:rsidR="00A7337E" w:rsidRPr="00A9091E" w14:paraId="4D600EBC" w14:textId="77777777" w:rsidTr="00A7337E">
        <w:tc>
          <w:tcPr>
            <w:tcW w:w="846" w:type="dxa"/>
            <w:shd w:val="clear" w:color="auto" w:fill="auto"/>
          </w:tcPr>
          <w:p w14:paraId="17C615B4" w14:textId="4E324D04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E-1.1.5</w:t>
            </w:r>
          </w:p>
        </w:tc>
        <w:tc>
          <w:tcPr>
            <w:tcW w:w="1634" w:type="dxa"/>
            <w:shd w:val="clear" w:color="auto" w:fill="auto"/>
          </w:tcPr>
          <w:p w14:paraId="253B4E52" w14:textId="68813522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6F38658B" w14:textId="19D610EB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файлы</w:t>
            </w:r>
          </w:p>
        </w:tc>
        <w:tc>
          <w:tcPr>
            <w:tcW w:w="5255" w:type="dxa"/>
            <w:shd w:val="clear" w:color="auto" w:fill="auto"/>
          </w:tcPr>
          <w:p w14:paraId="619C89D1" w14:textId="5FABF508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публикации объявления сотрудник может прикрепить файлы или медиафайлы</w:t>
            </w:r>
          </w:p>
        </w:tc>
      </w:tr>
    </w:tbl>
    <w:p w14:paraId="79222D24" w14:textId="5E3608FC" w:rsidR="00DB60FA" w:rsidRPr="00D2405E" w:rsidRDefault="00DB60FA" w:rsidP="00DB60F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A755AB" w:rsidRPr="00D2405E">
        <w:rPr>
          <w:lang w:val="ru-RU"/>
        </w:rPr>
        <w:t>Сотрудник.</w:t>
      </w:r>
    </w:p>
    <w:p w14:paraId="2F2ABF08" w14:textId="62EE6867" w:rsidR="00DB60FA" w:rsidRPr="00D2405E" w:rsidRDefault="00DB60FA" w:rsidP="00DB60F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A755AB" w:rsidRPr="00D2405E">
        <w:rPr>
          <w:lang w:val="ru-RU"/>
        </w:rPr>
        <w:t>Администратор группы, Администратор.</w:t>
      </w:r>
    </w:p>
    <w:p w14:paraId="4C173EB9" w14:textId="2D88FB7B" w:rsidR="008F2402" w:rsidRPr="00D2405E" w:rsidRDefault="008F2402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прикреплять файлы к создаваемым объявлениям.</w:t>
      </w:r>
      <w:r w:rsidR="008B3ACC" w:rsidRPr="00D2405E">
        <w:rPr>
          <w:lang w:val="ru-RU"/>
        </w:rPr>
        <w:t xml:space="preserve"> У аудитории объявления присутствует возможность </w:t>
      </w:r>
      <w:r w:rsidR="00C66BB5" w:rsidRPr="00D2405E">
        <w:rPr>
          <w:lang w:val="ru-RU"/>
        </w:rPr>
        <w:t>скачать</w:t>
      </w:r>
      <w:r w:rsidR="008B3ACC" w:rsidRPr="00D2405E">
        <w:rPr>
          <w:lang w:val="ru-RU"/>
        </w:rPr>
        <w:t xml:space="preserve"> </w:t>
      </w:r>
      <w:r w:rsidR="00472980" w:rsidRPr="00D2405E">
        <w:rPr>
          <w:lang w:val="ru-RU"/>
        </w:rPr>
        <w:t xml:space="preserve">прикрепленные файлы. </w:t>
      </w:r>
    </w:p>
    <w:p w14:paraId="7B2465E9" w14:textId="32C9857E" w:rsidR="00C66BB5" w:rsidRPr="00D2405E" w:rsidRDefault="00C66BB5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отсутствует возможность в явном виде прикрепить ранее загруженные файлы.</w:t>
      </w:r>
    </w:p>
    <w:p w14:paraId="7E6DD8B3" w14:textId="5F034949" w:rsidR="0088059A" w:rsidRPr="00D2405E" w:rsidRDefault="0088059A" w:rsidP="00CB6530">
      <w:pPr>
        <w:pStyle w:val="2"/>
        <w:spacing w:before="240"/>
        <w:rPr>
          <w:lang w:val="ru-RU"/>
        </w:rPr>
      </w:pPr>
      <w:bookmarkStart w:id="41" w:name="_Toc146820773"/>
      <w:bookmarkStart w:id="42" w:name="_Toc154520731"/>
      <w:r w:rsidRPr="00D2405E">
        <w:rPr>
          <w:lang w:val="ru-RU"/>
        </w:rPr>
        <w:t>E</w:t>
      </w:r>
      <w:r w:rsidR="00A7337E" w:rsidRPr="00D2405E">
        <w:rPr>
          <w:lang w:val="ru-RU"/>
        </w:rPr>
        <w:t>-1.1.5.1</w:t>
      </w:r>
      <w:r w:rsidRPr="00D2405E">
        <w:rPr>
          <w:lang w:val="ru-RU"/>
        </w:rPr>
        <w:t>. Загрузить файлы</w:t>
      </w:r>
      <w:bookmarkEnd w:id="41"/>
      <w:bookmarkEnd w:id="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19"/>
        <w:gridCol w:w="1604"/>
        <w:gridCol w:w="5139"/>
      </w:tblGrid>
      <w:tr w:rsidR="0088059A" w:rsidRPr="00A9091E" w14:paraId="2096F333" w14:textId="77777777" w:rsidTr="00A7337E">
        <w:tc>
          <w:tcPr>
            <w:tcW w:w="988" w:type="dxa"/>
            <w:shd w:val="clear" w:color="auto" w:fill="auto"/>
          </w:tcPr>
          <w:p w14:paraId="571F404A" w14:textId="44315A5B" w:rsidR="0088059A" w:rsidRPr="00D2405E" w:rsidRDefault="0088059A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A7337E" w:rsidRPr="00D2405E">
              <w:rPr>
                <w:lang w:val="ru-RU"/>
              </w:rPr>
              <w:t>-1.1.5.1</w:t>
            </w:r>
          </w:p>
        </w:tc>
        <w:tc>
          <w:tcPr>
            <w:tcW w:w="1619" w:type="dxa"/>
            <w:shd w:val="clear" w:color="auto" w:fill="auto"/>
          </w:tcPr>
          <w:p w14:paraId="64F23B0F" w14:textId="77777777" w:rsidR="0088059A" w:rsidRPr="00D2405E" w:rsidRDefault="0088059A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3BD0A908" w14:textId="495576AF" w:rsidR="0088059A" w:rsidRPr="00D2405E" w:rsidRDefault="00A7337E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Загрузить</w:t>
            </w:r>
            <w:r w:rsidR="0088059A" w:rsidRPr="00D2405E">
              <w:rPr>
                <w:lang w:val="ru-RU"/>
              </w:rPr>
              <w:t xml:space="preserve"> файлы</w:t>
            </w:r>
          </w:p>
        </w:tc>
        <w:tc>
          <w:tcPr>
            <w:tcW w:w="5139" w:type="dxa"/>
            <w:shd w:val="clear" w:color="auto" w:fill="auto"/>
          </w:tcPr>
          <w:p w14:paraId="4EF1780A" w14:textId="40A5D352" w:rsidR="0088059A" w:rsidRPr="00D2405E" w:rsidRDefault="0088059A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файлов или медиафайлов сотрудник должен загрузить их</w:t>
            </w:r>
          </w:p>
        </w:tc>
      </w:tr>
    </w:tbl>
    <w:p w14:paraId="59FC9DA7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B38FD5D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CDC60DF" w14:textId="3D142445" w:rsidR="0088059A" w:rsidRPr="00D2405E" w:rsidRDefault="0088059A" w:rsidP="0088059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загрузить файлы перед их прикреплением к создаваемому объявлению. </w:t>
      </w:r>
      <w:r w:rsidR="003C2853" w:rsidRPr="00D2405E">
        <w:rPr>
          <w:lang w:val="ru-RU"/>
        </w:rPr>
        <w:t>Загрузка файлов происходит на экране создания объявления</w:t>
      </w:r>
      <w:r w:rsidR="003E25C6" w:rsidRPr="00D2405E">
        <w:rPr>
          <w:lang w:val="ru-RU"/>
        </w:rPr>
        <w:t xml:space="preserve"> и начинается сразу после</w:t>
      </w:r>
      <w:r w:rsidR="00805499" w:rsidRPr="00D2405E">
        <w:rPr>
          <w:lang w:val="ru-RU"/>
        </w:rPr>
        <w:t xml:space="preserve"> нажатия </w:t>
      </w:r>
      <w:r w:rsidR="00805499" w:rsidRPr="00D2405E">
        <w:rPr>
          <w:lang w:val="ru-RU"/>
        </w:rPr>
        <w:lastRenderedPageBreak/>
        <w:t>кнопки создания объявления и до перехода на экран доски объявлений.</w:t>
      </w:r>
    </w:p>
    <w:p w14:paraId="15A72AA3" w14:textId="383D7BCA" w:rsidR="00C77FF5" w:rsidRPr="00D2405E" w:rsidRDefault="00C77FF5" w:rsidP="0088059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Загрузить можно файл размером не более </w:t>
      </w:r>
      <w:r w:rsidR="00F00346" w:rsidRPr="00D2405E">
        <w:rPr>
          <w:lang w:val="ru-RU"/>
        </w:rPr>
        <w:t>заданного в конфигурации размера</w:t>
      </w:r>
      <w:r w:rsidRPr="00D2405E">
        <w:rPr>
          <w:lang w:val="ru-RU"/>
        </w:rPr>
        <w:t>.</w:t>
      </w:r>
      <w:r w:rsidR="00F00346" w:rsidRPr="00D2405E">
        <w:rPr>
          <w:lang w:val="ru-RU"/>
        </w:rPr>
        <w:t xml:space="preserve"> </w:t>
      </w:r>
    </w:p>
    <w:p w14:paraId="2BF9B5D1" w14:textId="1F66D565" w:rsidR="0088059A" w:rsidRPr="00D2405E" w:rsidRDefault="00C66BB5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Перед загрузкой файла проверяется, был ли файл ранее выгружен на сервер. В случае положительного результата файл повторно не загружается, а к объявлению прикрепляется ссылка на ранее выгруженный файл.</w:t>
      </w:r>
    </w:p>
    <w:p w14:paraId="07C44A61" w14:textId="6BA9B777" w:rsidR="00A7337E" w:rsidRPr="00D2405E" w:rsidRDefault="00A7337E" w:rsidP="00CB6530">
      <w:pPr>
        <w:pStyle w:val="2"/>
        <w:spacing w:before="240"/>
        <w:rPr>
          <w:lang w:val="ru-RU"/>
        </w:rPr>
      </w:pPr>
      <w:bookmarkStart w:id="43" w:name="_Toc146820774"/>
      <w:bookmarkStart w:id="44" w:name="_Toc154520732"/>
      <w:r w:rsidRPr="00D2405E">
        <w:rPr>
          <w:lang w:val="ru-RU"/>
        </w:rPr>
        <w:t>E-1.1.6. Загрузить файлы</w:t>
      </w:r>
      <w:bookmarkEnd w:id="43"/>
      <w:bookmarkEnd w:id="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19"/>
        <w:gridCol w:w="1604"/>
        <w:gridCol w:w="5139"/>
      </w:tblGrid>
      <w:tr w:rsidR="00A7337E" w:rsidRPr="00A9091E" w14:paraId="23B67D7D" w14:textId="77777777" w:rsidTr="00A47843">
        <w:tc>
          <w:tcPr>
            <w:tcW w:w="988" w:type="dxa"/>
            <w:shd w:val="clear" w:color="auto" w:fill="auto"/>
          </w:tcPr>
          <w:p w14:paraId="106627EF" w14:textId="21A69FF6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E-1.1.6</w:t>
            </w:r>
          </w:p>
        </w:tc>
        <w:tc>
          <w:tcPr>
            <w:tcW w:w="1619" w:type="dxa"/>
            <w:shd w:val="clear" w:color="auto" w:fill="auto"/>
          </w:tcPr>
          <w:p w14:paraId="3A16B43F" w14:textId="6CC93D54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140DA61D" w14:textId="3E96A975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5139" w:type="dxa"/>
            <w:shd w:val="clear" w:color="auto" w:fill="auto"/>
          </w:tcPr>
          <w:p w14:paraId="6AAA561D" w14:textId="6B74E705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При создании опроса сотрудник может открепить файлы, прикрепленные во время создания </w:t>
            </w:r>
          </w:p>
        </w:tc>
      </w:tr>
    </w:tbl>
    <w:p w14:paraId="2AF8EDEB" w14:textId="77777777" w:rsidR="00A7337E" w:rsidRPr="00D2405E" w:rsidRDefault="00A7337E" w:rsidP="00A7337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ACC0B1E" w14:textId="77777777" w:rsidR="00A7337E" w:rsidRPr="00D2405E" w:rsidRDefault="00A7337E" w:rsidP="00A7337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F7B044E" w14:textId="4902F7AA" w:rsidR="003E25C6" w:rsidRPr="00D2405E" w:rsidRDefault="00A7337E" w:rsidP="00A7337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открепить файлы, которые были прикреплены в процессе создания объявления. </w:t>
      </w:r>
      <w:r w:rsidR="003E25C6" w:rsidRPr="00D2405E">
        <w:rPr>
          <w:lang w:val="ru-RU"/>
        </w:rPr>
        <w:t xml:space="preserve">Отменить действие открепления нельзя – для повторного прикрепления только что открепленного файла потребуется </w:t>
      </w:r>
      <w:r w:rsidR="00805499" w:rsidRPr="00D2405E">
        <w:rPr>
          <w:lang w:val="ru-RU"/>
        </w:rPr>
        <w:t>заново найти и выбрать его в хранилище устройства.</w:t>
      </w:r>
    </w:p>
    <w:p w14:paraId="475D595F" w14:textId="11733ACB" w:rsidR="00225FFD" w:rsidRPr="00D2405E" w:rsidRDefault="0088059A" w:rsidP="00CB6530">
      <w:pPr>
        <w:pStyle w:val="2"/>
        <w:spacing w:before="240"/>
        <w:rPr>
          <w:lang w:val="ru-RU"/>
        </w:rPr>
      </w:pPr>
      <w:bookmarkStart w:id="45" w:name="_Toc146820775"/>
      <w:bookmarkStart w:id="46" w:name="_Toc154520733"/>
      <w:r w:rsidRPr="00D2405E">
        <w:rPr>
          <w:lang w:val="ru-RU"/>
        </w:rPr>
        <w:t>E</w:t>
      </w:r>
      <w:r w:rsidR="00B0727A" w:rsidRPr="00D2405E">
        <w:rPr>
          <w:lang w:val="ru-RU"/>
        </w:rPr>
        <w:t>-1.1.7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Прикрепить опрос</w:t>
      </w:r>
      <w:bookmarkEnd w:id="45"/>
      <w:bookmarkEnd w:id="4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7"/>
        <w:gridCol w:w="1609"/>
        <w:gridCol w:w="5258"/>
      </w:tblGrid>
      <w:tr w:rsidR="00B0727A" w:rsidRPr="00A9091E" w14:paraId="0E448F20" w14:textId="77777777" w:rsidTr="00B0727A">
        <w:tc>
          <w:tcPr>
            <w:tcW w:w="846" w:type="dxa"/>
            <w:shd w:val="clear" w:color="auto" w:fill="auto"/>
          </w:tcPr>
          <w:p w14:paraId="633A723E" w14:textId="202CA409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</w:t>
            </w:r>
          </w:p>
        </w:tc>
        <w:tc>
          <w:tcPr>
            <w:tcW w:w="1637" w:type="dxa"/>
            <w:shd w:val="clear" w:color="auto" w:fill="auto"/>
          </w:tcPr>
          <w:p w14:paraId="543DA178" w14:textId="1DAA5D55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9" w:type="dxa"/>
            <w:shd w:val="clear" w:color="auto" w:fill="auto"/>
          </w:tcPr>
          <w:p w14:paraId="5B68567A" w14:textId="2E86A82E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5258" w:type="dxa"/>
            <w:shd w:val="clear" w:color="auto" w:fill="auto"/>
          </w:tcPr>
          <w:p w14:paraId="4CCA7703" w14:textId="278934D0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прикрепить опрос</w:t>
            </w:r>
          </w:p>
        </w:tc>
      </w:tr>
    </w:tbl>
    <w:p w14:paraId="1BD63CBE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4E50876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A0BAD4D" w14:textId="140FA83F" w:rsidR="002C0A98" w:rsidRPr="00D2405E" w:rsidRDefault="00A61A9B" w:rsidP="00A61A9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в целях сбора обратной связи сотрудник может прикрепить опрос.</w:t>
      </w:r>
    </w:p>
    <w:p w14:paraId="6DDBF019" w14:textId="4EDEFAB2" w:rsidR="00A61A9B" w:rsidRPr="00D2405E" w:rsidRDefault="00A61A9B" w:rsidP="00CB6530">
      <w:pPr>
        <w:pStyle w:val="2"/>
        <w:spacing w:before="240"/>
        <w:rPr>
          <w:lang w:val="ru-RU"/>
        </w:rPr>
      </w:pPr>
      <w:bookmarkStart w:id="47" w:name="_Toc146820776"/>
      <w:bookmarkStart w:id="48" w:name="_Toc154520734"/>
      <w:r w:rsidRPr="00D2405E">
        <w:rPr>
          <w:lang w:val="ru-RU"/>
        </w:rPr>
        <w:t>E</w:t>
      </w:r>
      <w:r w:rsidR="00BA7E7C" w:rsidRPr="00D2405E">
        <w:rPr>
          <w:lang w:val="ru-RU"/>
        </w:rPr>
        <w:t>-1.1.7.1</w:t>
      </w:r>
      <w:r w:rsidRPr="00D2405E">
        <w:rPr>
          <w:lang w:val="ru-RU"/>
        </w:rPr>
        <w:t>. Создать опрос</w:t>
      </w:r>
      <w:bookmarkEnd w:id="47"/>
      <w:bookmarkEnd w:id="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23"/>
        <w:gridCol w:w="1585"/>
        <w:gridCol w:w="5154"/>
      </w:tblGrid>
      <w:tr w:rsidR="00BA7E7C" w:rsidRPr="00A9091E" w14:paraId="032A68F4" w14:textId="77777777" w:rsidTr="00BA7E7C">
        <w:tc>
          <w:tcPr>
            <w:tcW w:w="988" w:type="dxa"/>
            <w:shd w:val="clear" w:color="auto" w:fill="auto"/>
          </w:tcPr>
          <w:p w14:paraId="2996F308" w14:textId="55CE40A7" w:rsidR="00BA7E7C" w:rsidRPr="00D2405E" w:rsidRDefault="00BA7E7C" w:rsidP="00BA7E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E-1.1.7.1</w:t>
            </w:r>
          </w:p>
        </w:tc>
        <w:tc>
          <w:tcPr>
            <w:tcW w:w="1623" w:type="dxa"/>
            <w:shd w:val="clear" w:color="auto" w:fill="auto"/>
          </w:tcPr>
          <w:p w14:paraId="1EF64ECD" w14:textId="7D02197F" w:rsidR="00BA7E7C" w:rsidRPr="00D2405E" w:rsidRDefault="00BA7E7C" w:rsidP="00BA7E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85" w:type="dxa"/>
            <w:shd w:val="clear" w:color="auto" w:fill="auto"/>
          </w:tcPr>
          <w:p w14:paraId="6A39E098" w14:textId="104F6CA2" w:rsidR="00BA7E7C" w:rsidRPr="00D2405E" w:rsidRDefault="00BA7E7C" w:rsidP="00BA7E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опрос</w:t>
            </w:r>
          </w:p>
        </w:tc>
        <w:tc>
          <w:tcPr>
            <w:tcW w:w="5154" w:type="dxa"/>
            <w:shd w:val="clear" w:color="auto" w:fill="auto"/>
          </w:tcPr>
          <w:p w14:paraId="496A040E" w14:textId="79FE2336" w:rsidR="00BA7E7C" w:rsidRPr="00D2405E" w:rsidRDefault="00BA7E7C" w:rsidP="00BA7E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опроса сотрудник должен создать опрос</w:t>
            </w:r>
          </w:p>
        </w:tc>
      </w:tr>
    </w:tbl>
    <w:p w14:paraId="0D090048" w14:textId="77777777" w:rsidR="00A61A9B" w:rsidRPr="00D2405E" w:rsidRDefault="00A61A9B" w:rsidP="00A61A9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D5C8102" w14:textId="77777777" w:rsidR="00A61A9B" w:rsidRPr="00D2405E" w:rsidRDefault="00A61A9B" w:rsidP="00A61A9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D2D25AF" w14:textId="44F305EF" w:rsidR="00774DE1" w:rsidRPr="00D2405E" w:rsidRDefault="00A61A9B" w:rsidP="00CC6AA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в целях сбора обратной связи сотрудник может прикрепить опрос.</w:t>
      </w:r>
    </w:p>
    <w:p w14:paraId="4E1F7D05" w14:textId="0C81C0E9" w:rsidR="00CC6AAB" w:rsidRPr="00D2405E" w:rsidRDefault="00CC6AAB" w:rsidP="00CB6530">
      <w:pPr>
        <w:pStyle w:val="2"/>
        <w:spacing w:before="240"/>
        <w:rPr>
          <w:lang w:val="ru-RU"/>
        </w:rPr>
      </w:pPr>
      <w:bookmarkStart w:id="49" w:name="_Toc146820777"/>
      <w:bookmarkStart w:id="50" w:name="_Toc154520735"/>
      <w:r w:rsidRPr="00D2405E">
        <w:rPr>
          <w:lang w:val="ru-RU"/>
        </w:rPr>
        <w:t>E</w:t>
      </w:r>
      <w:r w:rsidR="00DB4321" w:rsidRPr="00D2405E">
        <w:rPr>
          <w:lang w:val="ru-RU"/>
        </w:rPr>
        <w:t>-1.1.7.1.1</w:t>
      </w:r>
      <w:r w:rsidRPr="00D2405E">
        <w:rPr>
          <w:lang w:val="ru-RU"/>
        </w:rPr>
        <w:t>. Указать вопрос</w:t>
      </w:r>
      <w:r w:rsidR="001E2F1D" w:rsidRPr="00D2405E">
        <w:rPr>
          <w:lang w:val="ru-RU"/>
        </w:rPr>
        <w:t>ы</w:t>
      </w:r>
      <w:bookmarkEnd w:id="49"/>
      <w:bookmarkEnd w:id="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15"/>
        <w:gridCol w:w="1570"/>
        <w:gridCol w:w="5036"/>
      </w:tblGrid>
      <w:tr w:rsidR="00DB4321" w:rsidRPr="00A9091E" w14:paraId="480316BC" w14:textId="77777777" w:rsidTr="00DB4321">
        <w:tc>
          <w:tcPr>
            <w:tcW w:w="1129" w:type="dxa"/>
            <w:shd w:val="clear" w:color="auto" w:fill="auto"/>
          </w:tcPr>
          <w:p w14:paraId="290C0F65" w14:textId="65C2CF74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</w:t>
            </w:r>
            <w:r w:rsidRPr="00D2405E">
              <w:t>.1.</w:t>
            </w:r>
            <w:r w:rsidRPr="00D2405E">
              <w:rPr>
                <w:lang w:val="ru-RU"/>
              </w:rPr>
              <w:t>7</w:t>
            </w:r>
            <w:r w:rsidRPr="00D2405E">
              <w:t>.1.1</w:t>
            </w:r>
          </w:p>
        </w:tc>
        <w:tc>
          <w:tcPr>
            <w:tcW w:w="1615" w:type="dxa"/>
            <w:shd w:val="clear" w:color="auto" w:fill="auto"/>
          </w:tcPr>
          <w:p w14:paraId="4EB762B8" w14:textId="1E32A847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70" w:type="dxa"/>
            <w:shd w:val="clear" w:color="auto" w:fill="auto"/>
          </w:tcPr>
          <w:p w14:paraId="6C52FC31" w14:textId="5EB99B2F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вопросы</w:t>
            </w:r>
          </w:p>
        </w:tc>
        <w:tc>
          <w:tcPr>
            <w:tcW w:w="5036" w:type="dxa"/>
            <w:shd w:val="clear" w:color="auto" w:fill="auto"/>
          </w:tcPr>
          <w:p w14:paraId="46A1CB5A" w14:textId="72CA19E6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указать вопросы</w:t>
            </w:r>
          </w:p>
        </w:tc>
      </w:tr>
    </w:tbl>
    <w:p w14:paraId="398BF85F" w14:textId="77777777" w:rsidR="00CC6AAB" w:rsidRPr="00D2405E" w:rsidRDefault="00CC6AAB" w:rsidP="00CC6AA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9C438B1" w14:textId="77777777" w:rsidR="00CC6AAB" w:rsidRPr="00D2405E" w:rsidRDefault="00CC6AAB" w:rsidP="00CC6AA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D041540" w14:textId="3A14C01C" w:rsidR="008C44FB" w:rsidRPr="00D2405E" w:rsidRDefault="00FB421C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опроса пользователь должен указать вопрос</w:t>
      </w:r>
      <w:r w:rsidR="00574E1A" w:rsidRPr="00D2405E">
        <w:rPr>
          <w:lang w:val="ru-RU"/>
        </w:rPr>
        <w:t>ы</w:t>
      </w:r>
      <w:r w:rsidRPr="00D2405E">
        <w:rPr>
          <w:lang w:val="ru-RU"/>
        </w:rPr>
        <w:t>.</w:t>
      </w:r>
      <w:r w:rsidR="00574E1A" w:rsidRPr="00D2405E">
        <w:rPr>
          <w:lang w:val="ru-RU"/>
        </w:rPr>
        <w:t xml:space="preserve"> Количество вопросов в одном опросе не ограничено.</w:t>
      </w:r>
    </w:p>
    <w:p w14:paraId="506D18C1" w14:textId="2EF571D4" w:rsidR="003E5199" w:rsidRPr="00D2405E" w:rsidRDefault="003E5199" w:rsidP="00CB6530">
      <w:pPr>
        <w:pStyle w:val="2"/>
        <w:spacing w:before="240"/>
        <w:rPr>
          <w:lang w:val="ru-RU"/>
        </w:rPr>
      </w:pPr>
      <w:bookmarkStart w:id="51" w:name="_Toc146820778"/>
      <w:bookmarkStart w:id="52" w:name="_Toc154520736"/>
      <w:r w:rsidRPr="00D2405E">
        <w:rPr>
          <w:lang w:val="ru-RU"/>
        </w:rPr>
        <w:t>E</w:t>
      </w:r>
      <w:r w:rsidR="00DB4321" w:rsidRPr="00D2405E">
        <w:rPr>
          <w:lang w:val="ru-RU"/>
        </w:rPr>
        <w:t>-1.1.7.1.2.</w:t>
      </w:r>
      <w:r w:rsidRPr="00D2405E">
        <w:rPr>
          <w:lang w:val="ru-RU"/>
        </w:rPr>
        <w:t xml:space="preserve"> Задать варианты ответов</w:t>
      </w:r>
      <w:bookmarkEnd w:id="51"/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14"/>
        <w:gridCol w:w="1575"/>
        <w:gridCol w:w="5032"/>
      </w:tblGrid>
      <w:tr w:rsidR="00DB4321" w:rsidRPr="00A9091E" w14:paraId="2FCA9D69" w14:textId="77777777" w:rsidTr="00DB4321">
        <w:tc>
          <w:tcPr>
            <w:tcW w:w="1129" w:type="dxa"/>
            <w:shd w:val="clear" w:color="auto" w:fill="auto"/>
          </w:tcPr>
          <w:p w14:paraId="045B96D5" w14:textId="1009C021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.1.2</w:t>
            </w:r>
          </w:p>
        </w:tc>
        <w:tc>
          <w:tcPr>
            <w:tcW w:w="1614" w:type="dxa"/>
            <w:shd w:val="clear" w:color="auto" w:fill="auto"/>
          </w:tcPr>
          <w:p w14:paraId="48B62060" w14:textId="1BA39E6D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75" w:type="dxa"/>
            <w:shd w:val="clear" w:color="auto" w:fill="auto"/>
          </w:tcPr>
          <w:p w14:paraId="0E04E928" w14:textId="29CEE6DF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варианты ответов</w:t>
            </w:r>
          </w:p>
        </w:tc>
        <w:tc>
          <w:tcPr>
            <w:tcW w:w="5032" w:type="dxa"/>
            <w:shd w:val="clear" w:color="auto" w:fill="auto"/>
          </w:tcPr>
          <w:p w14:paraId="6D7154AF" w14:textId="03BFA49E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задать минимум два варианта ответов</w:t>
            </w:r>
          </w:p>
        </w:tc>
      </w:tr>
    </w:tbl>
    <w:p w14:paraId="0B0584E9" w14:textId="77777777" w:rsidR="003E5199" w:rsidRPr="00D2405E" w:rsidRDefault="003E5199" w:rsidP="003E519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DC8A839" w14:textId="77777777" w:rsidR="003E5199" w:rsidRPr="00D2405E" w:rsidRDefault="003E5199" w:rsidP="003E519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F753009" w14:textId="45319353" w:rsidR="003E5199" w:rsidRPr="00D2405E" w:rsidRDefault="003E5199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опроса пользователь должен </w:t>
      </w:r>
      <w:r w:rsidR="004E23F0" w:rsidRPr="00D2405E">
        <w:rPr>
          <w:lang w:val="ru-RU"/>
        </w:rPr>
        <w:t>задать варианты ответов</w:t>
      </w:r>
      <w:r w:rsidRPr="00D2405E">
        <w:rPr>
          <w:lang w:val="ru-RU"/>
        </w:rPr>
        <w:t>.</w:t>
      </w:r>
      <w:r w:rsidR="007E2AF4" w:rsidRPr="00D2405E">
        <w:rPr>
          <w:lang w:val="ru-RU"/>
        </w:rPr>
        <w:t xml:space="preserve"> Количество вариантов ответов не может </w:t>
      </w:r>
      <w:r w:rsidR="007E2AF4" w:rsidRPr="00D2405E">
        <w:rPr>
          <w:lang w:val="ru-RU"/>
        </w:rPr>
        <w:lastRenderedPageBreak/>
        <w:t>быть меньше 2</w:t>
      </w:r>
      <w:r w:rsidR="00774DE1" w:rsidRPr="00D2405E">
        <w:rPr>
          <w:lang w:val="ru-RU"/>
        </w:rPr>
        <w:t xml:space="preserve">. Максимальное количества вариантов ответов – </w:t>
      </w:r>
      <w:r w:rsidR="007E2AF4" w:rsidRPr="00D2405E">
        <w:rPr>
          <w:lang w:val="ru-RU"/>
        </w:rPr>
        <w:t>10.</w:t>
      </w:r>
    </w:p>
    <w:p w14:paraId="33BF11EF" w14:textId="3F1E9B88" w:rsidR="00774DE1" w:rsidRPr="00D2405E" w:rsidRDefault="00774DE1" w:rsidP="00CB6530">
      <w:pPr>
        <w:pStyle w:val="2"/>
        <w:spacing w:before="240"/>
        <w:rPr>
          <w:lang w:val="ru-RU"/>
        </w:rPr>
      </w:pPr>
      <w:bookmarkStart w:id="53" w:name="_Toc146820779"/>
      <w:bookmarkStart w:id="54" w:name="_Toc154520737"/>
      <w:r w:rsidRPr="00D2405E">
        <w:rPr>
          <w:lang w:val="ru-RU"/>
        </w:rPr>
        <w:t>E</w:t>
      </w:r>
      <w:r w:rsidR="00722369" w:rsidRPr="00D2405E">
        <w:rPr>
          <w:lang w:val="ru-RU"/>
        </w:rPr>
        <w:t>-1.1.7.1.3</w:t>
      </w:r>
      <w:r w:rsidRPr="00D2405E">
        <w:rPr>
          <w:lang w:val="ru-RU"/>
        </w:rPr>
        <w:t>. Задать анонимность голосования</w:t>
      </w:r>
      <w:bookmarkEnd w:id="53"/>
      <w:bookmarkEnd w:id="5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09"/>
        <w:gridCol w:w="1593"/>
        <w:gridCol w:w="5019"/>
      </w:tblGrid>
      <w:tr w:rsidR="00722369" w:rsidRPr="00A9091E" w14:paraId="0D6ED5F4" w14:textId="77777777" w:rsidTr="00722369">
        <w:tc>
          <w:tcPr>
            <w:tcW w:w="1129" w:type="dxa"/>
            <w:shd w:val="clear" w:color="auto" w:fill="auto"/>
          </w:tcPr>
          <w:p w14:paraId="441FC887" w14:textId="1384222D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.1.3</w:t>
            </w:r>
          </w:p>
        </w:tc>
        <w:tc>
          <w:tcPr>
            <w:tcW w:w="1609" w:type="dxa"/>
            <w:shd w:val="clear" w:color="auto" w:fill="auto"/>
          </w:tcPr>
          <w:p w14:paraId="125CC08E" w14:textId="119072B1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93" w:type="dxa"/>
            <w:shd w:val="clear" w:color="auto" w:fill="auto"/>
          </w:tcPr>
          <w:p w14:paraId="0B53D571" w14:textId="4631E973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анонимность голосования</w:t>
            </w:r>
          </w:p>
        </w:tc>
        <w:tc>
          <w:tcPr>
            <w:tcW w:w="5019" w:type="dxa"/>
            <w:shd w:val="clear" w:color="auto" w:fill="auto"/>
          </w:tcPr>
          <w:p w14:paraId="2A2FF8F7" w14:textId="39878F85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анонимность голосования</w:t>
            </w:r>
          </w:p>
        </w:tc>
      </w:tr>
    </w:tbl>
    <w:p w14:paraId="7012AA49" w14:textId="77777777" w:rsidR="00774DE1" w:rsidRPr="00D2405E" w:rsidRDefault="00774DE1" w:rsidP="00774DE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71B98A6" w14:textId="77777777" w:rsidR="00774DE1" w:rsidRPr="00D2405E" w:rsidRDefault="00774DE1" w:rsidP="00774DE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AD8630B" w14:textId="0B909943" w:rsidR="00774DE1" w:rsidRPr="00D2405E" w:rsidRDefault="00590374" w:rsidP="00774DE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опроса пользователь может </w:t>
      </w:r>
      <w:r w:rsidR="00C5769C" w:rsidRPr="00D2405E">
        <w:rPr>
          <w:lang w:val="ru-RU"/>
        </w:rPr>
        <w:t xml:space="preserve">задать анонимность голосования. В открытом опросе – опросе, в котором не задан режим голосования, </w:t>
      </w:r>
      <w:r w:rsidR="00A50EE3" w:rsidRPr="00D2405E">
        <w:rPr>
          <w:lang w:val="ru-RU"/>
        </w:rPr>
        <w:t xml:space="preserve">– </w:t>
      </w:r>
      <w:r w:rsidR="00C5769C" w:rsidRPr="00D2405E">
        <w:rPr>
          <w:lang w:val="ru-RU"/>
        </w:rPr>
        <w:t xml:space="preserve">присутствует возможность не только просмотреть количество пользователей, проголосовавших за каждый вариант ответа, но и их список. В анонимном опросе </w:t>
      </w:r>
      <w:r w:rsidR="00574E1A" w:rsidRPr="00D2405E">
        <w:rPr>
          <w:lang w:val="ru-RU"/>
        </w:rPr>
        <w:t xml:space="preserve">присутствует возможность просмотреть общий список проголосовавших, </w:t>
      </w:r>
      <w:r w:rsidR="00A22D3C" w:rsidRPr="00D2405E">
        <w:rPr>
          <w:lang w:val="ru-RU"/>
        </w:rPr>
        <w:t xml:space="preserve">но </w:t>
      </w:r>
      <w:r w:rsidR="00574E1A" w:rsidRPr="00D2405E">
        <w:rPr>
          <w:lang w:val="ru-RU"/>
        </w:rPr>
        <w:t xml:space="preserve">отсутствует </w:t>
      </w:r>
      <w:r w:rsidR="00C5769C" w:rsidRPr="00D2405E">
        <w:rPr>
          <w:lang w:val="ru-RU"/>
        </w:rPr>
        <w:t xml:space="preserve">возможность просмотра списка </w:t>
      </w:r>
      <w:r w:rsidR="00A22D3C" w:rsidRPr="00D2405E">
        <w:rPr>
          <w:lang w:val="ru-RU"/>
        </w:rPr>
        <w:t xml:space="preserve">пользователей, </w:t>
      </w:r>
      <w:r w:rsidR="00C5769C" w:rsidRPr="00D2405E">
        <w:rPr>
          <w:lang w:val="ru-RU"/>
        </w:rPr>
        <w:t xml:space="preserve">проголосовавших </w:t>
      </w:r>
      <w:r w:rsidR="00574E1A" w:rsidRPr="00D2405E">
        <w:rPr>
          <w:lang w:val="ru-RU"/>
        </w:rPr>
        <w:t>за каждый вариант</w:t>
      </w:r>
      <w:r w:rsidR="00C5769C" w:rsidRPr="00D2405E">
        <w:rPr>
          <w:lang w:val="ru-RU"/>
        </w:rPr>
        <w:t xml:space="preserve">. </w:t>
      </w:r>
    </w:p>
    <w:p w14:paraId="69E3549C" w14:textId="30501EE8" w:rsidR="00701397" w:rsidRPr="00D2405E" w:rsidRDefault="00701397" w:rsidP="00774DE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анонимном опросе отсутствует возможность отменить голос.</w:t>
      </w:r>
    </w:p>
    <w:p w14:paraId="1C1A647B" w14:textId="7F3D3735" w:rsidR="00940C2C" w:rsidRPr="00D2405E" w:rsidRDefault="00940C2C" w:rsidP="00CB6530">
      <w:pPr>
        <w:pStyle w:val="2"/>
        <w:spacing w:before="240"/>
        <w:rPr>
          <w:lang w:val="ru-RU"/>
        </w:rPr>
      </w:pPr>
      <w:bookmarkStart w:id="55" w:name="_Toc146820780"/>
      <w:bookmarkStart w:id="56" w:name="_Toc154520738"/>
      <w:r w:rsidRPr="00D2405E">
        <w:rPr>
          <w:lang w:val="ru-RU"/>
        </w:rPr>
        <w:t>E</w:t>
      </w:r>
      <w:r w:rsidR="00722369" w:rsidRPr="00D2405E">
        <w:rPr>
          <w:lang w:val="ru-RU"/>
        </w:rPr>
        <w:t>-1.1.7.1.4</w:t>
      </w:r>
      <w:r w:rsidRPr="00D2405E">
        <w:rPr>
          <w:lang w:val="ru-RU"/>
        </w:rPr>
        <w:t>. Задать возможность выбора нескольких вариантов ответа</w:t>
      </w:r>
      <w:bookmarkEnd w:id="55"/>
      <w:bookmarkEnd w:id="5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09"/>
        <w:gridCol w:w="1593"/>
        <w:gridCol w:w="5019"/>
      </w:tblGrid>
      <w:tr w:rsidR="00722369" w:rsidRPr="00A9091E" w14:paraId="7B62D83A" w14:textId="77777777" w:rsidTr="00722369">
        <w:tc>
          <w:tcPr>
            <w:tcW w:w="1129" w:type="dxa"/>
            <w:shd w:val="clear" w:color="auto" w:fill="auto"/>
          </w:tcPr>
          <w:p w14:paraId="3B8D84FF" w14:textId="7497D197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.1.4</w:t>
            </w:r>
          </w:p>
        </w:tc>
        <w:tc>
          <w:tcPr>
            <w:tcW w:w="1609" w:type="dxa"/>
            <w:shd w:val="clear" w:color="auto" w:fill="auto"/>
          </w:tcPr>
          <w:p w14:paraId="3F33FAF6" w14:textId="4F27957A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93" w:type="dxa"/>
            <w:shd w:val="clear" w:color="auto" w:fill="auto"/>
          </w:tcPr>
          <w:p w14:paraId="482F7E6B" w14:textId="1E04D342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возможность выбора нескольких вариантов ответов</w:t>
            </w:r>
          </w:p>
        </w:tc>
        <w:tc>
          <w:tcPr>
            <w:tcW w:w="5019" w:type="dxa"/>
            <w:shd w:val="clear" w:color="auto" w:fill="auto"/>
          </w:tcPr>
          <w:p w14:paraId="61119A8C" w14:textId="66AB7724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возможность выбора нескольких вариантов ответов</w:t>
            </w:r>
            <w:r w:rsidR="00A07EE1">
              <w:rPr>
                <w:lang w:val="ru-RU"/>
              </w:rPr>
              <w:t xml:space="preserve"> каждого из его вопросов</w:t>
            </w:r>
          </w:p>
        </w:tc>
      </w:tr>
    </w:tbl>
    <w:p w14:paraId="1A0E3471" w14:textId="77777777" w:rsidR="00940C2C" w:rsidRPr="00D2405E" w:rsidRDefault="00940C2C" w:rsidP="00940C2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DFE80D5" w14:textId="77777777" w:rsidR="00940C2C" w:rsidRPr="00D2405E" w:rsidRDefault="00940C2C" w:rsidP="00940C2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EDBC62" w14:textId="4CB70ECE" w:rsidR="00774DE1" w:rsidRDefault="00A50EE3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опроса пользователь может задать возможность выбора нескольких вариантов ответов</w:t>
      </w:r>
      <w:r w:rsidR="00A07EE1">
        <w:rPr>
          <w:lang w:val="ru-RU"/>
        </w:rPr>
        <w:t xml:space="preserve"> для каждого из его вопросов.</w:t>
      </w:r>
      <w:r w:rsidR="00EE202E" w:rsidRPr="00D2405E">
        <w:rPr>
          <w:lang w:val="ru-RU"/>
        </w:rPr>
        <w:t xml:space="preserve"> В таких опросах пользователь может отдать голос за неограниченное количество вариантов ответов.</w:t>
      </w:r>
    </w:p>
    <w:p w14:paraId="25BFE109" w14:textId="3279E2EB" w:rsidR="00A07EE1" w:rsidRPr="00D2405E" w:rsidRDefault="00A07EE1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По умолчанию возможность выбора нескольких вариантов ответа отключена.</w:t>
      </w:r>
    </w:p>
    <w:p w14:paraId="01BA6CB2" w14:textId="7B786BBF" w:rsidR="00BF52BF" w:rsidRPr="00D2405E" w:rsidRDefault="00BF52BF" w:rsidP="00CB6530">
      <w:pPr>
        <w:pStyle w:val="2"/>
        <w:spacing w:before="240"/>
        <w:rPr>
          <w:lang w:val="ru-RU"/>
        </w:rPr>
      </w:pPr>
      <w:bookmarkStart w:id="57" w:name="_Toc146820781"/>
      <w:bookmarkStart w:id="58" w:name="_Toc154520739"/>
      <w:r w:rsidRPr="00D2405E">
        <w:rPr>
          <w:lang w:val="ru-RU"/>
        </w:rPr>
        <w:t>E</w:t>
      </w:r>
      <w:r w:rsidR="00722369" w:rsidRPr="00D2405E">
        <w:rPr>
          <w:lang w:val="ru-RU"/>
        </w:rPr>
        <w:t>-1.1.7.1.5</w:t>
      </w:r>
      <w:r w:rsidRPr="00D2405E">
        <w:rPr>
          <w:lang w:val="ru-RU"/>
        </w:rPr>
        <w:t xml:space="preserve">. Задать ограничение </w:t>
      </w:r>
      <w:r w:rsidR="005775CA" w:rsidRPr="00D2405E">
        <w:rPr>
          <w:lang w:val="ru-RU"/>
        </w:rPr>
        <w:t>продолжительности</w:t>
      </w:r>
      <w:r w:rsidRPr="00D2405E">
        <w:rPr>
          <w:lang w:val="ru-RU"/>
        </w:rPr>
        <w:t xml:space="preserve"> голосования</w:t>
      </w:r>
      <w:bookmarkEnd w:id="57"/>
      <w:bookmarkEnd w:id="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558"/>
        <w:gridCol w:w="1928"/>
        <w:gridCol w:w="4735"/>
      </w:tblGrid>
      <w:tr w:rsidR="00722369" w:rsidRPr="00A9091E" w14:paraId="72C78A4C" w14:textId="77777777" w:rsidTr="00722369">
        <w:tc>
          <w:tcPr>
            <w:tcW w:w="1129" w:type="dxa"/>
            <w:shd w:val="clear" w:color="auto" w:fill="auto"/>
          </w:tcPr>
          <w:p w14:paraId="67E8A847" w14:textId="4CDAC750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.1.5</w:t>
            </w:r>
          </w:p>
        </w:tc>
        <w:tc>
          <w:tcPr>
            <w:tcW w:w="1558" w:type="dxa"/>
            <w:shd w:val="clear" w:color="auto" w:fill="auto"/>
          </w:tcPr>
          <w:p w14:paraId="638C8DCD" w14:textId="7B454E95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28" w:type="dxa"/>
            <w:shd w:val="clear" w:color="auto" w:fill="auto"/>
          </w:tcPr>
          <w:p w14:paraId="2228D26F" w14:textId="5BC91A9D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ограничение продолжительности голосования</w:t>
            </w:r>
          </w:p>
        </w:tc>
        <w:tc>
          <w:tcPr>
            <w:tcW w:w="4735" w:type="dxa"/>
            <w:shd w:val="clear" w:color="auto" w:fill="auto"/>
          </w:tcPr>
          <w:p w14:paraId="131DA174" w14:textId="4EFE730D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ограничение времени голосования</w:t>
            </w:r>
          </w:p>
        </w:tc>
      </w:tr>
    </w:tbl>
    <w:p w14:paraId="6C11776C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51F6723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169EAF8" w14:textId="228CD54E" w:rsidR="00BF52BF" w:rsidRPr="00D2405E" w:rsidRDefault="00BF52BF" w:rsidP="00BF52B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опроса пользователь имеет возможность задать ограничение времени голосования. В данном режиме по истечении времени голосования у пользователей отключается возможность проголосовать в опросе, а также отменить свой голос. </w:t>
      </w:r>
    </w:p>
    <w:p w14:paraId="733FBE04" w14:textId="50BCB405" w:rsidR="00BF52BF" w:rsidRPr="00D2405E" w:rsidRDefault="00BF52BF" w:rsidP="00CB6530">
      <w:pPr>
        <w:pStyle w:val="2"/>
        <w:spacing w:before="240"/>
        <w:rPr>
          <w:lang w:val="ru-RU"/>
        </w:rPr>
      </w:pPr>
      <w:bookmarkStart w:id="59" w:name="_Toc146820782"/>
      <w:bookmarkStart w:id="60" w:name="_Toc154520740"/>
      <w:r w:rsidRPr="00D2405E">
        <w:rPr>
          <w:lang w:val="ru-RU"/>
        </w:rPr>
        <w:t>E</w:t>
      </w:r>
      <w:r w:rsidR="00BD65BB" w:rsidRPr="00D2405E">
        <w:rPr>
          <w:lang w:val="ru-RU"/>
        </w:rPr>
        <w:t>-1.1.7.1.5.1</w:t>
      </w:r>
      <w:r w:rsidRPr="00D2405E">
        <w:rPr>
          <w:lang w:val="ru-RU"/>
        </w:rPr>
        <w:t xml:space="preserve">. </w:t>
      </w:r>
      <w:r w:rsidR="00BD65BB" w:rsidRPr="00D2405E">
        <w:rPr>
          <w:lang w:val="ru-RU"/>
        </w:rPr>
        <w:t>Задать</w:t>
      </w:r>
      <w:r w:rsidRPr="00D2405E">
        <w:rPr>
          <w:lang w:val="ru-RU"/>
        </w:rPr>
        <w:t xml:space="preserve"> </w:t>
      </w:r>
      <w:bookmarkEnd w:id="59"/>
      <w:r w:rsidR="006F53FE">
        <w:rPr>
          <w:lang w:val="ru-RU"/>
        </w:rPr>
        <w:t>срок окончания голосования</w:t>
      </w:r>
      <w:bookmarkEnd w:id="6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1"/>
        <w:gridCol w:w="1527"/>
        <w:gridCol w:w="1912"/>
        <w:gridCol w:w="4640"/>
      </w:tblGrid>
      <w:tr w:rsidR="00BD65BB" w:rsidRPr="00A9091E" w14:paraId="2B5D99FE" w14:textId="77777777" w:rsidTr="00BD65BB">
        <w:tc>
          <w:tcPr>
            <w:tcW w:w="1271" w:type="dxa"/>
            <w:shd w:val="clear" w:color="auto" w:fill="auto"/>
          </w:tcPr>
          <w:p w14:paraId="6F698308" w14:textId="2A824FE4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.1.5.1</w:t>
            </w:r>
          </w:p>
        </w:tc>
        <w:tc>
          <w:tcPr>
            <w:tcW w:w="1527" w:type="dxa"/>
            <w:shd w:val="clear" w:color="auto" w:fill="auto"/>
          </w:tcPr>
          <w:p w14:paraId="3DD4B32E" w14:textId="763D48ED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3EACD7F" w14:textId="19947A40" w:rsidR="00BD65BB" w:rsidRPr="00D2405E" w:rsidRDefault="00A6741D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>
              <w:rPr>
                <w:lang w:val="ru-RU"/>
              </w:rPr>
              <w:t>Задать срок окончания голосования</w:t>
            </w:r>
          </w:p>
        </w:tc>
        <w:tc>
          <w:tcPr>
            <w:tcW w:w="4640" w:type="dxa"/>
            <w:shd w:val="clear" w:color="auto" w:fill="auto"/>
          </w:tcPr>
          <w:p w14:paraId="01DA3631" w14:textId="4AEC39A6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</w:t>
            </w:r>
            <w:r w:rsidR="00A6741D">
              <w:rPr>
                <w:lang w:val="ru-RU"/>
              </w:rPr>
              <w:t xml:space="preserve"> ограничения продолжительность голосования сотрудник указывает срок, до которого опрос является открытым</w:t>
            </w:r>
          </w:p>
        </w:tc>
      </w:tr>
    </w:tbl>
    <w:p w14:paraId="40E974DA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73495ED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2D9A84" w14:textId="630955FE" w:rsidR="00B45819" w:rsidRPr="00D2405E" w:rsidRDefault="00B45819" w:rsidP="00BF52B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 xml:space="preserve">При задании режима ограничения времени голосования сотрудник должен указать </w:t>
      </w:r>
      <w:r w:rsidR="00831BB3">
        <w:rPr>
          <w:lang w:val="ru-RU"/>
        </w:rPr>
        <w:t>срок, по наступлении которого опрос в автоматическом режиме закрывается</w:t>
      </w:r>
      <w:r w:rsidRPr="00D2405E">
        <w:rPr>
          <w:lang w:val="ru-RU"/>
        </w:rPr>
        <w:t>.</w:t>
      </w:r>
    </w:p>
    <w:p w14:paraId="6FE707CA" w14:textId="51A6ABFD" w:rsidR="006607D5" w:rsidRPr="00D2405E" w:rsidRDefault="006607D5" w:rsidP="006607D5">
      <w:pPr>
        <w:pStyle w:val="2"/>
        <w:spacing w:before="240"/>
        <w:rPr>
          <w:lang w:val="ru-RU"/>
        </w:rPr>
      </w:pPr>
      <w:bookmarkStart w:id="61" w:name="_Toc154520741"/>
      <w:bookmarkStart w:id="62" w:name="_Toc146820783"/>
      <w:r w:rsidRPr="00D2405E">
        <w:rPr>
          <w:lang w:val="ru-RU"/>
        </w:rPr>
        <w:t>E-1.1.7.1.</w:t>
      </w:r>
      <w:r w:rsidR="00A238DF" w:rsidRPr="00D2405E">
        <w:rPr>
          <w:lang w:val="ru-RU"/>
        </w:rPr>
        <w:t>6</w:t>
      </w:r>
      <w:r w:rsidRPr="00D2405E">
        <w:rPr>
          <w:lang w:val="ru-RU"/>
        </w:rPr>
        <w:t xml:space="preserve">. </w:t>
      </w:r>
      <w:r w:rsidR="00DC375F" w:rsidRPr="00D2405E">
        <w:rPr>
          <w:lang w:val="ru-RU"/>
        </w:rPr>
        <w:t>Подтвердить создание</w:t>
      </w:r>
      <w:bookmarkEnd w:id="6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69"/>
        <w:gridCol w:w="1912"/>
        <w:gridCol w:w="4640"/>
      </w:tblGrid>
      <w:tr w:rsidR="00A238DF" w:rsidRPr="00A9091E" w14:paraId="6007090C" w14:textId="77777777" w:rsidTr="00A238DF">
        <w:tc>
          <w:tcPr>
            <w:tcW w:w="1129" w:type="dxa"/>
            <w:shd w:val="clear" w:color="auto" w:fill="auto"/>
          </w:tcPr>
          <w:p w14:paraId="0D22B551" w14:textId="3F2D88EF" w:rsidR="00A238DF" w:rsidRPr="00D2405E" w:rsidRDefault="00A238DF" w:rsidP="00A238DF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E-1.1.7.1.6</w:t>
            </w:r>
          </w:p>
        </w:tc>
        <w:tc>
          <w:tcPr>
            <w:tcW w:w="1669" w:type="dxa"/>
            <w:shd w:val="clear" w:color="auto" w:fill="auto"/>
          </w:tcPr>
          <w:p w14:paraId="07928B51" w14:textId="644C2008" w:rsidR="00A238DF" w:rsidRPr="00D2405E" w:rsidRDefault="00A238DF" w:rsidP="00A238D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BF76052" w14:textId="5D05B84B" w:rsidR="00A238DF" w:rsidRPr="00D2405E" w:rsidRDefault="00A238DF" w:rsidP="00A238D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Подтвердить создание</w:t>
            </w:r>
          </w:p>
        </w:tc>
        <w:tc>
          <w:tcPr>
            <w:tcW w:w="4640" w:type="dxa"/>
            <w:shd w:val="clear" w:color="auto" w:fill="auto"/>
          </w:tcPr>
          <w:p w14:paraId="7C36DE9C" w14:textId="117BA610" w:rsidR="00A238DF" w:rsidRPr="00D2405E" w:rsidRDefault="00A238DF" w:rsidP="00A238D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опроса на сервере пользователь должен подтвердить его создание</w:t>
            </w:r>
          </w:p>
        </w:tc>
      </w:tr>
    </w:tbl>
    <w:p w14:paraId="08F2ED4D" w14:textId="77777777" w:rsidR="006607D5" w:rsidRPr="00D2405E" w:rsidRDefault="006607D5" w:rsidP="006607D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865193" w14:textId="77777777" w:rsidR="006607D5" w:rsidRPr="00D2405E" w:rsidRDefault="006607D5" w:rsidP="006607D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AB70B4B" w14:textId="0B6FA448" w:rsidR="00A238DF" w:rsidRPr="00D2405E" w:rsidRDefault="00A238DF" w:rsidP="006607D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сохранения опроса на сервере во время создания требуется в явном виде подтвердить создание опроса.</w:t>
      </w:r>
    </w:p>
    <w:p w14:paraId="6155F253" w14:textId="6F1F1904" w:rsidR="004E5866" w:rsidRPr="00D2405E" w:rsidRDefault="004E5866" w:rsidP="004E5866">
      <w:pPr>
        <w:pStyle w:val="2"/>
        <w:spacing w:before="240"/>
        <w:rPr>
          <w:lang w:val="ru-RU"/>
        </w:rPr>
      </w:pPr>
      <w:bookmarkStart w:id="63" w:name="_Toc154520742"/>
      <w:r w:rsidRPr="00D2405E">
        <w:rPr>
          <w:lang w:val="ru-RU"/>
        </w:rPr>
        <w:t xml:space="preserve">E-1.1.7.1.7. </w:t>
      </w:r>
      <w:r w:rsidR="00DC375F" w:rsidRPr="00D2405E">
        <w:rPr>
          <w:lang w:val="ru-RU"/>
        </w:rPr>
        <w:t>Отменить создание</w:t>
      </w:r>
      <w:bookmarkEnd w:id="6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69"/>
        <w:gridCol w:w="1912"/>
        <w:gridCol w:w="4640"/>
      </w:tblGrid>
      <w:tr w:rsidR="004E5866" w:rsidRPr="00A9091E" w14:paraId="15A55D01" w14:textId="77777777" w:rsidTr="004C067C">
        <w:tc>
          <w:tcPr>
            <w:tcW w:w="1129" w:type="dxa"/>
            <w:shd w:val="clear" w:color="auto" w:fill="auto"/>
          </w:tcPr>
          <w:p w14:paraId="393E3976" w14:textId="0AC9AD36" w:rsidR="004E5866" w:rsidRPr="00D2405E" w:rsidRDefault="004E5866" w:rsidP="004E586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E-1.1.7.1.</w:t>
            </w:r>
            <w:r w:rsidRPr="00D2405E">
              <w:rPr>
                <w:lang w:val="ru-RU"/>
              </w:rPr>
              <w:t>7</w:t>
            </w:r>
          </w:p>
        </w:tc>
        <w:tc>
          <w:tcPr>
            <w:tcW w:w="1669" w:type="dxa"/>
            <w:shd w:val="clear" w:color="auto" w:fill="auto"/>
          </w:tcPr>
          <w:p w14:paraId="232F3F82" w14:textId="7989CA9A" w:rsidR="004E5866" w:rsidRPr="00D2405E" w:rsidRDefault="004E5866" w:rsidP="004E58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6A41752" w14:textId="2CE7FF0A" w:rsidR="004E5866" w:rsidRPr="00D2405E" w:rsidRDefault="004E5866" w:rsidP="004E58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создание</w:t>
            </w:r>
          </w:p>
        </w:tc>
        <w:tc>
          <w:tcPr>
            <w:tcW w:w="4640" w:type="dxa"/>
            <w:shd w:val="clear" w:color="auto" w:fill="auto"/>
          </w:tcPr>
          <w:p w14:paraId="401F8E5D" w14:textId="59043600" w:rsidR="004E5866" w:rsidRPr="00D2405E" w:rsidRDefault="004E5866" w:rsidP="004E58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создания опроса пользователь должен отменить создание</w:t>
            </w:r>
          </w:p>
        </w:tc>
      </w:tr>
    </w:tbl>
    <w:p w14:paraId="03EDB354" w14:textId="77777777" w:rsidR="004E5866" w:rsidRPr="00D2405E" w:rsidRDefault="004E5866" w:rsidP="004E586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1054753" w14:textId="77777777" w:rsidR="004E5866" w:rsidRPr="00D2405E" w:rsidRDefault="004E5866" w:rsidP="004E586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F6F9869" w14:textId="556F9FBE" w:rsidR="00DC375F" w:rsidRPr="00D2405E" w:rsidRDefault="00DC375F" w:rsidP="00DC375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 процессе создания опроса потребность создания отпала, пользователь может отменить создание, не отправляя создаваемый опрос на сервер. После отмены данные ни в каком виде не будут сохранены.</w:t>
      </w:r>
    </w:p>
    <w:p w14:paraId="0EEFD389" w14:textId="5E2EFB1A" w:rsidR="00E66980" w:rsidRPr="00D2405E" w:rsidRDefault="00E66980" w:rsidP="00E66980">
      <w:pPr>
        <w:pStyle w:val="2"/>
        <w:spacing w:before="240"/>
        <w:rPr>
          <w:lang w:val="ru-RU"/>
        </w:rPr>
      </w:pPr>
      <w:bookmarkStart w:id="64" w:name="_Toc154520743"/>
      <w:r w:rsidRPr="00D2405E">
        <w:rPr>
          <w:lang w:val="ru-RU"/>
        </w:rPr>
        <w:t>E-1.1.8. Выбрать категории</w:t>
      </w:r>
      <w:bookmarkEnd w:id="6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E66980" w:rsidRPr="00A9091E" w14:paraId="0BDCE43B" w14:textId="77777777" w:rsidTr="00E66980">
        <w:tc>
          <w:tcPr>
            <w:tcW w:w="846" w:type="dxa"/>
            <w:shd w:val="clear" w:color="auto" w:fill="auto"/>
          </w:tcPr>
          <w:p w14:paraId="2192F55B" w14:textId="629DC35D" w:rsidR="00E66980" w:rsidRPr="00D2405E" w:rsidRDefault="00E66980" w:rsidP="00E6698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E-1.1.8</w:t>
            </w:r>
          </w:p>
        </w:tc>
        <w:tc>
          <w:tcPr>
            <w:tcW w:w="1528" w:type="dxa"/>
            <w:shd w:val="clear" w:color="auto" w:fill="auto"/>
          </w:tcPr>
          <w:p w14:paraId="1DDB5B95" w14:textId="55BDFB6E" w:rsidR="00E66980" w:rsidRPr="00D2405E" w:rsidRDefault="00E66980" w:rsidP="00E6698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03552D76" w14:textId="27D68A90" w:rsidR="00E66980" w:rsidRPr="00D2405E" w:rsidRDefault="00E66980" w:rsidP="00E6698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Выбрать категории</w:t>
            </w:r>
          </w:p>
        </w:tc>
        <w:tc>
          <w:tcPr>
            <w:tcW w:w="5064" w:type="dxa"/>
            <w:shd w:val="clear" w:color="auto" w:fill="auto"/>
          </w:tcPr>
          <w:p w14:paraId="75BDC288" w14:textId="303DA7E2" w:rsidR="00E66980" w:rsidRPr="00D2405E" w:rsidRDefault="00E66980" w:rsidP="00E6698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указать набор категорий, к которым объявление будет относиться</w:t>
            </w:r>
          </w:p>
        </w:tc>
      </w:tr>
    </w:tbl>
    <w:p w14:paraId="342C698D" w14:textId="77777777" w:rsidR="00E66980" w:rsidRPr="00D2405E" w:rsidRDefault="00E66980" w:rsidP="00E6698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6DA0FF4" w14:textId="77777777" w:rsidR="00E66980" w:rsidRPr="00D2405E" w:rsidRDefault="00E66980" w:rsidP="00E6698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BCF04E3" w14:textId="0DBB8CCB" w:rsidR="00FC33AF" w:rsidRPr="00D2405E" w:rsidRDefault="00EA7FD0" w:rsidP="00FC33A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сотрудник может указать набор категорий, к которым публикуемое объявление будет относиться.</w:t>
      </w:r>
      <w:r w:rsidR="00FC33AF" w:rsidRPr="00D2405E">
        <w:rPr>
          <w:lang w:val="ru-RU"/>
        </w:rPr>
        <w:t xml:space="preserve"> При публикации объявления пользователи системы, подписанные заданные при создании объявления категории, получат уведомления по электронной почте.</w:t>
      </w:r>
    </w:p>
    <w:p w14:paraId="6F14F59A" w14:textId="6816F1B1" w:rsidR="00FC33AF" w:rsidRPr="00D2405E" w:rsidRDefault="00FC33AF" w:rsidP="00FC33AF">
      <w:pPr>
        <w:pStyle w:val="2"/>
        <w:spacing w:before="240"/>
        <w:rPr>
          <w:lang w:val="ru-RU"/>
        </w:rPr>
      </w:pPr>
      <w:bookmarkStart w:id="65" w:name="_Toc154520744"/>
      <w:r w:rsidRPr="00D2405E">
        <w:rPr>
          <w:lang w:val="ru-RU"/>
        </w:rPr>
        <w:t>E-1.1.9. Подтвердить создание</w:t>
      </w:r>
      <w:bookmarkEnd w:id="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952"/>
        <w:gridCol w:w="1912"/>
        <w:gridCol w:w="4640"/>
      </w:tblGrid>
      <w:tr w:rsidR="00FC33AF" w:rsidRPr="00A9091E" w14:paraId="235B1AFF" w14:textId="77777777" w:rsidTr="00FC33AF">
        <w:tc>
          <w:tcPr>
            <w:tcW w:w="846" w:type="dxa"/>
            <w:shd w:val="clear" w:color="auto" w:fill="auto"/>
          </w:tcPr>
          <w:p w14:paraId="121EF515" w14:textId="325AABD6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E-1.1.9</w:t>
            </w:r>
          </w:p>
        </w:tc>
        <w:tc>
          <w:tcPr>
            <w:tcW w:w="1952" w:type="dxa"/>
            <w:shd w:val="clear" w:color="auto" w:fill="auto"/>
          </w:tcPr>
          <w:p w14:paraId="48ACDBE7" w14:textId="346F602C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A7D0C61" w14:textId="57525479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Подтвердить создание</w:t>
            </w:r>
          </w:p>
        </w:tc>
        <w:tc>
          <w:tcPr>
            <w:tcW w:w="4640" w:type="dxa"/>
            <w:shd w:val="clear" w:color="auto" w:fill="auto"/>
          </w:tcPr>
          <w:p w14:paraId="1A50A874" w14:textId="1395986E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объявления сотрудник должен подтвердить создание</w:t>
            </w:r>
          </w:p>
        </w:tc>
      </w:tr>
    </w:tbl>
    <w:p w14:paraId="79276C98" w14:textId="77777777" w:rsidR="00FC33AF" w:rsidRPr="00D2405E" w:rsidRDefault="00FC33AF" w:rsidP="00FC33A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87DF9C1" w14:textId="77777777" w:rsidR="00FC33AF" w:rsidRPr="00D2405E" w:rsidRDefault="00FC33AF" w:rsidP="00FC33A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3E348BE" w14:textId="74280B31" w:rsidR="00FC33AF" w:rsidRPr="00D2405E" w:rsidRDefault="00FC33AF" w:rsidP="00FC33A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сохранения объявления на сервере во время создания требуется в явном виде подтвердить создание объявления.</w:t>
      </w:r>
    </w:p>
    <w:p w14:paraId="116A5C98" w14:textId="17B860B3" w:rsidR="00FC33AF" w:rsidRPr="00D2405E" w:rsidRDefault="00FC33AF" w:rsidP="00FC33AF">
      <w:pPr>
        <w:pStyle w:val="2"/>
        <w:spacing w:before="240"/>
        <w:rPr>
          <w:lang w:val="ru-RU"/>
        </w:rPr>
      </w:pPr>
      <w:bookmarkStart w:id="66" w:name="_Toc154520745"/>
      <w:r w:rsidRPr="00D2405E">
        <w:rPr>
          <w:lang w:val="ru-RU"/>
        </w:rPr>
        <w:t>E-1.1.10. Отменить создание</w:t>
      </w:r>
      <w:bookmarkEnd w:id="6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810"/>
        <w:gridCol w:w="1912"/>
        <w:gridCol w:w="4640"/>
      </w:tblGrid>
      <w:tr w:rsidR="00FC33AF" w:rsidRPr="00A9091E" w14:paraId="0CFE6967" w14:textId="77777777" w:rsidTr="00FC33AF">
        <w:tc>
          <w:tcPr>
            <w:tcW w:w="988" w:type="dxa"/>
            <w:shd w:val="clear" w:color="auto" w:fill="auto"/>
          </w:tcPr>
          <w:p w14:paraId="386EF635" w14:textId="61A4A989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E-1.1.10</w:t>
            </w:r>
          </w:p>
        </w:tc>
        <w:tc>
          <w:tcPr>
            <w:tcW w:w="1810" w:type="dxa"/>
            <w:shd w:val="clear" w:color="auto" w:fill="auto"/>
          </w:tcPr>
          <w:p w14:paraId="13E81192" w14:textId="3F41C31E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8F6B800" w14:textId="3675CA79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создание</w:t>
            </w:r>
          </w:p>
        </w:tc>
        <w:tc>
          <w:tcPr>
            <w:tcW w:w="4640" w:type="dxa"/>
            <w:shd w:val="clear" w:color="auto" w:fill="auto"/>
          </w:tcPr>
          <w:p w14:paraId="3BFDA70D" w14:textId="7CA57447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создания объявления сотрудник должен отменить создание</w:t>
            </w:r>
          </w:p>
        </w:tc>
      </w:tr>
    </w:tbl>
    <w:p w14:paraId="171E596E" w14:textId="77777777" w:rsidR="00FC33AF" w:rsidRPr="00D2405E" w:rsidRDefault="00FC33AF" w:rsidP="00FC33A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2598F9B" w14:textId="77777777" w:rsidR="00FC33AF" w:rsidRPr="00D2405E" w:rsidRDefault="00FC33AF" w:rsidP="00FC33A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0E6DB17" w14:textId="29AC5997" w:rsidR="00FC33AF" w:rsidRPr="00D2405E" w:rsidRDefault="00FC33AF" w:rsidP="00FC33A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 процессе создания объявления потребность создания отпала, пользователь может отменить создание, не отправляя создаваемое объявление на сервер. После отмены данные ни в каком виде не будут сохранены.</w:t>
      </w:r>
    </w:p>
    <w:p w14:paraId="44DFEFAB" w14:textId="7F76CE23" w:rsidR="00F72D9B" w:rsidRPr="00D2405E" w:rsidRDefault="00F72D9B" w:rsidP="00CB6530">
      <w:pPr>
        <w:pStyle w:val="2"/>
        <w:spacing w:before="240"/>
        <w:rPr>
          <w:lang w:val="ru-RU"/>
        </w:rPr>
      </w:pPr>
      <w:bookmarkStart w:id="67" w:name="_Toc154520746"/>
      <w:r w:rsidRPr="00D2405E">
        <w:rPr>
          <w:lang w:val="ru-RU"/>
        </w:rPr>
        <w:lastRenderedPageBreak/>
        <w:t>E</w:t>
      </w:r>
      <w:r w:rsidR="001657C3" w:rsidRPr="00D2405E">
        <w:rPr>
          <w:lang w:val="ru-RU"/>
        </w:rPr>
        <w:t>-1.2</w:t>
      </w:r>
      <w:r w:rsidRPr="00D2405E">
        <w:rPr>
          <w:lang w:val="ru-RU"/>
        </w:rPr>
        <w:t xml:space="preserve">. </w:t>
      </w:r>
      <w:r w:rsidR="00FA35DB" w:rsidRPr="00D2405E">
        <w:rPr>
          <w:lang w:val="ru-RU"/>
        </w:rPr>
        <w:t>Редактировать объявление</w:t>
      </w:r>
      <w:bookmarkEnd w:id="62"/>
      <w:bookmarkEnd w:id="6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F72D9B" w:rsidRPr="00A9091E" w14:paraId="019A34FB" w14:textId="77777777" w:rsidTr="001657C3">
        <w:tc>
          <w:tcPr>
            <w:tcW w:w="704" w:type="dxa"/>
            <w:shd w:val="clear" w:color="auto" w:fill="auto"/>
          </w:tcPr>
          <w:p w14:paraId="5DFA3AFA" w14:textId="3695E28F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1657C3" w:rsidRPr="00D2405E">
              <w:rPr>
                <w:lang w:val="ru-RU"/>
              </w:rPr>
              <w:t>-1.2</w:t>
            </w:r>
          </w:p>
        </w:tc>
        <w:tc>
          <w:tcPr>
            <w:tcW w:w="1670" w:type="dxa"/>
            <w:shd w:val="clear" w:color="auto" w:fill="auto"/>
          </w:tcPr>
          <w:p w14:paraId="63B56A13" w14:textId="276AE5EF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1B35243" w14:textId="694091C7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объявление</w:t>
            </w:r>
          </w:p>
        </w:tc>
        <w:tc>
          <w:tcPr>
            <w:tcW w:w="5064" w:type="dxa"/>
            <w:shd w:val="clear" w:color="auto" w:fill="auto"/>
          </w:tcPr>
          <w:p w14:paraId="1767BBBE" w14:textId="52653F23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редактировать свои объявления</w:t>
            </w:r>
          </w:p>
        </w:tc>
      </w:tr>
    </w:tbl>
    <w:p w14:paraId="13EF2334" w14:textId="77777777" w:rsidR="00F72D9B" w:rsidRPr="00D2405E" w:rsidRDefault="00F72D9B" w:rsidP="00F72D9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8264733" w14:textId="77777777" w:rsidR="00F72D9B" w:rsidRPr="00D2405E" w:rsidRDefault="00F72D9B" w:rsidP="00F72D9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6D5C9E3" w14:textId="77777777" w:rsidR="00091487" w:rsidRPr="00D2405E" w:rsidRDefault="0028431E" w:rsidP="00F72D9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сотруднику редактировать свои объявления на доске объявлений. Во время редактирования можно изменить</w:t>
      </w:r>
      <w:r w:rsidR="00091487" w:rsidRPr="00D2405E">
        <w:rPr>
          <w:lang w:val="ru-RU"/>
        </w:rPr>
        <w:t>:</w:t>
      </w:r>
      <w:r w:rsidRPr="00D2405E">
        <w:rPr>
          <w:lang w:val="ru-RU"/>
        </w:rPr>
        <w:t xml:space="preserve"> </w:t>
      </w:r>
    </w:p>
    <w:p w14:paraId="0016FC51" w14:textId="0BB9AFC6" w:rsidR="00091487" w:rsidRPr="00D2405E" w:rsidRDefault="005F2872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текст</w:t>
      </w:r>
      <w:r w:rsidR="00091487" w:rsidRPr="00D2405E">
        <w:rPr>
          <w:lang w:val="ru-RU"/>
        </w:rPr>
        <w:t xml:space="preserve"> объявления;</w:t>
      </w:r>
    </w:p>
    <w:p w14:paraId="519F8E74" w14:textId="486FD8B4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 xml:space="preserve">группы получателей; </w:t>
      </w:r>
    </w:p>
    <w:p w14:paraId="05D950DA" w14:textId="1CBA3DA2" w:rsidR="00EA7FD0" w:rsidRPr="00D2405E" w:rsidRDefault="00EA7FD0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категории;</w:t>
      </w:r>
    </w:p>
    <w:p w14:paraId="2A785570" w14:textId="5C5FFDDD" w:rsidR="0028431E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задать или изменить срок автоматического сокрытия, если он был задан ранее;</w:t>
      </w:r>
    </w:p>
    <w:p w14:paraId="699B017E" w14:textId="3019FCF9" w:rsidR="00186E7C" w:rsidRPr="00D2405E" w:rsidRDefault="00186E7C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отменить автоматическое сокрытие, если оно было задано ранее</w:t>
      </w:r>
      <w:r w:rsidR="002F6148" w:rsidRPr="00D2405E">
        <w:rPr>
          <w:lang w:val="ru-RU"/>
        </w:rPr>
        <w:t>;</w:t>
      </w:r>
    </w:p>
    <w:p w14:paraId="700AB5FE" w14:textId="6E2034BD" w:rsidR="00A706EA" w:rsidRPr="00D2405E" w:rsidRDefault="00A706EA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изменить дату и время отложенной публикации;</w:t>
      </w:r>
    </w:p>
    <w:p w14:paraId="64942208" w14:textId="1B6FBBAC" w:rsidR="00A706EA" w:rsidRPr="00D2405E" w:rsidRDefault="002B382B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отмени</w:t>
      </w:r>
      <w:r w:rsidR="00D0629B" w:rsidRPr="00D2405E">
        <w:rPr>
          <w:lang w:val="ru-RU"/>
        </w:rPr>
        <w:t>ть</w:t>
      </w:r>
      <w:r w:rsidRPr="00D2405E">
        <w:rPr>
          <w:lang w:val="ru-RU"/>
        </w:rPr>
        <w:t xml:space="preserve"> режим отложенной публикации</w:t>
      </w:r>
      <w:r w:rsidR="00A706EA" w:rsidRPr="00D2405E">
        <w:rPr>
          <w:lang w:val="ru-RU"/>
        </w:rPr>
        <w:t>;</w:t>
      </w:r>
    </w:p>
    <w:p w14:paraId="30443CB3" w14:textId="3E9D35FD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прикрепить новые файлы;</w:t>
      </w:r>
    </w:p>
    <w:p w14:paraId="302CEF8C" w14:textId="14C593A3" w:rsidR="00091487" w:rsidRPr="00D2405E" w:rsidRDefault="00EA7FD0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у</w:t>
      </w:r>
      <w:r w:rsidR="00E567F1" w:rsidRPr="00D2405E">
        <w:rPr>
          <w:lang w:val="ru-RU"/>
        </w:rPr>
        <w:t xml:space="preserve">далить </w:t>
      </w:r>
      <w:r w:rsidR="00091487" w:rsidRPr="00D2405E">
        <w:rPr>
          <w:lang w:val="ru-RU"/>
        </w:rPr>
        <w:t>прикрепленные файлы</w:t>
      </w:r>
      <w:r w:rsidRPr="00D2405E">
        <w:rPr>
          <w:lang w:val="ru-RU"/>
        </w:rPr>
        <w:t>;</w:t>
      </w:r>
    </w:p>
    <w:p w14:paraId="767B3D12" w14:textId="4DE79FA1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 xml:space="preserve">прикрепить </w:t>
      </w:r>
      <w:r w:rsidR="007C68E3" w:rsidRPr="00D2405E">
        <w:rPr>
          <w:lang w:val="ru-RU"/>
        </w:rPr>
        <w:t>опрос в случае, если он не был прикреплен ранее.</w:t>
      </w:r>
    </w:p>
    <w:p w14:paraId="61D66EE9" w14:textId="1587C8C4" w:rsidR="00D0629B" w:rsidRPr="00D2405E" w:rsidRDefault="00D0629B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отмене режима отложенной публикации объявление публикуется немедленно.</w:t>
      </w:r>
    </w:p>
    <w:p w14:paraId="01F2502B" w14:textId="0E40B55A" w:rsidR="009F2356" w:rsidRPr="00D2405E" w:rsidRDefault="009F2356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списка групп получателей пользователи, находящиеся в удаленных из списка группах, перестают видеть опубликованное объявление, а пользователи из добавленных групп получают такое же уведомление, как при публикации объявления.</w:t>
      </w:r>
    </w:p>
    <w:p w14:paraId="6379FC2F" w14:textId="246ADC88" w:rsidR="00284252" w:rsidRPr="00D2405E" w:rsidRDefault="00284252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Прикрепление новых файлов происходит аналогично прикреплению файлов при создании объявления.</w:t>
      </w:r>
    </w:p>
    <w:p w14:paraId="0E6D93E5" w14:textId="0E72DB50" w:rsidR="00F132CF" w:rsidRPr="00D2405E" w:rsidRDefault="00091487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можно редактировать неограниченное количество раз.</w:t>
      </w:r>
      <w:r w:rsidR="007C68E3" w:rsidRPr="00D2405E">
        <w:rPr>
          <w:lang w:val="ru-RU"/>
        </w:rPr>
        <w:t xml:space="preserve"> Скрытое объявление редактировать нельзя.</w:t>
      </w:r>
      <w:r w:rsidR="00D0629B" w:rsidRPr="00D2405E">
        <w:rPr>
          <w:lang w:val="ru-RU"/>
        </w:rPr>
        <w:t xml:space="preserve"> </w:t>
      </w:r>
      <w:r w:rsidRPr="00D2405E">
        <w:rPr>
          <w:lang w:val="ru-RU"/>
        </w:rPr>
        <w:t>Измененные объявления помечаются специальной меткой.</w:t>
      </w:r>
    </w:p>
    <w:p w14:paraId="0147F666" w14:textId="0FF82D3B" w:rsidR="00F542E8" w:rsidRPr="00D2405E" w:rsidRDefault="00F542E8" w:rsidP="00F542E8">
      <w:pPr>
        <w:pStyle w:val="2"/>
        <w:spacing w:before="240"/>
        <w:rPr>
          <w:lang w:val="ru-RU"/>
        </w:rPr>
      </w:pPr>
      <w:bookmarkStart w:id="68" w:name="_Toc146820784"/>
      <w:bookmarkStart w:id="69" w:name="_Toc154520747"/>
      <w:r w:rsidRPr="00D2405E">
        <w:rPr>
          <w:lang w:val="ru-RU"/>
        </w:rPr>
        <w:t>E-1.2.1. Изменить текст объявления</w:t>
      </w:r>
      <w:bookmarkEnd w:id="68"/>
      <w:bookmarkEnd w:id="6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F542E8" w:rsidRPr="00A9091E" w14:paraId="37F42D09" w14:textId="77777777" w:rsidTr="00F542E8">
        <w:tc>
          <w:tcPr>
            <w:tcW w:w="846" w:type="dxa"/>
            <w:shd w:val="clear" w:color="auto" w:fill="auto"/>
          </w:tcPr>
          <w:p w14:paraId="40C45ECD" w14:textId="19412AF1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</w:t>
            </w:r>
          </w:p>
        </w:tc>
        <w:tc>
          <w:tcPr>
            <w:tcW w:w="1585" w:type="dxa"/>
            <w:shd w:val="clear" w:color="auto" w:fill="auto"/>
          </w:tcPr>
          <w:p w14:paraId="4875BDB5" w14:textId="02015973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67FBA8E3" w14:textId="6070750F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текст объявления</w:t>
            </w:r>
          </w:p>
        </w:tc>
        <w:tc>
          <w:tcPr>
            <w:tcW w:w="5016" w:type="dxa"/>
            <w:shd w:val="clear" w:color="auto" w:fill="auto"/>
          </w:tcPr>
          <w:p w14:paraId="3C8AE807" w14:textId="3B65EB76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текст своего объявления</w:t>
            </w:r>
          </w:p>
        </w:tc>
      </w:tr>
    </w:tbl>
    <w:p w14:paraId="2D70799A" w14:textId="77777777" w:rsidR="00F542E8" w:rsidRPr="00D2405E" w:rsidRDefault="00F542E8" w:rsidP="00F542E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EF5DFC9" w14:textId="77777777" w:rsidR="00F542E8" w:rsidRPr="00D2405E" w:rsidRDefault="00F542E8" w:rsidP="00F542E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3E6DB2" w14:textId="16934FFC" w:rsidR="00AC7236" w:rsidRPr="00D2405E" w:rsidRDefault="00DB7619" w:rsidP="00F542E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изменить текст </w:t>
      </w:r>
      <w:r w:rsidR="00AC7236" w:rsidRPr="00D2405E">
        <w:rPr>
          <w:lang w:val="ru-RU"/>
        </w:rPr>
        <w:t xml:space="preserve">редактируемого </w:t>
      </w:r>
      <w:r w:rsidRPr="00D2405E">
        <w:rPr>
          <w:lang w:val="ru-RU"/>
        </w:rPr>
        <w:t>объявления.</w:t>
      </w:r>
      <w:r w:rsidR="00AC7236" w:rsidRPr="00D2405E">
        <w:rPr>
          <w:lang w:val="ru-RU"/>
        </w:rPr>
        <w:t xml:space="preserve"> Отредактированный текст объявления не может быть пустым.</w:t>
      </w:r>
    </w:p>
    <w:p w14:paraId="5E0259C9" w14:textId="2D14D309" w:rsidR="00AC7236" w:rsidRPr="00D2405E" w:rsidRDefault="00AC7236" w:rsidP="00AC7236">
      <w:pPr>
        <w:pStyle w:val="2"/>
        <w:spacing w:before="240"/>
        <w:rPr>
          <w:lang w:val="ru-RU"/>
        </w:rPr>
      </w:pPr>
      <w:bookmarkStart w:id="70" w:name="_Toc146820785"/>
      <w:bookmarkStart w:id="71" w:name="_Toc154520748"/>
      <w:r w:rsidRPr="00D2405E">
        <w:rPr>
          <w:lang w:val="ru-RU"/>
        </w:rPr>
        <w:t>E-1.2.</w:t>
      </w:r>
      <w:r w:rsidRPr="00D2405E">
        <w:t>2</w:t>
      </w:r>
      <w:r w:rsidRPr="00D2405E">
        <w:rPr>
          <w:lang w:val="ru-RU"/>
        </w:rPr>
        <w:t>. Изменить</w:t>
      </w:r>
      <w:r w:rsidR="00CD2396" w:rsidRPr="00D2405E">
        <w:rPr>
          <w:lang w:val="ru-RU"/>
        </w:rPr>
        <w:t xml:space="preserve"> группы</w:t>
      </w:r>
      <w:r w:rsidRPr="00D2405E">
        <w:rPr>
          <w:lang w:val="ru-RU"/>
        </w:rPr>
        <w:t xml:space="preserve"> </w:t>
      </w:r>
      <w:r w:rsidR="00CD2396" w:rsidRPr="00D2405E">
        <w:rPr>
          <w:lang w:val="ru-RU"/>
        </w:rPr>
        <w:t>получателей</w:t>
      </w:r>
      <w:bookmarkEnd w:id="70"/>
      <w:bookmarkEnd w:id="7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AC7236" w:rsidRPr="00A9091E" w14:paraId="0694023E" w14:textId="77777777" w:rsidTr="00595B7C">
        <w:tc>
          <w:tcPr>
            <w:tcW w:w="846" w:type="dxa"/>
            <w:shd w:val="clear" w:color="auto" w:fill="auto"/>
          </w:tcPr>
          <w:p w14:paraId="1B3B53B5" w14:textId="68BD868E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85" w:type="dxa"/>
            <w:shd w:val="clear" w:color="auto" w:fill="auto"/>
          </w:tcPr>
          <w:p w14:paraId="4E06F881" w14:textId="2B72CB45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C785E14" w14:textId="3304C840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группы получателей</w:t>
            </w:r>
          </w:p>
        </w:tc>
        <w:tc>
          <w:tcPr>
            <w:tcW w:w="5016" w:type="dxa"/>
            <w:shd w:val="clear" w:color="auto" w:fill="auto"/>
          </w:tcPr>
          <w:p w14:paraId="30BE10B7" w14:textId="154F5A11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группы получателей своего объявления</w:t>
            </w:r>
          </w:p>
        </w:tc>
      </w:tr>
    </w:tbl>
    <w:p w14:paraId="7726BC1E" w14:textId="77777777" w:rsidR="00AC7236" w:rsidRPr="00D2405E" w:rsidRDefault="00AC7236" w:rsidP="00AC723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40BC290" w14:textId="77777777" w:rsidR="00AC7236" w:rsidRPr="00D2405E" w:rsidRDefault="00AC7236" w:rsidP="00AC723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233C4EF" w14:textId="0E131144" w:rsidR="00AC7236" w:rsidRPr="00D2405E" w:rsidRDefault="00AC7236" w:rsidP="00AC723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</w:t>
      </w:r>
      <w:r w:rsidR="00CD2396" w:rsidRPr="00D2405E">
        <w:rPr>
          <w:lang w:val="ru-RU"/>
        </w:rPr>
        <w:t>изменить группы получателей объявления. Если при изменении были добавлены новые группы, их участники получат уведомление о выходе нового объявления.</w:t>
      </w:r>
    </w:p>
    <w:p w14:paraId="1071B3BF" w14:textId="666BB3E4" w:rsidR="00CD2396" w:rsidRPr="00D2405E" w:rsidRDefault="00CD2396" w:rsidP="00CD2396">
      <w:pPr>
        <w:pStyle w:val="2"/>
        <w:spacing w:before="240"/>
        <w:rPr>
          <w:lang w:val="ru-RU"/>
        </w:rPr>
      </w:pPr>
      <w:bookmarkStart w:id="72" w:name="_Toc146820786"/>
      <w:bookmarkStart w:id="73" w:name="_Toc154520749"/>
      <w:r w:rsidRPr="00D2405E">
        <w:rPr>
          <w:lang w:val="ru-RU"/>
        </w:rPr>
        <w:t>E-1.2.3. Задать срок автоматического сокрытия</w:t>
      </w:r>
      <w:bookmarkEnd w:id="72"/>
      <w:bookmarkEnd w:id="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CD2396" w:rsidRPr="00A9091E" w14:paraId="1E8A3E61" w14:textId="77777777" w:rsidTr="00595B7C">
        <w:tc>
          <w:tcPr>
            <w:tcW w:w="846" w:type="dxa"/>
            <w:shd w:val="clear" w:color="auto" w:fill="auto"/>
          </w:tcPr>
          <w:p w14:paraId="7509664C" w14:textId="1DA25C1C" w:rsidR="00CD2396" w:rsidRPr="00D2405E" w:rsidRDefault="00CD2396" w:rsidP="00CD239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85" w:type="dxa"/>
            <w:shd w:val="clear" w:color="auto" w:fill="auto"/>
          </w:tcPr>
          <w:p w14:paraId="04A66F7E" w14:textId="3D41EA36" w:rsidR="00CD2396" w:rsidRPr="00D2405E" w:rsidRDefault="00CD2396" w:rsidP="00CD239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000FEE3F" w14:textId="66F4164F" w:rsidR="00CD2396" w:rsidRPr="00D2405E" w:rsidRDefault="00CD2396" w:rsidP="00CD239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Задать срок автоматического </w:t>
            </w:r>
            <w:r w:rsidRPr="00D2405E">
              <w:rPr>
                <w:lang w:val="ru-RU"/>
              </w:rPr>
              <w:lastRenderedPageBreak/>
              <w:t>сокрытия</w:t>
            </w:r>
          </w:p>
        </w:tc>
        <w:tc>
          <w:tcPr>
            <w:tcW w:w="5016" w:type="dxa"/>
            <w:shd w:val="clear" w:color="auto" w:fill="auto"/>
          </w:tcPr>
          <w:p w14:paraId="7E33A693" w14:textId="6363C471" w:rsidR="00CD2396" w:rsidRPr="00D2405E" w:rsidRDefault="00CD2396" w:rsidP="00CD239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 xml:space="preserve">При редактировании объявления сотрудник может </w:t>
            </w:r>
            <w:r w:rsidRPr="00D2405E">
              <w:rPr>
                <w:lang w:val="ru-RU"/>
              </w:rPr>
              <w:lastRenderedPageBreak/>
              <w:t>задать срок автоматического сокрытия объявления</w:t>
            </w:r>
          </w:p>
        </w:tc>
      </w:tr>
    </w:tbl>
    <w:p w14:paraId="3887E2C9" w14:textId="77777777" w:rsidR="00CD2396" w:rsidRPr="00D2405E" w:rsidRDefault="00CD2396" w:rsidP="00CD2396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Сотрудник.</w:t>
      </w:r>
    </w:p>
    <w:p w14:paraId="501400CD" w14:textId="77777777" w:rsidR="00CD2396" w:rsidRPr="00D2405E" w:rsidRDefault="00CD2396" w:rsidP="00CD23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A6F92C3" w14:textId="4E47474D" w:rsidR="00CD2396" w:rsidRPr="00D2405E" w:rsidRDefault="00CD2396" w:rsidP="00CD23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</w:t>
      </w:r>
      <w:r w:rsidR="005F6C25" w:rsidRPr="00D2405E">
        <w:rPr>
          <w:lang w:val="ru-RU"/>
        </w:rPr>
        <w:t xml:space="preserve">нескрытого </w:t>
      </w:r>
      <w:r w:rsidRPr="00D2405E">
        <w:rPr>
          <w:lang w:val="ru-RU"/>
        </w:rPr>
        <w:t>объявления сотрудник может</w:t>
      </w:r>
      <w:r w:rsidR="005F6C25" w:rsidRPr="00D2405E">
        <w:rPr>
          <w:lang w:val="ru-RU"/>
        </w:rPr>
        <w:t xml:space="preserve"> задать срок автоматического сокрытия объявления, если таковой не был задан ранее.</w:t>
      </w:r>
      <w:r w:rsidR="002A2768" w:rsidRPr="00D2405E">
        <w:rPr>
          <w:lang w:val="ru-RU"/>
        </w:rPr>
        <w:t xml:space="preserve"> Установленный момент сокрытия объявления не может настать ранее момента сохранения изменений.</w:t>
      </w:r>
    </w:p>
    <w:p w14:paraId="76DED816" w14:textId="72EF414D" w:rsidR="005F6C25" w:rsidRPr="00D2405E" w:rsidRDefault="005F6C25" w:rsidP="005F6C25">
      <w:pPr>
        <w:pStyle w:val="2"/>
        <w:spacing w:before="240"/>
        <w:rPr>
          <w:lang w:val="ru-RU"/>
        </w:rPr>
      </w:pPr>
      <w:bookmarkStart w:id="74" w:name="_Toc146820787"/>
      <w:bookmarkStart w:id="75" w:name="_Toc154520750"/>
      <w:r w:rsidRPr="00D2405E">
        <w:rPr>
          <w:lang w:val="ru-RU"/>
        </w:rPr>
        <w:t>E-1.2.4. Изменить срок автоматического сокрытия</w:t>
      </w:r>
      <w:bookmarkEnd w:id="74"/>
      <w:bookmarkEnd w:id="7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5F6C25" w:rsidRPr="00A9091E" w14:paraId="33990AB2" w14:textId="77777777" w:rsidTr="00595B7C">
        <w:tc>
          <w:tcPr>
            <w:tcW w:w="846" w:type="dxa"/>
            <w:shd w:val="clear" w:color="auto" w:fill="auto"/>
          </w:tcPr>
          <w:p w14:paraId="5E14CBB0" w14:textId="75FBC20C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585" w:type="dxa"/>
            <w:shd w:val="clear" w:color="auto" w:fill="auto"/>
          </w:tcPr>
          <w:p w14:paraId="5ED6F6FA" w14:textId="5ECFC995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7CDBF11" w14:textId="7EC6CA8C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срок автоматического сокрытия</w:t>
            </w:r>
          </w:p>
        </w:tc>
        <w:tc>
          <w:tcPr>
            <w:tcW w:w="5016" w:type="dxa"/>
            <w:shd w:val="clear" w:color="auto" w:fill="auto"/>
          </w:tcPr>
          <w:p w14:paraId="2B27DEBF" w14:textId="3556FF1F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срок автоматического объявления</w:t>
            </w:r>
          </w:p>
        </w:tc>
      </w:tr>
    </w:tbl>
    <w:p w14:paraId="113C292E" w14:textId="77777777" w:rsidR="005F6C25" w:rsidRPr="00D2405E" w:rsidRDefault="005F6C25" w:rsidP="005F6C2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C048D5F" w14:textId="77777777" w:rsidR="005F6C25" w:rsidRPr="00D2405E" w:rsidRDefault="005F6C25" w:rsidP="005F6C2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5B0502C" w14:textId="41D43FE2" w:rsidR="005F6C25" w:rsidRPr="00D2405E" w:rsidRDefault="005F6C25" w:rsidP="005F6C2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нескрытого объявления сотрудник может изменить срок автоматического сокрытия объявления, если таковой был задан ранее.</w:t>
      </w:r>
      <w:r w:rsidR="00BB3196" w:rsidRPr="00D2405E">
        <w:rPr>
          <w:lang w:val="ru-RU"/>
        </w:rPr>
        <w:t xml:space="preserve"> Установленный момент сокрытия объявления не может настать ранее момента </w:t>
      </w:r>
      <w:r w:rsidR="002A2768" w:rsidRPr="00D2405E">
        <w:rPr>
          <w:lang w:val="ru-RU"/>
        </w:rPr>
        <w:t xml:space="preserve">сохранения </w:t>
      </w:r>
      <w:r w:rsidR="00BB3196" w:rsidRPr="00D2405E">
        <w:rPr>
          <w:lang w:val="ru-RU"/>
        </w:rPr>
        <w:t>изменений.</w:t>
      </w:r>
    </w:p>
    <w:p w14:paraId="2FEDE24E" w14:textId="48F1F69C" w:rsidR="005F6C25" w:rsidRPr="00D2405E" w:rsidRDefault="005F6C25" w:rsidP="005F6C25">
      <w:pPr>
        <w:pStyle w:val="2"/>
        <w:spacing w:before="240"/>
        <w:rPr>
          <w:lang w:val="ru-RU"/>
        </w:rPr>
      </w:pPr>
      <w:bookmarkStart w:id="76" w:name="_Toc146820788"/>
      <w:bookmarkStart w:id="77" w:name="_Toc154520751"/>
      <w:r w:rsidRPr="00D2405E">
        <w:rPr>
          <w:lang w:val="ru-RU"/>
        </w:rPr>
        <w:t>E-1.2.5. Отменить автоматическое сокрытие</w:t>
      </w:r>
      <w:bookmarkEnd w:id="76"/>
      <w:bookmarkEnd w:id="7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5F6C25" w:rsidRPr="00A9091E" w14:paraId="5205F79E" w14:textId="77777777" w:rsidTr="00595B7C">
        <w:tc>
          <w:tcPr>
            <w:tcW w:w="846" w:type="dxa"/>
            <w:shd w:val="clear" w:color="auto" w:fill="auto"/>
          </w:tcPr>
          <w:p w14:paraId="540F842E" w14:textId="03C58FFF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5</w:t>
            </w:r>
          </w:p>
        </w:tc>
        <w:tc>
          <w:tcPr>
            <w:tcW w:w="1585" w:type="dxa"/>
            <w:shd w:val="clear" w:color="auto" w:fill="auto"/>
          </w:tcPr>
          <w:p w14:paraId="724EBB3D" w14:textId="0FB413EA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1720DE4" w14:textId="05F0063D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автоматическое сокрытие</w:t>
            </w:r>
          </w:p>
        </w:tc>
        <w:tc>
          <w:tcPr>
            <w:tcW w:w="5016" w:type="dxa"/>
            <w:shd w:val="clear" w:color="auto" w:fill="auto"/>
          </w:tcPr>
          <w:p w14:paraId="1F8BD20D" w14:textId="20EE7027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отменить автоматическое сокрытие объявления</w:t>
            </w:r>
          </w:p>
        </w:tc>
      </w:tr>
    </w:tbl>
    <w:p w14:paraId="49F93965" w14:textId="77777777" w:rsidR="005F6C25" w:rsidRPr="00D2405E" w:rsidRDefault="005F6C25" w:rsidP="005F6C2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91BBF17" w14:textId="77777777" w:rsidR="005F6C25" w:rsidRPr="00D2405E" w:rsidRDefault="005F6C25" w:rsidP="005F6C2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87EC8AC" w14:textId="3AA5419D" w:rsidR="005F6C25" w:rsidRPr="00D2405E" w:rsidRDefault="005F6C25" w:rsidP="005F6C2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нескрытого объявления сотрудник может отменить автоматическое сокрытие объявления, если таковое было активировано ранее.</w:t>
      </w:r>
    </w:p>
    <w:p w14:paraId="160A7005" w14:textId="4589231A" w:rsidR="00774D50" w:rsidRPr="00D2405E" w:rsidRDefault="00774D50" w:rsidP="00774D50">
      <w:pPr>
        <w:pStyle w:val="2"/>
        <w:spacing w:before="240"/>
        <w:rPr>
          <w:lang w:val="ru-RU"/>
        </w:rPr>
      </w:pPr>
      <w:bookmarkStart w:id="78" w:name="_Toc146820789"/>
      <w:bookmarkStart w:id="79" w:name="_Toc154520752"/>
      <w:r w:rsidRPr="00D2405E">
        <w:rPr>
          <w:lang w:val="ru-RU"/>
        </w:rPr>
        <w:t>E-1.2.6. Изменить дату и время отложенной публикации</w:t>
      </w:r>
      <w:bookmarkEnd w:id="78"/>
      <w:bookmarkEnd w:id="7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774D50" w:rsidRPr="00A9091E" w14:paraId="769FA878" w14:textId="77777777" w:rsidTr="00595B7C">
        <w:tc>
          <w:tcPr>
            <w:tcW w:w="846" w:type="dxa"/>
            <w:shd w:val="clear" w:color="auto" w:fill="auto"/>
          </w:tcPr>
          <w:p w14:paraId="29782C23" w14:textId="662E89E3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6</w:t>
            </w:r>
          </w:p>
        </w:tc>
        <w:tc>
          <w:tcPr>
            <w:tcW w:w="1585" w:type="dxa"/>
            <w:shd w:val="clear" w:color="auto" w:fill="auto"/>
          </w:tcPr>
          <w:p w14:paraId="0241F6A9" w14:textId="3E514708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37A070DC" w14:textId="6D9AE84E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дату и время отложенной публикации</w:t>
            </w:r>
          </w:p>
        </w:tc>
        <w:tc>
          <w:tcPr>
            <w:tcW w:w="5016" w:type="dxa"/>
            <w:shd w:val="clear" w:color="auto" w:fill="auto"/>
          </w:tcPr>
          <w:p w14:paraId="21167BFF" w14:textId="4F20220C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дату и время отложенной публикации объявления</w:t>
            </w:r>
          </w:p>
        </w:tc>
      </w:tr>
    </w:tbl>
    <w:p w14:paraId="660F04B1" w14:textId="77777777" w:rsidR="00774D50" w:rsidRPr="00D2405E" w:rsidRDefault="00774D50" w:rsidP="00774D5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933F94D" w14:textId="77777777" w:rsidR="00774D50" w:rsidRPr="00D2405E" w:rsidRDefault="00774D50" w:rsidP="00774D5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9EFFA9C" w14:textId="5C5FC93C" w:rsidR="00774D50" w:rsidRPr="00D2405E" w:rsidRDefault="00774D50" w:rsidP="00774D5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 отложенной публикацией сотрудник может изменить дату и время отложенной публикации</w:t>
      </w:r>
      <w:r w:rsidR="00BB3196" w:rsidRPr="00D2405E">
        <w:rPr>
          <w:lang w:val="ru-RU"/>
        </w:rPr>
        <w:t>.</w:t>
      </w:r>
      <w:r w:rsidRPr="00D2405E">
        <w:rPr>
          <w:lang w:val="ru-RU"/>
        </w:rPr>
        <w:t xml:space="preserve"> </w:t>
      </w:r>
      <w:r w:rsidR="00BB3196" w:rsidRPr="00D2405E">
        <w:rPr>
          <w:lang w:val="ru-RU"/>
        </w:rPr>
        <w:t xml:space="preserve">Установленный момент публикации не может настать ранее момента </w:t>
      </w:r>
      <w:r w:rsidR="00362F74" w:rsidRPr="00D2405E">
        <w:rPr>
          <w:lang w:val="ru-RU"/>
        </w:rPr>
        <w:t xml:space="preserve">сохранения </w:t>
      </w:r>
      <w:r w:rsidR="00BB3196" w:rsidRPr="00D2405E">
        <w:rPr>
          <w:lang w:val="ru-RU"/>
        </w:rPr>
        <w:t>изменений.</w:t>
      </w:r>
    </w:p>
    <w:p w14:paraId="3CC6744C" w14:textId="1CC989C8" w:rsidR="00362F74" w:rsidRPr="00D2405E" w:rsidRDefault="00362F74" w:rsidP="00362F74">
      <w:pPr>
        <w:pStyle w:val="2"/>
        <w:spacing w:before="240"/>
        <w:rPr>
          <w:lang w:val="ru-RU"/>
        </w:rPr>
      </w:pPr>
      <w:bookmarkStart w:id="80" w:name="_Toc146820790"/>
      <w:bookmarkStart w:id="81" w:name="_Toc154520753"/>
      <w:r w:rsidRPr="00D2405E">
        <w:rPr>
          <w:lang w:val="ru-RU"/>
        </w:rPr>
        <w:t>E-1.2.</w:t>
      </w:r>
      <w:r w:rsidR="00823057" w:rsidRPr="00D2405E">
        <w:rPr>
          <w:lang w:val="ru-RU"/>
        </w:rPr>
        <w:t>7</w:t>
      </w:r>
      <w:r w:rsidRPr="00D2405E">
        <w:rPr>
          <w:lang w:val="ru-RU"/>
        </w:rPr>
        <w:t>. Прикрепить файлы</w:t>
      </w:r>
      <w:bookmarkEnd w:id="80"/>
      <w:bookmarkEnd w:id="8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362F74" w:rsidRPr="00A9091E" w14:paraId="4F7A5FA7" w14:textId="77777777" w:rsidTr="00595B7C">
        <w:tc>
          <w:tcPr>
            <w:tcW w:w="846" w:type="dxa"/>
            <w:shd w:val="clear" w:color="auto" w:fill="auto"/>
          </w:tcPr>
          <w:p w14:paraId="246863B3" w14:textId="2236231D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7</w:t>
            </w:r>
          </w:p>
        </w:tc>
        <w:tc>
          <w:tcPr>
            <w:tcW w:w="1585" w:type="dxa"/>
            <w:shd w:val="clear" w:color="auto" w:fill="auto"/>
          </w:tcPr>
          <w:p w14:paraId="53C58692" w14:textId="6A986DAA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BC85FE3" w14:textId="372388C3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новые файлы</w:t>
            </w:r>
          </w:p>
        </w:tc>
        <w:tc>
          <w:tcPr>
            <w:tcW w:w="5016" w:type="dxa"/>
            <w:shd w:val="clear" w:color="auto" w:fill="auto"/>
          </w:tcPr>
          <w:p w14:paraId="311360EE" w14:textId="34470F75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прикрепить новые файлы</w:t>
            </w:r>
          </w:p>
        </w:tc>
      </w:tr>
    </w:tbl>
    <w:p w14:paraId="24B477AA" w14:textId="77777777" w:rsidR="00362F74" w:rsidRPr="00D2405E" w:rsidRDefault="00362F74" w:rsidP="00362F7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A5F811C" w14:textId="77777777" w:rsidR="00362F74" w:rsidRPr="00D2405E" w:rsidRDefault="00362F74" w:rsidP="00362F7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E8EC87" w14:textId="531BC0DF" w:rsidR="00362F74" w:rsidRPr="00D2405E" w:rsidRDefault="00362F74" w:rsidP="00362F7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сотрудник может прикрепить новые файлы. Прикрепляемые файлы сначала требуется загрузить с устройства.</w:t>
      </w:r>
    </w:p>
    <w:p w14:paraId="7B6E2F99" w14:textId="0F957B32" w:rsidR="00823057" w:rsidRPr="00D2405E" w:rsidRDefault="00823057" w:rsidP="00823057">
      <w:pPr>
        <w:pStyle w:val="2"/>
        <w:spacing w:before="240"/>
        <w:rPr>
          <w:lang w:val="ru-RU"/>
        </w:rPr>
      </w:pPr>
      <w:bookmarkStart w:id="82" w:name="_Toc146820791"/>
      <w:bookmarkStart w:id="83" w:name="_Toc154520754"/>
      <w:r w:rsidRPr="00D2405E">
        <w:rPr>
          <w:lang w:val="ru-RU"/>
        </w:rPr>
        <w:lastRenderedPageBreak/>
        <w:t xml:space="preserve">E-1.2.8. </w:t>
      </w:r>
      <w:r w:rsidR="00265C79" w:rsidRPr="00D2405E">
        <w:rPr>
          <w:lang w:val="ru-RU"/>
        </w:rPr>
        <w:t>От</w:t>
      </w:r>
      <w:r w:rsidRPr="00D2405E">
        <w:rPr>
          <w:lang w:val="ru-RU"/>
        </w:rPr>
        <w:t>крепить файлы</w:t>
      </w:r>
      <w:bookmarkEnd w:id="82"/>
      <w:bookmarkEnd w:id="8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823057" w:rsidRPr="00A9091E" w14:paraId="65D4518C" w14:textId="77777777" w:rsidTr="00595B7C">
        <w:tc>
          <w:tcPr>
            <w:tcW w:w="846" w:type="dxa"/>
            <w:shd w:val="clear" w:color="auto" w:fill="auto"/>
          </w:tcPr>
          <w:p w14:paraId="4D24FE03" w14:textId="558B7108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8</w:t>
            </w:r>
          </w:p>
        </w:tc>
        <w:tc>
          <w:tcPr>
            <w:tcW w:w="1585" w:type="dxa"/>
            <w:shd w:val="clear" w:color="auto" w:fill="auto"/>
          </w:tcPr>
          <w:p w14:paraId="1F3195A1" w14:textId="73EE43C9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4C46017A" w14:textId="4822FA37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5016" w:type="dxa"/>
            <w:shd w:val="clear" w:color="auto" w:fill="auto"/>
          </w:tcPr>
          <w:p w14:paraId="34B383CE" w14:textId="0D6224D2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открепить прикрепленные ранее или при текущем редактировании файлы</w:t>
            </w:r>
          </w:p>
        </w:tc>
      </w:tr>
    </w:tbl>
    <w:p w14:paraId="1D494E4A" w14:textId="77777777" w:rsidR="00823057" w:rsidRPr="00D2405E" w:rsidRDefault="00823057" w:rsidP="00823057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04D2BFA" w14:textId="77777777" w:rsidR="00823057" w:rsidRPr="00D2405E" w:rsidRDefault="00823057" w:rsidP="00823057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70909EE" w14:textId="6E9902E7" w:rsidR="00823057" w:rsidRPr="00D2405E" w:rsidRDefault="00823057" w:rsidP="0082305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открепить файлы, которые были прикреплены ранее или во время текущего редактировании объявления. </w:t>
      </w:r>
    </w:p>
    <w:p w14:paraId="4B9CC70C" w14:textId="4CE41064" w:rsidR="00823057" w:rsidRPr="00D2405E" w:rsidRDefault="00823057" w:rsidP="0082305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откреплении ранее загруженных файлов происходит проверка наличия ссылок на открепляемые файлы в других частях системы. В случае отсутствия ссылок, файл безвозвратно удаляется из хранилища.</w:t>
      </w:r>
    </w:p>
    <w:p w14:paraId="57377AD6" w14:textId="1A546770" w:rsidR="00265C79" w:rsidRPr="00D2405E" w:rsidRDefault="00265C79" w:rsidP="00265C79">
      <w:pPr>
        <w:pStyle w:val="2"/>
        <w:spacing w:before="240"/>
        <w:rPr>
          <w:lang w:val="ru-RU"/>
        </w:rPr>
      </w:pPr>
      <w:bookmarkStart w:id="84" w:name="_Toc146820792"/>
      <w:bookmarkStart w:id="85" w:name="_Toc154520755"/>
      <w:r w:rsidRPr="00D2405E">
        <w:rPr>
          <w:lang w:val="ru-RU"/>
        </w:rPr>
        <w:t>E-1.2.9. Прикрепить опрос</w:t>
      </w:r>
      <w:bookmarkEnd w:id="84"/>
      <w:bookmarkEnd w:id="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265C79" w:rsidRPr="00A9091E" w14:paraId="088E63B4" w14:textId="77777777" w:rsidTr="00595B7C">
        <w:tc>
          <w:tcPr>
            <w:tcW w:w="846" w:type="dxa"/>
            <w:shd w:val="clear" w:color="auto" w:fill="auto"/>
          </w:tcPr>
          <w:p w14:paraId="06703C3D" w14:textId="1CC7F53C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9</w:t>
            </w:r>
          </w:p>
        </w:tc>
        <w:tc>
          <w:tcPr>
            <w:tcW w:w="1585" w:type="dxa"/>
            <w:shd w:val="clear" w:color="auto" w:fill="auto"/>
          </w:tcPr>
          <w:p w14:paraId="1AC39122" w14:textId="3074DE34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BA375D4" w14:textId="759D9124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5016" w:type="dxa"/>
            <w:shd w:val="clear" w:color="auto" w:fill="auto"/>
          </w:tcPr>
          <w:p w14:paraId="28EC33DD" w14:textId="04E1C46E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пользователь может прикрепить опрос</w:t>
            </w:r>
          </w:p>
        </w:tc>
      </w:tr>
    </w:tbl>
    <w:p w14:paraId="5993AFA1" w14:textId="77777777" w:rsidR="00265C79" w:rsidRPr="00D2405E" w:rsidRDefault="00265C79" w:rsidP="00265C7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1C59905" w14:textId="77777777" w:rsidR="00265C79" w:rsidRPr="00D2405E" w:rsidRDefault="00265C79" w:rsidP="00265C7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48C0D03" w14:textId="41E19F18" w:rsidR="00265C79" w:rsidRPr="00D2405E" w:rsidRDefault="00265C79" w:rsidP="00265C7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сотрудник может</w:t>
      </w:r>
      <w:r w:rsidR="00CA4564" w:rsidRPr="00D2405E">
        <w:rPr>
          <w:lang w:val="ru-RU"/>
        </w:rPr>
        <w:t xml:space="preserve"> прикрепить опрос, если таковой не был создан и прикреплен ранее. </w:t>
      </w:r>
      <w:r w:rsidR="00E46991" w:rsidRPr="00D2405E">
        <w:rPr>
          <w:lang w:val="ru-RU"/>
        </w:rPr>
        <w:t>Перед прикреплением опроса его необходимо создать.</w:t>
      </w:r>
      <w:r w:rsidRPr="00D2405E">
        <w:rPr>
          <w:lang w:val="ru-RU"/>
        </w:rPr>
        <w:t xml:space="preserve"> </w:t>
      </w:r>
    </w:p>
    <w:p w14:paraId="73197A39" w14:textId="6745F71B" w:rsidR="00C536B1" w:rsidRPr="00D2405E" w:rsidRDefault="00C536B1" w:rsidP="00C536B1">
      <w:pPr>
        <w:pStyle w:val="2"/>
        <w:spacing w:before="240"/>
        <w:rPr>
          <w:lang w:val="ru-RU"/>
        </w:rPr>
      </w:pPr>
      <w:bookmarkStart w:id="86" w:name="_Toc154520756"/>
      <w:bookmarkStart w:id="87" w:name="_Toc146820793"/>
      <w:r w:rsidRPr="00D2405E">
        <w:rPr>
          <w:lang w:val="ru-RU"/>
        </w:rPr>
        <w:t>E-1.2.10. Изменить категории</w:t>
      </w:r>
      <w:bookmarkEnd w:id="8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43"/>
        <w:gridCol w:w="1903"/>
        <w:gridCol w:w="5016"/>
      </w:tblGrid>
      <w:tr w:rsidR="00C536B1" w:rsidRPr="00A9091E" w14:paraId="0011A018" w14:textId="77777777" w:rsidTr="00C536B1">
        <w:tc>
          <w:tcPr>
            <w:tcW w:w="988" w:type="dxa"/>
            <w:shd w:val="clear" w:color="auto" w:fill="auto"/>
          </w:tcPr>
          <w:p w14:paraId="3372CDB3" w14:textId="0740A5CD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E-1.2.10</w:t>
            </w:r>
          </w:p>
        </w:tc>
        <w:tc>
          <w:tcPr>
            <w:tcW w:w="1443" w:type="dxa"/>
            <w:shd w:val="clear" w:color="auto" w:fill="auto"/>
          </w:tcPr>
          <w:p w14:paraId="564A2292" w14:textId="74E12BA0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51D0D02" w14:textId="081780C1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категории</w:t>
            </w:r>
          </w:p>
        </w:tc>
        <w:tc>
          <w:tcPr>
            <w:tcW w:w="5016" w:type="dxa"/>
            <w:shd w:val="clear" w:color="auto" w:fill="auto"/>
          </w:tcPr>
          <w:p w14:paraId="7688FAFD" w14:textId="27F63590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список категорий объявления</w:t>
            </w:r>
          </w:p>
        </w:tc>
      </w:tr>
    </w:tbl>
    <w:p w14:paraId="3F3766A6" w14:textId="77777777" w:rsidR="00C536B1" w:rsidRPr="00D2405E" w:rsidRDefault="00C536B1" w:rsidP="00C536B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B69D568" w14:textId="77777777" w:rsidR="00C536B1" w:rsidRPr="00D2405E" w:rsidRDefault="00C536B1" w:rsidP="00C536B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9BA36A" w14:textId="17FA05CB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изменить список категорий, к которым относится объявление. </w:t>
      </w:r>
    </w:p>
    <w:p w14:paraId="6DBD00C7" w14:textId="6E771086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сохранении измененного набора категорий отложенного объявления пользователи, подписанные на исключенные категории уведомления не получат.</w:t>
      </w:r>
    </w:p>
    <w:p w14:paraId="68C1CC9A" w14:textId="1E7EEEAA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сохранении измененного набора категорий уже опубликованного объявления пользователи, подписанные на добавленные категории, получат уведомление.</w:t>
      </w:r>
    </w:p>
    <w:p w14:paraId="46C97C69" w14:textId="3FCA6500" w:rsidR="00502BCD" w:rsidRPr="00D2405E" w:rsidRDefault="003530B9" w:rsidP="00502BCD">
      <w:pPr>
        <w:pStyle w:val="2"/>
        <w:spacing w:before="240"/>
        <w:rPr>
          <w:lang w:val="ru-RU"/>
        </w:rPr>
      </w:pPr>
      <w:bookmarkStart w:id="88" w:name="_Toc154520757"/>
      <w:r w:rsidRPr="00D2405E">
        <w:t>E</w:t>
      </w:r>
      <w:r w:rsidRPr="00D2405E">
        <w:rPr>
          <w:lang w:val="ru-RU"/>
        </w:rPr>
        <w:t>-1.2.11</w:t>
      </w:r>
      <w:r w:rsidR="00502BCD" w:rsidRPr="00D2405E">
        <w:rPr>
          <w:lang w:val="ru-RU"/>
        </w:rPr>
        <w:t>. Сохранить изменения</w:t>
      </w:r>
      <w:bookmarkEnd w:id="8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57"/>
        <w:gridCol w:w="1607"/>
        <w:gridCol w:w="5298"/>
      </w:tblGrid>
      <w:tr w:rsidR="00502BCD" w:rsidRPr="00A9091E" w14:paraId="6BCA2E02" w14:textId="77777777" w:rsidTr="00502BCD">
        <w:tc>
          <w:tcPr>
            <w:tcW w:w="988" w:type="dxa"/>
            <w:shd w:val="clear" w:color="auto" w:fill="auto"/>
          </w:tcPr>
          <w:p w14:paraId="3AB69ACB" w14:textId="29606D9D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E-1.2.11</w:t>
            </w:r>
          </w:p>
        </w:tc>
        <w:tc>
          <w:tcPr>
            <w:tcW w:w="1457" w:type="dxa"/>
            <w:shd w:val="clear" w:color="auto" w:fill="auto"/>
          </w:tcPr>
          <w:p w14:paraId="0A5D1EA3" w14:textId="5CDCA32B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7" w:type="dxa"/>
            <w:shd w:val="clear" w:color="auto" w:fill="auto"/>
          </w:tcPr>
          <w:p w14:paraId="316D123B" w14:textId="3A232B8A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5298" w:type="dxa"/>
            <w:shd w:val="clear" w:color="auto" w:fill="auto"/>
          </w:tcPr>
          <w:p w14:paraId="4061320F" w14:textId="1F0E4F6E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внесенных изменений сотрудник должен сохранить внесенные изменения</w:t>
            </w:r>
          </w:p>
        </w:tc>
      </w:tr>
    </w:tbl>
    <w:p w14:paraId="4653E448" w14:textId="77777777" w:rsidR="00502BCD" w:rsidRPr="00D2405E" w:rsidRDefault="00502BCD" w:rsidP="00502BC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1B698B2E" w14:textId="77777777" w:rsidR="00502BCD" w:rsidRPr="00D2405E" w:rsidRDefault="00502BCD" w:rsidP="00502BC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01E5EB1A" w14:textId="7DC8ADDE" w:rsidR="00502BCD" w:rsidRPr="00D2405E" w:rsidRDefault="00502BCD" w:rsidP="00502BCD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</w:t>
      </w:r>
      <w:r w:rsidR="003530B9" w:rsidRPr="00D2405E">
        <w:rPr>
          <w:lang w:val="ru-RU"/>
        </w:rPr>
        <w:t xml:space="preserve"> сохранения внесенных в объявление изменений сотрудник должен в явном виде сохранить внесенные изменения.</w:t>
      </w:r>
    </w:p>
    <w:p w14:paraId="6C78FF7D" w14:textId="18EDA1DE" w:rsidR="00502BCD" w:rsidRPr="00D2405E" w:rsidRDefault="003530B9" w:rsidP="00502BCD">
      <w:pPr>
        <w:pStyle w:val="2"/>
        <w:spacing w:before="240"/>
        <w:rPr>
          <w:lang w:val="ru-RU"/>
        </w:rPr>
      </w:pPr>
      <w:bookmarkStart w:id="89" w:name="_Toc154520758"/>
      <w:r w:rsidRPr="00D2405E">
        <w:t>E</w:t>
      </w:r>
      <w:r w:rsidR="00502BCD" w:rsidRPr="00D2405E">
        <w:rPr>
          <w:lang w:val="ru-RU"/>
        </w:rPr>
        <w:t>-</w:t>
      </w:r>
      <w:r w:rsidRPr="00D2405E">
        <w:t>1.</w:t>
      </w:r>
      <w:r w:rsidR="00502BCD" w:rsidRPr="00D2405E">
        <w:rPr>
          <w:lang w:val="ru-RU"/>
        </w:rPr>
        <w:t>2.</w:t>
      </w:r>
      <w:r w:rsidRPr="00D2405E">
        <w:t>12</w:t>
      </w:r>
      <w:r w:rsidR="00502BCD" w:rsidRPr="00D2405E">
        <w:rPr>
          <w:lang w:val="ru-RU"/>
        </w:rPr>
        <w:t>. Отменить изменения</w:t>
      </w:r>
      <w:bookmarkEnd w:id="8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56"/>
        <w:gridCol w:w="1607"/>
        <w:gridCol w:w="5299"/>
      </w:tblGrid>
      <w:tr w:rsidR="00502BCD" w:rsidRPr="00A9091E" w14:paraId="00F5C82F" w14:textId="77777777" w:rsidTr="00502BCD">
        <w:tc>
          <w:tcPr>
            <w:tcW w:w="988" w:type="dxa"/>
            <w:shd w:val="clear" w:color="auto" w:fill="auto"/>
          </w:tcPr>
          <w:p w14:paraId="78EE3D58" w14:textId="7DC1419D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E-1.2.12</w:t>
            </w:r>
          </w:p>
        </w:tc>
        <w:tc>
          <w:tcPr>
            <w:tcW w:w="1456" w:type="dxa"/>
            <w:shd w:val="clear" w:color="auto" w:fill="auto"/>
          </w:tcPr>
          <w:p w14:paraId="66B44F21" w14:textId="4A777CD8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7" w:type="dxa"/>
            <w:shd w:val="clear" w:color="auto" w:fill="auto"/>
          </w:tcPr>
          <w:p w14:paraId="2E4C9010" w14:textId="61F06ADB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5299" w:type="dxa"/>
            <w:shd w:val="clear" w:color="auto" w:fill="auto"/>
          </w:tcPr>
          <w:p w14:paraId="4A3F7EF1" w14:textId="3C37326F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внесенных при редактировании объявления изменений сотрудник может отменить изменения</w:t>
            </w:r>
          </w:p>
        </w:tc>
      </w:tr>
    </w:tbl>
    <w:p w14:paraId="700D6460" w14:textId="77777777" w:rsidR="00502BCD" w:rsidRPr="00D2405E" w:rsidRDefault="00502BCD" w:rsidP="00502BC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4CD0A4A5" w14:textId="77777777" w:rsidR="00502BCD" w:rsidRPr="00D2405E" w:rsidRDefault="00502BCD" w:rsidP="00502BCD">
      <w:pPr>
        <w:rPr>
          <w:lang w:val="ru-RU"/>
        </w:rPr>
      </w:pPr>
      <w:r w:rsidRPr="00D2405E">
        <w:rPr>
          <w:i/>
          <w:lang w:val="ru-RU"/>
        </w:rPr>
        <w:lastRenderedPageBreak/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42DDDA6E" w14:textId="61D97417" w:rsidR="00502BCD" w:rsidRPr="00D2405E" w:rsidRDefault="00502BCD" w:rsidP="00502BCD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Если во время редактирования </w:t>
      </w:r>
      <w:r w:rsidR="003530B9" w:rsidRPr="00D2405E">
        <w:rPr>
          <w:lang w:val="ru-RU"/>
        </w:rPr>
        <w:t>объявления</w:t>
      </w:r>
      <w:r w:rsidRPr="00D2405E">
        <w:rPr>
          <w:lang w:val="ru-RU"/>
        </w:rPr>
        <w:t xml:space="preserve"> потребность изменения отпала, пользователь может отменить изменения, не отправляя их на сервер. После отмены внесенные изменения ни в каком виде не будут сохранены.</w:t>
      </w:r>
    </w:p>
    <w:p w14:paraId="58BF170B" w14:textId="2F7A976F" w:rsidR="00245920" w:rsidRPr="00D2405E" w:rsidRDefault="00245920" w:rsidP="00CB6530">
      <w:pPr>
        <w:pStyle w:val="2"/>
        <w:spacing w:before="240"/>
        <w:rPr>
          <w:lang w:val="ru-RU"/>
        </w:rPr>
      </w:pPr>
      <w:bookmarkStart w:id="90" w:name="_Toc146820797"/>
      <w:bookmarkStart w:id="91" w:name="_Toc154520759"/>
      <w:bookmarkEnd w:id="87"/>
      <w:r w:rsidRPr="00D2405E">
        <w:rPr>
          <w:lang w:val="ru-RU"/>
        </w:rPr>
        <w:t>E</w:t>
      </w:r>
      <w:r w:rsidR="0004109E" w:rsidRPr="00D2405E">
        <w:rPr>
          <w:lang w:val="ru-RU"/>
        </w:rPr>
        <w:t>-1.3</w:t>
      </w:r>
      <w:r w:rsidRPr="00D2405E">
        <w:rPr>
          <w:lang w:val="ru-RU"/>
        </w:rPr>
        <w:t>. Собрать статистику просмотра объявлений</w:t>
      </w:r>
      <w:bookmarkEnd w:id="90"/>
      <w:bookmarkEnd w:id="9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04109E" w:rsidRPr="00A9091E" w14:paraId="545F2696" w14:textId="77777777" w:rsidTr="0004109E">
        <w:tc>
          <w:tcPr>
            <w:tcW w:w="704" w:type="dxa"/>
            <w:shd w:val="clear" w:color="auto" w:fill="auto"/>
          </w:tcPr>
          <w:p w14:paraId="35E3EB52" w14:textId="2D8EA27A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E-1.3</w:t>
            </w:r>
          </w:p>
        </w:tc>
        <w:tc>
          <w:tcPr>
            <w:tcW w:w="1670" w:type="dxa"/>
            <w:shd w:val="clear" w:color="auto" w:fill="auto"/>
          </w:tcPr>
          <w:p w14:paraId="03C778F7" w14:textId="03AF71F6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6785CD9" w14:textId="106AE846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статистику просмотра объявлений</w:t>
            </w:r>
          </w:p>
        </w:tc>
        <w:tc>
          <w:tcPr>
            <w:tcW w:w="5064" w:type="dxa"/>
            <w:shd w:val="clear" w:color="auto" w:fill="auto"/>
          </w:tcPr>
          <w:p w14:paraId="228E9E64" w14:textId="502A48F7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собирать статистку просмотра любого своего объявления</w:t>
            </w:r>
          </w:p>
        </w:tc>
      </w:tr>
    </w:tbl>
    <w:p w14:paraId="61583489" w14:textId="77777777" w:rsidR="00245920" w:rsidRPr="00D2405E" w:rsidRDefault="00245920" w:rsidP="0024592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FE46921" w14:textId="77777777" w:rsidR="00245920" w:rsidRPr="00D2405E" w:rsidRDefault="00245920" w:rsidP="0024592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1377089" w14:textId="61ED1FC9" w:rsidR="00245920" w:rsidRPr="00D2405E" w:rsidRDefault="00245920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собрать статистику </w:t>
      </w:r>
      <w:r w:rsidR="00D86A4B" w:rsidRPr="00D2405E">
        <w:rPr>
          <w:lang w:val="ru-RU"/>
        </w:rPr>
        <w:t>просмотра опубликованных им объявлений</w:t>
      </w:r>
      <w:r w:rsidRPr="00D2405E">
        <w:rPr>
          <w:lang w:val="ru-RU"/>
        </w:rPr>
        <w:t>.</w:t>
      </w:r>
    </w:p>
    <w:p w14:paraId="60E957BB" w14:textId="50A80914" w:rsidR="00D86A4B" w:rsidRPr="00D2405E" w:rsidRDefault="00D86A4B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статистику просмотра входит процент и количество просмотревших пользователей, а также общее количество пользователей, которым объявление было предназначено.</w:t>
      </w:r>
    </w:p>
    <w:p w14:paraId="597130FC" w14:textId="1D83B6BE" w:rsidR="0002270D" w:rsidRPr="00D2405E" w:rsidRDefault="0002270D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списка групп-получателей объявления статистика просмотра пересчитывается.</w:t>
      </w:r>
    </w:p>
    <w:p w14:paraId="690C6E1F" w14:textId="11FAB248" w:rsidR="006B4FCA" w:rsidRPr="00D2405E" w:rsidRDefault="006B4FCA" w:rsidP="006B4FCA">
      <w:pPr>
        <w:pStyle w:val="2"/>
        <w:spacing w:before="240"/>
        <w:rPr>
          <w:lang w:val="ru-RU"/>
        </w:rPr>
      </w:pPr>
      <w:bookmarkStart w:id="92" w:name="_Toc146820798"/>
      <w:bookmarkStart w:id="93" w:name="_Toc154520760"/>
      <w:r w:rsidRPr="00D2405E">
        <w:rPr>
          <w:lang w:val="ru-RU"/>
        </w:rPr>
        <w:t>E-1.4. Удалить объявление</w:t>
      </w:r>
      <w:bookmarkEnd w:id="92"/>
      <w:bookmarkEnd w:id="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6B4FCA" w:rsidRPr="00A9091E" w14:paraId="1C13DBD9" w14:textId="77777777" w:rsidTr="00595B7C">
        <w:tc>
          <w:tcPr>
            <w:tcW w:w="704" w:type="dxa"/>
            <w:shd w:val="clear" w:color="auto" w:fill="auto"/>
          </w:tcPr>
          <w:p w14:paraId="1CE981B1" w14:textId="4E08D826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E-1.4</w:t>
            </w:r>
          </w:p>
        </w:tc>
        <w:tc>
          <w:tcPr>
            <w:tcW w:w="1670" w:type="dxa"/>
            <w:shd w:val="clear" w:color="auto" w:fill="auto"/>
          </w:tcPr>
          <w:p w14:paraId="452130C7" w14:textId="26CDD887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5591517" w14:textId="7502A5A3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объявление</w:t>
            </w:r>
          </w:p>
        </w:tc>
        <w:tc>
          <w:tcPr>
            <w:tcW w:w="5064" w:type="dxa"/>
            <w:shd w:val="clear" w:color="auto" w:fill="auto"/>
          </w:tcPr>
          <w:p w14:paraId="658AE22E" w14:textId="5397224C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любое свое объявление.</w:t>
            </w:r>
          </w:p>
        </w:tc>
      </w:tr>
    </w:tbl>
    <w:p w14:paraId="40E5E534" w14:textId="77777777" w:rsidR="006B4FCA" w:rsidRPr="00D2405E" w:rsidRDefault="006B4FCA" w:rsidP="006B4FC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E96DFC5" w14:textId="77777777" w:rsidR="006B4FCA" w:rsidRPr="00D2405E" w:rsidRDefault="006B4FCA" w:rsidP="006B4FC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06EB82" w14:textId="77777777" w:rsidR="006B4FCA" w:rsidRPr="00D2405E" w:rsidRDefault="006B4FCA" w:rsidP="006B4FC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удалить любое свое объявление: отложенное, опубликованное и скрытое. </w:t>
      </w:r>
    </w:p>
    <w:p w14:paraId="6EE03604" w14:textId="65FE17B3" w:rsidR="006B4FCA" w:rsidRPr="00D2405E" w:rsidRDefault="006B4FCA" w:rsidP="006B4FC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удаляется без возможности восстановления. В базе данных удаленное объявление помещается в отдельную таблицу, которую может просмотреть системный администратор.</w:t>
      </w:r>
    </w:p>
    <w:p w14:paraId="5C3904DE" w14:textId="7C3CED42" w:rsidR="00EB25A1" w:rsidRPr="00D2405E" w:rsidRDefault="00EB25A1" w:rsidP="00EB25A1">
      <w:pPr>
        <w:pStyle w:val="2"/>
        <w:spacing w:before="240"/>
        <w:rPr>
          <w:lang w:val="ru-RU"/>
        </w:rPr>
      </w:pPr>
      <w:bookmarkStart w:id="94" w:name="_Toc146820799"/>
      <w:bookmarkStart w:id="95" w:name="_Toc154520761"/>
      <w:r w:rsidRPr="00D2405E">
        <w:rPr>
          <w:lang w:val="ru-RU"/>
        </w:rPr>
        <w:t>E-1.5. Скрыть объявление</w:t>
      </w:r>
      <w:bookmarkEnd w:id="94"/>
      <w:bookmarkEnd w:id="9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EB25A1" w:rsidRPr="00A9091E" w14:paraId="5CDFCC0C" w14:textId="77777777" w:rsidTr="00595B7C">
        <w:tc>
          <w:tcPr>
            <w:tcW w:w="704" w:type="dxa"/>
            <w:shd w:val="clear" w:color="auto" w:fill="auto"/>
          </w:tcPr>
          <w:p w14:paraId="127C9051" w14:textId="2723EDC9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E-1.5</w:t>
            </w:r>
          </w:p>
        </w:tc>
        <w:tc>
          <w:tcPr>
            <w:tcW w:w="1670" w:type="dxa"/>
            <w:shd w:val="clear" w:color="auto" w:fill="auto"/>
          </w:tcPr>
          <w:p w14:paraId="4FB93AD5" w14:textId="6E4C5C27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012DB31" w14:textId="58A1FC54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Скрыть объявление</w:t>
            </w:r>
          </w:p>
        </w:tc>
        <w:tc>
          <w:tcPr>
            <w:tcW w:w="5064" w:type="dxa"/>
            <w:shd w:val="clear" w:color="auto" w:fill="auto"/>
          </w:tcPr>
          <w:p w14:paraId="3E6FAA29" w14:textId="6BDFBB7B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скрыть любое свое опубликованное объявление</w:t>
            </w:r>
          </w:p>
        </w:tc>
      </w:tr>
    </w:tbl>
    <w:p w14:paraId="10A3CA72" w14:textId="77777777" w:rsidR="00EB25A1" w:rsidRPr="00D2405E" w:rsidRDefault="00EB25A1" w:rsidP="00EB25A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69A21F8" w14:textId="77777777" w:rsidR="00EB25A1" w:rsidRPr="00D2405E" w:rsidRDefault="00EB25A1" w:rsidP="00EB25A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F8506F6" w14:textId="77777777" w:rsidR="006B3A68" w:rsidRPr="00D2405E" w:rsidRDefault="00EB25A1" w:rsidP="00EB25A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скрыть любое опубликованное объявление, автором которого является. </w:t>
      </w:r>
    </w:p>
    <w:p w14:paraId="12162DE5" w14:textId="6A025522" w:rsidR="00EB25A1" w:rsidRPr="00D2405E" w:rsidRDefault="006B3A68" w:rsidP="00EB25A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Скрытое пользователем объявление попадает в с</w:t>
      </w:r>
      <w:r w:rsidR="00EB25A1" w:rsidRPr="00D2405E">
        <w:rPr>
          <w:lang w:val="ru-RU"/>
        </w:rPr>
        <w:t>писок скрытых объявлений</w:t>
      </w:r>
      <w:r w:rsidRPr="00D2405E">
        <w:rPr>
          <w:lang w:val="ru-RU"/>
        </w:rPr>
        <w:t>, который</w:t>
      </w:r>
      <w:r w:rsidR="00EB25A1" w:rsidRPr="00D2405E">
        <w:rPr>
          <w:lang w:val="ru-RU"/>
        </w:rPr>
        <w:t xml:space="preserve"> можно просмотреть на отдельном</w:t>
      </w:r>
      <w:r w:rsidR="00EC0AB0" w:rsidRPr="00D2405E">
        <w:rPr>
          <w:lang w:val="ru-RU"/>
        </w:rPr>
        <w:t xml:space="preserve"> интерфейсе</w:t>
      </w:r>
      <w:r w:rsidR="00EB25A1" w:rsidRPr="00D2405E">
        <w:rPr>
          <w:lang w:val="ru-RU"/>
        </w:rPr>
        <w:t xml:space="preserve">. </w:t>
      </w:r>
    </w:p>
    <w:p w14:paraId="0BBC79CC" w14:textId="3D3AD1E1" w:rsidR="00A548B4" w:rsidRPr="00D2405E" w:rsidRDefault="00A548B4" w:rsidP="00A548B4">
      <w:pPr>
        <w:pStyle w:val="2"/>
        <w:spacing w:before="240"/>
        <w:rPr>
          <w:lang w:val="ru-RU"/>
        </w:rPr>
      </w:pPr>
      <w:bookmarkStart w:id="96" w:name="_Toc146820800"/>
      <w:bookmarkStart w:id="97" w:name="_Toc154520762"/>
      <w:r w:rsidRPr="00D2405E">
        <w:rPr>
          <w:lang w:val="ru-RU"/>
        </w:rPr>
        <w:t>E-1.6. Управление скрытыми объявлениями</w:t>
      </w:r>
      <w:bookmarkEnd w:id="96"/>
      <w:bookmarkEnd w:id="9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A548B4" w:rsidRPr="00A9091E" w14:paraId="060A8195" w14:textId="77777777" w:rsidTr="00595B7C">
        <w:tc>
          <w:tcPr>
            <w:tcW w:w="704" w:type="dxa"/>
            <w:shd w:val="clear" w:color="auto" w:fill="auto"/>
          </w:tcPr>
          <w:p w14:paraId="589949CC" w14:textId="0DDD4527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</w:t>
            </w:r>
          </w:p>
        </w:tc>
        <w:tc>
          <w:tcPr>
            <w:tcW w:w="1670" w:type="dxa"/>
            <w:shd w:val="clear" w:color="auto" w:fill="auto"/>
          </w:tcPr>
          <w:p w14:paraId="0BB0FAE8" w14:textId="6BC5B0E3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F965EBD" w14:textId="53903D2F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скрытыми объявлениями</w:t>
            </w:r>
          </w:p>
        </w:tc>
        <w:tc>
          <w:tcPr>
            <w:tcW w:w="5064" w:type="dxa"/>
            <w:shd w:val="clear" w:color="auto" w:fill="auto"/>
          </w:tcPr>
          <w:p w14:paraId="66BD44EF" w14:textId="008AC732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совершать различные действия над своими скрытыми объявлениями</w:t>
            </w:r>
          </w:p>
        </w:tc>
      </w:tr>
    </w:tbl>
    <w:p w14:paraId="5C19F52A" w14:textId="77777777" w:rsidR="00A548B4" w:rsidRPr="00D2405E" w:rsidRDefault="00A548B4" w:rsidP="00A548B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DF2366" w14:textId="77777777" w:rsidR="00A548B4" w:rsidRPr="00D2405E" w:rsidRDefault="00A548B4" w:rsidP="00A548B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C854ED7" w14:textId="77777777" w:rsidR="00654904" w:rsidRPr="00D2405E" w:rsidRDefault="00654904" w:rsidP="00A548B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совершать различные действия над скрытыми объявлениями, автором которых является.</w:t>
      </w:r>
    </w:p>
    <w:p w14:paraId="1134CC03" w14:textId="77777777" w:rsidR="00654904" w:rsidRPr="00D2405E" w:rsidRDefault="00654904" w:rsidP="00654904">
      <w:pPr>
        <w:autoSpaceDE w:val="0"/>
        <w:autoSpaceDN w:val="0"/>
        <w:adjustRightInd w:val="0"/>
        <w:spacing w:before="120" w:line="240" w:lineRule="auto"/>
        <w:jc w:val="both"/>
        <w:rPr>
          <w:lang w:val="ru-RU"/>
        </w:rPr>
      </w:pPr>
      <w:r w:rsidRPr="00D2405E">
        <w:rPr>
          <w:lang w:val="ru-RU"/>
        </w:rPr>
        <w:t>Список доступных действий:</w:t>
      </w:r>
    </w:p>
    <w:p w14:paraId="1E6A5B86" w14:textId="0F77B9FD" w:rsidR="00654904" w:rsidRPr="00D2405E" w:rsidRDefault="00654904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lastRenderedPageBreak/>
        <w:t>просмотреть список скрытых объявлений;</w:t>
      </w:r>
    </w:p>
    <w:p w14:paraId="7F26CD23" w14:textId="42BD7BA9" w:rsidR="00654904" w:rsidRPr="00D2405E" w:rsidRDefault="00654904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восстановить скрытое объявление</w:t>
      </w:r>
      <w:r w:rsidR="0056365F" w:rsidRPr="00D2405E">
        <w:rPr>
          <w:lang w:val="ru-RU"/>
        </w:rPr>
        <w:t>;</w:t>
      </w:r>
    </w:p>
    <w:p w14:paraId="7A3DDD48" w14:textId="4E34CF6A" w:rsidR="0056365F" w:rsidRPr="00D2405E" w:rsidRDefault="0056365F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удалить скрытое объявление.</w:t>
      </w:r>
    </w:p>
    <w:p w14:paraId="5F34DDCE" w14:textId="0EBCDB9F" w:rsidR="009941E0" w:rsidRPr="00D2405E" w:rsidRDefault="009941E0" w:rsidP="009941E0">
      <w:pPr>
        <w:pStyle w:val="2"/>
        <w:spacing w:before="240"/>
        <w:rPr>
          <w:lang w:val="ru-RU"/>
        </w:rPr>
      </w:pPr>
      <w:bookmarkStart w:id="98" w:name="_Toc146820801"/>
      <w:bookmarkStart w:id="99" w:name="_Toc154520763"/>
      <w:r w:rsidRPr="00D2405E">
        <w:rPr>
          <w:lang w:val="ru-RU"/>
        </w:rPr>
        <w:t xml:space="preserve">E-1.6.1. </w:t>
      </w:r>
      <w:r w:rsidR="000D6B6A" w:rsidRPr="00D2405E">
        <w:rPr>
          <w:lang w:val="ru-RU"/>
        </w:rPr>
        <w:t>Просмотреть список скрытых объявлений</w:t>
      </w:r>
      <w:bookmarkEnd w:id="98"/>
      <w:bookmarkEnd w:id="9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9941E0" w:rsidRPr="00A9091E" w14:paraId="5E287DC4" w14:textId="77777777" w:rsidTr="009941E0">
        <w:tc>
          <w:tcPr>
            <w:tcW w:w="846" w:type="dxa"/>
            <w:shd w:val="clear" w:color="auto" w:fill="auto"/>
          </w:tcPr>
          <w:p w14:paraId="0A2E14EF" w14:textId="19ACD358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E-1.6.1</w:t>
            </w:r>
          </w:p>
        </w:tc>
        <w:tc>
          <w:tcPr>
            <w:tcW w:w="1528" w:type="dxa"/>
            <w:shd w:val="clear" w:color="auto" w:fill="auto"/>
          </w:tcPr>
          <w:p w14:paraId="24E5DA49" w14:textId="7B0BADED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0F3E49C" w14:textId="79ECCA7B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скрытых объявлений</w:t>
            </w:r>
          </w:p>
        </w:tc>
        <w:tc>
          <w:tcPr>
            <w:tcW w:w="5064" w:type="dxa"/>
            <w:shd w:val="clear" w:color="auto" w:fill="auto"/>
          </w:tcPr>
          <w:p w14:paraId="4795F017" w14:textId="5F5124EF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скрытых объявлений</w:t>
            </w:r>
          </w:p>
        </w:tc>
      </w:tr>
    </w:tbl>
    <w:p w14:paraId="526DB91F" w14:textId="77777777" w:rsidR="009941E0" w:rsidRPr="00D2405E" w:rsidRDefault="009941E0" w:rsidP="009941E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663A9D6" w14:textId="77777777" w:rsidR="009941E0" w:rsidRPr="00D2405E" w:rsidRDefault="009941E0" w:rsidP="009941E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7AC9BB9" w14:textId="50D5A70C" w:rsidR="000D6B6A" w:rsidRPr="00D2405E" w:rsidRDefault="000D6B6A" w:rsidP="009941E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просмотреть список скрытых объявлений, автором которых он является. </w:t>
      </w:r>
    </w:p>
    <w:p w14:paraId="2F7658C4" w14:textId="6947BD70" w:rsidR="000D6B6A" w:rsidRPr="00D2405E" w:rsidRDefault="000D6B6A" w:rsidP="009941E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список скрытых объявлений объявления попадают независимо от способа, которым они были скрыты: вручную или автоматически.</w:t>
      </w:r>
    </w:p>
    <w:p w14:paraId="003B62FC" w14:textId="79BFE99C" w:rsidR="00D45072" w:rsidRPr="00D2405E" w:rsidRDefault="00D45072" w:rsidP="009941E0">
      <w:pPr>
        <w:autoSpaceDE w:val="0"/>
        <w:autoSpaceDN w:val="0"/>
        <w:adjustRightInd w:val="0"/>
        <w:spacing w:before="120" w:after="60"/>
        <w:jc w:val="both"/>
      </w:pPr>
      <w:r w:rsidRPr="00D2405E">
        <w:rPr>
          <w:lang w:val="ru-RU"/>
        </w:rPr>
        <w:t>При удалении скрытого объявления</w:t>
      </w:r>
    </w:p>
    <w:p w14:paraId="59909570" w14:textId="2F877DEB" w:rsidR="001A5858" w:rsidRPr="00D2405E" w:rsidRDefault="001A5858" w:rsidP="001A5858">
      <w:pPr>
        <w:pStyle w:val="2"/>
        <w:spacing w:before="240"/>
        <w:rPr>
          <w:lang w:val="ru-RU"/>
        </w:rPr>
      </w:pPr>
      <w:bookmarkStart w:id="100" w:name="_Toc146820802"/>
      <w:bookmarkStart w:id="101" w:name="_Toc154520764"/>
      <w:r w:rsidRPr="00D2405E">
        <w:rPr>
          <w:lang w:val="ru-RU"/>
        </w:rPr>
        <w:t>E-1.6.2. Восстановить скрытое объявление</w:t>
      </w:r>
      <w:bookmarkEnd w:id="100"/>
      <w:bookmarkEnd w:id="10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1A5858" w:rsidRPr="00D2405E" w14:paraId="0DBA4169" w14:textId="77777777" w:rsidTr="00595B7C">
        <w:tc>
          <w:tcPr>
            <w:tcW w:w="846" w:type="dxa"/>
            <w:shd w:val="clear" w:color="auto" w:fill="auto"/>
          </w:tcPr>
          <w:p w14:paraId="1AC1CCF8" w14:textId="1563841C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28" w:type="dxa"/>
            <w:shd w:val="clear" w:color="auto" w:fill="auto"/>
          </w:tcPr>
          <w:p w14:paraId="17E1136C" w14:textId="313F8518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30B2DB18" w14:textId="2A23ED20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Восстановить скрытое объявление</w:t>
            </w:r>
          </w:p>
        </w:tc>
        <w:tc>
          <w:tcPr>
            <w:tcW w:w="5064" w:type="dxa"/>
            <w:shd w:val="clear" w:color="auto" w:fill="auto"/>
          </w:tcPr>
          <w:p w14:paraId="588BFEC9" w14:textId="37379AA9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восстановить любое свое скрытое объявление, если оно еще не было удалено. Аудитория объявления при восстановлении объявления не получает уведомлений</w:t>
            </w:r>
          </w:p>
        </w:tc>
      </w:tr>
    </w:tbl>
    <w:p w14:paraId="3D6C0B32" w14:textId="77777777" w:rsidR="001A5858" w:rsidRPr="00D2405E" w:rsidRDefault="001A5858" w:rsidP="001A585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4F663E3" w14:textId="77777777" w:rsidR="001A5858" w:rsidRPr="00D2405E" w:rsidRDefault="001A5858" w:rsidP="001A585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EFDD810" w14:textId="5C56107A" w:rsidR="00094EB4" w:rsidRPr="00D2405E" w:rsidRDefault="00094EB4" w:rsidP="001A585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восстановить любое объявление, находящееся в списке скрытых объявлений. Аудитория объявления при восстановлении скрытого объявления уведомление не получает.</w:t>
      </w:r>
    </w:p>
    <w:p w14:paraId="229F3EEB" w14:textId="18DFB5D1" w:rsidR="006D72D1" w:rsidRPr="00D2405E" w:rsidRDefault="006D72D1" w:rsidP="006D72D1">
      <w:pPr>
        <w:pStyle w:val="2"/>
        <w:spacing w:before="240"/>
        <w:rPr>
          <w:lang w:val="ru-RU"/>
        </w:rPr>
      </w:pPr>
      <w:bookmarkStart w:id="102" w:name="_Toc146820803"/>
      <w:bookmarkStart w:id="103" w:name="_Toc154520765"/>
      <w:r w:rsidRPr="00D2405E">
        <w:rPr>
          <w:lang w:val="ru-RU"/>
        </w:rPr>
        <w:t xml:space="preserve">E-1.6.3. </w:t>
      </w:r>
      <w:r w:rsidR="00E02B00" w:rsidRPr="00D2405E">
        <w:rPr>
          <w:lang w:val="ru-RU"/>
        </w:rPr>
        <w:t>Удалить</w:t>
      </w:r>
      <w:r w:rsidRPr="00D2405E">
        <w:rPr>
          <w:lang w:val="ru-RU"/>
        </w:rPr>
        <w:t xml:space="preserve"> скрытое объявление</w:t>
      </w:r>
      <w:bookmarkEnd w:id="102"/>
      <w:bookmarkEnd w:id="10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6D72D1" w:rsidRPr="00A9091E" w14:paraId="004DB81E" w14:textId="77777777" w:rsidTr="00595B7C">
        <w:tc>
          <w:tcPr>
            <w:tcW w:w="846" w:type="dxa"/>
            <w:shd w:val="clear" w:color="auto" w:fill="auto"/>
          </w:tcPr>
          <w:p w14:paraId="523D8B4C" w14:textId="1B0AF32D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28" w:type="dxa"/>
            <w:shd w:val="clear" w:color="auto" w:fill="auto"/>
          </w:tcPr>
          <w:p w14:paraId="1E15B8DB" w14:textId="71D72A43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2615FA8" w14:textId="6DA0FCD4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скрытое объявление</w:t>
            </w:r>
          </w:p>
        </w:tc>
        <w:tc>
          <w:tcPr>
            <w:tcW w:w="5064" w:type="dxa"/>
            <w:shd w:val="clear" w:color="auto" w:fill="auto"/>
          </w:tcPr>
          <w:p w14:paraId="2C9F8F6B" w14:textId="0D6DECAF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свое скрытое объявление</w:t>
            </w:r>
          </w:p>
        </w:tc>
      </w:tr>
    </w:tbl>
    <w:p w14:paraId="409D0BDF" w14:textId="77777777" w:rsidR="006D72D1" w:rsidRPr="00D2405E" w:rsidRDefault="006D72D1" w:rsidP="006D72D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3DD53F6" w14:textId="77777777" w:rsidR="006D72D1" w:rsidRPr="00D2405E" w:rsidRDefault="006D72D1" w:rsidP="006D72D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CEAE673" w14:textId="11CF2AC8" w:rsidR="006D72D1" w:rsidRPr="00D2405E" w:rsidRDefault="006D72D1" w:rsidP="006D72D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удалить любое объявление из списка скрытых объявлений. Удаленное таким образом объявление пропадает из списка скрытых объявлений.</w:t>
      </w:r>
    </w:p>
    <w:p w14:paraId="0AA3E9C7" w14:textId="7C0E9D14" w:rsidR="00477A24" w:rsidRPr="00D2405E" w:rsidRDefault="00477A24" w:rsidP="00477A24">
      <w:pPr>
        <w:pStyle w:val="2"/>
        <w:spacing w:before="240"/>
        <w:rPr>
          <w:lang w:val="ru-RU"/>
        </w:rPr>
      </w:pPr>
      <w:bookmarkStart w:id="104" w:name="_Toc146820804"/>
      <w:bookmarkStart w:id="105" w:name="_Toc154520766"/>
      <w:r w:rsidRPr="00D2405E">
        <w:rPr>
          <w:lang w:val="ru-RU"/>
        </w:rPr>
        <w:t>E-1.</w:t>
      </w:r>
      <w:r w:rsidR="00416EED" w:rsidRPr="00D2405E">
        <w:rPr>
          <w:lang w:val="ru-RU"/>
        </w:rPr>
        <w:t>7</w:t>
      </w:r>
      <w:r w:rsidRPr="00D2405E">
        <w:rPr>
          <w:lang w:val="ru-RU"/>
        </w:rPr>
        <w:t>. Управление отложенными объявлениями</w:t>
      </w:r>
      <w:bookmarkEnd w:id="104"/>
      <w:bookmarkEnd w:id="10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477A24" w:rsidRPr="00A9091E" w14:paraId="30719DBD" w14:textId="77777777" w:rsidTr="00595B7C">
        <w:tc>
          <w:tcPr>
            <w:tcW w:w="846" w:type="dxa"/>
            <w:shd w:val="clear" w:color="auto" w:fill="auto"/>
          </w:tcPr>
          <w:p w14:paraId="4D4C29A5" w14:textId="565A5F28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</w:t>
            </w:r>
          </w:p>
        </w:tc>
        <w:tc>
          <w:tcPr>
            <w:tcW w:w="1528" w:type="dxa"/>
            <w:shd w:val="clear" w:color="auto" w:fill="auto"/>
          </w:tcPr>
          <w:p w14:paraId="7DE67B2D" w14:textId="238E1803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0E105E31" w14:textId="20CFC492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отложенными объявлениями</w:t>
            </w:r>
          </w:p>
        </w:tc>
        <w:tc>
          <w:tcPr>
            <w:tcW w:w="5064" w:type="dxa"/>
            <w:shd w:val="clear" w:color="auto" w:fill="auto"/>
          </w:tcPr>
          <w:p w14:paraId="24FA468F" w14:textId="7B43C435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своими отложенными объявлениями</w:t>
            </w:r>
          </w:p>
        </w:tc>
      </w:tr>
    </w:tbl>
    <w:p w14:paraId="11BD2192" w14:textId="77777777" w:rsidR="00477A24" w:rsidRPr="00D2405E" w:rsidRDefault="00477A24" w:rsidP="00477A2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FBDA393" w14:textId="77777777" w:rsidR="00477A24" w:rsidRPr="00D2405E" w:rsidRDefault="00477A24" w:rsidP="00477A2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9390775" w14:textId="3C54B6B7" w:rsidR="00477A24" w:rsidRPr="00D2405E" w:rsidRDefault="00477A24" w:rsidP="00477A2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управлять своими объявлениями с активным режимом отложенной публикации. </w:t>
      </w:r>
    </w:p>
    <w:p w14:paraId="18F26106" w14:textId="505D9F67" w:rsidR="00477A24" w:rsidRPr="00D2405E" w:rsidRDefault="00477A24" w:rsidP="00477A2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Список доступных действий:</w:t>
      </w:r>
    </w:p>
    <w:p w14:paraId="32B90EBB" w14:textId="28EC864D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просмотреть список отложенных объявлений;</w:t>
      </w:r>
    </w:p>
    <w:p w14:paraId="14E90BD2" w14:textId="5CB43754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сразу опубликовать отложенное объявление;</w:t>
      </w:r>
    </w:p>
    <w:p w14:paraId="39767498" w14:textId="09FC31A4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lastRenderedPageBreak/>
        <w:t>редактировать отложенное объявление</w:t>
      </w:r>
      <w:r w:rsidR="0056365F" w:rsidRPr="00D2405E">
        <w:rPr>
          <w:lang w:val="ru-RU"/>
        </w:rPr>
        <w:t>;</w:t>
      </w:r>
    </w:p>
    <w:p w14:paraId="2B091C86" w14:textId="6643BAA7" w:rsidR="0056365F" w:rsidRPr="00D2405E" w:rsidRDefault="0056365F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удалить отложенное объявление.</w:t>
      </w:r>
    </w:p>
    <w:p w14:paraId="340D2A79" w14:textId="7707C5E4" w:rsidR="00E92D3C" w:rsidRPr="00D2405E" w:rsidRDefault="00E92D3C" w:rsidP="00E92D3C">
      <w:pPr>
        <w:pStyle w:val="2"/>
        <w:spacing w:before="240"/>
        <w:rPr>
          <w:lang w:val="ru-RU"/>
        </w:rPr>
      </w:pPr>
      <w:bookmarkStart w:id="106" w:name="_Toc146820805"/>
      <w:bookmarkStart w:id="107" w:name="_Toc154520767"/>
      <w:r w:rsidRPr="00D2405E">
        <w:rPr>
          <w:lang w:val="ru-RU"/>
        </w:rPr>
        <w:t>E-1.7.1. Просмотреть список отложенных объявлений</w:t>
      </w:r>
      <w:bookmarkEnd w:id="106"/>
      <w:bookmarkEnd w:id="10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E92D3C" w:rsidRPr="00A9091E" w14:paraId="08CCE66F" w14:textId="77777777" w:rsidTr="00595B7C">
        <w:tc>
          <w:tcPr>
            <w:tcW w:w="846" w:type="dxa"/>
            <w:shd w:val="clear" w:color="auto" w:fill="auto"/>
          </w:tcPr>
          <w:p w14:paraId="782330AE" w14:textId="6265BE6C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E-1.7.1</w:t>
            </w:r>
          </w:p>
        </w:tc>
        <w:tc>
          <w:tcPr>
            <w:tcW w:w="1528" w:type="dxa"/>
            <w:shd w:val="clear" w:color="auto" w:fill="auto"/>
          </w:tcPr>
          <w:p w14:paraId="790F8369" w14:textId="67648331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3314B41" w14:textId="10D60815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отложенных объявлений</w:t>
            </w:r>
          </w:p>
        </w:tc>
        <w:tc>
          <w:tcPr>
            <w:tcW w:w="5064" w:type="dxa"/>
            <w:shd w:val="clear" w:color="auto" w:fill="auto"/>
          </w:tcPr>
          <w:p w14:paraId="7520DD0B" w14:textId="7C36CEE9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отложенных объявлений</w:t>
            </w:r>
          </w:p>
        </w:tc>
      </w:tr>
    </w:tbl>
    <w:p w14:paraId="37B0F87B" w14:textId="77777777" w:rsidR="00E92D3C" w:rsidRPr="00D2405E" w:rsidRDefault="00E92D3C" w:rsidP="00E92D3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B395D74" w14:textId="77777777" w:rsidR="00E92D3C" w:rsidRPr="00D2405E" w:rsidRDefault="00E92D3C" w:rsidP="00E92D3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5F84948" w14:textId="5CBD6B0E" w:rsidR="00E92D3C" w:rsidRPr="00D2405E" w:rsidRDefault="00E92D3C" w:rsidP="00E92D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просмотреть список отложенных объявлений, автором которых является.</w:t>
      </w:r>
    </w:p>
    <w:p w14:paraId="326CC805" w14:textId="13ADAB47" w:rsidR="00794935" w:rsidRPr="00D2405E" w:rsidRDefault="00794935" w:rsidP="00E92D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исключается из списка в следующих случаях:</w:t>
      </w:r>
    </w:p>
    <w:p w14:paraId="08906BC8" w14:textId="5DC945FA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публикация объявления по наступлении срока публикации;</w:t>
      </w:r>
    </w:p>
    <w:p w14:paraId="0D8E73CC" w14:textId="5F61C961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публикация объявления по требованию автора;</w:t>
      </w:r>
    </w:p>
    <w:p w14:paraId="45777DCE" w14:textId="2620E1DF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удаление отложенного объявления.</w:t>
      </w:r>
    </w:p>
    <w:p w14:paraId="715413E6" w14:textId="5AE8A8FB" w:rsidR="009C1F6A" w:rsidRPr="00D2405E" w:rsidRDefault="009C1F6A" w:rsidP="009C1F6A">
      <w:pPr>
        <w:pStyle w:val="2"/>
        <w:spacing w:before="240"/>
        <w:rPr>
          <w:lang w:val="ru-RU"/>
        </w:rPr>
      </w:pPr>
      <w:bookmarkStart w:id="108" w:name="_Toc146820806"/>
      <w:bookmarkStart w:id="109" w:name="_Toc154520768"/>
      <w:r w:rsidRPr="00D2405E">
        <w:rPr>
          <w:lang w:val="ru-RU"/>
        </w:rPr>
        <w:t>E-1.7.2. Сразу опубликовать отложенное объявление</w:t>
      </w:r>
      <w:bookmarkEnd w:id="108"/>
      <w:bookmarkEnd w:id="10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9C1F6A" w:rsidRPr="00A9091E" w14:paraId="2AEA866E" w14:textId="77777777" w:rsidTr="00595B7C">
        <w:tc>
          <w:tcPr>
            <w:tcW w:w="846" w:type="dxa"/>
            <w:shd w:val="clear" w:color="auto" w:fill="auto"/>
          </w:tcPr>
          <w:p w14:paraId="418C61FB" w14:textId="35D406A0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E-1.7.2</w:t>
            </w:r>
          </w:p>
        </w:tc>
        <w:tc>
          <w:tcPr>
            <w:tcW w:w="1528" w:type="dxa"/>
            <w:shd w:val="clear" w:color="auto" w:fill="auto"/>
          </w:tcPr>
          <w:p w14:paraId="4197A4BD" w14:textId="309542E7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7197B63B" w14:textId="17CCC164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Сразу опубликовать отложенное объявление</w:t>
            </w:r>
          </w:p>
        </w:tc>
        <w:tc>
          <w:tcPr>
            <w:tcW w:w="5064" w:type="dxa"/>
            <w:shd w:val="clear" w:color="auto" w:fill="auto"/>
          </w:tcPr>
          <w:p w14:paraId="6436F1E3" w14:textId="69C828C1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имеет возможность сразу опубликовать отложенное объявление, автором которого является</w:t>
            </w:r>
          </w:p>
        </w:tc>
      </w:tr>
    </w:tbl>
    <w:p w14:paraId="0233F232" w14:textId="77777777" w:rsidR="009C1F6A" w:rsidRPr="00D2405E" w:rsidRDefault="009C1F6A" w:rsidP="009C1F6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DDF1F8A" w14:textId="77777777" w:rsidR="009C1F6A" w:rsidRPr="00D2405E" w:rsidRDefault="009C1F6A" w:rsidP="009C1F6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4903235" w14:textId="77777777" w:rsidR="0014673C" w:rsidRPr="00D2405E" w:rsidRDefault="009C1F6A" w:rsidP="009C1F6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сразу опубликовать любое объявление из списка отложенных объявлений, не дожидаясь указанного в объявлении момента публикации и не изменяя срок его публикации. </w:t>
      </w:r>
    </w:p>
    <w:p w14:paraId="3B12EDF5" w14:textId="42B21303" w:rsidR="009C1F6A" w:rsidRPr="00D2405E" w:rsidRDefault="009C1F6A" w:rsidP="009C1F6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Опубликованное таким образом объявление сразу исключается из списка отложенных публикаций.</w:t>
      </w:r>
    </w:p>
    <w:p w14:paraId="235A45F7" w14:textId="3A43E7FA" w:rsidR="00CA4B94" w:rsidRPr="00D2405E" w:rsidRDefault="00CA4B94" w:rsidP="00CA4B94">
      <w:pPr>
        <w:pStyle w:val="2"/>
        <w:spacing w:before="240"/>
        <w:rPr>
          <w:lang w:val="ru-RU"/>
        </w:rPr>
      </w:pPr>
      <w:bookmarkStart w:id="110" w:name="_Toc146820807"/>
      <w:bookmarkStart w:id="111" w:name="_Toc154520769"/>
      <w:r w:rsidRPr="00D2405E">
        <w:rPr>
          <w:lang w:val="ru-RU"/>
        </w:rPr>
        <w:t>E-1.7.</w:t>
      </w:r>
      <w:r w:rsidR="00893859" w:rsidRPr="00D2405E">
        <w:rPr>
          <w:lang w:val="ru-RU"/>
        </w:rPr>
        <w:t>3</w:t>
      </w:r>
      <w:r w:rsidRPr="00D2405E">
        <w:rPr>
          <w:lang w:val="ru-RU"/>
        </w:rPr>
        <w:t>. Редактировать отложенное объявление</w:t>
      </w:r>
      <w:bookmarkEnd w:id="110"/>
      <w:bookmarkEnd w:id="1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CA4B94" w:rsidRPr="00A9091E" w14:paraId="7E5D0E77" w14:textId="77777777" w:rsidTr="00595B7C">
        <w:tc>
          <w:tcPr>
            <w:tcW w:w="846" w:type="dxa"/>
            <w:shd w:val="clear" w:color="auto" w:fill="auto"/>
          </w:tcPr>
          <w:p w14:paraId="593AE760" w14:textId="0ED139B4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28" w:type="dxa"/>
            <w:shd w:val="clear" w:color="auto" w:fill="auto"/>
          </w:tcPr>
          <w:p w14:paraId="43CB3520" w14:textId="7CF03984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5C1F200" w14:textId="27E64129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Редактировать </w:t>
            </w:r>
            <w:r w:rsidR="00DF36AA" w:rsidRPr="00D2405E">
              <w:rPr>
                <w:lang w:val="ru-RU"/>
              </w:rPr>
              <w:t xml:space="preserve">отложенное </w:t>
            </w:r>
            <w:r w:rsidRPr="00D2405E">
              <w:rPr>
                <w:lang w:val="ru-RU"/>
              </w:rPr>
              <w:t>объявление</w:t>
            </w:r>
          </w:p>
        </w:tc>
        <w:tc>
          <w:tcPr>
            <w:tcW w:w="5064" w:type="dxa"/>
            <w:shd w:val="clear" w:color="auto" w:fill="auto"/>
          </w:tcPr>
          <w:p w14:paraId="5C6DE0FC" w14:textId="32F4867B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Сотрудник может редактировать </w:t>
            </w:r>
            <w:r w:rsidR="00DF36AA" w:rsidRPr="00D2405E">
              <w:rPr>
                <w:lang w:val="ru-RU"/>
              </w:rPr>
              <w:t>отложенное</w:t>
            </w:r>
            <w:r w:rsidRPr="00D2405E">
              <w:rPr>
                <w:lang w:val="ru-RU"/>
              </w:rPr>
              <w:t xml:space="preserve"> объявление, автором которого является</w:t>
            </w:r>
          </w:p>
        </w:tc>
      </w:tr>
    </w:tbl>
    <w:p w14:paraId="5300F326" w14:textId="77777777" w:rsidR="00CA4B94" w:rsidRPr="00D2405E" w:rsidRDefault="00CA4B94" w:rsidP="00CA4B9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67CE5D3" w14:textId="77777777" w:rsidR="00CA4B94" w:rsidRPr="00D2405E" w:rsidRDefault="00CA4B94" w:rsidP="00CA4B9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B6FD589" w14:textId="594392B9" w:rsidR="00794935" w:rsidRPr="00D2405E" w:rsidRDefault="00794935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редактировать любое объявление из списка отложенных.</w:t>
      </w:r>
      <w:r w:rsidR="00484FC6" w:rsidRPr="00D2405E">
        <w:rPr>
          <w:lang w:val="ru-RU"/>
        </w:rPr>
        <w:t xml:space="preserve"> Редактирование отложенного объявления сводится к редактированию любого объявления.</w:t>
      </w:r>
    </w:p>
    <w:p w14:paraId="65C62368" w14:textId="1CF42EFF" w:rsidR="001E45A3" w:rsidRPr="00D2405E" w:rsidRDefault="001E45A3" w:rsidP="001E45A3">
      <w:pPr>
        <w:pStyle w:val="2"/>
        <w:spacing w:before="240"/>
        <w:rPr>
          <w:lang w:val="ru-RU"/>
        </w:rPr>
      </w:pPr>
      <w:bookmarkStart w:id="112" w:name="_Toc146820808"/>
      <w:bookmarkStart w:id="113" w:name="_Toc154520770"/>
      <w:r w:rsidRPr="00D2405E">
        <w:rPr>
          <w:lang w:val="ru-RU"/>
        </w:rPr>
        <w:t>E-1.7.4. Редактировать отложенное объявление</w:t>
      </w:r>
      <w:bookmarkEnd w:id="112"/>
      <w:bookmarkEnd w:id="1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1E45A3" w:rsidRPr="00A9091E" w14:paraId="6260029C" w14:textId="77777777" w:rsidTr="00595B7C">
        <w:tc>
          <w:tcPr>
            <w:tcW w:w="846" w:type="dxa"/>
            <w:shd w:val="clear" w:color="auto" w:fill="auto"/>
          </w:tcPr>
          <w:p w14:paraId="7D494C3B" w14:textId="61337099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528" w:type="dxa"/>
            <w:shd w:val="clear" w:color="auto" w:fill="auto"/>
          </w:tcPr>
          <w:p w14:paraId="7FFE7282" w14:textId="77777777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5F7BE7D3" w14:textId="6E8254F2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отложенное объявление</w:t>
            </w:r>
          </w:p>
        </w:tc>
        <w:tc>
          <w:tcPr>
            <w:tcW w:w="5064" w:type="dxa"/>
            <w:shd w:val="clear" w:color="auto" w:fill="auto"/>
          </w:tcPr>
          <w:p w14:paraId="2F797A92" w14:textId="48D3C4C4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отложенное объявление, автором которого является</w:t>
            </w:r>
          </w:p>
        </w:tc>
      </w:tr>
    </w:tbl>
    <w:p w14:paraId="18511721" w14:textId="77777777" w:rsidR="001E45A3" w:rsidRPr="00D2405E" w:rsidRDefault="001E45A3" w:rsidP="001E45A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9F11B83" w14:textId="77777777" w:rsidR="001E45A3" w:rsidRPr="00D2405E" w:rsidRDefault="001E45A3" w:rsidP="001E45A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0609F26" w14:textId="6A3CE372" w:rsidR="001E45A3" w:rsidRPr="00D2405E" w:rsidRDefault="001E45A3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удалить любое объявление из списка отложенных. Удаление отложенного объявления сводится к </w:t>
      </w:r>
      <w:r w:rsidR="00452EDE" w:rsidRPr="00D2405E">
        <w:rPr>
          <w:lang w:val="ru-RU"/>
        </w:rPr>
        <w:t>удалению</w:t>
      </w:r>
      <w:r w:rsidRPr="00D2405E">
        <w:rPr>
          <w:lang w:val="ru-RU"/>
        </w:rPr>
        <w:t xml:space="preserve"> любого объявления.</w:t>
      </w:r>
    </w:p>
    <w:p w14:paraId="3CEE6FFF" w14:textId="4AB825F2" w:rsidR="009B667A" w:rsidRPr="00D2405E" w:rsidRDefault="009B667A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>Удаленное таким образом объявление исключается из списка отложенных объявлений.</w:t>
      </w:r>
    </w:p>
    <w:p w14:paraId="48CE6C82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14" w:name="_Toc154520771"/>
      <w:bookmarkStart w:id="115" w:name="_Toc146820809"/>
      <w:r w:rsidRPr="00D2405E">
        <w:rPr>
          <w:lang w:val="ru-RU"/>
        </w:rPr>
        <w:t>E-2. Управление опросами</w:t>
      </w:r>
      <w:bookmarkEnd w:id="1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D14696" w:rsidRPr="00D2405E" w14:paraId="6FCF2763" w14:textId="77777777" w:rsidTr="0056764A">
        <w:tc>
          <w:tcPr>
            <w:tcW w:w="551" w:type="dxa"/>
            <w:shd w:val="clear" w:color="auto" w:fill="auto"/>
          </w:tcPr>
          <w:p w14:paraId="32259B2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</w:t>
            </w:r>
          </w:p>
        </w:tc>
        <w:tc>
          <w:tcPr>
            <w:tcW w:w="1823" w:type="dxa"/>
            <w:shd w:val="clear" w:color="auto" w:fill="auto"/>
          </w:tcPr>
          <w:p w14:paraId="67BF1963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93DD776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опросами</w:t>
            </w:r>
          </w:p>
        </w:tc>
        <w:tc>
          <w:tcPr>
            <w:tcW w:w="5064" w:type="dxa"/>
            <w:shd w:val="clear" w:color="auto" w:fill="auto"/>
          </w:tcPr>
          <w:p w14:paraId="447FA44E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опросами</w:t>
            </w:r>
          </w:p>
        </w:tc>
      </w:tr>
    </w:tbl>
    <w:p w14:paraId="7927061C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92257D5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590635D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управлять опросами на доске объявлений.</w:t>
      </w:r>
    </w:p>
    <w:p w14:paraId="6F40D095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Управление предполагает следующий набор активностей:</w:t>
      </w:r>
    </w:p>
    <w:p w14:paraId="248ED041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закрыть свой опрос;</w:t>
      </w:r>
    </w:p>
    <w:p w14:paraId="15D8054A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выгрузить результаты опроса.</w:t>
      </w:r>
    </w:p>
    <w:p w14:paraId="1B4F99CA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16" w:name="_Toc146820794"/>
      <w:bookmarkStart w:id="117" w:name="_Toc154520772"/>
      <w:r w:rsidRPr="00D2405E">
        <w:rPr>
          <w:lang w:val="ru-RU"/>
        </w:rPr>
        <w:t>E-2.1. Собрать результаты опроса</w:t>
      </w:r>
      <w:bookmarkEnd w:id="116"/>
      <w:bookmarkEnd w:id="1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14696" w:rsidRPr="00A9091E" w14:paraId="204ADC25" w14:textId="77777777" w:rsidTr="0056764A">
        <w:tc>
          <w:tcPr>
            <w:tcW w:w="704" w:type="dxa"/>
            <w:shd w:val="clear" w:color="auto" w:fill="auto"/>
          </w:tcPr>
          <w:p w14:paraId="57CB8CC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</w:t>
            </w:r>
            <w:r w:rsidRPr="00D2405E">
              <w:t>.1</w:t>
            </w:r>
          </w:p>
        </w:tc>
        <w:tc>
          <w:tcPr>
            <w:tcW w:w="1670" w:type="dxa"/>
            <w:shd w:val="clear" w:color="auto" w:fill="auto"/>
          </w:tcPr>
          <w:p w14:paraId="36E5C468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7AC9024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результаты опроса</w:t>
            </w:r>
          </w:p>
        </w:tc>
        <w:tc>
          <w:tcPr>
            <w:tcW w:w="5064" w:type="dxa"/>
            <w:shd w:val="clear" w:color="auto" w:fill="auto"/>
          </w:tcPr>
          <w:p w14:paraId="22227E0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собрать результаты любого опроса, автором которого является</w:t>
            </w:r>
          </w:p>
        </w:tc>
      </w:tr>
    </w:tbl>
    <w:p w14:paraId="72EC30FC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202091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D8E3F9A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собрать статистику каждого из созданных им опросов.</w:t>
      </w:r>
    </w:p>
    <w:p w14:paraId="052AEA7D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статистику открытых опросов входят: </w:t>
      </w:r>
    </w:p>
    <w:p w14:paraId="5A72747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общее количество проголосовавших пользователей;</w:t>
      </w:r>
    </w:p>
    <w:p w14:paraId="73EB7FED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процент и количество проголосовавших за каждый вариант ответа пользователей;</w:t>
      </w:r>
    </w:p>
    <w:p w14:paraId="2C97A0DC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список и количество проголосовавших за каждый вариант ответа пользователей.</w:t>
      </w:r>
    </w:p>
    <w:p w14:paraId="5002D1D7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статистику анонимных опросов входят: </w:t>
      </w:r>
    </w:p>
    <w:p w14:paraId="17390E9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общее количество проголосовавших пользователей;</w:t>
      </w:r>
    </w:p>
    <w:p w14:paraId="02F22090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процент и количество проголосовавших за каждый вариант ответа пользователей.</w:t>
      </w:r>
    </w:p>
    <w:p w14:paraId="1DD7D608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Процент проголосовавших за каждый вариант ответа открытого опроса вычисляется из общего количества проголосовавших в опросе.</w:t>
      </w:r>
    </w:p>
    <w:p w14:paraId="7C3AC0B4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18" w:name="_Toc146820795"/>
      <w:bookmarkStart w:id="119" w:name="_Toc154520773"/>
      <w:r w:rsidRPr="00D2405E">
        <w:rPr>
          <w:lang w:val="ru-RU"/>
        </w:rPr>
        <w:t>E-2.1.1. Выгрузить результаты опроса</w:t>
      </w:r>
      <w:bookmarkEnd w:id="118"/>
      <w:bookmarkEnd w:id="1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D14696" w:rsidRPr="00A9091E" w14:paraId="586DE6BD" w14:textId="77777777" w:rsidTr="0056764A">
        <w:tc>
          <w:tcPr>
            <w:tcW w:w="846" w:type="dxa"/>
            <w:shd w:val="clear" w:color="auto" w:fill="auto"/>
          </w:tcPr>
          <w:p w14:paraId="74FFBB63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E-2.1.1</w:t>
            </w:r>
          </w:p>
        </w:tc>
        <w:tc>
          <w:tcPr>
            <w:tcW w:w="1585" w:type="dxa"/>
            <w:shd w:val="clear" w:color="auto" w:fill="auto"/>
          </w:tcPr>
          <w:p w14:paraId="11C4CADD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45A74A8A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Выгрузить результаты опроса</w:t>
            </w:r>
          </w:p>
        </w:tc>
        <w:tc>
          <w:tcPr>
            <w:tcW w:w="5016" w:type="dxa"/>
            <w:shd w:val="clear" w:color="auto" w:fill="auto"/>
          </w:tcPr>
          <w:p w14:paraId="3DE36A32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выгрузить результаты опроса в различных форматах</w:t>
            </w:r>
          </w:p>
        </w:tc>
      </w:tr>
    </w:tbl>
    <w:p w14:paraId="0B39D40E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488C612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E238817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color w:val="000000" w:themeColor="text1"/>
          <w:lang w:val="ru-RU"/>
        </w:rPr>
      </w:pPr>
      <w:r w:rsidRPr="00D2405E">
        <w:rPr>
          <w:color w:val="000000" w:themeColor="text1"/>
          <w:lang w:val="ru-RU"/>
        </w:rPr>
        <w:t>Сотрудник может выгрузить результаты завершенного или закрытого опроса для последующего анализа в следующих форматах:</w:t>
      </w:r>
    </w:p>
    <w:p w14:paraId="4428B53E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color w:val="000000" w:themeColor="text1"/>
          <w:lang w:val="ru-RU"/>
        </w:rPr>
      </w:pPr>
      <w:proofErr w:type="spellStart"/>
      <w:r w:rsidRPr="00D2405E">
        <w:rPr>
          <w:color w:val="000000" w:themeColor="text1"/>
          <w:lang w:val="ru-RU"/>
        </w:rPr>
        <w:t>excel</w:t>
      </w:r>
      <w:proofErr w:type="spellEnd"/>
      <w:r w:rsidRPr="00D2405E">
        <w:rPr>
          <w:color w:val="000000" w:themeColor="text1"/>
          <w:lang w:val="ru-RU"/>
        </w:rPr>
        <w:t>;</w:t>
      </w:r>
    </w:p>
    <w:p w14:paraId="68BDF206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color w:val="000000" w:themeColor="text1"/>
          <w:lang w:val="ru-RU"/>
        </w:rPr>
      </w:pPr>
      <w:proofErr w:type="spellStart"/>
      <w:r w:rsidRPr="00D2405E">
        <w:rPr>
          <w:color w:val="000000" w:themeColor="text1"/>
          <w:lang w:val="ru-RU"/>
        </w:rPr>
        <w:t>json</w:t>
      </w:r>
      <w:proofErr w:type="spellEnd"/>
      <w:r w:rsidRPr="00D2405E">
        <w:rPr>
          <w:color w:val="000000" w:themeColor="text1"/>
          <w:lang w:val="ru-RU"/>
        </w:rPr>
        <w:t>;</w:t>
      </w:r>
    </w:p>
    <w:p w14:paraId="59FABC9A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color w:val="000000" w:themeColor="text1"/>
          <w:lang w:val="ru-RU"/>
        </w:rPr>
      </w:pPr>
      <w:proofErr w:type="spellStart"/>
      <w:r w:rsidRPr="00D2405E">
        <w:rPr>
          <w:color w:val="000000" w:themeColor="text1"/>
          <w:lang w:val="ru-RU"/>
        </w:rPr>
        <w:t>xml</w:t>
      </w:r>
      <w:proofErr w:type="spellEnd"/>
      <w:r w:rsidRPr="00D2405E">
        <w:rPr>
          <w:color w:val="000000" w:themeColor="text1"/>
          <w:lang w:val="ru-RU"/>
        </w:rPr>
        <w:t>;</w:t>
      </w:r>
    </w:p>
    <w:p w14:paraId="0322336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color w:val="000000" w:themeColor="text1"/>
          <w:lang w:val="ru-RU"/>
        </w:rPr>
      </w:pPr>
      <w:proofErr w:type="spellStart"/>
      <w:r w:rsidRPr="00D2405E">
        <w:rPr>
          <w:color w:val="000000" w:themeColor="text1"/>
          <w:lang w:val="ru-RU"/>
        </w:rPr>
        <w:t>pdf</w:t>
      </w:r>
      <w:proofErr w:type="spellEnd"/>
      <w:r w:rsidRPr="00D2405E">
        <w:rPr>
          <w:color w:val="000000" w:themeColor="text1"/>
          <w:lang w:val="ru-RU"/>
        </w:rPr>
        <w:t>.</w:t>
      </w:r>
    </w:p>
    <w:p w14:paraId="521B50AF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20" w:name="_Toc146820796"/>
      <w:bookmarkStart w:id="121" w:name="_Toc154520774"/>
      <w:r w:rsidRPr="00D2405E">
        <w:rPr>
          <w:lang w:val="ru-RU"/>
        </w:rPr>
        <w:t>E-2.2. Закрыть опрос</w:t>
      </w:r>
      <w:bookmarkEnd w:id="120"/>
      <w:bookmarkEnd w:id="1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14696" w:rsidRPr="00D2405E" w14:paraId="6DB831C6" w14:textId="77777777" w:rsidTr="0056764A">
        <w:tc>
          <w:tcPr>
            <w:tcW w:w="704" w:type="dxa"/>
            <w:shd w:val="clear" w:color="auto" w:fill="auto"/>
          </w:tcPr>
          <w:p w14:paraId="7CF327FC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E-2.2</w:t>
            </w:r>
          </w:p>
        </w:tc>
        <w:tc>
          <w:tcPr>
            <w:tcW w:w="1670" w:type="dxa"/>
            <w:shd w:val="clear" w:color="auto" w:fill="auto"/>
          </w:tcPr>
          <w:p w14:paraId="1751DA4C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3A3050E1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Закрыть опрос</w:t>
            </w:r>
          </w:p>
        </w:tc>
        <w:tc>
          <w:tcPr>
            <w:tcW w:w="5064" w:type="dxa"/>
            <w:shd w:val="clear" w:color="auto" w:fill="auto"/>
          </w:tcPr>
          <w:p w14:paraId="6A9B9536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закрыть опрос</w:t>
            </w:r>
          </w:p>
        </w:tc>
      </w:tr>
    </w:tbl>
    <w:p w14:paraId="4E5A6E1E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Сотрудник.</w:t>
      </w:r>
    </w:p>
    <w:p w14:paraId="7E3F5208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E3AF4A4" w14:textId="65A27D1D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закрыть свой опрос для голосования. Поведение опроса при закрытии соответствует поведению в прецеденте</w:t>
      </w:r>
      <w:r w:rsidR="002B0EDB">
        <w:rPr>
          <w:lang w:val="ru-RU"/>
        </w:rPr>
        <w:t>, описывающем задание ограничения времени голосования.</w:t>
      </w:r>
    </w:p>
    <w:p w14:paraId="4EFC909A" w14:textId="0D401904" w:rsidR="00797F9E" w:rsidRPr="00D2405E" w:rsidRDefault="00797F9E" w:rsidP="00CB6530">
      <w:pPr>
        <w:pStyle w:val="2"/>
        <w:spacing w:before="240"/>
        <w:rPr>
          <w:lang w:val="ru-RU"/>
        </w:rPr>
      </w:pPr>
      <w:bookmarkStart w:id="122" w:name="_Toc154520775"/>
      <w:r w:rsidRPr="00D2405E">
        <w:rPr>
          <w:lang w:val="ru-RU"/>
        </w:rPr>
        <w:t>G-1. Управление своими группами</w:t>
      </w:r>
      <w:bookmarkEnd w:id="115"/>
      <w:bookmarkEnd w:id="1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797F9E" w:rsidRPr="00A9091E" w14:paraId="5BCE192E" w14:textId="77777777" w:rsidTr="00A47843">
        <w:tc>
          <w:tcPr>
            <w:tcW w:w="551" w:type="dxa"/>
            <w:shd w:val="clear" w:color="auto" w:fill="auto"/>
          </w:tcPr>
          <w:p w14:paraId="4A444700" w14:textId="232C7E52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G-1</w:t>
            </w:r>
          </w:p>
        </w:tc>
        <w:tc>
          <w:tcPr>
            <w:tcW w:w="1823" w:type="dxa"/>
            <w:shd w:val="clear" w:color="auto" w:fill="auto"/>
          </w:tcPr>
          <w:p w14:paraId="3864A9C9" w14:textId="262BA5A6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08D2553F" w14:textId="57DB3CC6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своими группами</w:t>
            </w:r>
          </w:p>
        </w:tc>
        <w:tc>
          <w:tcPr>
            <w:tcW w:w="5064" w:type="dxa"/>
            <w:shd w:val="clear" w:color="auto" w:fill="auto"/>
          </w:tcPr>
          <w:p w14:paraId="081D0178" w14:textId="135B5BA3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Администратор группы может управлять только сотрудниками, входящими во вверенные этому администратору группы, и только в пределах вверенных ему групп </w:t>
            </w:r>
          </w:p>
        </w:tc>
      </w:tr>
    </w:tbl>
    <w:p w14:paraId="0CA8E995" w14:textId="77777777" w:rsidR="00797F9E" w:rsidRPr="00D2405E" w:rsidRDefault="00797F9E" w:rsidP="00797F9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4715B3DF" w14:textId="06E803F3" w:rsidR="00797F9E" w:rsidRPr="00D2405E" w:rsidRDefault="00797F9E" w:rsidP="00797F9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6A25B70" w14:textId="66C0EF96" w:rsidR="00797F9E" w:rsidRPr="00D2405E" w:rsidRDefault="00797F9E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На доске объявлений присутствуют группы, для которых публикуются объявлений, и к которым прикрепляются пользователи в зависимости от роли в образовательном процессе или управлении университетом.</w:t>
      </w:r>
    </w:p>
    <w:p w14:paraId="12B42BAE" w14:textId="18C59406" w:rsidR="00C56E41" w:rsidRPr="00D2405E" w:rsidRDefault="00C56E41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Хоть пользователи в группы добавляются автоматически, может возникнуть потребность добавить пользователя в группу независимо от его реальной роли в университете. Для реализации такой потребности вводятся администраторы групп. </w:t>
      </w:r>
    </w:p>
    <w:p w14:paraId="5F0C601B" w14:textId="10F8A191" w:rsidR="00797F9E" w:rsidRPr="00D2405E" w:rsidRDefault="00797F9E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может управлять только теми сотрудниками, которые входят в управляемые этим администратором группы.</w:t>
      </w:r>
      <w:r w:rsidR="00C56E41" w:rsidRPr="00D2405E">
        <w:rPr>
          <w:lang w:val="ru-RU"/>
        </w:rPr>
        <w:t xml:space="preserve"> Администратор группы может управлять такими сотрудниками только в предела</w:t>
      </w:r>
      <w:r w:rsidR="001E7DEE">
        <w:rPr>
          <w:lang w:val="ru-RU"/>
        </w:rPr>
        <w:t>х</w:t>
      </w:r>
      <w:r w:rsidR="00C56E41" w:rsidRPr="00D2405E">
        <w:rPr>
          <w:lang w:val="ru-RU"/>
        </w:rPr>
        <w:t xml:space="preserve"> подконтрольных ему групп.</w:t>
      </w:r>
    </w:p>
    <w:p w14:paraId="70EA83E4" w14:textId="57A6FD14" w:rsidR="00BB5830" w:rsidRPr="00D2405E" w:rsidRDefault="00517ED8" w:rsidP="00CB6530">
      <w:pPr>
        <w:pStyle w:val="2"/>
        <w:spacing w:before="240"/>
        <w:rPr>
          <w:lang w:val="ru-RU"/>
        </w:rPr>
      </w:pPr>
      <w:bookmarkStart w:id="123" w:name="_Toc146820810"/>
      <w:bookmarkStart w:id="124" w:name="_Toc154520776"/>
      <w:r w:rsidRPr="00D2405E">
        <w:rPr>
          <w:lang w:val="ru-RU"/>
        </w:rPr>
        <w:t>G</w:t>
      </w:r>
      <w:r w:rsidR="00C56E41" w:rsidRPr="00D2405E">
        <w:rPr>
          <w:lang w:val="ru-RU"/>
        </w:rPr>
        <w:t>-</w:t>
      </w:r>
      <w:r w:rsidRPr="00D2405E">
        <w:rPr>
          <w:lang w:val="ru-RU"/>
        </w:rPr>
        <w:t>1</w:t>
      </w:r>
      <w:r w:rsidR="00C56E41" w:rsidRPr="00D2405E">
        <w:rPr>
          <w:lang w:val="ru-RU"/>
        </w:rPr>
        <w:t>.1</w:t>
      </w:r>
      <w:r w:rsidR="00BB5830" w:rsidRPr="00D2405E">
        <w:rPr>
          <w:lang w:val="ru-RU"/>
        </w:rPr>
        <w:t xml:space="preserve">. </w:t>
      </w:r>
      <w:r w:rsidR="005A1889" w:rsidRPr="00D2405E">
        <w:rPr>
          <w:lang w:val="ru-RU"/>
        </w:rPr>
        <w:t xml:space="preserve">Добавить </w:t>
      </w:r>
      <w:r w:rsidR="00C56E41" w:rsidRPr="00D2405E">
        <w:rPr>
          <w:lang w:val="ru-RU"/>
        </w:rPr>
        <w:t>сотрудника</w:t>
      </w:r>
      <w:r w:rsidR="005A1889" w:rsidRPr="00D2405E">
        <w:rPr>
          <w:lang w:val="ru-RU"/>
        </w:rPr>
        <w:t xml:space="preserve"> в свою группу</w:t>
      </w:r>
      <w:bookmarkEnd w:id="123"/>
      <w:bookmarkEnd w:id="1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56E41" w:rsidRPr="00A9091E" w14:paraId="1D59953C" w14:textId="77777777" w:rsidTr="00C56E41">
        <w:tc>
          <w:tcPr>
            <w:tcW w:w="704" w:type="dxa"/>
            <w:shd w:val="clear" w:color="auto" w:fill="auto"/>
          </w:tcPr>
          <w:p w14:paraId="6FD2AABA" w14:textId="5DCC5EAE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</w:t>
            </w:r>
            <w:r w:rsidRPr="00D2405E">
              <w:rPr>
                <w:lang w:val="ru-RU"/>
              </w:rPr>
              <w:t>1</w:t>
            </w:r>
            <w:r w:rsidRPr="00D2405E">
              <w:t>.1</w:t>
            </w:r>
          </w:p>
        </w:tc>
        <w:tc>
          <w:tcPr>
            <w:tcW w:w="1670" w:type="dxa"/>
            <w:shd w:val="clear" w:color="auto" w:fill="auto"/>
          </w:tcPr>
          <w:p w14:paraId="7FEC86CB" w14:textId="6ADA6D42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2FFC293C" w14:textId="52F8C23F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сотрудника в свою группу</w:t>
            </w:r>
          </w:p>
        </w:tc>
        <w:tc>
          <w:tcPr>
            <w:tcW w:w="5064" w:type="dxa"/>
            <w:shd w:val="clear" w:color="auto" w:fill="auto"/>
          </w:tcPr>
          <w:p w14:paraId="77C6B6A3" w14:textId="4F45DD05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добавляет сотрудника в свою группу</w:t>
            </w:r>
          </w:p>
        </w:tc>
      </w:tr>
    </w:tbl>
    <w:p w14:paraId="10BEE8C1" w14:textId="6C2E88FE" w:rsidR="00BB5830" w:rsidRPr="00D2405E" w:rsidRDefault="00BB5830" w:rsidP="00BB583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517ED8" w:rsidRPr="00D2405E">
        <w:rPr>
          <w:lang w:val="ru-RU"/>
        </w:rPr>
        <w:t>Администратор группы</w:t>
      </w:r>
      <w:r w:rsidRPr="00D2405E">
        <w:rPr>
          <w:lang w:val="ru-RU"/>
        </w:rPr>
        <w:t>.</w:t>
      </w:r>
    </w:p>
    <w:p w14:paraId="06F3F24F" w14:textId="4B595B84" w:rsidR="00BB5830" w:rsidRPr="00D2405E" w:rsidRDefault="00BB5830" w:rsidP="00BB583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C56E41" w:rsidRPr="00D2405E">
        <w:rPr>
          <w:lang w:val="ru-RU"/>
        </w:rPr>
        <w:t>отсутствуют</w:t>
      </w:r>
      <w:r w:rsidRPr="00D2405E">
        <w:rPr>
          <w:lang w:val="ru-RU"/>
        </w:rPr>
        <w:t>.</w:t>
      </w:r>
    </w:p>
    <w:p w14:paraId="54FB2524" w14:textId="3FADC49F" w:rsidR="00C56E41" w:rsidRPr="00D2405E" w:rsidRDefault="00C56E41" w:rsidP="00BB583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доски имеет возможность добавить сотрудника в свою группу.</w:t>
      </w:r>
    </w:p>
    <w:p w14:paraId="485F9C26" w14:textId="34B28977" w:rsidR="00D1637A" w:rsidRPr="00D2405E" w:rsidRDefault="00D1637A" w:rsidP="00CB6530">
      <w:pPr>
        <w:pStyle w:val="2"/>
        <w:spacing w:before="240"/>
        <w:rPr>
          <w:lang w:val="ru-RU"/>
        </w:rPr>
      </w:pPr>
      <w:bookmarkStart w:id="125" w:name="_Toc146820811"/>
      <w:bookmarkStart w:id="126" w:name="_Toc154520777"/>
      <w:r w:rsidRPr="00D2405E">
        <w:rPr>
          <w:lang w:val="ru-RU"/>
        </w:rPr>
        <w:t>G</w:t>
      </w:r>
      <w:r w:rsidR="00C56E41" w:rsidRPr="00D2405E">
        <w:rPr>
          <w:lang w:val="ru-RU"/>
        </w:rPr>
        <w:t>-1.</w:t>
      </w:r>
      <w:r w:rsidRPr="00D2405E">
        <w:rPr>
          <w:lang w:val="ru-RU"/>
        </w:rPr>
        <w:t xml:space="preserve">2. </w:t>
      </w:r>
      <w:r w:rsidR="00E567F1" w:rsidRPr="00D2405E">
        <w:rPr>
          <w:lang w:val="ru-RU"/>
        </w:rPr>
        <w:t xml:space="preserve">Удалить </w:t>
      </w:r>
      <w:r w:rsidR="00C56E41" w:rsidRPr="00D2405E">
        <w:rPr>
          <w:lang w:val="ru-RU"/>
        </w:rPr>
        <w:t>сотрудника</w:t>
      </w:r>
      <w:r w:rsidRPr="00D2405E">
        <w:rPr>
          <w:lang w:val="ru-RU"/>
        </w:rPr>
        <w:t xml:space="preserve"> из своей группы</w:t>
      </w:r>
      <w:bookmarkEnd w:id="125"/>
      <w:bookmarkEnd w:id="1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56E41" w:rsidRPr="00A9091E" w14:paraId="3FCEEA97" w14:textId="77777777" w:rsidTr="00C56E41">
        <w:tc>
          <w:tcPr>
            <w:tcW w:w="704" w:type="dxa"/>
            <w:shd w:val="clear" w:color="auto" w:fill="auto"/>
          </w:tcPr>
          <w:p w14:paraId="16F6309A" w14:textId="48B23ED3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670" w:type="dxa"/>
            <w:shd w:val="clear" w:color="auto" w:fill="auto"/>
          </w:tcPr>
          <w:p w14:paraId="7DB352C4" w14:textId="03626758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637B2CB3" w14:textId="72404030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сотрудника из своей группы</w:t>
            </w:r>
          </w:p>
        </w:tc>
        <w:tc>
          <w:tcPr>
            <w:tcW w:w="5064" w:type="dxa"/>
            <w:shd w:val="clear" w:color="auto" w:fill="auto"/>
          </w:tcPr>
          <w:p w14:paraId="076EC6D7" w14:textId="51FB0EC7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удаляет сотрудников из своей группы</w:t>
            </w:r>
          </w:p>
        </w:tc>
      </w:tr>
    </w:tbl>
    <w:p w14:paraId="000A7D73" w14:textId="77777777" w:rsidR="00D1637A" w:rsidRPr="00D2405E" w:rsidRDefault="00D1637A" w:rsidP="00D163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2D7B490B" w14:textId="246A10E6" w:rsidR="00D1637A" w:rsidRPr="00D2405E" w:rsidRDefault="00D1637A" w:rsidP="00D163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F209B2" w:rsidRPr="00D2405E">
        <w:rPr>
          <w:lang w:val="ru-RU"/>
        </w:rPr>
        <w:t>отсутствует</w:t>
      </w:r>
      <w:r w:rsidRPr="00D2405E">
        <w:rPr>
          <w:lang w:val="ru-RU"/>
        </w:rPr>
        <w:t>.</w:t>
      </w:r>
    </w:p>
    <w:p w14:paraId="0AE4FF41" w14:textId="482FE3B7" w:rsidR="00CB27D9" w:rsidRPr="00D2405E" w:rsidRDefault="005F257C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Администратор группы имеет возможность </w:t>
      </w:r>
      <w:r w:rsidR="00C56E41" w:rsidRPr="00D2405E">
        <w:rPr>
          <w:lang w:val="ru-RU"/>
        </w:rPr>
        <w:t>у</w:t>
      </w:r>
      <w:r w:rsidR="00E567F1" w:rsidRPr="00D2405E">
        <w:rPr>
          <w:lang w:val="ru-RU"/>
        </w:rPr>
        <w:t xml:space="preserve">далить </w:t>
      </w:r>
      <w:r w:rsidR="00C56E41" w:rsidRPr="00D2405E">
        <w:rPr>
          <w:lang w:val="ru-RU"/>
        </w:rPr>
        <w:t xml:space="preserve">сотрудника </w:t>
      </w:r>
      <w:r w:rsidRPr="00D2405E">
        <w:rPr>
          <w:lang w:val="ru-RU"/>
        </w:rPr>
        <w:t>из своей группы.</w:t>
      </w:r>
    </w:p>
    <w:p w14:paraId="7B4AA788" w14:textId="7CDF1BE9" w:rsidR="007D1996" w:rsidRPr="00D2405E" w:rsidRDefault="007D1996" w:rsidP="00CB6530">
      <w:pPr>
        <w:pStyle w:val="2"/>
        <w:spacing w:before="240"/>
        <w:rPr>
          <w:lang w:val="ru-RU"/>
        </w:rPr>
      </w:pPr>
      <w:bookmarkStart w:id="127" w:name="_Toc146820812"/>
      <w:bookmarkStart w:id="128" w:name="_Toc154520778"/>
      <w:r w:rsidRPr="00D2405E">
        <w:rPr>
          <w:lang w:val="ru-RU"/>
        </w:rPr>
        <w:t>G</w:t>
      </w:r>
      <w:r w:rsidR="00C56E41" w:rsidRPr="00D2405E">
        <w:rPr>
          <w:lang w:val="ru-RU"/>
        </w:rPr>
        <w:t>-1.</w:t>
      </w:r>
      <w:r w:rsidRPr="00D2405E">
        <w:rPr>
          <w:lang w:val="ru-RU"/>
        </w:rPr>
        <w:t>3. Редактировать права сотрудника в своей группе</w:t>
      </w:r>
      <w:bookmarkEnd w:id="127"/>
      <w:bookmarkEnd w:id="1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56E41" w:rsidRPr="00A9091E" w14:paraId="2B192356" w14:textId="77777777" w:rsidTr="00C56E41">
        <w:tc>
          <w:tcPr>
            <w:tcW w:w="704" w:type="dxa"/>
            <w:shd w:val="clear" w:color="auto" w:fill="auto"/>
          </w:tcPr>
          <w:p w14:paraId="7A0A0689" w14:textId="4D6CF444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670" w:type="dxa"/>
            <w:shd w:val="clear" w:color="auto" w:fill="auto"/>
          </w:tcPr>
          <w:p w14:paraId="6DA9B8F7" w14:textId="24FC588C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2329DE08" w14:textId="7AE601FD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права сотрудника в своей группе</w:t>
            </w:r>
          </w:p>
        </w:tc>
        <w:tc>
          <w:tcPr>
            <w:tcW w:w="5064" w:type="dxa"/>
            <w:shd w:val="clear" w:color="auto" w:fill="auto"/>
          </w:tcPr>
          <w:p w14:paraId="1837ADF4" w14:textId="17FBF125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редактирует права сотрудников, находящихся в его группе</w:t>
            </w:r>
          </w:p>
        </w:tc>
      </w:tr>
    </w:tbl>
    <w:p w14:paraId="7E6D6ED5" w14:textId="77777777" w:rsidR="007D1996" w:rsidRPr="00D2405E" w:rsidRDefault="007D1996" w:rsidP="007D19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4741E45A" w14:textId="1F08137C" w:rsidR="007D1996" w:rsidRPr="00D2405E" w:rsidRDefault="007D1996" w:rsidP="007D19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F209B2" w:rsidRPr="00D2405E">
        <w:rPr>
          <w:lang w:val="ru-RU"/>
        </w:rPr>
        <w:t>отсутствует</w:t>
      </w:r>
      <w:r w:rsidRPr="00D2405E">
        <w:rPr>
          <w:lang w:val="ru-RU"/>
        </w:rPr>
        <w:t>.</w:t>
      </w:r>
    </w:p>
    <w:p w14:paraId="1371F9D2" w14:textId="0441C8D2" w:rsidR="007D1996" w:rsidRPr="00D2405E" w:rsidRDefault="007D1996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>Администратор группы имеет возможность редактировать права пользователя в своей группе.</w:t>
      </w:r>
      <w:r w:rsidR="00AA6102" w:rsidRPr="00D2405E">
        <w:rPr>
          <w:lang w:val="ru-RU"/>
        </w:rPr>
        <w:t xml:space="preserve"> </w:t>
      </w:r>
    </w:p>
    <w:p w14:paraId="6AC1C2D4" w14:textId="1B2A9AFD" w:rsidR="00AA6102" w:rsidRPr="00D2405E" w:rsidRDefault="00AA6102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может редактировать следующие права:</w:t>
      </w:r>
    </w:p>
    <w:p w14:paraId="4C889754" w14:textId="260548BD" w:rsidR="00AA6102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публикация объявлений;</w:t>
      </w:r>
    </w:p>
    <w:p w14:paraId="259F6B24" w14:textId="034F5F52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прикрепление к объявлению опросов;</w:t>
      </w:r>
    </w:p>
    <w:p w14:paraId="644FABD8" w14:textId="48483BED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прикрепление к объявлению файлов;</w:t>
      </w:r>
    </w:p>
    <w:p w14:paraId="162FD555" w14:textId="1DBE9DC3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редактирование объявлений;</w:t>
      </w:r>
    </w:p>
    <w:p w14:paraId="34B7141D" w14:textId="33E39E01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сокрытие объявлений;</w:t>
      </w:r>
    </w:p>
    <w:p w14:paraId="3E3149CE" w14:textId="33B41FF6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сбор статистики опросов;</w:t>
      </w:r>
    </w:p>
    <w:p w14:paraId="203AE7C7" w14:textId="272C186D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сбор статистики просмотра объявлений.</w:t>
      </w:r>
    </w:p>
    <w:p w14:paraId="0E8275D9" w14:textId="58266C2F" w:rsidR="00AA6102" w:rsidRPr="00D2405E" w:rsidRDefault="00AA6102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Отредактированные права имеют силу только в </w:t>
      </w:r>
      <w:r w:rsidR="00C56E41" w:rsidRPr="00D2405E">
        <w:rPr>
          <w:lang w:val="ru-RU"/>
        </w:rPr>
        <w:t>подконтрольной администратору группе.</w:t>
      </w:r>
    </w:p>
    <w:p w14:paraId="134175F2" w14:textId="6FAAAD9B" w:rsidR="000F186A" w:rsidRPr="00D2405E" w:rsidRDefault="000F186A" w:rsidP="00CB6530">
      <w:pPr>
        <w:pStyle w:val="2"/>
        <w:spacing w:before="240"/>
        <w:rPr>
          <w:lang w:val="ru-RU"/>
        </w:rPr>
      </w:pPr>
      <w:bookmarkStart w:id="129" w:name="_Toc146820813"/>
      <w:bookmarkStart w:id="130" w:name="_Toc154520779"/>
      <w:r w:rsidRPr="00D2405E">
        <w:rPr>
          <w:lang w:val="ru-RU"/>
        </w:rPr>
        <w:t>A</w:t>
      </w:r>
      <w:r w:rsidR="00E258A7" w:rsidRPr="00D2405E">
        <w:t>-</w:t>
      </w:r>
      <w:r w:rsidRPr="00D2405E">
        <w:rPr>
          <w:lang w:val="ru-RU"/>
        </w:rPr>
        <w:t xml:space="preserve">1. </w:t>
      </w:r>
      <w:r w:rsidR="00974D8D" w:rsidRPr="00D2405E">
        <w:rPr>
          <w:lang w:val="ru-RU"/>
        </w:rPr>
        <w:t xml:space="preserve">Управление </w:t>
      </w:r>
      <w:bookmarkEnd w:id="129"/>
      <w:r w:rsidR="00690931">
        <w:rPr>
          <w:lang w:val="ru-RU"/>
        </w:rPr>
        <w:t>группами пользователей</w:t>
      </w:r>
      <w:bookmarkEnd w:id="1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690931" w:rsidRPr="00A9091E" w14:paraId="1E87F616" w14:textId="77777777" w:rsidTr="003412F4">
        <w:tc>
          <w:tcPr>
            <w:tcW w:w="551" w:type="dxa"/>
            <w:shd w:val="clear" w:color="auto" w:fill="auto"/>
          </w:tcPr>
          <w:p w14:paraId="51568760" w14:textId="346B78AE" w:rsidR="00690931" w:rsidRPr="00382A9B" w:rsidRDefault="00690931" w:rsidP="0069093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</w:p>
        </w:tc>
        <w:tc>
          <w:tcPr>
            <w:tcW w:w="1823" w:type="dxa"/>
            <w:shd w:val="clear" w:color="auto" w:fill="auto"/>
          </w:tcPr>
          <w:p w14:paraId="7F944C22" w14:textId="46D2FB79" w:rsidR="00690931" w:rsidRPr="00382A9B" w:rsidRDefault="00690931" w:rsidP="0069093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7739A185" w14:textId="6C10194F" w:rsidR="00690931" w:rsidRPr="00382A9B" w:rsidRDefault="00690931" w:rsidP="0069093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 xml:space="preserve">Управление всеми группами </w:t>
            </w:r>
          </w:p>
        </w:tc>
        <w:tc>
          <w:tcPr>
            <w:tcW w:w="5064" w:type="dxa"/>
            <w:shd w:val="clear" w:color="auto" w:fill="auto"/>
          </w:tcPr>
          <w:p w14:paraId="78F65E2E" w14:textId="7F89656F" w:rsidR="00690931" w:rsidRPr="00382A9B" w:rsidRDefault="00690931" w:rsidP="0069093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имеет возможность управлять группами пользователей на доске объявлений.</w:t>
            </w:r>
          </w:p>
        </w:tc>
      </w:tr>
    </w:tbl>
    <w:p w14:paraId="60F868B5" w14:textId="3289B0E2" w:rsidR="000F186A" w:rsidRPr="00D2405E" w:rsidRDefault="000F186A" w:rsidP="000F186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34D5C2DE" w14:textId="03353EE5" w:rsidR="000F186A" w:rsidRPr="00D2405E" w:rsidRDefault="000F186A" w:rsidP="000F186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</w:t>
      </w:r>
      <w:r w:rsidR="00FE42D6" w:rsidRPr="00D2405E">
        <w:rPr>
          <w:lang w:val="ru-RU"/>
        </w:rPr>
        <w:t xml:space="preserve"> отсутствуют</w:t>
      </w:r>
      <w:r w:rsidRPr="00D2405E">
        <w:rPr>
          <w:lang w:val="ru-RU"/>
        </w:rPr>
        <w:t>.</w:t>
      </w:r>
    </w:p>
    <w:p w14:paraId="791A941E" w14:textId="72836238" w:rsidR="00690931" w:rsidRDefault="00690931" w:rsidP="002836E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имеет возможность управлять всеми группами пользователей на доске объявлений. Под управление понимается:</w:t>
      </w:r>
    </w:p>
    <w:p w14:paraId="355BEAB1" w14:textId="64E3F6D5" w:rsid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просмотр списка групп;</w:t>
      </w:r>
    </w:p>
    <w:p w14:paraId="18812518" w14:textId="0CB8795E" w:rsid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редактирование прав пользователя в группе;</w:t>
      </w:r>
    </w:p>
    <w:p w14:paraId="1C14C2D3" w14:textId="46A8AD41" w:rsid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создание группы;</w:t>
      </w:r>
    </w:p>
    <w:p w14:paraId="500B704D" w14:textId="59DEA23B" w:rsid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редактирование группы;</w:t>
      </w:r>
    </w:p>
    <w:p w14:paraId="4D028654" w14:textId="2495563C" w:rsidR="00690931" w:rsidRP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удаление группы.</w:t>
      </w:r>
    </w:p>
    <w:p w14:paraId="1CA49B7B" w14:textId="09ACDBFF" w:rsidR="00974D8D" w:rsidRPr="00D2405E" w:rsidRDefault="00690931" w:rsidP="00974D8D">
      <w:pPr>
        <w:autoSpaceDE w:val="0"/>
        <w:autoSpaceDN w:val="0"/>
        <w:adjustRightInd w:val="0"/>
        <w:spacing w:before="120" w:after="60"/>
        <w:ind w:left="-11"/>
        <w:jc w:val="both"/>
        <w:rPr>
          <w:lang w:val="ru-RU"/>
        </w:rPr>
      </w:pPr>
      <w:r>
        <w:rPr>
          <w:lang w:val="ru-RU"/>
        </w:rPr>
        <w:t xml:space="preserve">Редактирование прав пользователя в группе </w:t>
      </w:r>
      <w:r w:rsidR="002B0E4F" w:rsidRPr="00D2405E">
        <w:rPr>
          <w:lang w:val="ru-RU"/>
        </w:rPr>
        <w:t>осуществляется в рамках</w:t>
      </w:r>
      <w:r w:rsidR="00974D8D" w:rsidRPr="00D2405E">
        <w:rPr>
          <w:lang w:val="ru-RU"/>
        </w:rPr>
        <w:t xml:space="preserve"> одной</w:t>
      </w:r>
      <w:r w:rsidR="00EA3EAC" w:rsidRPr="00D2405E">
        <w:rPr>
          <w:lang w:val="ru-RU"/>
        </w:rPr>
        <w:t xml:space="preserve"> конкретной</w:t>
      </w:r>
      <w:r w:rsidR="00974D8D" w:rsidRPr="00D2405E">
        <w:rPr>
          <w:lang w:val="ru-RU"/>
        </w:rPr>
        <w:t xml:space="preserve"> групп</w:t>
      </w:r>
      <w:r w:rsidR="002B0E4F" w:rsidRPr="00D2405E">
        <w:rPr>
          <w:lang w:val="ru-RU"/>
        </w:rPr>
        <w:t>ы и</w:t>
      </w:r>
      <w:r w:rsidR="00974D8D" w:rsidRPr="00D2405E">
        <w:rPr>
          <w:lang w:val="ru-RU"/>
        </w:rPr>
        <w:t xml:space="preserve"> не затрагивает его права </w:t>
      </w:r>
      <w:r>
        <w:rPr>
          <w:lang w:val="ru-RU"/>
        </w:rPr>
        <w:t xml:space="preserve">в </w:t>
      </w:r>
      <w:r w:rsidR="00974D8D" w:rsidRPr="00D2405E">
        <w:rPr>
          <w:lang w:val="ru-RU"/>
        </w:rPr>
        <w:t>любой другой группе.</w:t>
      </w:r>
    </w:p>
    <w:p w14:paraId="37A8AF0B" w14:textId="3F9494A3" w:rsidR="00974D8D" w:rsidRPr="00D2405E" w:rsidRDefault="00974D8D" w:rsidP="00CB6530">
      <w:pPr>
        <w:pStyle w:val="2"/>
        <w:spacing w:before="240"/>
        <w:rPr>
          <w:lang w:val="ru-RU"/>
        </w:rPr>
      </w:pPr>
      <w:bookmarkStart w:id="131" w:name="_Toc146820814"/>
      <w:bookmarkStart w:id="132" w:name="_Toc154520780"/>
      <w:r w:rsidRPr="00D2405E">
        <w:rPr>
          <w:lang w:val="ru-RU"/>
        </w:rPr>
        <w:t>A</w:t>
      </w:r>
      <w:r w:rsidR="00E258A7" w:rsidRPr="00D2405E">
        <w:rPr>
          <w:lang w:val="ru-RU"/>
        </w:rPr>
        <w:t>-</w:t>
      </w:r>
      <w:r w:rsidR="00C9290E" w:rsidRPr="00D2405E">
        <w:rPr>
          <w:lang w:val="ru-RU"/>
        </w:rPr>
        <w:t>1.1</w:t>
      </w:r>
      <w:r w:rsidRPr="00D2405E">
        <w:rPr>
          <w:lang w:val="ru-RU"/>
        </w:rPr>
        <w:t xml:space="preserve">. </w:t>
      </w:r>
      <w:bookmarkEnd w:id="131"/>
      <w:r w:rsidR="00DF2E1D">
        <w:rPr>
          <w:lang w:val="ru-RU"/>
        </w:rPr>
        <w:t>Просмотреть список групп пользователей</w:t>
      </w:r>
      <w:bookmarkEnd w:id="1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F2E1D" w:rsidRPr="00A9091E" w14:paraId="2B6DECD2" w14:textId="77777777" w:rsidTr="00C9290E">
        <w:tc>
          <w:tcPr>
            <w:tcW w:w="704" w:type="dxa"/>
            <w:shd w:val="clear" w:color="auto" w:fill="auto"/>
          </w:tcPr>
          <w:p w14:paraId="5D4FFC94" w14:textId="12FE355A" w:rsidR="00DF2E1D" w:rsidRPr="00382A9B" w:rsidRDefault="00DF2E1D" w:rsidP="00DF2E1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.1</w:t>
            </w:r>
          </w:p>
        </w:tc>
        <w:tc>
          <w:tcPr>
            <w:tcW w:w="1670" w:type="dxa"/>
            <w:shd w:val="clear" w:color="auto" w:fill="auto"/>
          </w:tcPr>
          <w:p w14:paraId="6099B3D2" w14:textId="788F153B" w:rsidR="00DF2E1D" w:rsidRPr="00382A9B" w:rsidRDefault="00DF2E1D" w:rsidP="00DF2E1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03947B60" w14:textId="24BA43B1" w:rsidR="00DF2E1D" w:rsidRPr="00382A9B" w:rsidRDefault="00DF2E1D" w:rsidP="00DF2E1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Просмотреть список групп пользователей</w:t>
            </w:r>
          </w:p>
        </w:tc>
        <w:tc>
          <w:tcPr>
            <w:tcW w:w="5064" w:type="dxa"/>
            <w:shd w:val="clear" w:color="auto" w:fill="auto"/>
          </w:tcPr>
          <w:p w14:paraId="724DBD8E" w14:textId="252AEAB6" w:rsidR="00DF2E1D" w:rsidRPr="00382A9B" w:rsidRDefault="00DF2E1D" w:rsidP="00DF2E1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доски объявлений может просмотреть список всех групп пользователей</w:t>
            </w:r>
          </w:p>
        </w:tc>
      </w:tr>
    </w:tbl>
    <w:p w14:paraId="3322EE0F" w14:textId="77777777" w:rsidR="00974D8D" w:rsidRPr="00D2405E" w:rsidRDefault="00974D8D" w:rsidP="00974D8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E139103" w14:textId="77777777" w:rsidR="00974D8D" w:rsidRPr="00D2405E" w:rsidRDefault="00974D8D" w:rsidP="00974D8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9D9CCF6" w14:textId="6F21BAE1" w:rsidR="00C2303C" w:rsidRDefault="00C2303C" w:rsidP="00974D8D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доски объявлений может просматривать список всех групп пользователей, созданных на доске объявлений.</w:t>
      </w:r>
    </w:p>
    <w:p w14:paraId="2B56C603" w14:textId="33ACE489" w:rsidR="00522DCE" w:rsidRPr="00D2405E" w:rsidRDefault="00522DCE" w:rsidP="00CB6530">
      <w:pPr>
        <w:pStyle w:val="2"/>
        <w:spacing w:before="240"/>
        <w:rPr>
          <w:lang w:val="ru-RU"/>
        </w:rPr>
      </w:pPr>
      <w:bookmarkStart w:id="133" w:name="_Toc146820815"/>
      <w:bookmarkStart w:id="134" w:name="_Toc154520781"/>
      <w:r w:rsidRPr="00D2405E">
        <w:rPr>
          <w:lang w:val="ru-RU"/>
        </w:rPr>
        <w:t>A</w:t>
      </w:r>
      <w:r w:rsidR="00C9290E" w:rsidRPr="00D2405E">
        <w:rPr>
          <w:lang w:val="ru-RU"/>
        </w:rPr>
        <w:t>-1.2</w:t>
      </w:r>
      <w:r w:rsidRPr="00D2405E">
        <w:rPr>
          <w:lang w:val="ru-RU"/>
        </w:rPr>
        <w:t xml:space="preserve">. </w:t>
      </w:r>
      <w:bookmarkEnd w:id="133"/>
      <w:r w:rsidR="009F67BE">
        <w:rPr>
          <w:lang w:val="ru-RU"/>
        </w:rPr>
        <w:t>Редактировать права сотрудника в группе</w:t>
      </w:r>
      <w:bookmarkEnd w:id="1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9F67BE" w:rsidRPr="00A9091E" w14:paraId="09B30F9A" w14:textId="77777777" w:rsidTr="00C9290E">
        <w:tc>
          <w:tcPr>
            <w:tcW w:w="704" w:type="dxa"/>
            <w:shd w:val="clear" w:color="auto" w:fill="auto"/>
          </w:tcPr>
          <w:p w14:paraId="3AF72892" w14:textId="1749332D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.2</w:t>
            </w:r>
          </w:p>
        </w:tc>
        <w:tc>
          <w:tcPr>
            <w:tcW w:w="1670" w:type="dxa"/>
            <w:shd w:val="clear" w:color="auto" w:fill="auto"/>
          </w:tcPr>
          <w:p w14:paraId="36DC4DD2" w14:textId="35CBF52F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3CA23087" w14:textId="01D00D7A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Редактировать права сотрудника в группе</w:t>
            </w:r>
          </w:p>
        </w:tc>
        <w:tc>
          <w:tcPr>
            <w:tcW w:w="5064" w:type="dxa"/>
            <w:shd w:val="clear" w:color="auto" w:fill="auto"/>
          </w:tcPr>
          <w:p w14:paraId="352C9092" w14:textId="46B052A6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редактировать права выбранного сотрудника в выбранной группе пользователей</w:t>
            </w:r>
          </w:p>
        </w:tc>
      </w:tr>
    </w:tbl>
    <w:p w14:paraId="356A4343" w14:textId="77777777" w:rsidR="00522DCE" w:rsidRPr="00D2405E" w:rsidRDefault="00522DCE" w:rsidP="00522DC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48A343A5" w14:textId="77777777" w:rsidR="00522DCE" w:rsidRPr="00D2405E" w:rsidRDefault="00522DCE" w:rsidP="00522DC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3E8C6A08" w14:textId="56704C22" w:rsidR="009F67BE" w:rsidRDefault="009F67BE" w:rsidP="001A19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Администратор имеет возможность редактировать права выбранного сотрудника в выбранной группе пользователя. </w:t>
      </w:r>
    </w:p>
    <w:p w14:paraId="2D259529" w14:textId="6A7D0AAB" w:rsidR="009F67BE" w:rsidRDefault="009F67BE" w:rsidP="001A19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Права сотрудника редактируются только в рамках выбранной группы и не влияют на права в любой другой </w:t>
      </w:r>
      <w:r>
        <w:rPr>
          <w:lang w:val="ru-RU"/>
        </w:rPr>
        <w:lastRenderedPageBreak/>
        <w:t>группе, в которой он состоит.</w:t>
      </w:r>
    </w:p>
    <w:p w14:paraId="0034F5C8" w14:textId="6BD9421F" w:rsidR="001A1994" w:rsidRPr="00D2405E" w:rsidRDefault="001A1994" w:rsidP="00CB6530">
      <w:pPr>
        <w:pStyle w:val="2"/>
        <w:spacing w:before="240"/>
        <w:rPr>
          <w:lang w:val="ru-RU"/>
        </w:rPr>
      </w:pPr>
      <w:bookmarkStart w:id="135" w:name="_Toc146820816"/>
      <w:bookmarkStart w:id="136" w:name="_Toc154520782"/>
      <w:r w:rsidRPr="00D2405E">
        <w:rPr>
          <w:lang w:val="ru-RU"/>
        </w:rPr>
        <w:t>A</w:t>
      </w:r>
      <w:r w:rsidR="00C9290E" w:rsidRPr="00D2405E">
        <w:rPr>
          <w:lang w:val="ru-RU"/>
        </w:rPr>
        <w:t>-1.3</w:t>
      </w:r>
      <w:r w:rsidRPr="00D2405E">
        <w:rPr>
          <w:lang w:val="ru-RU"/>
        </w:rPr>
        <w:t xml:space="preserve">. </w:t>
      </w:r>
      <w:bookmarkEnd w:id="135"/>
      <w:r w:rsidR="009F67BE">
        <w:rPr>
          <w:lang w:val="ru-RU"/>
        </w:rPr>
        <w:t>Создать группу пользователей</w:t>
      </w:r>
      <w:bookmarkEnd w:id="1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9F67BE" w:rsidRPr="00A9091E" w14:paraId="299858AD" w14:textId="77777777" w:rsidTr="00C9290E">
        <w:tc>
          <w:tcPr>
            <w:tcW w:w="704" w:type="dxa"/>
            <w:shd w:val="clear" w:color="auto" w:fill="auto"/>
          </w:tcPr>
          <w:p w14:paraId="0AC5A378" w14:textId="1848D05E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</w:t>
            </w:r>
          </w:p>
        </w:tc>
        <w:tc>
          <w:tcPr>
            <w:tcW w:w="1670" w:type="dxa"/>
            <w:shd w:val="clear" w:color="auto" w:fill="auto"/>
          </w:tcPr>
          <w:p w14:paraId="5B1CF3B5" w14:textId="73B59B29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00BE490E" w14:textId="58F926BB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Создать группу пользователей</w:t>
            </w:r>
          </w:p>
        </w:tc>
        <w:tc>
          <w:tcPr>
            <w:tcW w:w="5064" w:type="dxa"/>
            <w:shd w:val="clear" w:color="auto" w:fill="auto"/>
          </w:tcPr>
          <w:p w14:paraId="1F054E44" w14:textId="30547BE8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создать новую группу пользователей</w:t>
            </w:r>
          </w:p>
        </w:tc>
      </w:tr>
    </w:tbl>
    <w:p w14:paraId="548EBF3F" w14:textId="77777777" w:rsidR="001A1994" w:rsidRPr="00D2405E" w:rsidRDefault="001A1994" w:rsidP="001A199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34BC6A5" w14:textId="77777777" w:rsidR="001A1994" w:rsidRPr="00D2405E" w:rsidRDefault="001A1994" w:rsidP="001A199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500F310" w14:textId="462A4C62" w:rsidR="008D2B0F" w:rsidRDefault="008D2B0F" w:rsidP="001A19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может создать новую группу пользователей на доске объявлений.</w:t>
      </w:r>
    </w:p>
    <w:p w14:paraId="0E638E56" w14:textId="4FC27832" w:rsidR="00A32A29" w:rsidRPr="00D2405E" w:rsidRDefault="00A32A29" w:rsidP="00A32A29">
      <w:pPr>
        <w:pStyle w:val="2"/>
        <w:spacing w:before="240"/>
        <w:rPr>
          <w:lang w:val="ru-RU"/>
        </w:rPr>
      </w:pPr>
      <w:bookmarkStart w:id="137" w:name="_Toc154520783"/>
      <w:r w:rsidRPr="00D2405E">
        <w:rPr>
          <w:lang w:val="ru-RU"/>
        </w:rPr>
        <w:t>A-1.3.</w:t>
      </w:r>
      <w:r>
        <w:t>1.</w:t>
      </w:r>
      <w:r w:rsidRPr="00D2405E">
        <w:rPr>
          <w:lang w:val="ru-RU"/>
        </w:rPr>
        <w:t xml:space="preserve"> </w:t>
      </w:r>
      <w:r>
        <w:rPr>
          <w:lang w:val="ru-RU"/>
        </w:rPr>
        <w:t>Указать название</w:t>
      </w:r>
      <w:bookmarkEnd w:id="13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A32A29" w:rsidRPr="00A9091E" w14:paraId="3C6C1E73" w14:textId="77777777" w:rsidTr="000F4312">
        <w:tc>
          <w:tcPr>
            <w:tcW w:w="846" w:type="dxa"/>
            <w:shd w:val="clear" w:color="auto" w:fill="auto"/>
          </w:tcPr>
          <w:p w14:paraId="1C584346" w14:textId="3C3D2A67" w:rsidR="00A32A29" w:rsidRPr="00382A9B" w:rsidRDefault="00A32A29" w:rsidP="00A32A2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.3.1</w:t>
            </w:r>
          </w:p>
        </w:tc>
        <w:tc>
          <w:tcPr>
            <w:tcW w:w="1528" w:type="dxa"/>
            <w:shd w:val="clear" w:color="auto" w:fill="auto"/>
          </w:tcPr>
          <w:p w14:paraId="01199998" w14:textId="71C24E91" w:rsidR="00A32A29" w:rsidRPr="00382A9B" w:rsidRDefault="00A32A29" w:rsidP="00A32A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4E26026F" w14:textId="15343D6C" w:rsidR="00A32A29" w:rsidRPr="00382A9B" w:rsidRDefault="00A32A29" w:rsidP="00A32A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Указать название</w:t>
            </w:r>
          </w:p>
        </w:tc>
        <w:tc>
          <w:tcPr>
            <w:tcW w:w="5064" w:type="dxa"/>
            <w:shd w:val="clear" w:color="auto" w:fill="auto"/>
          </w:tcPr>
          <w:p w14:paraId="2338283B" w14:textId="7A13A1B5" w:rsidR="00A32A29" w:rsidRPr="00382A9B" w:rsidRDefault="00A32A29" w:rsidP="00A32A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должен указать название</w:t>
            </w:r>
          </w:p>
        </w:tc>
      </w:tr>
    </w:tbl>
    <w:p w14:paraId="1AD8F267" w14:textId="77777777" w:rsidR="00A32A29" w:rsidRPr="00D2405E" w:rsidRDefault="00A32A29" w:rsidP="00A32A2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FD81DFB" w14:textId="77777777" w:rsidR="00A32A29" w:rsidRPr="00D2405E" w:rsidRDefault="00A32A29" w:rsidP="00A32A2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22D66E6" w14:textId="77777777" w:rsidR="00A32A29" w:rsidRPr="00A32A29" w:rsidRDefault="00A32A29" w:rsidP="00A32A2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 xml:space="preserve">При создании группы пользователей администратор должен указать ее название. </w:t>
      </w:r>
    </w:p>
    <w:p w14:paraId="7102E160" w14:textId="02D17161" w:rsidR="00A32A29" w:rsidRDefault="00A32A29" w:rsidP="00A32A2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Группа пользователей с названием, состоящим из нуля символов или содержащим только пробельные символы, не может быть создана.</w:t>
      </w:r>
    </w:p>
    <w:p w14:paraId="423D0B1A" w14:textId="510629E8" w:rsidR="000F4312" w:rsidRPr="00D2405E" w:rsidRDefault="000F4312" w:rsidP="000F4312">
      <w:pPr>
        <w:pStyle w:val="2"/>
        <w:spacing w:before="240"/>
        <w:rPr>
          <w:lang w:val="ru-RU"/>
        </w:rPr>
      </w:pPr>
      <w:bookmarkStart w:id="138" w:name="_Toc154520784"/>
      <w:r w:rsidRPr="00D2405E">
        <w:rPr>
          <w:lang w:val="ru-RU"/>
        </w:rPr>
        <w:t>A-1.3.</w:t>
      </w:r>
      <w:r w:rsidR="00737190">
        <w:rPr>
          <w:lang w:val="ru-RU"/>
        </w:rPr>
        <w:t>2. Задать администратора</w:t>
      </w:r>
      <w:bookmarkEnd w:id="1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0F4312" w:rsidRPr="00A9091E" w14:paraId="21E30F86" w14:textId="77777777" w:rsidTr="000F4312">
        <w:tc>
          <w:tcPr>
            <w:tcW w:w="844" w:type="dxa"/>
            <w:shd w:val="clear" w:color="auto" w:fill="auto"/>
          </w:tcPr>
          <w:p w14:paraId="3ADFC028" w14:textId="6E5BB247" w:rsidR="000F4312" w:rsidRPr="00382A9B" w:rsidRDefault="000F4312" w:rsidP="000F431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.3.2</w:t>
            </w:r>
          </w:p>
        </w:tc>
        <w:tc>
          <w:tcPr>
            <w:tcW w:w="1563" w:type="dxa"/>
            <w:shd w:val="clear" w:color="auto" w:fill="auto"/>
          </w:tcPr>
          <w:p w14:paraId="34DBA4F6" w14:textId="178FCD90" w:rsidR="000F4312" w:rsidRPr="00382A9B" w:rsidRDefault="000F4312" w:rsidP="000F43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69543074" w14:textId="2A4FF838" w:rsidR="000F4312" w:rsidRPr="00382A9B" w:rsidRDefault="000F4312" w:rsidP="000F43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администратора</w:t>
            </w:r>
          </w:p>
        </w:tc>
        <w:tc>
          <w:tcPr>
            <w:tcW w:w="5038" w:type="dxa"/>
            <w:shd w:val="clear" w:color="auto" w:fill="auto"/>
          </w:tcPr>
          <w:p w14:paraId="5DD3D018" w14:textId="639F14B9" w:rsidR="000F4312" w:rsidRPr="00382A9B" w:rsidRDefault="000F4312" w:rsidP="000F43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ее администратора</w:t>
            </w:r>
          </w:p>
        </w:tc>
      </w:tr>
    </w:tbl>
    <w:p w14:paraId="1ED74340" w14:textId="77777777" w:rsidR="000F4312" w:rsidRPr="00D2405E" w:rsidRDefault="000F4312" w:rsidP="000F431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433BB13C" w14:textId="77777777" w:rsidR="000F4312" w:rsidRPr="00D2405E" w:rsidRDefault="000F4312" w:rsidP="000F431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40B3378" w14:textId="5A937CC8" w:rsidR="000F4312" w:rsidRPr="00A32A29" w:rsidRDefault="000F4312" w:rsidP="000F4312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При создании группы пользователей администратор</w:t>
      </w:r>
      <w:r>
        <w:rPr>
          <w:lang w:val="ru-RU"/>
        </w:rPr>
        <w:t xml:space="preserve"> может задать ее администратора</w:t>
      </w:r>
      <w:r w:rsidR="00D4653B">
        <w:rPr>
          <w:lang w:val="ru-RU"/>
        </w:rPr>
        <w:t xml:space="preserve"> из числа пользователей доски объявлений</w:t>
      </w:r>
      <w:r>
        <w:rPr>
          <w:lang w:val="ru-RU"/>
        </w:rPr>
        <w:t>. Если администратор не будет задан, группа пользователя будет создана без администратора – его может назначить позже при редактировании группы.</w:t>
      </w:r>
      <w:r w:rsidRPr="00A32A29">
        <w:rPr>
          <w:lang w:val="ru-RU"/>
        </w:rPr>
        <w:t xml:space="preserve"> </w:t>
      </w:r>
    </w:p>
    <w:p w14:paraId="7504BE70" w14:textId="21CE888D" w:rsidR="00737190" w:rsidRPr="00D2405E" w:rsidRDefault="00737190" w:rsidP="00737190">
      <w:pPr>
        <w:pStyle w:val="2"/>
        <w:spacing w:before="240"/>
        <w:rPr>
          <w:lang w:val="ru-RU"/>
        </w:rPr>
      </w:pPr>
      <w:bookmarkStart w:id="139" w:name="_Toc154520785"/>
      <w:r w:rsidRPr="00D2405E">
        <w:rPr>
          <w:lang w:val="ru-RU"/>
        </w:rPr>
        <w:t>A-1.3.</w:t>
      </w:r>
      <w:r w:rsidR="00682ABB">
        <w:rPr>
          <w:lang w:val="ru-RU"/>
        </w:rPr>
        <w:t>3</w:t>
      </w:r>
      <w:r>
        <w:rPr>
          <w:lang w:val="ru-RU"/>
        </w:rPr>
        <w:t>. Добавить участников</w:t>
      </w:r>
      <w:bookmarkEnd w:id="13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737190" w:rsidRPr="00A9091E" w14:paraId="5A567E2F" w14:textId="77777777" w:rsidTr="00EB24F5">
        <w:tc>
          <w:tcPr>
            <w:tcW w:w="844" w:type="dxa"/>
            <w:shd w:val="clear" w:color="auto" w:fill="auto"/>
          </w:tcPr>
          <w:p w14:paraId="520AC6CC" w14:textId="18CD64CE" w:rsidR="00737190" w:rsidRPr="00382A9B" w:rsidRDefault="00737190" w:rsidP="0073719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.3.3</w:t>
            </w:r>
          </w:p>
        </w:tc>
        <w:tc>
          <w:tcPr>
            <w:tcW w:w="1563" w:type="dxa"/>
            <w:shd w:val="clear" w:color="auto" w:fill="auto"/>
          </w:tcPr>
          <w:p w14:paraId="0279608C" w14:textId="2BF222BE" w:rsidR="00737190" w:rsidRPr="00382A9B" w:rsidRDefault="00737190" w:rsidP="0073719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05798593" w14:textId="3A1B33EB" w:rsidR="00737190" w:rsidRPr="00382A9B" w:rsidRDefault="00737190" w:rsidP="0073719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Добавить участников</w:t>
            </w:r>
          </w:p>
        </w:tc>
        <w:tc>
          <w:tcPr>
            <w:tcW w:w="5038" w:type="dxa"/>
            <w:shd w:val="clear" w:color="auto" w:fill="auto"/>
          </w:tcPr>
          <w:p w14:paraId="2205FA0D" w14:textId="601E8C43" w:rsidR="00737190" w:rsidRPr="00382A9B" w:rsidRDefault="00737190" w:rsidP="0073719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добавить участников</w:t>
            </w:r>
          </w:p>
        </w:tc>
      </w:tr>
    </w:tbl>
    <w:p w14:paraId="4333A7E1" w14:textId="77777777" w:rsidR="00737190" w:rsidRPr="00D2405E" w:rsidRDefault="00737190" w:rsidP="0073719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2FBC39F5" w14:textId="77777777" w:rsidR="00737190" w:rsidRPr="00D2405E" w:rsidRDefault="00737190" w:rsidP="0073719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3082FF6" w14:textId="29BD420C" w:rsidR="00737190" w:rsidRPr="00A32A29" w:rsidRDefault="00737190" w:rsidP="0073719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При создании группы пользователей администратор</w:t>
      </w:r>
      <w:r>
        <w:rPr>
          <w:lang w:val="ru-RU"/>
        </w:rPr>
        <w:t xml:space="preserve"> может </w:t>
      </w:r>
      <w:r w:rsidR="00AC4180">
        <w:rPr>
          <w:lang w:val="ru-RU"/>
        </w:rPr>
        <w:t>добавить участников из числа пользователей доски объявлений.</w:t>
      </w:r>
      <w:r w:rsidRPr="00A32A29">
        <w:rPr>
          <w:lang w:val="ru-RU"/>
        </w:rPr>
        <w:t xml:space="preserve"> </w:t>
      </w:r>
      <w:r w:rsidR="00073955">
        <w:rPr>
          <w:lang w:val="ru-RU"/>
        </w:rPr>
        <w:t>Если участники не будут добавлены, группа пользователей будет создана без участников – их можно добавить при редактировании.</w:t>
      </w:r>
    </w:p>
    <w:p w14:paraId="7D8F1A03" w14:textId="4A7E427C" w:rsidR="00682ABB" w:rsidRPr="00D2405E" w:rsidRDefault="00682ABB" w:rsidP="00682ABB">
      <w:pPr>
        <w:pStyle w:val="2"/>
        <w:spacing w:before="240"/>
        <w:rPr>
          <w:lang w:val="ru-RU"/>
        </w:rPr>
      </w:pPr>
      <w:bookmarkStart w:id="140" w:name="_Toc154520786"/>
      <w:r w:rsidRPr="00D2405E">
        <w:rPr>
          <w:lang w:val="ru-RU"/>
        </w:rPr>
        <w:t>A-1.3.</w:t>
      </w:r>
      <w:r>
        <w:rPr>
          <w:lang w:val="ru-RU"/>
        </w:rPr>
        <w:t>4. Задать родительские группы пользователей</w:t>
      </w:r>
      <w:bookmarkEnd w:id="1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682ABB" w:rsidRPr="00A9091E" w14:paraId="7C789E6B" w14:textId="77777777" w:rsidTr="00EB24F5">
        <w:tc>
          <w:tcPr>
            <w:tcW w:w="844" w:type="dxa"/>
            <w:shd w:val="clear" w:color="auto" w:fill="auto"/>
          </w:tcPr>
          <w:p w14:paraId="75E5EEF4" w14:textId="17151071" w:rsidR="00682ABB" w:rsidRPr="00382A9B" w:rsidRDefault="00682ABB" w:rsidP="00682AB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.3.4</w:t>
            </w:r>
          </w:p>
        </w:tc>
        <w:tc>
          <w:tcPr>
            <w:tcW w:w="1563" w:type="dxa"/>
            <w:shd w:val="clear" w:color="auto" w:fill="auto"/>
          </w:tcPr>
          <w:p w14:paraId="110D0F3D" w14:textId="76D1BC25" w:rsidR="00682ABB" w:rsidRPr="00382A9B" w:rsidRDefault="00682ABB" w:rsidP="00682A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3D0E4FBB" w14:textId="151CC7CC" w:rsidR="00682ABB" w:rsidRPr="00382A9B" w:rsidRDefault="00682ABB" w:rsidP="00682A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родительские группы пользователей</w:t>
            </w:r>
          </w:p>
        </w:tc>
        <w:tc>
          <w:tcPr>
            <w:tcW w:w="5038" w:type="dxa"/>
            <w:shd w:val="clear" w:color="auto" w:fill="auto"/>
          </w:tcPr>
          <w:p w14:paraId="69159817" w14:textId="35768FCE" w:rsidR="00682ABB" w:rsidRPr="00382A9B" w:rsidRDefault="00682ABB" w:rsidP="00682A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родительскими по отношению к создаваемой</w:t>
            </w:r>
          </w:p>
        </w:tc>
      </w:tr>
    </w:tbl>
    <w:p w14:paraId="3A625693" w14:textId="77777777" w:rsidR="00682ABB" w:rsidRPr="00D2405E" w:rsidRDefault="00682ABB" w:rsidP="00682AB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9A007DD" w14:textId="77777777" w:rsidR="00682ABB" w:rsidRPr="00D2405E" w:rsidRDefault="00682ABB" w:rsidP="00682AB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149DFD8D" w14:textId="1EC76286" w:rsidR="00682ABB" w:rsidRDefault="00682ABB" w:rsidP="00682AB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При создании группы пользователей администратор может задать </w:t>
      </w:r>
      <w:r w:rsidR="0038179C">
        <w:rPr>
          <w:lang w:val="ru-RU"/>
        </w:rPr>
        <w:t xml:space="preserve">группы пользователей, являющиеся </w:t>
      </w:r>
      <w:r w:rsidR="0038179C">
        <w:rPr>
          <w:lang w:val="ru-RU"/>
        </w:rPr>
        <w:lastRenderedPageBreak/>
        <w:t>родительскими по отношению к создаваемой.</w:t>
      </w:r>
    </w:p>
    <w:p w14:paraId="621B6D05" w14:textId="0E8FD1E1" w:rsidR="0026080E" w:rsidRDefault="0026080E" w:rsidP="00682AB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Группа пользователей не может быть создана, если будет обнаружен цикл на графе групп пользователей.</w:t>
      </w:r>
    </w:p>
    <w:p w14:paraId="42BF9793" w14:textId="2C625921" w:rsidR="0026080E" w:rsidRPr="00D2405E" w:rsidRDefault="0026080E" w:rsidP="0026080E">
      <w:pPr>
        <w:pStyle w:val="2"/>
        <w:spacing w:before="240"/>
        <w:rPr>
          <w:lang w:val="ru-RU"/>
        </w:rPr>
      </w:pPr>
      <w:bookmarkStart w:id="141" w:name="_Toc154520787"/>
      <w:r w:rsidRPr="00D2405E">
        <w:rPr>
          <w:lang w:val="ru-RU"/>
        </w:rPr>
        <w:t>A-1.3.</w:t>
      </w:r>
      <w:r>
        <w:rPr>
          <w:lang w:val="ru-RU"/>
        </w:rPr>
        <w:t>4. Задать дочерние группы пользователей</w:t>
      </w:r>
      <w:bookmarkEnd w:id="1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26080E" w:rsidRPr="00A9091E" w14:paraId="54EB03D4" w14:textId="77777777" w:rsidTr="00EB24F5">
        <w:tc>
          <w:tcPr>
            <w:tcW w:w="844" w:type="dxa"/>
            <w:shd w:val="clear" w:color="auto" w:fill="auto"/>
          </w:tcPr>
          <w:p w14:paraId="4B26BE90" w14:textId="016529B5" w:rsidR="0026080E" w:rsidRPr="00382A9B" w:rsidRDefault="0026080E" w:rsidP="0026080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.3.5</w:t>
            </w:r>
          </w:p>
        </w:tc>
        <w:tc>
          <w:tcPr>
            <w:tcW w:w="1563" w:type="dxa"/>
            <w:shd w:val="clear" w:color="auto" w:fill="auto"/>
          </w:tcPr>
          <w:p w14:paraId="28698430" w14:textId="426BCBC5" w:rsidR="0026080E" w:rsidRPr="00382A9B" w:rsidRDefault="0026080E" w:rsidP="0026080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300F229" w14:textId="7199DA51" w:rsidR="0026080E" w:rsidRPr="00382A9B" w:rsidRDefault="0026080E" w:rsidP="0026080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дочерние группы пользователей</w:t>
            </w:r>
          </w:p>
        </w:tc>
        <w:tc>
          <w:tcPr>
            <w:tcW w:w="5038" w:type="dxa"/>
            <w:shd w:val="clear" w:color="auto" w:fill="auto"/>
          </w:tcPr>
          <w:p w14:paraId="06570F1A" w14:textId="1BACD972" w:rsidR="0026080E" w:rsidRPr="00382A9B" w:rsidRDefault="0026080E" w:rsidP="0026080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дочерними по отношению к создаваемой</w:t>
            </w:r>
          </w:p>
        </w:tc>
      </w:tr>
    </w:tbl>
    <w:p w14:paraId="56FEBC5F" w14:textId="77777777" w:rsidR="0026080E" w:rsidRPr="00D2405E" w:rsidRDefault="0026080E" w:rsidP="0026080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58D78FC" w14:textId="77777777" w:rsidR="0026080E" w:rsidRPr="00D2405E" w:rsidRDefault="0026080E" w:rsidP="0026080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1F670150" w14:textId="3E02B747" w:rsidR="0026080E" w:rsidRDefault="0026080E" w:rsidP="0026080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При создании группы пользователей администратор может задать группы пользователей, являющиеся дочерними по отношению к создаваемой.</w:t>
      </w:r>
    </w:p>
    <w:p w14:paraId="4DAA2285" w14:textId="77777777" w:rsidR="0026080E" w:rsidRDefault="0026080E" w:rsidP="0026080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Группа пользователей не может быть создана, если будет обнаружен цикл на графе групп пользователей.</w:t>
      </w:r>
    </w:p>
    <w:p w14:paraId="61EAE9A8" w14:textId="24A8FDC0" w:rsidR="00F27729" w:rsidRPr="00D2405E" w:rsidRDefault="00F27729" w:rsidP="00F27729">
      <w:pPr>
        <w:pStyle w:val="2"/>
        <w:spacing w:before="240"/>
        <w:rPr>
          <w:lang w:val="ru-RU"/>
        </w:rPr>
      </w:pPr>
      <w:bookmarkStart w:id="142" w:name="_Toc154520788"/>
      <w:r w:rsidRPr="00D2405E">
        <w:rPr>
          <w:lang w:val="ru-RU"/>
        </w:rPr>
        <w:t>A-1.</w:t>
      </w:r>
      <w:r>
        <w:rPr>
          <w:lang w:val="ru-RU"/>
        </w:rPr>
        <w:t>4. Редактировать группу пользователей</w:t>
      </w:r>
      <w:bookmarkEnd w:id="1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3"/>
        <w:gridCol w:w="1905"/>
        <w:gridCol w:w="5038"/>
      </w:tblGrid>
      <w:tr w:rsidR="00F27729" w:rsidRPr="00A9091E" w14:paraId="1275B37B" w14:textId="77777777" w:rsidTr="00C0572A">
        <w:tc>
          <w:tcPr>
            <w:tcW w:w="704" w:type="dxa"/>
            <w:shd w:val="clear" w:color="auto" w:fill="auto"/>
          </w:tcPr>
          <w:p w14:paraId="0C12C533" w14:textId="2067F2AD" w:rsidR="00F27729" w:rsidRPr="00382A9B" w:rsidRDefault="00F27729" w:rsidP="00F2772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</w:t>
            </w:r>
          </w:p>
        </w:tc>
        <w:tc>
          <w:tcPr>
            <w:tcW w:w="1703" w:type="dxa"/>
            <w:shd w:val="clear" w:color="auto" w:fill="auto"/>
          </w:tcPr>
          <w:p w14:paraId="4723EFF9" w14:textId="7422218D" w:rsidR="00F27729" w:rsidRPr="00382A9B" w:rsidRDefault="00F27729" w:rsidP="00F277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48B9F102" w14:textId="04D1CD1C" w:rsidR="00F27729" w:rsidRPr="00382A9B" w:rsidRDefault="00F27729" w:rsidP="00F277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Редактировать группу пользователей</w:t>
            </w:r>
          </w:p>
        </w:tc>
        <w:tc>
          <w:tcPr>
            <w:tcW w:w="5038" w:type="dxa"/>
            <w:shd w:val="clear" w:color="auto" w:fill="auto"/>
          </w:tcPr>
          <w:p w14:paraId="205FB37E" w14:textId="10740DD6" w:rsidR="00F27729" w:rsidRPr="00382A9B" w:rsidRDefault="00F27729" w:rsidP="00F277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редактировать выбранную группу пользователей</w:t>
            </w:r>
          </w:p>
        </w:tc>
      </w:tr>
    </w:tbl>
    <w:p w14:paraId="48732CD5" w14:textId="77777777" w:rsidR="00F27729" w:rsidRPr="00D2405E" w:rsidRDefault="00F27729" w:rsidP="00F2772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58BB53C" w14:textId="77777777" w:rsidR="00F27729" w:rsidRPr="00D2405E" w:rsidRDefault="00F27729" w:rsidP="00F2772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8996418" w14:textId="6BE36B46" w:rsidR="00690BA1" w:rsidRDefault="00690BA1" w:rsidP="00F2772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может редактировать выбранную группу пользователей.</w:t>
      </w:r>
    </w:p>
    <w:p w14:paraId="1BEE6318" w14:textId="64B9EA3D" w:rsidR="00C0572A" w:rsidRPr="00D2405E" w:rsidRDefault="00C0572A" w:rsidP="00C0572A">
      <w:pPr>
        <w:pStyle w:val="2"/>
        <w:spacing w:before="240"/>
        <w:rPr>
          <w:lang w:val="ru-RU"/>
        </w:rPr>
      </w:pPr>
      <w:bookmarkStart w:id="143" w:name="_Toc154520789"/>
      <w:r w:rsidRPr="00D2405E">
        <w:rPr>
          <w:lang w:val="ru-RU"/>
        </w:rPr>
        <w:t>A-1.</w:t>
      </w:r>
      <w:r>
        <w:rPr>
          <w:lang w:val="ru-RU"/>
        </w:rPr>
        <w:t>4.1. Изменить название</w:t>
      </w:r>
      <w:bookmarkEnd w:id="14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C0572A" w:rsidRPr="00A9091E" w14:paraId="6C04795F" w14:textId="77777777" w:rsidTr="00C0572A">
        <w:tc>
          <w:tcPr>
            <w:tcW w:w="846" w:type="dxa"/>
            <w:shd w:val="clear" w:color="auto" w:fill="auto"/>
          </w:tcPr>
          <w:p w14:paraId="235C44FF" w14:textId="39CF21A4" w:rsidR="00C0572A" w:rsidRPr="00382A9B" w:rsidRDefault="00C0572A" w:rsidP="00C0572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.4.1</w:t>
            </w:r>
          </w:p>
        </w:tc>
        <w:tc>
          <w:tcPr>
            <w:tcW w:w="1561" w:type="dxa"/>
            <w:shd w:val="clear" w:color="auto" w:fill="auto"/>
          </w:tcPr>
          <w:p w14:paraId="25CFA3BC" w14:textId="700D28A4" w:rsidR="00C0572A" w:rsidRPr="00382A9B" w:rsidRDefault="00C0572A" w:rsidP="00C0572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29C92682" w14:textId="124F128D" w:rsidR="00C0572A" w:rsidRPr="00382A9B" w:rsidRDefault="00C0572A" w:rsidP="00C0572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Изменить название</w:t>
            </w:r>
          </w:p>
        </w:tc>
        <w:tc>
          <w:tcPr>
            <w:tcW w:w="5038" w:type="dxa"/>
            <w:shd w:val="clear" w:color="auto" w:fill="auto"/>
          </w:tcPr>
          <w:p w14:paraId="24D72072" w14:textId="29E9EEF8" w:rsidR="00C0572A" w:rsidRPr="00382A9B" w:rsidRDefault="00C0572A" w:rsidP="00C0572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изменить ее название</w:t>
            </w:r>
          </w:p>
        </w:tc>
      </w:tr>
    </w:tbl>
    <w:p w14:paraId="02B1280D" w14:textId="77777777" w:rsidR="00C0572A" w:rsidRPr="00D2405E" w:rsidRDefault="00C0572A" w:rsidP="00C0572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15A3BFC" w14:textId="77777777" w:rsidR="00C0572A" w:rsidRPr="00D2405E" w:rsidRDefault="00C0572A" w:rsidP="00C0572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311858F" w14:textId="77777777" w:rsidR="00C26F03" w:rsidRPr="00C26F03" w:rsidRDefault="00C26F03" w:rsidP="00C26F0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C26F03">
        <w:rPr>
          <w:lang w:val="ru-RU"/>
        </w:rPr>
        <w:t>При редактировании группы пользователей администратор может изменить ее название</w:t>
      </w:r>
    </w:p>
    <w:p w14:paraId="4F68854A" w14:textId="7DC3E751" w:rsidR="00C26F03" w:rsidRPr="00D2405E" w:rsidRDefault="00C26F03" w:rsidP="00C26F03">
      <w:pPr>
        <w:pStyle w:val="2"/>
        <w:spacing w:before="240"/>
        <w:rPr>
          <w:lang w:val="ru-RU"/>
        </w:rPr>
      </w:pPr>
      <w:bookmarkStart w:id="144" w:name="_Toc154520790"/>
      <w:r w:rsidRPr="00D2405E">
        <w:rPr>
          <w:lang w:val="ru-RU"/>
        </w:rPr>
        <w:t>A-1.</w:t>
      </w:r>
      <w:r>
        <w:rPr>
          <w:lang w:val="ru-RU"/>
        </w:rPr>
        <w:t xml:space="preserve">4.2. </w:t>
      </w:r>
      <w:r w:rsidR="00946862">
        <w:rPr>
          <w:lang w:val="ru-RU"/>
        </w:rPr>
        <w:t xml:space="preserve">Задать </w:t>
      </w:r>
      <w:r>
        <w:rPr>
          <w:lang w:val="ru-RU"/>
        </w:rPr>
        <w:t>администратора</w:t>
      </w:r>
      <w:bookmarkEnd w:id="1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C26F03" w:rsidRPr="00A9091E" w14:paraId="67A4CFDE" w14:textId="77777777" w:rsidTr="00C26F03">
        <w:tc>
          <w:tcPr>
            <w:tcW w:w="846" w:type="dxa"/>
            <w:shd w:val="clear" w:color="auto" w:fill="auto"/>
          </w:tcPr>
          <w:p w14:paraId="77CE4670" w14:textId="0F4B7040" w:rsidR="00C26F03" w:rsidRPr="00382A9B" w:rsidRDefault="00C26F03" w:rsidP="00C26F0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.4.2</w:t>
            </w:r>
          </w:p>
        </w:tc>
        <w:tc>
          <w:tcPr>
            <w:tcW w:w="1563" w:type="dxa"/>
            <w:shd w:val="clear" w:color="auto" w:fill="auto"/>
          </w:tcPr>
          <w:p w14:paraId="3F713FBB" w14:textId="0595BE55" w:rsidR="00C26F03" w:rsidRPr="00382A9B" w:rsidRDefault="00C26F03" w:rsidP="00C26F0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6A6CB50" w14:textId="199764EC" w:rsidR="00C26F03" w:rsidRPr="00382A9B" w:rsidRDefault="00C85E14" w:rsidP="00C26F0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 xml:space="preserve">Задать </w:t>
            </w:r>
            <w:r w:rsidR="00C26F03" w:rsidRPr="00382A9B">
              <w:rPr>
                <w:lang w:val="ru-RU"/>
              </w:rPr>
              <w:t>администратора</w:t>
            </w:r>
          </w:p>
        </w:tc>
        <w:tc>
          <w:tcPr>
            <w:tcW w:w="5036" w:type="dxa"/>
            <w:shd w:val="clear" w:color="auto" w:fill="auto"/>
          </w:tcPr>
          <w:p w14:paraId="77D2A8DB" w14:textId="406F1262" w:rsidR="00C26F03" w:rsidRPr="00382A9B" w:rsidRDefault="00C26F03" w:rsidP="00C26F0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 xml:space="preserve">При редактировании группы пользователей администратор может </w:t>
            </w:r>
            <w:r w:rsidR="00C85E14" w:rsidRPr="00382A9B">
              <w:rPr>
                <w:lang w:val="ru-RU"/>
              </w:rPr>
              <w:t>задать</w:t>
            </w:r>
            <w:r w:rsidRPr="00382A9B">
              <w:rPr>
                <w:lang w:val="ru-RU"/>
              </w:rPr>
              <w:t xml:space="preserve"> ее администратора</w:t>
            </w:r>
          </w:p>
        </w:tc>
      </w:tr>
    </w:tbl>
    <w:p w14:paraId="38C770A9" w14:textId="77777777" w:rsidR="00C26F03" w:rsidRPr="00D2405E" w:rsidRDefault="00C26F03" w:rsidP="00C26F0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639C448" w14:textId="77777777" w:rsidR="00C26F03" w:rsidRPr="00D2405E" w:rsidRDefault="00C26F03" w:rsidP="00C26F0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12BE38A" w14:textId="065C0201" w:rsidR="00C26F03" w:rsidRPr="00C26F03" w:rsidRDefault="00C26F03" w:rsidP="00C26F0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При редактировании группы пользователей</w:t>
      </w:r>
      <w:r w:rsidR="000D3C51">
        <w:rPr>
          <w:lang w:val="ru-RU"/>
        </w:rPr>
        <w:t xml:space="preserve"> в случае, если администратор еще не задан,</w:t>
      </w:r>
      <w:r>
        <w:rPr>
          <w:lang w:val="ru-RU"/>
        </w:rPr>
        <w:t xml:space="preserve"> администратор может </w:t>
      </w:r>
      <w:r w:rsidR="000D3C51">
        <w:rPr>
          <w:lang w:val="ru-RU"/>
        </w:rPr>
        <w:t>задать ее администратора из числа пользователей доски объявлений.</w:t>
      </w:r>
      <w:r>
        <w:rPr>
          <w:lang w:val="ru-RU"/>
        </w:rPr>
        <w:t xml:space="preserve"> </w:t>
      </w:r>
    </w:p>
    <w:p w14:paraId="06827901" w14:textId="7DD084DA" w:rsidR="00A52A98" w:rsidRPr="00D2405E" w:rsidRDefault="00A52A98" w:rsidP="00A52A98">
      <w:pPr>
        <w:pStyle w:val="2"/>
        <w:spacing w:before="240"/>
        <w:rPr>
          <w:lang w:val="ru-RU"/>
        </w:rPr>
      </w:pPr>
      <w:bookmarkStart w:id="145" w:name="_Toc154520791"/>
      <w:r w:rsidRPr="00D2405E">
        <w:rPr>
          <w:lang w:val="ru-RU"/>
        </w:rPr>
        <w:t>A-1.</w:t>
      </w:r>
      <w:r>
        <w:rPr>
          <w:lang w:val="ru-RU"/>
        </w:rPr>
        <w:t>4.3. Изменить администратора</w:t>
      </w:r>
      <w:bookmarkEnd w:id="1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A52A98" w:rsidRPr="00A9091E" w14:paraId="524E9090" w14:textId="77777777" w:rsidTr="00EB24F5">
        <w:tc>
          <w:tcPr>
            <w:tcW w:w="846" w:type="dxa"/>
            <w:shd w:val="clear" w:color="auto" w:fill="auto"/>
          </w:tcPr>
          <w:p w14:paraId="5668CAA4" w14:textId="51328F86" w:rsidR="00A52A98" w:rsidRPr="00382A9B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Pr="00382A9B">
              <w:rPr>
                <w:lang w:val="ru-RU"/>
              </w:rPr>
              <w:t>3</w:t>
            </w:r>
          </w:p>
        </w:tc>
        <w:tc>
          <w:tcPr>
            <w:tcW w:w="1563" w:type="dxa"/>
            <w:shd w:val="clear" w:color="auto" w:fill="auto"/>
          </w:tcPr>
          <w:p w14:paraId="0D32E706" w14:textId="773E73C4" w:rsidR="00A52A98" w:rsidRPr="00382A9B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4D584CD" w14:textId="48FDB2CF" w:rsidR="00A52A98" w:rsidRPr="00382A9B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Изменить администратора</w:t>
            </w:r>
          </w:p>
        </w:tc>
        <w:tc>
          <w:tcPr>
            <w:tcW w:w="5036" w:type="dxa"/>
            <w:shd w:val="clear" w:color="auto" w:fill="auto"/>
          </w:tcPr>
          <w:p w14:paraId="3E54B272" w14:textId="68D81D9A" w:rsidR="00A52A98" w:rsidRPr="00382A9B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указать другого пользователя в качестве ее администратора</w:t>
            </w:r>
          </w:p>
        </w:tc>
      </w:tr>
    </w:tbl>
    <w:p w14:paraId="2B0CB34A" w14:textId="77777777" w:rsidR="00A52A98" w:rsidRPr="00D2405E" w:rsidRDefault="00A52A98" w:rsidP="00A52A9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2146E298" w14:textId="77777777" w:rsidR="00A52A98" w:rsidRPr="00D2405E" w:rsidRDefault="00A52A98" w:rsidP="00A52A9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376FAA5A" w14:textId="160346A3" w:rsidR="00A52A98" w:rsidRPr="00C26F03" w:rsidRDefault="00A52A98" w:rsidP="00A52A9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При редактировании группы пользователей в случае, если администратор группы уже задан, администратор </w:t>
      </w:r>
      <w:r>
        <w:rPr>
          <w:lang w:val="ru-RU"/>
        </w:rPr>
        <w:lastRenderedPageBreak/>
        <w:t xml:space="preserve">может указать другого пользователя доски объявлений в качестве ее администратора. </w:t>
      </w:r>
    </w:p>
    <w:p w14:paraId="0EB7E04D" w14:textId="12B3C9AE" w:rsidR="005B3E13" w:rsidRPr="00D2405E" w:rsidRDefault="005B3E13" w:rsidP="005B3E13">
      <w:pPr>
        <w:pStyle w:val="2"/>
        <w:spacing w:before="240"/>
        <w:rPr>
          <w:lang w:val="ru-RU"/>
        </w:rPr>
      </w:pPr>
      <w:bookmarkStart w:id="146" w:name="_Toc154520792"/>
      <w:r w:rsidRPr="00D2405E">
        <w:rPr>
          <w:lang w:val="ru-RU"/>
        </w:rPr>
        <w:t>A-1.</w:t>
      </w:r>
      <w:r>
        <w:rPr>
          <w:lang w:val="ru-RU"/>
        </w:rPr>
        <w:t>4.4. Удалить администратора</w:t>
      </w:r>
      <w:bookmarkEnd w:id="14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5B3E13" w:rsidRPr="00A9091E" w14:paraId="468E0BA8" w14:textId="77777777" w:rsidTr="00EB24F5">
        <w:tc>
          <w:tcPr>
            <w:tcW w:w="846" w:type="dxa"/>
            <w:shd w:val="clear" w:color="auto" w:fill="auto"/>
          </w:tcPr>
          <w:p w14:paraId="3F24B0C8" w14:textId="262A0A74" w:rsidR="005B3E13" w:rsidRPr="00382A9B" w:rsidRDefault="005B3E13" w:rsidP="005B3E1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Pr="00382A9B">
              <w:rPr>
                <w:lang w:val="ru-RU"/>
              </w:rPr>
              <w:t>4</w:t>
            </w:r>
          </w:p>
        </w:tc>
        <w:tc>
          <w:tcPr>
            <w:tcW w:w="1563" w:type="dxa"/>
            <w:shd w:val="clear" w:color="auto" w:fill="auto"/>
          </w:tcPr>
          <w:p w14:paraId="7D9EB514" w14:textId="0CF6E1DC" w:rsidR="005B3E13" w:rsidRPr="00382A9B" w:rsidRDefault="005B3E13" w:rsidP="005B3E1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4C95CAF5" w14:textId="14FA2C5B" w:rsidR="005B3E13" w:rsidRPr="00382A9B" w:rsidRDefault="005B3E13" w:rsidP="005B3E1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Удалить администратора</w:t>
            </w:r>
          </w:p>
        </w:tc>
        <w:tc>
          <w:tcPr>
            <w:tcW w:w="5036" w:type="dxa"/>
            <w:shd w:val="clear" w:color="auto" w:fill="auto"/>
          </w:tcPr>
          <w:p w14:paraId="2997FB3D" w14:textId="5DB5088A" w:rsidR="005B3E13" w:rsidRPr="00382A9B" w:rsidRDefault="005B3E13" w:rsidP="005B3E1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удалить ее администратора</w:t>
            </w:r>
          </w:p>
        </w:tc>
      </w:tr>
    </w:tbl>
    <w:p w14:paraId="52620439" w14:textId="77777777" w:rsidR="005B3E13" w:rsidRPr="00D2405E" w:rsidRDefault="005B3E13" w:rsidP="005B3E1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548D088" w14:textId="77777777" w:rsidR="005B3E13" w:rsidRPr="00D2405E" w:rsidRDefault="005B3E13" w:rsidP="005B3E1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574B25F" w14:textId="41274F3F" w:rsidR="005B3E13" w:rsidRPr="00C26F03" w:rsidRDefault="005B3E13" w:rsidP="005B3E1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При редактировании группы пользователей в случае, если администратор группы уже задан, администратор может удалить ее администратора. </w:t>
      </w:r>
    </w:p>
    <w:p w14:paraId="5F6426BE" w14:textId="6545B762" w:rsidR="00FF71D5" w:rsidRPr="00D2405E" w:rsidRDefault="00FF71D5" w:rsidP="00FF71D5">
      <w:pPr>
        <w:pStyle w:val="2"/>
        <w:spacing w:before="240"/>
        <w:rPr>
          <w:lang w:val="ru-RU"/>
        </w:rPr>
      </w:pPr>
      <w:bookmarkStart w:id="147" w:name="_Toc154520793"/>
      <w:r w:rsidRPr="00D2405E">
        <w:rPr>
          <w:lang w:val="ru-RU"/>
        </w:rPr>
        <w:t>A-1.</w:t>
      </w:r>
      <w:r>
        <w:rPr>
          <w:lang w:val="ru-RU"/>
        </w:rPr>
        <w:t>4.5. Изменить состав участников</w:t>
      </w:r>
      <w:bookmarkEnd w:id="14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FF71D5" w:rsidRPr="00A9091E" w14:paraId="57902F58" w14:textId="77777777" w:rsidTr="00EB24F5">
        <w:tc>
          <w:tcPr>
            <w:tcW w:w="846" w:type="dxa"/>
            <w:shd w:val="clear" w:color="auto" w:fill="auto"/>
          </w:tcPr>
          <w:p w14:paraId="202F2D14" w14:textId="5EDF397A" w:rsidR="00FF71D5" w:rsidRPr="00382A9B" w:rsidRDefault="00FF71D5" w:rsidP="00FF71D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Pr="00382A9B">
              <w:rPr>
                <w:lang w:val="ru-RU"/>
              </w:rPr>
              <w:t>5</w:t>
            </w:r>
          </w:p>
        </w:tc>
        <w:tc>
          <w:tcPr>
            <w:tcW w:w="1563" w:type="dxa"/>
            <w:shd w:val="clear" w:color="auto" w:fill="auto"/>
          </w:tcPr>
          <w:p w14:paraId="4CE11AE0" w14:textId="51386F84" w:rsidR="00FF71D5" w:rsidRPr="00382A9B" w:rsidRDefault="00FF71D5" w:rsidP="00FF71D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2D0EF92" w14:textId="11CB77C7" w:rsidR="00FF71D5" w:rsidRPr="00382A9B" w:rsidRDefault="00FF71D5" w:rsidP="00FF71D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Изменить состав участников</w:t>
            </w:r>
          </w:p>
        </w:tc>
        <w:tc>
          <w:tcPr>
            <w:tcW w:w="5036" w:type="dxa"/>
            <w:shd w:val="clear" w:color="auto" w:fill="auto"/>
          </w:tcPr>
          <w:p w14:paraId="548398F7" w14:textId="44407CDB" w:rsidR="00FF71D5" w:rsidRPr="00382A9B" w:rsidRDefault="00FF71D5" w:rsidP="00FF71D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изменить состав ее участников</w:t>
            </w:r>
          </w:p>
        </w:tc>
      </w:tr>
    </w:tbl>
    <w:p w14:paraId="51752739" w14:textId="77777777" w:rsidR="00FF71D5" w:rsidRPr="00D2405E" w:rsidRDefault="00FF71D5" w:rsidP="00FF71D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66E90E6" w14:textId="77777777" w:rsidR="00FF71D5" w:rsidRPr="00D2405E" w:rsidRDefault="00FF71D5" w:rsidP="00FF71D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AB97D34" w14:textId="1F827683" w:rsidR="00FF71D5" w:rsidRPr="00C26F03" w:rsidRDefault="00FF71D5" w:rsidP="00FF71D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При редактировании группы пользователей администратор может как добавить новых участников в группу, так и удалить их из группы.</w:t>
      </w:r>
    </w:p>
    <w:p w14:paraId="2B865118" w14:textId="1E596EE2" w:rsidR="00403040" w:rsidRPr="00D2405E" w:rsidRDefault="00403040" w:rsidP="00403040">
      <w:pPr>
        <w:pStyle w:val="2"/>
        <w:spacing w:before="240"/>
        <w:rPr>
          <w:lang w:val="ru-RU"/>
        </w:rPr>
      </w:pPr>
      <w:bookmarkStart w:id="148" w:name="_Toc154520794"/>
      <w:r w:rsidRPr="00D2405E">
        <w:rPr>
          <w:lang w:val="ru-RU"/>
        </w:rPr>
        <w:t>A-1.</w:t>
      </w:r>
      <w:r>
        <w:rPr>
          <w:lang w:val="ru-RU"/>
        </w:rPr>
        <w:t>4.6. Сохранить изменения</w:t>
      </w:r>
      <w:bookmarkEnd w:id="1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403040" w:rsidRPr="00A9091E" w14:paraId="098055FA" w14:textId="77777777" w:rsidTr="00EB24F5">
        <w:tc>
          <w:tcPr>
            <w:tcW w:w="846" w:type="dxa"/>
            <w:shd w:val="clear" w:color="auto" w:fill="auto"/>
          </w:tcPr>
          <w:p w14:paraId="5AE1C4A8" w14:textId="1F2709A2" w:rsidR="00403040" w:rsidRPr="00382A9B" w:rsidRDefault="00403040" w:rsidP="0040304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Pr="00382A9B">
              <w:rPr>
                <w:lang w:val="ru-RU"/>
              </w:rPr>
              <w:t>6</w:t>
            </w:r>
          </w:p>
        </w:tc>
        <w:tc>
          <w:tcPr>
            <w:tcW w:w="1563" w:type="dxa"/>
            <w:shd w:val="clear" w:color="auto" w:fill="auto"/>
          </w:tcPr>
          <w:p w14:paraId="2242510D" w14:textId="2F4D0A0A" w:rsidR="00403040" w:rsidRPr="00382A9B" w:rsidRDefault="00403040" w:rsidP="0040304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652C2867" w14:textId="074DE675" w:rsidR="00403040" w:rsidRPr="00382A9B" w:rsidRDefault="00403040" w:rsidP="0040304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Сохранить изменения</w:t>
            </w:r>
          </w:p>
        </w:tc>
        <w:tc>
          <w:tcPr>
            <w:tcW w:w="5036" w:type="dxa"/>
            <w:shd w:val="clear" w:color="auto" w:fill="auto"/>
          </w:tcPr>
          <w:p w14:paraId="6A16D899" w14:textId="496EE4CC" w:rsidR="00403040" w:rsidRPr="00382A9B" w:rsidRDefault="00403040" w:rsidP="0040304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Для применения внесенных изменений администратор должен сохранить изменения</w:t>
            </w:r>
          </w:p>
        </w:tc>
      </w:tr>
    </w:tbl>
    <w:p w14:paraId="1B6F1CFB" w14:textId="77777777" w:rsidR="00403040" w:rsidRPr="00D2405E" w:rsidRDefault="00403040" w:rsidP="0040304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0B795C3" w14:textId="77777777" w:rsidR="00403040" w:rsidRPr="00D2405E" w:rsidRDefault="00403040" w:rsidP="004030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DF925BD" w14:textId="11F8DD51" w:rsidR="00403040" w:rsidRPr="00C26F03" w:rsidRDefault="00403040" w:rsidP="004030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Для сохранения внесенных в </w:t>
      </w:r>
      <w:r>
        <w:rPr>
          <w:lang w:val="ru-RU"/>
        </w:rPr>
        <w:t>группу пользователей</w:t>
      </w:r>
      <w:r w:rsidRPr="00D2405E">
        <w:rPr>
          <w:lang w:val="ru-RU"/>
        </w:rPr>
        <w:t xml:space="preserve"> изменений сотрудник должен в явном виде сохранить внесенные изменения</w:t>
      </w:r>
      <w:r>
        <w:rPr>
          <w:lang w:val="ru-RU"/>
        </w:rPr>
        <w:t>.</w:t>
      </w:r>
    </w:p>
    <w:p w14:paraId="0112A00F" w14:textId="72853EC3" w:rsidR="00060A64" w:rsidRPr="00D2405E" w:rsidRDefault="00060A64" w:rsidP="00060A64">
      <w:pPr>
        <w:pStyle w:val="2"/>
        <w:spacing w:before="240"/>
        <w:rPr>
          <w:lang w:val="ru-RU"/>
        </w:rPr>
      </w:pPr>
      <w:bookmarkStart w:id="149" w:name="_Toc154520795"/>
      <w:r w:rsidRPr="00D2405E">
        <w:rPr>
          <w:lang w:val="ru-RU"/>
        </w:rPr>
        <w:t>A-1.</w:t>
      </w:r>
      <w:r>
        <w:rPr>
          <w:lang w:val="ru-RU"/>
        </w:rPr>
        <w:t>4.</w:t>
      </w:r>
      <w:r w:rsidR="00382A9B">
        <w:rPr>
          <w:lang w:val="ru-RU"/>
        </w:rPr>
        <w:t>7</w:t>
      </w:r>
      <w:r>
        <w:rPr>
          <w:lang w:val="ru-RU"/>
        </w:rPr>
        <w:t>. Отменить изменения</w:t>
      </w:r>
      <w:bookmarkEnd w:id="1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060A64" w:rsidRPr="00A9091E" w14:paraId="5A903581" w14:textId="77777777" w:rsidTr="00EB24F5">
        <w:tc>
          <w:tcPr>
            <w:tcW w:w="846" w:type="dxa"/>
            <w:shd w:val="clear" w:color="auto" w:fill="auto"/>
          </w:tcPr>
          <w:p w14:paraId="42930C68" w14:textId="44CC8DF5" w:rsidR="00060A64" w:rsidRPr="00382A9B" w:rsidRDefault="00060A64" w:rsidP="00060A6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="00382A9B">
              <w:rPr>
                <w:lang w:val="ru-RU"/>
              </w:rPr>
              <w:t>7</w:t>
            </w:r>
          </w:p>
        </w:tc>
        <w:tc>
          <w:tcPr>
            <w:tcW w:w="1563" w:type="dxa"/>
            <w:shd w:val="clear" w:color="auto" w:fill="auto"/>
          </w:tcPr>
          <w:p w14:paraId="1E4FCB06" w14:textId="77777777" w:rsidR="00060A64" w:rsidRPr="00382A9B" w:rsidRDefault="00060A64" w:rsidP="00060A6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62C70EE" w14:textId="7CA90F50" w:rsidR="00060A64" w:rsidRPr="00382A9B" w:rsidRDefault="00060A64" w:rsidP="00060A6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Отменить изменения</w:t>
            </w:r>
          </w:p>
        </w:tc>
        <w:tc>
          <w:tcPr>
            <w:tcW w:w="5036" w:type="dxa"/>
            <w:shd w:val="clear" w:color="auto" w:fill="auto"/>
          </w:tcPr>
          <w:p w14:paraId="21F54CCE" w14:textId="0BEA5067" w:rsidR="00060A64" w:rsidRPr="00382A9B" w:rsidRDefault="00060A64" w:rsidP="00060A6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Для отмены внесенных изменений администратор может отменить изменения</w:t>
            </w:r>
          </w:p>
        </w:tc>
      </w:tr>
    </w:tbl>
    <w:p w14:paraId="69617851" w14:textId="77777777" w:rsidR="00060A64" w:rsidRPr="00D2405E" w:rsidRDefault="00060A64" w:rsidP="00060A6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B51AF30" w14:textId="77777777" w:rsidR="00060A64" w:rsidRPr="00D2405E" w:rsidRDefault="00060A64" w:rsidP="00060A6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876B8A2" w14:textId="79944CE7" w:rsidR="00060A64" w:rsidRPr="00D2405E" w:rsidRDefault="00060A64" w:rsidP="00060A64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 xml:space="preserve">Если во время редактирования </w:t>
      </w:r>
      <w:r>
        <w:rPr>
          <w:lang w:val="ru-RU"/>
        </w:rPr>
        <w:t xml:space="preserve">группы пользователей </w:t>
      </w:r>
      <w:r w:rsidRPr="00D2405E">
        <w:rPr>
          <w:lang w:val="ru-RU"/>
        </w:rPr>
        <w:t>потребность в редактировании отпала, администратор может прекратить процесс изменений и отменить все внесенные изменения. После отмены измененные данные ни в каком виде не сохраняются.</w:t>
      </w:r>
    </w:p>
    <w:p w14:paraId="6082F072" w14:textId="34BCBB88" w:rsidR="00726BA2" w:rsidRPr="00D2405E" w:rsidRDefault="00726BA2" w:rsidP="00726BA2">
      <w:pPr>
        <w:pStyle w:val="2"/>
        <w:spacing w:before="240"/>
        <w:rPr>
          <w:lang w:val="ru-RU"/>
        </w:rPr>
      </w:pPr>
      <w:bookmarkStart w:id="150" w:name="_Toc154520796"/>
      <w:r w:rsidRPr="00D2405E">
        <w:rPr>
          <w:lang w:val="ru-RU"/>
        </w:rPr>
        <w:t>A-1.</w:t>
      </w:r>
      <w:r>
        <w:rPr>
          <w:lang w:val="ru-RU"/>
        </w:rPr>
        <w:t>5. Отменить изменения</w:t>
      </w:r>
      <w:bookmarkEnd w:id="1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5"/>
        <w:gridCol w:w="1905"/>
        <w:gridCol w:w="5036"/>
      </w:tblGrid>
      <w:tr w:rsidR="00726BA2" w:rsidRPr="00A9091E" w14:paraId="451F1C6C" w14:textId="77777777" w:rsidTr="00726BA2">
        <w:tc>
          <w:tcPr>
            <w:tcW w:w="704" w:type="dxa"/>
            <w:shd w:val="clear" w:color="auto" w:fill="auto"/>
          </w:tcPr>
          <w:p w14:paraId="1A4F4120" w14:textId="1F44CAB6" w:rsidR="00726BA2" w:rsidRPr="00382A9B" w:rsidRDefault="00726BA2" w:rsidP="00726BA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.5</w:t>
            </w:r>
          </w:p>
        </w:tc>
        <w:tc>
          <w:tcPr>
            <w:tcW w:w="1705" w:type="dxa"/>
            <w:shd w:val="clear" w:color="auto" w:fill="auto"/>
          </w:tcPr>
          <w:p w14:paraId="6D8217D4" w14:textId="77F3D7A6" w:rsidR="00726BA2" w:rsidRPr="00382A9B" w:rsidRDefault="00726BA2" w:rsidP="00726BA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32D90A7D" w14:textId="33DBA15A" w:rsidR="00726BA2" w:rsidRPr="00382A9B" w:rsidRDefault="00726BA2" w:rsidP="00726BA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Удалить группу</w:t>
            </w:r>
          </w:p>
        </w:tc>
        <w:tc>
          <w:tcPr>
            <w:tcW w:w="5036" w:type="dxa"/>
            <w:shd w:val="clear" w:color="auto" w:fill="auto"/>
          </w:tcPr>
          <w:p w14:paraId="4B743B98" w14:textId="575DB09B" w:rsidR="00726BA2" w:rsidRPr="00382A9B" w:rsidRDefault="00726BA2" w:rsidP="00726BA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удалить группу пользователей</w:t>
            </w:r>
          </w:p>
        </w:tc>
      </w:tr>
    </w:tbl>
    <w:p w14:paraId="55922BC8" w14:textId="77777777" w:rsidR="00726BA2" w:rsidRPr="00D2405E" w:rsidRDefault="00726BA2" w:rsidP="00726BA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3A67B9C" w14:textId="77777777" w:rsidR="00726BA2" w:rsidRPr="00D2405E" w:rsidRDefault="00726BA2" w:rsidP="00726BA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0C70E66" w14:textId="1BD8F1C3" w:rsidR="00C0155A" w:rsidRDefault="00C0155A" w:rsidP="00726BA2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>
        <w:rPr>
          <w:lang w:val="ru-RU"/>
        </w:rPr>
        <w:t>Администратор может удалить группу пользователей с доски объявлений.</w:t>
      </w:r>
    </w:p>
    <w:p w14:paraId="2E1A661C" w14:textId="295E4899" w:rsidR="00AF3CC2" w:rsidRPr="00D2405E" w:rsidRDefault="00AF3CC2" w:rsidP="00AF3CC2">
      <w:pPr>
        <w:pStyle w:val="2"/>
        <w:spacing w:before="240"/>
        <w:rPr>
          <w:lang w:val="ru-RU"/>
        </w:rPr>
      </w:pPr>
      <w:bookmarkStart w:id="151" w:name="_Toc154520797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 xml:space="preserve">. </w:t>
      </w:r>
      <w:r w:rsidR="006D00F5" w:rsidRPr="00D2405E">
        <w:rPr>
          <w:lang w:val="ru-RU"/>
        </w:rPr>
        <w:t>Управление категориями объявлений</w:t>
      </w:r>
      <w:bookmarkEnd w:id="15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2"/>
        <w:gridCol w:w="1843"/>
        <w:gridCol w:w="1843"/>
        <w:gridCol w:w="5102"/>
      </w:tblGrid>
      <w:tr w:rsidR="00AF3CC2" w:rsidRPr="00A9091E" w14:paraId="0600696C" w14:textId="77777777" w:rsidTr="00AF3CC2">
        <w:tc>
          <w:tcPr>
            <w:tcW w:w="562" w:type="dxa"/>
            <w:shd w:val="clear" w:color="auto" w:fill="auto"/>
          </w:tcPr>
          <w:p w14:paraId="45CBFF43" w14:textId="366E9E1D" w:rsidR="00AF3CC2" w:rsidRPr="00232FF1" w:rsidRDefault="00AF3CC2" w:rsidP="00AF3CC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</w:p>
        </w:tc>
        <w:tc>
          <w:tcPr>
            <w:tcW w:w="1843" w:type="dxa"/>
            <w:shd w:val="clear" w:color="auto" w:fill="auto"/>
          </w:tcPr>
          <w:p w14:paraId="3E0C84EE" w14:textId="57C9EFCA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01548544" w14:textId="376A0313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Управление категориями </w:t>
            </w:r>
            <w:r w:rsidRPr="00D2405E">
              <w:rPr>
                <w:lang w:val="ru-RU"/>
              </w:rPr>
              <w:lastRenderedPageBreak/>
              <w:t>объявлений</w:t>
            </w:r>
          </w:p>
        </w:tc>
        <w:tc>
          <w:tcPr>
            <w:tcW w:w="5102" w:type="dxa"/>
            <w:shd w:val="clear" w:color="auto" w:fill="auto"/>
          </w:tcPr>
          <w:p w14:paraId="22893D46" w14:textId="45CDE5F0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 xml:space="preserve">Администратор может управлять категориями </w:t>
            </w:r>
            <w:r w:rsidRPr="00D2405E">
              <w:rPr>
                <w:lang w:val="ru-RU"/>
              </w:rPr>
              <w:lastRenderedPageBreak/>
              <w:t>объявлений</w:t>
            </w:r>
          </w:p>
        </w:tc>
      </w:tr>
    </w:tbl>
    <w:p w14:paraId="58D8FBAF" w14:textId="77777777" w:rsidR="00AF3CC2" w:rsidRPr="00D2405E" w:rsidRDefault="00AF3CC2" w:rsidP="00AF3CC2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Администратор.</w:t>
      </w:r>
    </w:p>
    <w:p w14:paraId="173C478C" w14:textId="77777777" w:rsidR="00AF3CC2" w:rsidRPr="00D2405E" w:rsidRDefault="00AF3CC2" w:rsidP="00AF3CC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5126787" w14:textId="15F76F68" w:rsidR="00AF3CC2" w:rsidRPr="00D2405E" w:rsidRDefault="006D00F5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управлять категориями объявлений, существующими на доске объявлений.</w:t>
      </w:r>
    </w:p>
    <w:p w14:paraId="3E25324F" w14:textId="12956554" w:rsidR="00A31C12" w:rsidRPr="00D2405E" w:rsidRDefault="00A31C12" w:rsidP="00A31C12">
      <w:pPr>
        <w:pStyle w:val="2"/>
        <w:spacing w:before="240"/>
        <w:rPr>
          <w:lang w:val="ru-RU"/>
        </w:rPr>
      </w:pPr>
      <w:bookmarkStart w:id="152" w:name="_Toc154520798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 xml:space="preserve">.1. </w:t>
      </w:r>
      <w:r w:rsidR="008F5668">
        <w:rPr>
          <w:lang w:val="ru-RU"/>
        </w:rPr>
        <w:t>Создать категорию</w:t>
      </w:r>
      <w:bookmarkEnd w:id="1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A31C12" w:rsidRPr="00A9091E" w14:paraId="21B567C0" w14:textId="77777777" w:rsidTr="00A31C12">
        <w:tc>
          <w:tcPr>
            <w:tcW w:w="704" w:type="dxa"/>
            <w:shd w:val="clear" w:color="auto" w:fill="auto"/>
          </w:tcPr>
          <w:p w14:paraId="3407D5BE" w14:textId="15A29F29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.1</w:t>
            </w:r>
          </w:p>
        </w:tc>
        <w:tc>
          <w:tcPr>
            <w:tcW w:w="1701" w:type="dxa"/>
            <w:shd w:val="clear" w:color="auto" w:fill="auto"/>
          </w:tcPr>
          <w:p w14:paraId="2B9FBA15" w14:textId="7FF82596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29B28C3A" w14:textId="00EE58A1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категорию</w:t>
            </w:r>
          </w:p>
        </w:tc>
        <w:tc>
          <w:tcPr>
            <w:tcW w:w="5102" w:type="dxa"/>
            <w:shd w:val="clear" w:color="auto" w:fill="auto"/>
          </w:tcPr>
          <w:p w14:paraId="41BA4352" w14:textId="4705AB2A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создавать новые категории объявлений</w:t>
            </w:r>
          </w:p>
        </w:tc>
      </w:tr>
    </w:tbl>
    <w:p w14:paraId="4759E4C0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EA975D6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61A75A6" w14:textId="3750B093" w:rsidR="00A31C12" w:rsidRPr="00D2405E" w:rsidRDefault="00A31C12" w:rsidP="00A31C12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создавать новые категории объявлений.</w:t>
      </w:r>
    </w:p>
    <w:p w14:paraId="5BEF986C" w14:textId="65E0B31D" w:rsidR="00A31C12" w:rsidRPr="00D2405E" w:rsidRDefault="00A31C12" w:rsidP="00A31C12">
      <w:pPr>
        <w:pStyle w:val="2"/>
        <w:spacing w:before="240"/>
        <w:rPr>
          <w:lang w:val="ru-RU"/>
        </w:rPr>
      </w:pPr>
      <w:bookmarkStart w:id="153" w:name="_Toc154520799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 xml:space="preserve">.1.1. </w:t>
      </w:r>
      <w:r w:rsidR="000B5F3B" w:rsidRPr="00D2405E">
        <w:rPr>
          <w:lang w:val="ru-RU"/>
        </w:rPr>
        <w:t>Указать название</w:t>
      </w:r>
      <w:bookmarkEnd w:id="15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31C12" w:rsidRPr="00A9091E" w14:paraId="7B05CF29" w14:textId="77777777" w:rsidTr="00A31C12">
        <w:tc>
          <w:tcPr>
            <w:tcW w:w="834" w:type="dxa"/>
            <w:shd w:val="clear" w:color="auto" w:fill="auto"/>
          </w:tcPr>
          <w:p w14:paraId="11B741AD" w14:textId="6C9EE671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.1.1</w:t>
            </w:r>
          </w:p>
        </w:tc>
        <w:tc>
          <w:tcPr>
            <w:tcW w:w="1571" w:type="dxa"/>
            <w:shd w:val="clear" w:color="auto" w:fill="auto"/>
          </w:tcPr>
          <w:p w14:paraId="3E5F468A" w14:textId="378C411A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6821FAEA" w14:textId="1407F52E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название</w:t>
            </w:r>
          </w:p>
        </w:tc>
        <w:tc>
          <w:tcPr>
            <w:tcW w:w="5102" w:type="dxa"/>
            <w:shd w:val="clear" w:color="auto" w:fill="auto"/>
          </w:tcPr>
          <w:p w14:paraId="7AA3DA97" w14:textId="3DAC2614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название категории</w:t>
            </w:r>
          </w:p>
        </w:tc>
      </w:tr>
    </w:tbl>
    <w:p w14:paraId="28E93EEC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71FB449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3654121D" w14:textId="5CFEAD78" w:rsidR="00A31C12" w:rsidRPr="00D2405E" w:rsidRDefault="00A31C12" w:rsidP="00A31C12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При создании новой категории объявлений требуется указать название создаваемой категории.</w:t>
      </w:r>
    </w:p>
    <w:p w14:paraId="19A4EE1E" w14:textId="23CC3882" w:rsidR="007265D5" w:rsidRPr="00D2405E" w:rsidRDefault="007265D5" w:rsidP="007265D5">
      <w:pPr>
        <w:pStyle w:val="2"/>
        <w:spacing w:before="240"/>
        <w:rPr>
          <w:lang w:val="ru-RU"/>
        </w:rPr>
      </w:pPr>
      <w:bookmarkStart w:id="154" w:name="_Toc154520800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.1.2. Указать цвет</w:t>
      </w:r>
      <w:bookmarkEnd w:id="15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7265D5" w:rsidRPr="00A9091E" w14:paraId="23CD41B2" w14:textId="77777777" w:rsidTr="004C067C">
        <w:tc>
          <w:tcPr>
            <w:tcW w:w="834" w:type="dxa"/>
            <w:shd w:val="clear" w:color="auto" w:fill="auto"/>
          </w:tcPr>
          <w:p w14:paraId="674FB7F5" w14:textId="67CC9CEE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.1.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71" w:type="dxa"/>
            <w:shd w:val="clear" w:color="auto" w:fill="auto"/>
          </w:tcPr>
          <w:p w14:paraId="785121A5" w14:textId="77777777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5B84A981" w14:textId="5EB40EA9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цвет</w:t>
            </w:r>
          </w:p>
        </w:tc>
        <w:tc>
          <w:tcPr>
            <w:tcW w:w="5102" w:type="dxa"/>
            <w:shd w:val="clear" w:color="auto" w:fill="auto"/>
          </w:tcPr>
          <w:p w14:paraId="0B67AFBB" w14:textId="24E2FC04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цвет категории</w:t>
            </w:r>
          </w:p>
        </w:tc>
      </w:tr>
    </w:tbl>
    <w:p w14:paraId="145E1C50" w14:textId="77777777" w:rsidR="007265D5" w:rsidRPr="00D2405E" w:rsidRDefault="007265D5" w:rsidP="007265D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7970E9F2" w14:textId="77777777" w:rsidR="007265D5" w:rsidRPr="00D2405E" w:rsidRDefault="007265D5" w:rsidP="007265D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7BCBF4A7" w14:textId="3CA0368B" w:rsidR="007265D5" w:rsidRPr="00D2405E" w:rsidRDefault="007265D5" w:rsidP="007265D5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При создании новой категории объявлений требуется указать цвет создаваемой категории. Указанным цветом на пользовательском интерфейсе будет выделена категория.</w:t>
      </w:r>
    </w:p>
    <w:p w14:paraId="1E8536F0" w14:textId="5D85D2A3" w:rsidR="00AE6C2D" w:rsidRPr="00D2405E" w:rsidRDefault="00AE6C2D" w:rsidP="00AE6C2D">
      <w:pPr>
        <w:pStyle w:val="2"/>
        <w:spacing w:before="240"/>
        <w:rPr>
          <w:lang w:val="ru-RU"/>
        </w:rPr>
      </w:pPr>
      <w:bookmarkStart w:id="155" w:name="_Toc154520801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 Редактировать категорию</w:t>
      </w:r>
      <w:bookmarkEnd w:id="15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AE6C2D" w:rsidRPr="00A9091E" w14:paraId="36F78304" w14:textId="77777777" w:rsidTr="00AE6C2D">
        <w:tc>
          <w:tcPr>
            <w:tcW w:w="704" w:type="dxa"/>
            <w:shd w:val="clear" w:color="auto" w:fill="auto"/>
          </w:tcPr>
          <w:p w14:paraId="77995E8A" w14:textId="2EA04948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</w:t>
            </w:r>
          </w:p>
        </w:tc>
        <w:tc>
          <w:tcPr>
            <w:tcW w:w="1701" w:type="dxa"/>
            <w:shd w:val="clear" w:color="auto" w:fill="auto"/>
          </w:tcPr>
          <w:p w14:paraId="51CCCDAA" w14:textId="717450AA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38FAE493" w14:textId="50FD5A1E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категорию</w:t>
            </w:r>
          </w:p>
        </w:tc>
        <w:tc>
          <w:tcPr>
            <w:tcW w:w="5102" w:type="dxa"/>
            <w:shd w:val="clear" w:color="auto" w:fill="auto"/>
          </w:tcPr>
          <w:p w14:paraId="0C1FB1E0" w14:textId="4C1A63E0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редактировать существующие категории объявлений</w:t>
            </w:r>
          </w:p>
        </w:tc>
      </w:tr>
    </w:tbl>
    <w:p w14:paraId="506A0379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E141CB1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959364E" w14:textId="74CD3D36" w:rsidR="00AE6C2D" w:rsidRPr="00D2405E" w:rsidRDefault="00AE6C2D" w:rsidP="007265D5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редактировать одну из существующих категорий объявлений.</w:t>
      </w:r>
    </w:p>
    <w:p w14:paraId="54532350" w14:textId="396F13F8" w:rsidR="00AE6C2D" w:rsidRPr="00D2405E" w:rsidRDefault="00AE6C2D" w:rsidP="00AE6C2D">
      <w:pPr>
        <w:pStyle w:val="2"/>
        <w:spacing w:before="240"/>
        <w:rPr>
          <w:lang w:val="ru-RU"/>
        </w:rPr>
      </w:pPr>
      <w:bookmarkStart w:id="156" w:name="_Toc154520802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.2.1. Редактировать название</w:t>
      </w:r>
      <w:bookmarkEnd w:id="15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E6C2D" w:rsidRPr="00A9091E" w14:paraId="46725A1A" w14:textId="77777777" w:rsidTr="00AE6C2D">
        <w:tc>
          <w:tcPr>
            <w:tcW w:w="834" w:type="dxa"/>
            <w:shd w:val="clear" w:color="auto" w:fill="auto"/>
          </w:tcPr>
          <w:p w14:paraId="147E8A02" w14:textId="26E72ED8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.2.1</w:t>
            </w:r>
          </w:p>
        </w:tc>
        <w:tc>
          <w:tcPr>
            <w:tcW w:w="1571" w:type="dxa"/>
            <w:shd w:val="clear" w:color="auto" w:fill="auto"/>
          </w:tcPr>
          <w:p w14:paraId="55812F50" w14:textId="7A4B9391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5800FFEE" w14:textId="1BD56B75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название</w:t>
            </w:r>
          </w:p>
        </w:tc>
        <w:tc>
          <w:tcPr>
            <w:tcW w:w="5102" w:type="dxa"/>
            <w:shd w:val="clear" w:color="auto" w:fill="auto"/>
          </w:tcPr>
          <w:p w14:paraId="39672E92" w14:textId="32857517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название категории</w:t>
            </w:r>
          </w:p>
        </w:tc>
      </w:tr>
    </w:tbl>
    <w:p w14:paraId="2BF760BA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4C468BC6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150F4B1" w14:textId="0AAAC454" w:rsidR="00AE6C2D" w:rsidRPr="00D2405E" w:rsidRDefault="00AE6C2D" w:rsidP="00AE6C2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существующей категории объявлений присутствует возможность изменить ее название. </w:t>
      </w:r>
    </w:p>
    <w:p w14:paraId="75D97357" w14:textId="7E56C900" w:rsidR="00AE6C2D" w:rsidRPr="00D2405E" w:rsidRDefault="00AE6C2D" w:rsidP="00AE6C2D">
      <w:pPr>
        <w:pStyle w:val="2"/>
        <w:spacing w:before="240"/>
        <w:rPr>
          <w:lang w:val="ru-RU"/>
        </w:rPr>
      </w:pPr>
      <w:bookmarkStart w:id="157" w:name="_Toc154520803"/>
      <w:r w:rsidRPr="00D2405E">
        <w:rPr>
          <w:lang w:val="ru-RU"/>
        </w:rPr>
        <w:lastRenderedPageBreak/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.2.2. Редактировать цвет</w:t>
      </w:r>
      <w:bookmarkEnd w:id="15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E6C2D" w:rsidRPr="00A9091E" w14:paraId="34F49D28" w14:textId="77777777" w:rsidTr="004C067C">
        <w:tc>
          <w:tcPr>
            <w:tcW w:w="834" w:type="dxa"/>
            <w:shd w:val="clear" w:color="auto" w:fill="auto"/>
          </w:tcPr>
          <w:p w14:paraId="322AD7ED" w14:textId="15A48CAE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71" w:type="dxa"/>
            <w:shd w:val="clear" w:color="auto" w:fill="auto"/>
          </w:tcPr>
          <w:p w14:paraId="30AA7ABC" w14:textId="74765B5A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17335DC2" w14:textId="17F9D7D3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цвет</w:t>
            </w:r>
          </w:p>
        </w:tc>
        <w:tc>
          <w:tcPr>
            <w:tcW w:w="5102" w:type="dxa"/>
            <w:shd w:val="clear" w:color="auto" w:fill="auto"/>
          </w:tcPr>
          <w:p w14:paraId="28A09EB0" w14:textId="3E985886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цвет категории</w:t>
            </w:r>
          </w:p>
        </w:tc>
      </w:tr>
    </w:tbl>
    <w:p w14:paraId="273DCB7E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8B470F3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D5DDB65" w14:textId="40768569" w:rsidR="00AE6C2D" w:rsidRPr="00D2405E" w:rsidRDefault="00AE6C2D" w:rsidP="00AE6C2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существующей категории объявлений присутствует возможность изменить ее цвет. </w:t>
      </w:r>
    </w:p>
    <w:p w14:paraId="1E19F726" w14:textId="5E48DF56" w:rsidR="00EB62AD" w:rsidRPr="00D2405E" w:rsidRDefault="00EB62AD" w:rsidP="00EB62AD">
      <w:pPr>
        <w:pStyle w:val="2"/>
        <w:spacing w:before="240"/>
        <w:rPr>
          <w:lang w:val="ru-RU"/>
        </w:rPr>
      </w:pPr>
      <w:bookmarkStart w:id="158" w:name="_Toc154520804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.2.3. Сохранить изменения</w:t>
      </w:r>
      <w:bookmarkEnd w:id="1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EB62AD" w:rsidRPr="00A9091E" w14:paraId="7058E3C5" w14:textId="77777777" w:rsidTr="004C067C">
        <w:tc>
          <w:tcPr>
            <w:tcW w:w="834" w:type="dxa"/>
            <w:shd w:val="clear" w:color="auto" w:fill="auto"/>
          </w:tcPr>
          <w:p w14:paraId="652B38B5" w14:textId="347A3BB5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71" w:type="dxa"/>
            <w:shd w:val="clear" w:color="auto" w:fill="auto"/>
          </w:tcPr>
          <w:p w14:paraId="462B51AB" w14:textId="0851E0C7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06E8E5C4" w14:textId="646263F8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5102" w:type="dxa"/>
            <w:shd w:val="clear" w:color="auto" w:fill="auto"/>
          </w:tcPr>
          <w:p w14:paraId="2FC33F1C" w14:textId="3CB0F724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изменения названия категории требуется сохранить изменение</w:t>
            </w:r>
          </w:p>
        </w:tc>
      </w:tr>
    </w:tbl>
    <w:p w14:paraId="1D26EB2A" w14:textId="77777777" w:rsidR="00EB62AD" w:rsidRPr="00D2405E" w:rsidRDefault="00EB62AD" w:rsidP="00EB62A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791861A0" w14:textId="77777777" w:rsidR="00EB62AD" w:rsidRPr="00D2405E" w:rsidRDefault="00EB62AD" w:rsidP="00EB62A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0BAFBE7" w14:textId="3B14688A" w:rsidR="00EB62AD" w:rsidRPr="00D2405E" w:rsidRDefault="00EB62AD" w:rsidP="00EB62A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Для применения изменений категории администратору требуется в явном виде сохранить изменения.</w:t>
      </w:r>
    </w:p>
    <w:p w14:paraId="79F32F40" w14:textId="5E3361D5" w:rsidR="00EB62AD" w:rsidRPr="00D2405E" w:rsidRDefault="00EB62AD" w:rsidP="00EB62AD">
      <w:pPr>
        <w:pStyle w:val="2"/>
        <w:spacing w:before="240"/>
        <w:rPr>
          <w:lang w:val="ru-RU"/>
        </w:rPr>
      </w:pPr>
      <w:bookmarkStart w:id="159" w:name="_Toc154520805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.2.4. Отменить изменения</w:t>
      </w:r>
      <w:bookmarkEnd w:id="15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EB62AD" w:rsidRPr="00A9091E" w14:paraId="2C5B14C0" w14:textId="77777777" w:rsidTr="004C067C">
        <w:tc>
          <w:tcPr>
            <w:tcW w:w="834" w:type="dxa"/>
            <w:shd w:val="clear" w:color="auto" w:fill="auto"/>
          </w:tcPr>
          <w:p w14:paraId="01689E78" w14:textId="27F779D0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571" w:type="dxa"/>
            <w:shd w:val="clear" w:color="auto" w:fill="auto"/>
          </w:tcPr>
          <w:p w14:paraId="25940A95" w14:textId="3575BFDF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3B66B751" w14:textId="40FA6E55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5102" w:type="dxa"/>
            <w:shd w:val="clear" w:color="auto" w:fill="auto"/>
          </w:tcPr>
          <w:p w14:paraId="6E9384D0" w14:textId="3B9F342F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 время редактирования категории можно отменить изменение</w:t>
            </w:r>
          </w:p>
        </w:tc>
      </w:tr>
    </w:tbl>
    <w:p w14:paraId="3D37E6E3" w14:textId="77777777" w:rsidR="00EB62AD" w:rsidRPr="00D2405E" w:rsidRDefault="00EB62AD" w:rsidP="00EB62A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24A163D7" w14:textId="77777777" w:rsidR="00EB62AD" w:rsidRPr="00D2405E" w:rsidRDefault="00EB62AD" w:rsidP="00EB62A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F412997" w14:textId="224AF324" w:rsidR="00EB62AD" w:rsidRPr="00D2405E" w:rsidRDefault="00EB62AD" w:rsidP="00EB62A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Если во время редактирования категории объявления потребность в редактировании отпала, администратор может прекратить процесс изменений и отменить все внесенные изменения. После отмены измененные данные ни в каком виде не сохраняются.</w:t>
      </w:r>
    </w:p>
    <w:p w14:paraId="1896715C" w14:textId="0D40E560" w:rsidR="00676DE0" w:rsidRPr="00D2405E" w:rsidRDefault="00676DE0" w:rsidP="00676DE0">
      <w:pPr>
        <w:pStyle w:val="2"/>
        <w:spacing w:before="240"/>
        <w:rPr>
          <w:lang w:val="ru-RU"/>
        </w:rPr>
      </w:pPr>
      <w:bookmarkStart w:id="160" w:name="_Toc154520806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</w:t>
      </w:r>
      <w:r w:rsidR="00FD1BAC" w:rsidRPr="00D2405E">
        <w:t>3</w:t>
      </w:r>
      <w:r w:rsidR="007A103A" w:rsidRPr="00D2405E">
        <w:rPr>
          <w:lang w:val="ru-RU"/>
        </w:rPr>
        <w:t>. Удалить категорию</w:t>
      </w:r>
      <w:bookmarkEnd w:id="16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676DE0" w:rsidRPr="00A9091E" w14:paraId="432C85A7" w14:textId="77777777" w:rsidTr="00676DE0">
        <w:tc>
          <w:tcPr>
            <w:tcW w:w="704" w:type="dxa"/>
            <w:shd w:val="clear" w:color="auto" w:fill="auto"/>
          </w:tcPr>
          <w:p w14:paraId="5E878613" w14:textId="4CDA634F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.3</w:t>
            </w:r>
          </w:p>
        </w:tc>
        <w:tc>
          <w:tcPr>
            <w:tcW w:w="1701" w:type="dxa"/>
            <w:shd w:val="clear" w:color="auto" w:fill="auto"/>
          </w:tcPr>
          <w:p w14:paraId="102F74D3" w14:textId="79F311B0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07A1880A" w14:textId="315C02F7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категорию</w:t>
            </w:r>
          </w:p>
        </w:tc>
        <w:tc>
          <w:tcPr>
            <w:tcW w:w="5102" w:type="dxa"/>
            <w:shd w:val="clear" w:color="auto" w:fill="auto"/>
          </w:tcPr>
          <w:p w14:paraId="5AECA2C0" w14:textId="102D090F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удалять существующие категории объявлений</w:t>
            </w:r>
          </w:p>
        </w:tc>
      </w:tr>
    </w:tbl>
    <w:p w14:paraId="1E1032B5" w14:textId="77777777" w:rsidR="00676DE0" w:rsidRPr="00D2405E" w:rsidRDefault="00676DE0" w:rsidP="00676DE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E7617D4" w14:textId="77777777" w:rsidR="00676DE0" w:rsidRPr="00D2405E" w:rsidRDefault="00676DE0" w:rsidP="00676DE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437D0432" w14:textId="77777777" w:rsidR="00676DE0" w:rsidRDefault="00676DE0" w:rsidP="00676DE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Если во время редактирования категории объявления потребность в редактировании отпала, администратор может прекратить процесс изменений и отменить все внесенные изменения. После отмены измененные данные ни в каком виде не сохраняются.</w:t>
      </w:r>
    </w:p>
    <w:p w14:paraId="18FB40D7" w14:textId="77777777" w:rsidR="00EB62AD" w:rsidRDefault="00EB62AD" w:rsidP="00EB62A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50799B5B" w14:textId="077DC87E" w:rsidR="00A31C12" w:rsidRDefault="00A31C12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7F812CE9" w14:textId="77777777" w:rsidR="007265D5" w:rsidRDefault="007265D5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019E0003" w14:textId="77777777" w:rsidR="00A31C12" w:rsidRPr="005924F1" w:rsidRDefault="00A31C12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 w:eastAsia="en-US"/>
        </w:rPr>
      </w:pPr>
    </w:p>
    <w:sectPr w:rsidR="00A31C12" w:rsidRPr="005924F1">
      <w:headerReference w:type="default" r:id="rId23"/>
      <w:footerReference w:type="default" r:id="rId24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90DF1" w14:textId="77777777" w:rsidR="00FE6D07" w:rsidRDefault="00FE6D07">
      <w:r>
        <w:separator/>
      </w:r>
    </w:p>
  </w:endnote>
  <w:endnote w:type="continuationSeparator" w:id="0">
    <w:p w14:paraId="4A7EB6B3" w14:textId="77777777" w:rsidR="00FE6D07" w:rsidRDefault="00FE6D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5129"/>
      <w:gridCol w:w="5129"/>
    </w:tblGrid>
    <w:tr w:rsidR="00272328" w14:paraId="346D0305" w14:textId="77777777" w:rsidTr="00272328">
      <w:trPr>
        <w:trHeight w:val="247"/>
      </w:trPr>
      <w:tc>
        <w:tcPr>
          <w:tcW w:w="5129" w:type="dxa"/>
          <w:tcBorders>
            <w:top w:val="nil"/>
            <w:left w:val="nil"/>
            <w:bottom w:val="nil"/>
            <w:right w:val="nil"/>
          </w:tcBorders>
        </w:tcPr>
        <w:p w14:paraId="2E014B93" w14:textId="7102077C" w:rsidR="00272328" w:rsidRDefault="00272328">
          <w:pPr>
            <w:ind w:right="360"/>
            <w:rPr>
              <w:lang w:val="ru-RU"/>
            </w:rPr>
          </w:pPr>
        </w:p>
      </w:tc>
      <w:tc>
        <w:tcPr>
          <w:tcW w:w="5129" w:type="dxa"/>
          <w:tcBorders>
            <w:top w:val="nil"/>
            <w:left w:val="nil"/>
            <w:bottom w:val="nil"/>
            <w:right w:val="nil"/>
          </w:tcBorders>
        </w:tcPr>
        <w:p w14:paraId="2A8B1338" w14:textId="77777777" w:rsidR="00272328" w:rsidRDefault="00272328">
          <w:pPr>
            <w:jc w:val="right"/>
          </w:pPr>
          <w:r>
            <w:rPr>
              <w:lang w:val="ru-RU"/>
            </w:rPr>
            <w:t>Страница</w:t>
          </w:r>
          <w:r>
            <w:t xml:space="preserve">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10</w:t>
          </w:r>
          <w:r>
            <w:fldChar w:fldCharType="end"/>
          </w:r>
        </w:p>
      </w:tc>
    </w:tr>
  </w:tbl>
  <w:p w14:paraId="55199FB8" w14:textId="77777777" w:rsidR="00BD348B" w:rsidRDefault="00BD348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83DFA" w14:textId="77777777" w:rsidR="00FE6D07" w:rsidRDefault="00FE6D07">
      <w:r>
        <w:separator/>
      </w:r>
    </w:p>
  </w:footnote>
  <w:footnote w:type="continuationSeparator" w:id="0">
    <w:p w14:paraId="63E6C868" w14:textId="77777777" w:rsidR="00FE6D07" w:rsidRDefault="00FE6D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CD08B" w14:textId="77777777" w:rsidR="00BD348B" w:rsidRDefault="00BD348B">
    <w:pPr>
      <w:rPr>
        <w:sz w:val="24"/>
      </w:rPr>
    </w:pPr>
  </w:p>
  <w:p w14:paraId="1259319A" w14:textId="77777777" w:rsidR="00BD348B" w:rsidRDefault="00BD348B">
    <w:pPr>
      <w:pBdr>
        <w:top w:val="single" w:sz="6" w:space="1" w:color="auto"/>
      </w:pBdr>
      <w:rPr>
        <w:sz w:val="24"/>
      </w:rPr>
    </w:pPr>
  </w:p>
  <w:p w14:paraId="02D090E7" w14:textId="3EDDE2D3" w:rsidR="00BD348B" w:rsidRPr="00E96AFA" w:rsidRDefault="00BD348B">
    <w:pPr>
      <w:pBdr>
        <w:bottom w:val="single" w:sz="6" w:space="1" w:color="auto"/>
      </w:pBdr>
      <w:jc w:val="right"/>
      <w:rPr>
        <w:sz w:val="28"/>
        <w:szCs w:val="28"/>
        <w:lang w:val="ru-RU"/>
      </w:rPr>
    </w:pPr>
    <w:r w:rsidRPr="00C8349F">
      <w:rPr>
        <w:sz w:val="28"/>
        <w:szCs w:val="28"/>
      </w:rPr>
      <w:fldChar w:fldCharType="begin"/>
    </w:r>
    <w:r w:rsidRPr="00E96AFA">
      <w:rPr>
        <w:sz w:val="28"/>
        <w:szCs w:val="28"/>
        <w:lang w:val="ru-RU"/>
      </w:rPr>
      <w:instrText xml:space="preserve"> </w:instrText>
    </w:r>
    <w:r w:rsidRPr="00C8349F">
      <w:rPr>
        <w:sz w:val="28"/>
        <w:szCs w:val="28"/>
      </w:rPr>
      <w:instrText>FILENAME</w:instrText>
    </w:r>
    <w:r w:rsidRPr="00E96AFA">
      <w:rPr>
        <w:sz w:val="28"/>
        <w:szCs w:val="28"/>
        <w:lang w:val="ru-RU"/>
      </w:rPr>
      <w:instrText xml:space="preserve"> </w:instrText>
    </w:r>
    <w:r w:rsidRPr="00C8349F">
      <w:rPr>
        <w:sz w:val="28"/>
        <w:szCs w:val="28"/>
      </w:rPr>
      <w:fldChar w:fldCharType="separate"/>
    </w:r>
    <w:r w:rsidR="00B12992" w:rsidRPr="00B12992">
      <w:rPr>
        <w:noProof/>
        <w:sz w:val="28"/>
        <w:szCs w:val="28"/>
        <w:lang w:val="ru-RU"/>
      </w:rPr>
      <w:t xml:space="preserve">Доска объявлений - </w:t>
    </w:r>
    <w:r w:rsidR="0012552E">
      <w:rPr>
        <w:noProof/>
        <w:sz w:val="28"/>
        <w:szCs w:val="28"/>
        <w:lang w:val="ru-RU"/>
      </w:rPr>
      <w:t>О</w:t>
    </w:r>
    <w:r w:rsidR="00B12992" w:rsidRPr="00B12992">
      <w:rPr>
        <w:noProof/>
        <w:sz w:val="28"/>
        <w:szCs w:val="28"/>
        <w:lang w:val="ru-RU"/>
      </w:rPr>
      <w:t>писание вариантов использования.</w:t>
    </w:r>
    <w:r w:rsidR="00B12992">
      <w:rPr>
        <w:noProof/>
        <w:sz w:val="28"/>
        <w:szCs w:val="28"/>
      </w:rPr>
      <w:t>docx</w:t>
    </w:r>
    <w:r w:rsidRPr="00C8349F">
      <w:rPr>
        <w:sz w:val="28"/>
        <w:szCs w:val="28"/>
      </w:rPr>
      <w:fldChar w:fldCharType="end"/>
    </w:r>
  </w:p>
  <w:p w14:paraId="1653AAFD" w14:textId="77777777" w:rsidR="00BD348B" w:rsidRPr="00E96AFA" w:rsidRDefault="00BD348B">
    <w:pPr>
      <w:pStyle w:val="30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F70FB" w14:textId="77777777" w:rsidR="00BD348B" w:rsidRPr="00272328" w:rsidRDefault="00BD348B" w:rsidP="00272328">
    <w:pPr>
      <w:pStyle w:val="3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44C4986"/>
    <w:multiLevelType w:val="hybridMultilevel"/>
    <w:tmpl w:val="7C3A610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BA29EC"/>
    <w:multiLevelType w:val="singleLevel"/>
    <w:tmpl w:val="397A4902"/>
    <w:lvl w:ilvl="0">
      <w:numFmt w:val="bullet"/>
      <w:pStyle w:val="a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</w:abstractNum>
  <w:abstractNum w:abstractNumId="3" w15:restartNumberingAfterBreak="0">
    <w:nsid w:val="75382989"/>
    <w:multiLevelType w:val="hybridMultilevel"/>
    <w:tmpl w:val="375C306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49F"/>
    <w:rsid w:val="00002AAB"/>
    <w:rsid w:val="000078BC"/>
    <w:rsid w:val="00011952"/>
    <w:rsid w:val="00014FF8"/>
    <w:rsid w:val="000161C7"/>
    <w:rsid w:val="0001732F"/>
    <w:rsid w:val="00021636"/>
    <w:rsid w:val="0002270D"/>
    <w:rsid w:val="00024437"/>
    <w:rsid w:val="0002728B"/>
    <w:rsid w:val="00034BCE"/>
    <w:rsid w:val="0004109E"/>
    <w:rsid w:val="0004783B"/>
    <w:rsid w:val="00056889"/>
    <w:rsid w:val="00060A64"/>
    <w:rsid w:val="000620F4"/>
    <w:rsid w:val="00063B3F"/>
    <w:rsid w:val="00073955"/>
    <w:rsid w:val="000802DC"/>
    <w:rsid w:val="0008161C"/>
    <w:rsid w:val="00084716"/>
    <w:rsid w:val="0009072D"/>
    <w:rsid w:val="000910B1"/>
    <w:rsid w:val="00091487"/>
    <w:rsid w:val="00094AAC"/>
    <w:rsid w:val="00094EB4"/>
    <w:rsid w:val="00095348"/>
    <w:rsid w:val="000B3712"/>
    <w:rsid w:val="000B5F3B"/>
    <w:rsid w:val="000C137C"/>
    <w:rsid w:val="000C4252"/>
    <w:rsid w:val="000C44FF"/>
    <w:rsid w:val="000C6351"/>
    <w:rsid w:val="000D35BE"/>
    <w:rsid w:val="000D3C51"/>
    <w:rsid w:val="000D4A2B"/>
    <w:rsid w:val="000D4B76"/>
    <w:rsid w:val="000D6B6A"/>
    <w:rsid w:val="000E1D7A"/>
    <w:rsid w:val="000E5FDA"/>
    <w:rsid w:val="000E65F4"/>
    <w:rsid w:val="000F075C"/>
    <w:rsid w:val="000F0D97"/>
    <w:rsid w:val="000F186A"/>
    <w:rsid w:val="000F4312"/>
    <w:rsid w:val="00101A04"/>
    <w:rsid w:val="00110A68"/>
    <w:rsid w:val="00113E65"/>
    <w:rsid w:val="001218EC"/>
    <w:rsid w:val="0012552E"/>
    <w:rsid w:val="00135159"/>
    <w:rsid w:val="00142D23"/>
    <w:rsid w:val="001442C9"/>
    <w:rsid w:val="0014673C"/>
    <w:rsid w:val="00153829"/>
    <w:rsid w:val="001657C3"/>
    <w:rsid w:val="0017048C"/>
    <w:rsid w:val="00170794"/>
    <w:rsid w:val="0017192C"/>
    <w:rsid w:val="001729B3"/>
    <w:rsid w:val="00174846"/>
    <w:rsid w:val="00186E7C"/>
    <w:rsid w:val="001872A1"/>
    <w:rsid w:val="00194100"/>
    <w:rsid w:val="001A1994"/>
    <w:rsid w:val="001A5858"/>
    <w:rsid w:val="001B2978"/>
    <w:rsid w:val="001E03E7"/>
    <w:rsid w:val="001E0CE8"/>
    <w:rsid w:val="001E2F1D"/>
    <w:rsid w:val="001E45A3"/>
    <w:rsid w:val="001E7DEE"/>
    <w:rsid w:val="001F0D4D"/>
    <w:rsid w:val="001F22A4"/>
    <w:rsid w:val="001F2B66"/>
    <w:rsid w:val="001F2F9D"/>
    <w:rsid w:val="002015F6"/>
    <w:rsid w:val="00201930"/>
    <w:rsid w:val="00204734"/>
    <w:rsid w:val="00204EA8"/>
    <w:rsid w:val="002140FE"/>
    <w:rsid w:val="00225FFD"/>
    <w:rsid w:val="0023030C"/>
    <w:rsid w:val="0023054A"/>
    <w:rsid w:val="00232FF1"/>
    <w:rsid w:val="0023320D"/>
    <w:rsid w:val="002356A4"/>
    <w:rsid w:val="00245920"/>
    <w:rsid w:val="00245D55"/>
    <w:rsid w:val="0025085C"/>
    <w:rsid w:val="00250B12"/>
    <w:rsid w:val="00257ACE"/>
    <w:rsid w:val="0026080E"/>
    <w:rsid w:val="00262B7D"/>
    <w:rsid w:val="00265BE3"/>
    <w:rsid w:val="00265C79"/>
    <w:rsid w:val="00271D19"/>
    <w:rsid w:val="00272328"/>
    <w:rsid w:val="00281F14"/>
    <w:rsid w:val="002836E7"/>
    <w:rsid w:val="00284252"/>
    <w:rsid w:val="0028431E"/>
    <w:rsid w:val="00286894"/>
    <w:rsid w:val="00286B45"/>
    <w:rsid w:val="002A2768"/>
    <w:rsid w:val="002A3988"/>
    <w:rsid w:val="002B0E4F"/>
    <w:rsid w:val="002B0EDB"/>
    <w:rsid w:val="002B382B"/>
    <w:rsid w:val="002C0A98"/>
    <w:rsid w:val="002C3BE1"/>
    <w:rsid w:val="002C55C7"/>
    <w:rsid w:val="002D0F0C"/>
    <w:rsid w:val="002D1CDD"/>
    <w:rsid w:val="002D45C5"/>
    <w:rsid w:val="002E0CFE"/>
    <w:rsid w:val="002E0E27"/>
    <w:rsid w:val="002E435C"/>
    <w:rsid w:val="002E57C8"/>
    <w:rsid w:val="002F6148"/>
    <w:rsid w:val="002F6ABD"/>
    <w:rsid w:val="00300ECC"/>
    <w:rsid w:val="00301A72"/>
    <w:rsid w:val="00311658"/>
    <w:rsid w:val="00327CA0"/>
    <w:rsid w:val="00330211"/>
    <w:rsid w:val="003318A5"/>
    <w:rsid w:val="003478C6"/>
    <w:rsid w:val="003507A9"/>
    <w:rsid w:val="003530B9"/>
    <w:rsid w:val="00362F74"/>
    <w:rsid w:val="00364655"/>
    <w:rsid w:val="003673EE"/>
    <w:rsid w:val="00367463"/>
    <w:rsid w:val="003815E3"/>
    <w:rsid w:val="0038179C"/>
    <w:rsid w:val="00382A9B"/>
    <w:rsid w:val="00387B2F"/>
    <w:rsid w:val="0039639A"/>
    <w:rsid w:val="003B0A43"/>
    <w:rsid w:val="003B0DF1"/>
    <w:rsid w:val="003C06DF"/>
    <w:rsid w:val="003C12D1"/>
    <w:rsid w:val="003C2853"/>
    <w:rsid w:val="003C3F80"/>
    <w:rsid w:val="003D01EE"/>
    <w:rsid w:val="003D1D86"/>
    <w:rsid w:val="003D5975"/>
    <w:rsid w:val="003E25C6"/>
    <w:rsid w:val="003E5199"/>
    <w:rsid w:val="003E5E41"/>
    <w:rsid w:val="003F01B1"/>
    <w:rsid w:val="003F1F08"/>
    <w:rsid w:val="00403040"/>
    <w:rsid w:val="00416D86"/>
    <w:rsid w:val="00416EED"/>
    <w:rsid w:val="00422FC4"/>
    <w:rsid w:val="00434BA6"/>
    <w:rsid w:val="00437116"/>
    <w:rsid w:val="00437C28"/>
    <w:rsid w:val="0044619E"/>
    <w:rsid w:val="00450EFD"/>
    <w:rsid w:val="00451BE2"/>
    <w:rsid w:val="00452EDE"/>
    <w:rsid w:val="00470A2F"/>
    <w:rsid w:val="004710BF"/>
    <w:rsid w:val="00472980"/>
    <w:rsid w:val="00474CC6"/>
    <w:rsid w:val="00477A24"/>
    <w:rsid w:val="00480E4B"/>
    <w:rsid w:val="00484C3B"/>
    <w:rsid w:val="00484FC6"/>
    <w:rsid w:val="0049305C"/>
    <w:rsid w:val="004B0324"/>
    <w:rsid w:val="004B2405"/>
    <w:rsid w:val="004B7B18"/>
    <w:rsid w:val="004C141F"/>
    <w:rsid w:val="004D1125"/>
    <w:rsid w:val="004D38CD"/>
    <w:rsid w:val="004E23F0"/>
    <w:rsid w:val="004E3510"/>
    <w:rsid w:val="004E5866"/>
    <w:rsid w:val="004E6BD8"/>
    <w:rsid w:val="004F0B65"/>
    <w:rsid w:val="005003C0"/>
    <w:rsid w:val="005016DF"/>
    <w:rsid w:val="00502BCD"/>
    <w:rsid w:val="005036BB"/>
    <w:rsid w:val="00504134"/>
    <w:rsid w:val="00506C19"/>
    <w:rsid w:val="0051078E"/>
    <w:rsid w:val="00517ED8"/>
    <w:rsid w:val="00522DCE"/>
    <w:rsid w:val="00526B86"/>
    <w:rsid w:val="00535057"/>
    <w:rsid w:val="005353C8"/>
    <w:rsid w:val="00536AE6"/>
    <w:rsid w:val="0053713A"/>
    <w:rsid w:val="00537628"/>
    <w:rsid w:val="005419D7"/>
    <w:rsid w:val="005504BB"/>
    <w:rsid w:val="00552AD3"/>
    <w:rsid w:val="00555545"/>
    <w:rsid w:val="005557F0"/>
    <w:rsid w:val="00557DB7"/>
    <w:rsid w:val="0056365F"/>
    <w:rsid w:val="00574E1A"/>
    <w:rsid w:val="00576EBB"/>
    <w:rsid w:val="005775CA"/>
    <w:rsid w:val="00590374"/>
    <w:rsid w:val="005924F1"/>
    <w:rsid w:val="0059480C"/>
    <w:rsid w:val="005A0ACB"/>
    <w:rsid w:val="005A1889"/>
    <w:rsid w:val="005B1D06"/>
    <w:rsid w:val="005B3E13"/>
    <w:rsid w:val="005B5FA1"/>
    <w:rsid w:val="005B7326"/>
    <w:rsid w:val="005C4284"/>
    <w:rsid w:val="005C58A5"/>
    <w:rsid w:val="005C7A6C"/>
    <w:rsid w:val="005D11E2"/>
    <w:rsid w:val="005D7557"/>
    <w:rsid w:val="005E4B2D"/>
    <w:rsid w:val="005E7ACF"/>
    <w:rsid w:val="005F257C"/>
    <w:rsid w:val="005F2872"/>
    <w:rsid w:val="005F6C25"/>
    <w:rsid w:val="00610407"/>
    <w:rsid w:val="00615EC6"/>
    <w:rsid w:val="0062266E"/>
    <w:rsid w:val="00627E68"/>
    <w:rsid w:val="00654904"/>
    <w:rsid w:val="006607D5"/>
    <w:rsid w:val="00662FBD"/>
    <w:rsid w:val="00665BD0"/>
    <w:rsid w:val="006666BC"/>
    <w:rsid w:val="00670B8E"/>
    <w:rsid w:val="00676DE0"/>
    <w:rsid w:val="0068194B"/>
    <w:rsid w:val="00682ABB"/>
    <w:rsid w:val="00683EBB"/>
    <w:rsid w:val="006873BF"/>
    <w:rsid w:val="00690931"/>
    <w:rsid w:val="00690BA1"/>
    <w:rsid w:val="00695971"/>
    <w:rsid w:val="006A1A55"/>
    <w:rsid w:val="006B16B0"/>
    <w:rsid w:val="006B2777"/>
    <w:rsid w:val="006B3A68"/>
    <w:rsid w:val="006B4FCA"/>
    <w:rsid w:val="006C2EFC"/>
    <w:rsid w:val="006C60FE"/>
    <w:rsid w:val="006C6B56"/>
    <w:rsid w:val="006D00F5"/>
    <w:rsid w:val="006D1ADE"/>
    <w:rsid w:val="006D55B8"/>
    <w:rsid w:val="006D72D1"/>
    <w:rsid w:val="006D7909"/>
    <w:rsid w:val="006E15F2"/>
    <w:rsid w:val="006E653E"/>
    <w:rsid w:val="006F10C1"/>
    <w:rsid w:val="006F24F0"/>
    <w:rsid w:val="006F50EE"/>
    <w:rsid w:val="006F53FE"/>
    <w:rsid w:val="00701397"/>
    <w:rsid w:val="0070346C"/>
    <w:rsid w:val="00710E54"/>
    <w:rsid w:val="0071250F"/>
    <w:rsid w:val="00714F16"/>
    <w:rsid w:val="0071551F"/>
    <w:rsid w:val="00715697"/>
    <w:rsid w:val="007222F6"/>
    <w:rsid w:val="00722369"/>
    <w:rsid w:val="00722739"/>
    <w:rsid w:val="007265D5"/>
    <w:rsid w:val="00726BA2"/>
    <w:rsid w:val="00733F33"/>
    <w:rsid w:val="00737190"/>
    <w:rsid w:val="00750861"/>
    <w:rsid w:val="007532C1"/>
    <w:rsid w:val="0075614A"/>
    <w:rsid w:val="0076525D"/>
    <w:rsid w:val="00774D50"/>
    <w:rsid w:val="00774DE1"/>
    <w:rsid w:val="00783767"/>
    <w:rsid w:val="0078724A"/>
    <w:rsid w:val="007906F0"/>
    <w:rsid w:val="00790C37"/>
    <w:rsid w:val="00794935"/>
    <w:rsid w:val="00797F9E"/>
    <w:rsid w:val="007A040C"/>
    <w:rsid w:val="007A103A"/>
    <w:rsid w:val="007A7400"/>
    <w:rsid w:val="007B5955"/>
    <w:rsid w:val="007B6E4A"/>
    <w:rsid w:val="007C0CD7"/>
    <w:rsid w:val="007C68E3"/>
    <w:rsid w:val="007D0815"/>
    <w:rsid w:val="007D1996"/>
    <w:rsid w:val="007D29A6"/>
    <w:rsid w:val="007D37C5"/>
    <w:rsid w:val="007D54B9"/>
    <w:rsid w:val="007E2AF4"/>
    <w:rsid w:val="007E6334"/>
    <w:rsid w:val="007F1D71"/>
    <w:rsid w:val="007F4088"/>
    <w:rsid w:val="00805499"/>
    <w:rsid w:val="0080796C"/>
    <w:rsid w:val="008126F8"/>
    <w:rsid w:val="00823057"/>
    <w:rsid w:val="00831BB3"/>
    <w:rsid w:val="00832CAA"/>
    <w:rsid w:val="00836CD9"/>
    <w:rsid w:val="008459C6"/>
    <w:rsid w:val="008465FD"/>
    <w:rsid w:val="00847218"/>
    <w:rsid w:val="00852F97"/>
    <w:rsid w:val="00855A4A"/>
    <w:rsid w:val="00856802"/>
    <w:rsid w:val="00857EFF"/>
    <w:rsid w:val="00876373"/>
    <w:rsid w:val="0087641C"/>
    <w:rsid w:val="0088059A"/>
    <w:rsid w:val="00886C70"/>
    <w:rsid w:val="00893859"/>
    <w:rsid w:val="008A0527"/>
    <w:rsid w:val="008B3ACC"/>
    <w:rsid w:val="008B4594"/>
    <w:rsid w:val="008B5018"/>
    <w:rsid w:val="008B6F62"/>
    <w:rsid w:val="008B7C1B"/>
    <w:rsid w:val="008C1271"/>
    <w:rsid w:val="008C44FB"/>
    <w:rsid w:val="008D13C8"/>
    <w:rsid w:val="008D26C6"/>
    <w:rsid w:val="008D2967"/>
    <w:rsid w:val="008D2B0F"/>
    <w:rsid w:val="008D548B"/>
    <w:rsid w:val="008E4F4D"/>
    <w:rsid w:val="008F2402"/>
    <w:rsid w:val="008F3056"/>
    <w:rsid w:val="008F5668"/>
    <w:rsid w:val="0090394D"/>
    <w:rsid w:val="009063B2"/>
    <w:rsid w:val="00925400"/>
    <w:rsid w:val="009339CC"/>
    <w:rsid w:val="00933DAC"/>
    <w:rsid w:val="00934143"/>
    <w:rsid w:val="00940C2C"/>
    <w:rsid w:val="00942CEE"/>
    <w:rsid w:val="00946862"/>
    <w:rsid w:val="0096027E"/>
    <w:rsid w:val="0096320F"/>
    <w:rsid w:val="00965662"/>
    <w:rsid w:val="009662C0"/>
    <w:rsid w:val="00966D78"/>
    <w:rsid w:val="0096740F"/>
    <w:rsid w:val="00974D8D"/>
    <w:rsid w:val="00977F31"/>
    <w:rsid w:val="009900F4"/>
    <w:rsid w:val="009904A9"/>
    <w:rsid w:val="0099264D"/>
    <w:rsid w:val="00993609"/>
    <w:rsid w:val="009941E0"/>
    <w:rsid w:val="009A4094"/>
    <w:rsid w:val="009A5B48"/>
    <w:rsid w:val="009A6544"/>
    <w:rsid w:val="009B667A"/>
    <w:rsid w:val="009C1F6A"/>
    <w:rsid w:val="009D00C0"/>
    <w:rsid w:val="009D2338"/>
    <w:rsid w:val="009D429A"/>
    <w:rsid w:val="009E6965"/>
    <w:rsid w:val="009F2356"/>
    <w:rsid w:val="009F484F"/>
    <w:rsid w:val="009F67BE"/>
    <w:rsid w:val="00A07EE1"/>
    <w:rsid w:val="00A22D3C"/>
    <w:rsid w:val="00A238DF"/>
    <w:rsid w:val="00A31C12"/>
    <w:rsid w:val="00A32783"/>
    <w:rsid w:val="00A32A29"/>
    <w:rsid w:val="00A336A7"/>
    <w:rsid w:val="00A336E9"/>
    <w:rsid w:val="00A359FA"/>
    <w:rsid w:val="00A42CFF"/>
    <w:rsid w:val="00A46534"/>
    <w:rsid w:val="00A50EE3"/>
    <w:rsid w:val="00A52A98"/>
    <w:rsid w:val="00A548B4"/>
    <w:rsid w:val="00A60496"/>
    <w:rsid w:val="00A61A9B"/>
    <w:rsid w:val="00A62873"/>
    <w:rsid w:val="00A6327A"/>
    <w:rsid w:val="00A64C1B"/>
    <w:rsid w:val="00A66956"/>
    <w:rsid w:val="00A6741D"/>
    <w:rsid w:val="00A706EA"/>
    <w:rsid w:val="00A73145"/>
    <w:rsid w:val="00A7337E"/>
    <w:rsid w:val="00A755AB"/>
    <w:rsid w:val="00A9091E"/>
    <w:rsid w:val="00A90EE1"/>
    <w:rsid w:val="00AA6102"/>
    <w:rsid w:val="00AA69FD"/>
    <w:rsid w:val="00AA6F15"/>
    <w:rsid w:val="00AB1743"/>
    <w:rsid w:val="00AB7EB8"/>
    <w:rsid w:val="00AC4180"/>
    <w:rsid w:val="00AC6902"/>
    <w:rsid w:val="00AC7236"/>
    <w:rsid w:val="00AD0CB3"/>
    <w:rsid w:val="00AD28C6"/>
    <w:rsid w:val="00AD2A86"/>
    <w:rsid w:val="00AD5384"/>
    <w:rsid w:val="00AD7385"/>
    <w:rsid w:val="00AE178A"/>
    <w:rsid w:val="00AE5150"/>
    <w:rsid w:val="00AE6C2D"/>
    <w:rsid w:val="00AE72A0"/>
    <w:rsid w:val="00AF2D00"/>
    <w:rsid w:val="00AF2F33"/>
    <w:rsid w:val="00AF3CC2"/>
    <w:rsid w:val="00B00528"/>
    <w:rsid w:val="00B01B52"/>
    <w:rsid w:val="00B02D80"/>
    <w:rsid w:val="00B0727A"/>
    <w:rsid w:val="00B10A23"/>
    <w:rsid w:val="00B12992"/>
    <w:rsid w:val="00B14019"/>
    <w:rsid w:val="00B34030"/>
    <w:rsid w:val="00B3594D"/>
    <w:rsid w:val="00B4092D"/>
    <w:rsid w:val="00B441FA"/>
    <w:rsid w:val="00B45819"/>
    <w:rsid w:val="00B46C11"/>
    <w:rsid w:val="00B64071"/>
    <w:rsid w:val="00B76933"/>
    <w:rsid w:val="00B86972"/>
    <w:rsid w:val="00B967E5"/>
    <w:rsid w:val="00B97378"/>
    <w:rsid w:val="00BA1F94"/>
    <w:rsid w:val="00BA41B9"/>
    <w:rsid w:val="00BA69A3"/>
    <w:rsid w:val="00BA7E7C"/>
    <w:rsid w:val="00BB239B"/>
    <w:rsid w:val="00BB3196"/>
    <w:rsid w:val="00BB4009"/>
    <w:rsid w:val="00BB4F82"/>
    <w:rsid w:val="00BB5830"/>
    <w:rsid w:val="00BB5E84"/>
    <w:rsid w:val="00BB6BD4"/>
    <w:rsid w:val="00BB79EE"/>
    <w:rsid w:val="00BD0C93"/>
    <w:rsid w:val="00BD348B"/>
    <w:rsid w:val="00BD65BB"/>
    <w:rsid w:val="00BF52BF"/>
    <w:rsid w:val="00BF5F80"/>
    <w:rsid w:val="00BF642E"/>
    <w:rsid w:val="00C0155A"/>
    <w:rsid w:val="00C01DE8"/>
    <w:rsid w:val="00C02F9D"/>
    <w:rsid w:val="00C03B4E"/>
    <w:rsid w:val="00C0572A"/>
    <w:rsid w:val="00C06D01"/>
    <w:rsid w:val="00C2303C"/>
    <w:rsid w:val="00C26F03"/>
    <w:rsid w:val="00C372D1"/>
    <w:rsid w:val="00C5243D"/>
    <w:rsid w:val="00C536B1"/>
    <w:rsid w:val="00C5409B"/>
    <w:rsid w:val="00C55161"/>
    <w:rsid w:val="00C56E41"/>
    <w:rsid w:val="00C5769C"/>
    <w:rsid w:val="00C60135"/>
    <w:rsid w:val="00C66BB5"/>
    <w:rsid w:val="00C704BE"/>
    <w:rsid w:val="00C7774C"/>
    <w:rsid w:val="00C77FF5"/>
    <w:rsid w:val="00C83319"/>
    <w:rsid w:val="00C8349F"/>
    <w:rsid w:val="00C835E5"/>
    <w:rsid w:val="00C85449"/>
    <w:rsid w:val="00C85E14"/>
    <w:rsid w:val="00C87F4B"/>
    <w:rsid w:val="00C90B0E"/>
    <w:rsid w:val="00C9290E"/>
    <w:rsid w:val="00CA3495"/>
    <w:rsid w:val="00CA4564"/>
    <w:rsid w:val="00CA4B94"/>
    <w:rsid w:val="00CA4E1B"/>
    <w:rsid w:val="00CA605F"/>
    <w:rsid w:val="00CB27D9"/>
    <w:rsid w:val="00CB6530"/>
    <w:rsid w:val="00CC028A"/>
    <w:rsid w:val="00CC57B6"/>
    <w:rsid w:val="00CC57F8"/>
    <w:rsid w:val="00CC6AAB"/>
    <w:rsid w:val="00CD2396"/>
    <w:rsid w:val="00CE0B67"/>
    <w:rsid w:val="00CE5364"/>
    <w:rsid w:val="00CF3C28"/>
    <w:rsid w:val="00D0629B"/>
    <w:rsid w:val="00D066FF"/>
    <w:rsid w:val="00D06EAD"/>
    <w:rsid w:val="00D1396F"/>
    <w:rsid w:val="00D14696"/>
    <w:rsid w:val="00D14B27"/>
    <w:rsid w:val="00D1637A"/>
    <w:rsid w:val="00D2405E"/>
    <w:rsid w:val="00D42EA8"/>
    <w:rsid w:val="00D45072"/>
    <w:rsid w:val="00D4653B"/>
    <w:rsid w:val="00D50844"/>
    <w:rsid w:val="00D51354"/>
    <w:rsid w:val="00D53F44"/>
    <w:rsid w:val="00D54750"/>
    <w:rsid w:val="00D749D5"/>
    <w:rsid w:val="00D836EF"/>
    <w:rsid w:val="00D84AFD"/>
    <w:rsid w:val="00D856B3"/>
    <w:rsid w:val="00D86A4B"/>
    <w:rsid w:val="00DA3E37"/>
    <w:rsid w:val="00DA4A00"/>
    <w:rsid w:val="00DA75A6"/>
    <w:rsid w:val="00DB008E"/>
    <w:rsid w:val="00DB0857"/>
    <w:rsid w:val="00DB4321"/>
    <w:rsid w:val="00DB60FA"/>
    <w:rsid w:val="00DB7619"/>
    <w:rsid w:val="00DC375F"/>
    <w:rsid w:val="00DC4724"/>
    <w:rsid w:val="00DD63DD"/>
    <w:rsid w:val="00DD7144"/>
    <w:rsid w:val="00DE6704"/>
    <w:rsid w:val="00DF0171"/>
    <w:rsid w:val="00DF2E1D"/>
    <w:rsid w:val="00DF36AA"/>
    <w:rsid w:val="00E02B00"/>
    <w:rsid w:val="00E11488"/>
    <w:rsid w:val="00E1791E"/>
    <w:rsid w:val="00E20F7E"/>
    <w:rsid w:val="00E21D04"/>
    <w:rsid w:val="00E258A7"/>
    <w:rsid w:val="00E265C8"/>
    <w:rsid w:val="00E3329E"/>
    <w:rsid w:val="00E35AE4"/>
    <w:rsid w:val="00E412E3"/>
    <w:rsid w:val="00E44643"/>
    <w:rsid w:val="00E46991"/>
    <w:rsid w:val="00E478F2"/>
    <w:rsid w:val="00E543F0"/>
    <w:rsid w:val="00E567F1"/>
    <w:rsid w:val="00E60D8D"/>
    <w:rsid w:val="00E62E1F"/>
    <w:rsid w:val="00E66980"/>
    <w:rsid w:val="00E80056"/>
    <w:rsid w:val="00E902B1"/>
    <w:rsid w:val="00E92D3C"/>
    <w:rsid w:val="00E96AFA"/>
    <w:rsid w:val="00EA1E20"/>
    <w:rsid w:val="00EA3EAC"/>
    <w:rsid w:val="00EA7FD0"/>
    <w:rsid w:val="00EB05D1"/>
    <w:rsid w:val="00EB203C"/>
    <w:rsid w:val="00EB25A1"/>
    <w:rsid w:val="00EB62AD"/>
    <w:rsid w:val="00EC0AB0"/>
    <w:rsid w:val="00EC15EB"/>
    <w:rsid w:val="00EC5A06"/>
    <w:rsid w:val="00EC717F"/>
    <w:rsid w:val="00ED5592"/>
    <w:rsid w:val="00EE202E"/>
    <w:rsid w:val="00EE47B3"/>
    <w:rsid w:val="00EE4E4E"/>
    <w:rsid w:val="00EF06FD"/>
    <w:rsid w:val="00EF5438"/>
    <w:rsid w:val="00F00346"/>
    <w:rsid w:val="00F027D3"/>
    <w:rsid w:val="00F05F0C"/>
    <w:rsid w:val="00F10925"/>
    <w:rsid w:val="00F132CF"/>
    <w:rsid w:val="00F16506"/>
    <w:rsid w:val="00F209B2"/>
    <w:rsid w:val="00F23BFE"/>
    <w:rsid w:val="00F261F0"/>
    <w:rsid w:val="00F27729"/>
    <w:rsid w:val="00F377B5"/>
    <w:rsid w:val="00F46CD4"/>
    <w:rsid w:val="00F542E8"/>
    <w:rsid w:val="00F63AC2"/>
    <w:rsid w:val="00F655AC"/>
    <w:rsid w:val="00F66557"/>
    <w:rsid w:val="00F6692B"/>
    <w:rsid w:val="00F7299E"/>
    <w:rsid w:val="00F72D9B"/>
    <w:rsid w:val="00F81704"/>
    <w:rsid w:val="00F842E0"/>
    <w:rsid w:val="00FA35DB"/>
    <w:rsid w:val="00FA665A"/>
    <w:rsid w:val="00FB113B"/>
    <w:rsid w:val="00FB421C"/>
    <w:rsid w:val="00FC33AF"/>
    <w:rsid w:val="00FC6534"/>
    <w:rsid w:val="00FD1BAC"/>
    <w:rsid w:val="00FD5058"/>
    <w:rsid w:val="00FD54DD"/>
    <w:rsid w:val="00FD575D"/>
    <w:rsid w:val="00FD635D"/>
    <w:rsid w:val="00FE42D6"/>
    <w:rsid w:val="00FE6D07"/>
    <w:rsid w:val="00FF278D"/>
    <w:rsid w:val="00FF3D96"/>
    <w:rsid w:val="00FF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AB8DA91"/>
  <w15:chartTrackingRefBased/>
  <w15:docId w15:val="{93FC49F2-6AF7-4B80-A79B-F391D0E60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7B6E4A"/>
    <w:pPr>
      <w:widowControl w:val="0"/>
      <w:spacing w:line="240" w:lineRule="atLeast"/>
    </w:pPr>
    <w:rPr>
      <w:lang w:val="en-US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0"/>
    <w:link w:val="20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0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0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0"/>
    <w:next w:val="a0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0"/>
    <w:next w:val="a0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0"/>
    <w:next w:val="a0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0"/>
    <w:next w:val="a0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0"/>
    <w:next w:val="a0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88059A"/>
    <w:rPr>
      <w:rFonts w:ascii="Arial" w:hAnsi="Arial"/>
      <w:b/>
      <w:lang w:val="en-US"/>
    </w:rPr>
  </w:style>
  <w:style w:type="paragraph" w:customStyle="1" w:styleId="Paragraph2">
    <w:name w:val="Paragraph2"/>
    <w:basedOn w:val="a0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0"/>
    <w:next w:val="a0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a5">
    <w:name w:val="Subtitle"/>
    <w:basedOn w:val="a0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6">
    <w:name w:val="Normal Indent"/>
    <w:basedOn w:val="a0"/>
    <w:pPr>
      <w:ind w:left="900" w:hanging="900"/>
    </w:pPr>
  </w:style>
  <w:style w:type="paragraph" w:styleId="10">
    <w:name w:val="toc 1"/>
    <w:basedOn w:val="a0"/>
    <w:next w:val="a0"/>
    <w:uiPriority w:val="39"/>
    <w:pPr>
      <w:tabs>
        <w:tab w:val="right" w:pos="9360"/>
      </w:tabs>
      <w:spacing w:before="240" w:after="60"/>
      <w:ind w:right="720"/>
    </w:pPr>
  </w:style>
  <w:style w:type="paragraph" w:styleId="21">
    <w:name w:val="toc 2"/>
    <w:basedOn w:val="a0"/>
    <w:next w:val="a0"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0"/>
    <w:next w:val="a0"/>
    <w:uiPriority w:val="39"/>
    <w:pPr>
      <w:tabs>
        <w:tab w:val="left" w:pos="1440"/>
        <w:tab w:val="right" w:pos="9360"/>
      </w:tabs>
      <w:ind w:left="864"/>
    </w:pPr>
  </w:style>
  <w:style w:type="paragraph" w:styleId="a7">
    <w:name w:val="header"/>
    <w:basedOn w:val="a0"/>
    <w:pPr>
      <w:tabs>
        <w:tab w:val="center" w:pos="4320"/>
        <w:tab w:val="right" w:pos="8640"/>
      </w:tabs>
    </w:pPr>
  </w:style>
  <w:style w:type="paragraph" w:styleId="a8">
    <w:name w:val="footer"/>
    <w:basedOn w:val="a0"/>
    <w:pPr>
      <w:tabs>
        <w:tab w:val="center" w:pos="4320"/>
        <w:tab w:val="right" w:pos="8640"/>
      </w:tabs>
    </w:pPr>
  </w:style>
  <w:style w:type="character" w:styleId="a9">
    <w:name w:val="page number"/>
    <w:basedOn w:val="a1"/>
  </w:style>
  <w:style w:type="paragraph" w:customStyle="1" w:styleId="Bullet2">
    <w:name w:val="Bullet2"/>
    <w:basedOn w:val="a0"/>
    <w:pPr>
      <w:ind w:left="1440" w:hanging="360"/>
    </w:pPr>
    <w:rPr>
      <w:color w:val="000080"/>
    </w:rPr>
  </w:style>
  <w:style w:type="paragraph" w:customStyle="1" w:styleId="Paragraph1">
    <w:name w:val="Paragraph1"/>
    <w:basedOn w:val="a0"/>
    <w:pPr>
      <w:spacing w:before="80" w:line="240" w:lineRule="auto"/>
      <w:jc w:val="both"/>
    </w:pPr>
  </w:style>
  <w:style w:type="paragraph" w:customStyle="1" w:styleId="Tabletext">
    <w:name w:val="Tabletext"/>
    <w:basedOn w:val="a0"/>
    <w:pPr>
      <w:keepLines/>
      <w:spacing w:after="120"/>
    </w:pPr>
  </w:style>
  <w:style w:type="paragraph" w:styleId="aa">
    <w:name w:val="Body Text"/>
    <w:basedOn w:val="a0"/>
    <w:link w:val="ab"/>
    <w:pPr>
      <w:keepLines/>
      <w:spacing w:after="120"/>
      <w:ind w:left="720"/>
    </w:pPr>
  </w:style>
  <w:style w:type="character" w:customStyle="1" w:styleId="ab">
    <w:name w:val="Основной текст Знак"/>
    <w:basedOn w:val="a1"/>
    <w:link w:val="aa"/>
    <w:rsid w:val="0088059A"/>
    <w:rPr>
      <w:lang w:val="en-US"/>
    </w:rPr>
  </w:style>
  <w:style w:type="paragraph" w:customStyle="1" w:styleId="Paragraph3">
    <w:name w:val="Paragraph3"/>
    <w:basedOn w:val="a0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a0"/>
    <w:pPr>
      <w:ind w:left="720" w:hanging="432"/>
    </w:pPr>
  </w:style>
  <w:style w:type="character" w:styleId="ac">
    <w:name w:val="footnote reference"/>
    <w:semiHidden/>
    <w:rPr>
      <w:sz w:val="20"/>
      <w:vertAlign w:val="superscript"/>
    </w:rPr>
  </w:style>
  <w:style w:type="paragraph" w:styleId="ad">
    <w:name w:val="footnote text"/>
    <w:basedOn w:val="a0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11">
    <w:name w:val="Схема документа1"/>
    <w:basedOn w:val="a0"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a0"/>
    <w:pPr>
      <w:spacing w:before="80" w:line="240" w:lineRule="auto"/>
      <w:ind w:left="2250"/>
      <w:jc w:val="both"/>
    </w:pPr>
  </w:style>
  <w:style w:type="paragraph" w:styleId="40">
    <w:name w:val="toc 4"/>
    <w:basedOn w:val="a0"/>
    <w:next w:val="a0"/>
    <w:uiPriority w:val="39"/>
    <w:pPr>
      <w:ind w:left="600"/>
    </w:pPr>
  </w:style>
  <w:style w:type="paragraph" w:styleId="50">
    <w:name w:val="toc 5"/>
    <w:basedOn w:val="a0"/>
    <w:next w:val="a0"/>
    <w:uiPriority w:val="39"/>
    <w:pPr>
      <w:ind w:left="800"/>
    </w:pPr>
  </w:style>
  <w:style w:type="paragraph" w:styleId="60">
    <w:name w:val="toc 6"/>
    <w:basedOn w:val="a0"/>
    <w:next w:val="a0"/>
    <w:uiPriority w:val="39"/>
    <w:pPr>
      <w:ind w:left="1000"/>
    </w:pPr>
  </w:style>
  <w:style w:type="paragraph" w:styleId="70">
    <w:name w:val="toc 7"/>
    <w:basedOn w:val="a0"/>
    <w:next w:val="a0"/>
    <w:uiPriority w:val="39"/>
    <w:pPr>
      <w:ind w:left="1200"/>
    </w:pPr>
  </w:style>
  <w:style w:type="paragraph" w:styleId="80">
    <w:name w:val="toc 8"/>
    <w:basedOn w:val="a0"/>
    <w:next w:val="a0"/>
    <w:uiPriority w:val="39"/>
    <w:pPr>
      <w:ind w:left="1400"/>
    </w:pPr>
  </w:style>
  <w:style w:type="paragraph" w:styleId="90">
    <w:name w:val="toc 9"/>
    <w:basedOn w:val="a0"/>
    <w:next w:val="a0"/>
    <w:uiPriority w:val="39"/>
    <w:pPr>
      <w:ind w:left="1600"/>
    </w:pPr>
  </w:style>
  <w:style w:type="paragraph" w:customStyle="1" w:styleId="MainTitle">
    <w:name w:val="Main Title"/>
    <w:basedOn w:val="a0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210">
    <w:name w:val="Основной текст 21"/>
    <w:basedOn w:val="a0"/>
    <w:rPr>
      <w:i/>
      <w:color w:val="0000FF"/>
    </w:rPr>
  </w:style>
  <w:style w:type="paragraph" w:customStyle="1" w:styleId="22">
    <w:name w:val="Основной текст 22"/>
    <w:basedOn w:val="a0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0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0"/>
    <w:pPr>
      <w:widowControl/>
      <w:tabs>
        <w:tab w:val="left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a0"/>
    <w:next w:val="aa"/>
    <w:pPr>
      <w:spacing w:after="120"/>
      <w:ind w:left="720"/>
    </w:pPr>
    <w:rPr>
      <w:i/>
      <w:color w:val="0000FF"/>
    </w:rPr>
  </w:style>
  <w:style w:type="character" w:customStyle="1" w:styleId="12">
    <w:name w:val="Гиперссылка1"/>
    <w:rPr>
      <w:color w:val="0000FF"/>
      <w:u w:val="single"/>
    </w:rPr>
  </w:style>
  <w:style w:type="paragraph" w:styleId="a">
    <w:name w:val="List"/>
    <w:basedOn w:val="a0"/>
    <w:pPr>
      <w:numPr>
        <w:numId w:val="2"/>
      </w:numPr>
    </w:pPr>
  </w:style>
  <w:style w:type="character" w:styleId="ae">
    <w:name w:val="Hyperlink"/>
    <w:uiPriority w:val="99"/>
    <w:rsid w:val="00F16506"/>
    <w:rPr>
      <w:color w:val="0000FF"/>
      <w:u w:val="single"/>
    </w:rPr>
  </w:style>
  <w:style w:type="character" w:styleId="af">
    <w:name w:val="FollowedHyperlink"/>
    <w:rsid w:val="00F16506"/>
    <w:rPr>
      <w:color w:val="800080"/>
      <w:u w:val="single"/>
    </w:rPr>
  </w:style>
  <w:style w:type="table" w:styleId="af0">
    <w:name w:val="Table Grid"/>
    <w:basedOn w:val="a2"/>
    <w:rsid w:val="009936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0"/>
    <w:uiPriority w:val="34"/>
    <w:qFormat/>
    <w:rsid w:val="00091487"/>
    <w:pPr>
      <w:ind w:left="720"/>
      <w:contextualSpacing/>
    </w:pPr>
  </w:style>
  <w:style w:type="paragraph" w:styleId="af2">
    <w:name w:val="TOC Heading"/>
    <w:basedOn w:val="1"/>
    <w:next w:val="a0"/>
    <w:uiPriority w:val="39"/>
    <w:unhideWhenUsed/>
    <w:qFormat/>
    <w:rsid w:val="00D84AFD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character" w:styleId="af3">
    <w:name w:val="Unresolved Mention"/>
    <w:basedOn w:val="a1"/>
    <w:uiPriority w:val="99"/>
    <w:semiHidden/>
    <w:unhideWhenUsed/>
    <w:rsid w:val="00FD1B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8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Library\&#1040;&#1085;&#1072;&#1083;&#1080;&#1079;%20&#1080;%20&#1087;&#1088;&#1086;&#1077;&#1082;&#1090;&#1080;&#1088;&#1086;&#1074;&#1072;&#1085;&#1080;&#1077;\RUP\RUP_&#1042;&#1080;&#1076;&#1077;&#1085;&#1080;&#1077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98F82-D0EE-4E6C-843A-7F4B7F2DC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RUP_Видение.dot</Template>
  <TotalTime>1942</TotalTime>
  <Pages>41</Pages>
  <Words>10763</Words>
  <Characters>61350</Characters>
  <Application>Microsoft Office Word</Application>
  <DocSecurity>0</DocSecurity>
  <Lines>511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Краткое описание вариантов использования</vt:lpstr>
    </vt:vector>
  </TitlesOfParts>
  <Company>КГТУ</Company>
  <LinksUpToDate>false</LinksUpToDate>
  <CharactersWithSpaces>71970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Краткое описание вариантов использования</dc:title>
  <dc:subject>Система диспетчеризации типографии</dc:subject>
  <dc:creator>Т.В. Подшивалова</dc:creator>
  <cp:keywords/>
  <dc:description/>
  <cp:lastModifiedBy>Иван Ермолаев</cp:lastModifiedBy>
  <cp:revision>358</cp:revision>
  <cp:lastPrinted>2023-09-27T20:44:00Z</cp:lastPrinted>
  <dcterms:created xsi:type="dcterms:W3CDTF">2023-04-07T16:06:00Z</dcterms:created>
  <dcterms:modified xsi:type="dcterms:W3CDTF">2023-12-26T19:36:00Z</dcterms:modified>
</cp:coreProperties>
</file>