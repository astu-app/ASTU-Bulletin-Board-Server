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04CAED2E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AD0AE0" w:rsidRPr="004F416B">
        <w:rPr>
          <w:sz w:val="28"/>
          <w:lang w:val="ru-RU"/>
        </w:rPr>
        <w:t>5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B967E5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72AC5CCD" w14:textId="05E1B145" w:rsidR="00D57AA6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58083634" w:history="1">
            <w:r w:rsidR="00D57AA6" w:rsidRPr="00B732E9">
              <w:rPr>
                <w:rStyle w:val="ae"/>
                <w:noProof/>
                <w:lang w:val="ru-RU" w:eastAsia="en-US"/>
              </w:rPr>
              <w:t>1.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9710BA6" w14:textId="6FB34819" w:rsidR="00D57AA6" w:rsidRDefault="00F22418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5" w:history="1">
            <w:r w:rsidR="00D57AA6" w:rsidRPr="00B732E9">
              <w:rPr>
                <w:rStyle w:val="ae"/>
                <w:noProof/>
                <w:lang w:val="ru-RU" w:eastAsia="en-US"/>
              </w:rPr>
              <w:t>2.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0D8BDCA" w14:textId="5FDB39B1" w:rsidR="00D57AA6" w:rsidRDefault="00F22418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6" w:history="1">
            <w:r w:rsidR="00D57AA6" w:rsidRPr="00B732E9">
              <w:rPr>
                <w:rStyle w:val="ae"/>
                <w:noProof/>
                <w:lang w:val="ru-RU" w:eastAsia="en-US"/>
              </w:rPr>
              <w:t>3.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5F5CA18" w14:textId="39F68DA0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7" w:history="1">
            <w:r w:rsidR="00D57AA6" w:rsidRPr="00B732E9">
              <w:rPr>
                <w:rStyle w:val="ae"/>
                <w:noProof/>
                <w:lang w:val="ru-RU"/>
              </w:rPr>
              <w:t>3.1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S-1. Просмотреть доску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156E125" w14:textId="758B6088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8" w:history="1">
            <w:r w:rsidR="00D57AA6" w:rsidRPr="00B732E9">
              <w:rPr>
                <w:rStyle w:val="ae"/>
                <w:noProof/>
                <w:lang w:val="ru-RU"/>
              </w:rPr>
              <w:t>3.2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</w:t>
            </w:r>
            <w:r w:rsidR="00D57AA6" w:rsidRPr="00B732E9">
              <w:rPr>
                <w:rStyle w:val="ae"/>
                <w:noProof/>
              </w:rPr>
              <w:t>-1.1</w:t>
            </w:r>
            <w:r w:rsidR="00D57AA6" w:rsidRPr="00B732E9">
              <w:rPr>
                <w:rStyle w:val="ae"/>
                <w:noProof/>
                <w:lang w:val="ru-RU"/>
              </w:rPr>
              <w:t>. Пройти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D082DF9" w14:textId="4484B1AA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9" w:history="1">
            <w:r w:rsidR="00D57AA6" w:rsidRPr="00B732E9">
              <w:rPr>
                <w:rStyle w:val="ae"/>
                <w:noProof/>
                <w:lang w:val="ru-RU"/>
              </w:rPr>
              <w:t>3.3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</w:t>
            </w:r>
            <w:r w:rsidR="00D57AA6" w:rsidRPr="00B732E9">
              <w:rPr>
                <w:rStyle w:val="ae"/>
                <w:noProof/>
              </w:rPr>
              <w:t>-1.2</w:t>
            </w:r>
            <w:r w:rsidR="00D57AA6" w:rsidRPr="00B732E9">
              <w:rPr>
                <w:rStyle w:val="ae"/>
                <w:noProof/>
                <w:lang w:val="ru-RU"/>
              </w:rPr>
              <w:t>. Скачать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DD861BB" w14:textId="60E21ACC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0" w:history="1">
            <w:r w:rsidR="00D57AA6" w:rsidRPr="00B732E9">
              <w:rPr>
                <w:rStyle w:val="ae"/>
                <w:noProof/>
                <w:lang w:val="ru-RU"/>
              </w:rPr>
              <w:t>3.4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S-2. Управление подписками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12A0638" w14:textId="3F7B2AEA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1" w:history="1">
            <w:r w:rsidR="00D57AA6" w:rsidRPr="00B732E9">
              <w:rPr>
                <w:rStyle w:val="ae"/>
                <w:noProof/>
                <w:lang w:val="ru-RU"/>
              </w:rPr>
              <w:t>3.5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S-2.1. Добавить категории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43D7088" w14:textId="76E64F7F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2" w:history="1">
            <w:r w:rsidR="00D57AA6" w:rsidRPr="00B732E9">
              <w:rPr>
                <w:rStyle w:val="ae"/>
                <w:noProof/>
                <w:lang w:val="ru-RU"/>
              </w:rPr>
              <w:t>3.6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S-2.2. Удалить категории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412D13E" w14:textId="09B51701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3" w:history="1">
            <w:r w:rsidR="00D57AA6" w:rsidRPr="00B732E9">
              <w:rPr>
                <w:rStyle w:val="ae"/>
                <w:noProof/>
                <w:lang w:val="ru-RU"/>
              </w:rPr>
              <w:t>3.7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S-3. Получить уведомление о новом объявлении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0F22E6F" w14:textId="038E503F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4" w:history="1">
            <w:r w:rsidR="00D57AA6" w:rsidRPr="00B732E9">
              <w:rPr>
                <w:rStyle w:val="ae"/>
                <w:noProof/>
                <w:lang w:val="ru-RU"/>
              </w:rPr>
              <w:t>3.8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 xml:space="preserve">S-3.1. Получить </w:t>
            </w:r>
            <w:r w:rsidR="00D57AA6" w:rsidRPr="00B732E9">
              <w:rPr>
                <w:rStyle w:val="ae"/>
                <w:noProof/>
              </w:rPr>
              <w:t>push</w:t>
            </w:r>
            <w:r w:rsidR="00D57AA6" w:rsidRPr="00B732E9">
              <w:rPr>
                <w:rStyle w:val="ae"/>
                <w:noProof/>
                <w:lang w:val="ru-RU"/>
              </w:rPr>
              <w:t>-уведомление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5EC3C48" w14:textId="1B639E05" w:rsidR="00D57AA6" w:rsidRDefault="00F22418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5" w:history="1">
            <w:r w:rsidR="00D57AA6" w:rsidRPr="00B732E9">
              <w:rPr>
                <w:rStyle w:val="ae"/>
                <w:noProof/>
                <w:lang w:val="ru-RU"/>
              </w:rPr>
              <w:t>3.9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S-3.2. Получить уведомление по электронной почте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2D15578" w14:textId="55F02CB1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6" w:history="1">
            <w:r w:rsidR="00D57AA6" w:rsidRPr="00B732E9">
              <w:rPr>
                <w:rStyle w:val="ae"/>
                <w:noProof/>
                <w:lang w:val="ru-RU"/>
              </w:rPr>
              <w:t>3.10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</w:t>
            </w:r>
            <w:r w:rsidR="00D57AA6" w:rsidRPr="00B732E9">
              <w:rPr>
                <w:rStyle w:val="ae"/>
                <w:noProof/>
              </w:rPr>
              <w:t>-</w:t>
            </w:r>
            <w:r w:rsidR="00D57AA6" w:rsidRPr="00B732E9">
              <w:rPr>
                <w:rStyle w:val="ae"/>
                <w:noProof/>
                <w:lang w:val="ru-RU"/>
              </w:rPr>
              <w:t>1. Управление объявлениями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3C8C917" w14:textId="1E8B5A5C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7" w:history="1">
            <w:r w:rsidR="00D57AA6" w:rsidRPr="00B732E9">
              <w:rPr>
                <w:rStyle w:val="ae"/>
                <w:noProof/>
                <w:lang w:val="ru-RU"/>
              </w:rPr>
              <w:t>3.11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</w:t>
            </w:r>
            <w:r w:rsidR="00D57AA6" w:rsidRPr="00B732E9">
              <w:rPr>
                <w:rStyle w:val="ae"/>
                <w:noProof/>
              </w:rPr>
              <w:t>.1</w:t>
            </w:r>
            <w:r w:rsidR="00D57AA6" w:rsidRPr="00B732E9">
              <w:rPr>
                <w:rStyle w:val="ae"/>
                <w:noProof/>
                <w:lang w:val="ru-RU"/>
              </w:rPr>
              <w:t>. Создать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8D751CC" w14:textId="4A3FDDEB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8" w:history="1">
            <w:r w:rsidR="00D57AA6" w:rsidRPr="00B732E9">
              <w:rPr>
                <w:rStyle w:val="ae"/>
                <w:noProof/>
                <w:lang w:val="ru-RU"/>
              </w:rPr>
              <w:t>3.12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</w:t>
            </w:r>
            <w:r w:rsidR="00D57AA6" w:rsidRPr="00B732E9">
              <w:rPr>
                <w:rStyle w:val="ae"/>
                <w:noProof/>
              </w:rPr>
              <w:t>-1.1.1</w:t>
            </w:r>
            <w:r w:rsidR="00D57AA6" w:rsidRPr="00B732E9">
              <w:rPr>
                <w:rStyle w:val="ae"/>
                <w:noProof/>
                <w:lang w:val="ru-RU"/>
              </w:rPr>
              <w:t>. Указать текст объявления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769BBCD" w14:textId="6740926D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9" w:history="1">
            <w:r w:rsidR="00D57AA6" w:rsidRPr="00B732E9">
              <w:rPr>
                <w:rStyle w:val="ae"/>
                <w:noProof/>
                <w:lang w:val="ru-RU"/>
              </w:rPr>
              <w:t>3.13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E-1.1.2. Выбор получателей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E568641" w14:textId="77F43C00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0" w:history="1">
            <w:r w:rsidR="00D57AA6" w:rsidRPr="00B732E9">
              <w:rPr>
                <w:rStyle w:val="ae"/>
                <w:noProof/>
                <w:lang w:val="ru-RU"/>
              </w:rPr>
              <w:t>3.14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8696333" w14:textId="2E412754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1" w:history="1">
            <w:r w:rsidR="00D57AA6" w:rsidRPr="00B732E9">
              <w:rPr>
                <w:rStyle w:val="ae"/>
                <w:noProof/>
                <w:lang w:val="ru-RU"/>
              </w:rPr>
              <w:t>3.15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E-1.1.4. Задать дату и время публикации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E0F7178" w14:textId="3CEB4A98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2" w:history="1">
            <w:r w:rsidR="00D57AA6" w:rsidRPr="00B732E9">
              <w:rPr>
                <w:rStyle w:val="ae"/>
                <w:noProof/>
                <w:lang w:val="ru-RU"/>
              </w:rPr>
              <w:t>3.16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E-1.1.5. Прикрепить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180EF8B" w14:textId="743BD81A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3" w:history="1">
            <w:r w:rsidR="00D57AA6" w:rsidRPr="00B732E9">
              <w:rPr>
                <w:rStyle w:val="ae"/>
                <w:noProof/>
                <w:lang w:val="ru-RU"/>
              </w:rPr>
              <w:t>3.17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E-1.1.5.1. Загрузить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A72975C" w14:textId="00B2471A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4" w:history="1">
            <w:r w:rsidR="00D57AA6" w:rsidRPr="00B732E9">
              <w:rPr>
                <w:rStyle w:val="ae"/>
                <w:noProof/>
                <w:lang w:val="ru-RU"/>
              </w:rPr>
              <w:t>3.18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E-1.1.6. Выбрать категории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925ABF8" w14:textId="48CD07C8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5" w:history="1">
            <w:r w:rsidR="00D57AA6" w:rsidRPr="00B732E9">
              <w:rPr>
                <w:rStyle w:val="ae"/>
                <w:noProof/>
                <w:lang w:val="ru-RU"/>
              </w:rPr>
              <w:t>3.19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 Прикрепить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5431332" w14:textId="44995324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6" w:history="1">
            <w:r w:rsidR="00D57AA6" w:rsidRPr="00B732E9">
              <w:rPr>
                <w:rStyle w:val="ae"/>
                <w:noProof/>
                <w:lang w:val="ru-RU"/>
              </w:rPr>
              <w:t>3.20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 Создать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94457A8" w14:textId="036F6922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7" w:history="1">
            <w:r w:rsidR="00D57AA6" w:rsidRPr="00B732E9">
              <w:rPr>
                <w:rStyle w:val="ae"/>
                <w:noProof/>
                <w:lang w:val="ru-RU"/>
              </w:rPr>
              <w:t>3.21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E-1.1.7.1.1. Указать вопросы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DE3907D" w14:textId="1C2FFA76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8" w:history="1">
            <w:r w:rsidR="00D57AA6" w:rsidRPr="00B732E9">
              <w:rPr>
                <w:rStyle w:val="ae"/>
                <w:noProof/>
                <w:lang w:val="ru-RU"/>
              </w:rPr>
              <w:t>3.22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E-1.1.7.1.1.1. Задать варианты ответов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E2AD7B0" w14:textId="467483FA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9" w:history="1">
            <w:r w:rsidR="00D57AA6" w:rsidRPr="00B732E9">
              <w:rPr>
                <w:rStyle w:val="ae"/>
                <w:noProof/>
                <w:lang w:val="ru-RU"/>
              </w:rPr>
              <w:t>3.23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E-1.1.7.1.1.2. Задать возможность множественного выбора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CA15155" w14:textId="4FADC51C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0" w:history="1">
            <w:r w:rsidR="00D57AA6" w:rsidRPr="00B732E9">
              <w:rPr>
                <w:rStyle w:val="ae"/>
                <w:noProof/>
                <w:lang w:val="ru-RU"/>
              </w:rPr>
              <w:t>3.24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E-1.1.7.1.2. Задать анонимность голосования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3B9EDEA" w14:textId="7288FC2E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1" w:history="1">
            <w:r w:rsidR="00D57AA6" w:rsidRPr="00B732E9">
              <w:rPr>
                <w:rStyle w:val="ae"/>
                <w:noProof/>
                <w:lang w:val="ru-RU"/>
              </w:rPr>
              <w:t>3.25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E-1.1.7.1.3. Задать срок окончания голосования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EE90127" w14:textId="095C4641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2" w:history="1">
            <w:r w:rsidR="00D57AA6" w:rsidRPr="00B732E9">
              <w:rPr>
                <w:rStyle w:val="ae"/>
                <w:noProof/>
                <w:lang w:val="ru-RU"/>
              </w:rPr>
              <w:t>3.26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 Редактировать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BDDF229" w14:textId="1C0C2F25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3" w:history="1">
            <w:r w:rsidR="00D57AA6" w:rsidRPr="00B732E9">
              <w:rPr>
                <w:rStyle w:val="ae"/>
                <w:noProof/>
                <w:lang w:val="ru-RU"/>
              </w:rPr>
              <w:t>3.27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E-1.2.1. Изменить текст объявления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C9FE330" w14:textId="19F3CE24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4" w:history="1">
            <w:r w:rsidR="00D57AA6" w:rsidRPr="00B732E9">
              <w:rPr>
                <w:rStyle w:val="ae"/>
                <w:noProof/>
                <w:lang w:val="ru-RU"/>
              </w:rPr>
              <w:t>3.28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</w:t>
            </w:r>
            <w:r w:rsidR="00D57AA6" w:rsidRPr="00B732E9">
              <w:rPr>
                <w:rStyle w:val="ae"/>
                <w:noProof/>
              </w:rPr>
              <w:t>2</w:t>
            </w:r>
            <w:r w:rsidR="00D57AA6" w:rsidRPr="00B732E9">
              <w:rPr>
                <w:rStyle w:val="ae"/>
                <w:noProof/>
                <w:lang w:val="ru-RU"/>
              </w:rPr>
              <w:t>. Изменить группы получателей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CDB8F8A" w14:textId="4A6F99CF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5" w:history="1">
            <w:r w:rsidR="00D57AA6" w:rsidRPr="00B732E9">
              <w:rPr>
                <w:rStyle w:val="ae"/>
                <w:noProof/>
                <w:lang w:val="ru-RU"/>
              </w:rPr>
              <w:t>3.29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E1E7892" w14:textId="1F211560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6" w:history="1">
            <w:r w:rsidR="00D57AA6" w:rsidRPr="00B732E9">
              <w:rPr>
                <w:rStyle w:val="ae"/>
                <w:noProof/>
                <w:lang w:val="ru-RU"/>
              </w:rPr>
              <w:t>3.30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E-1.2.4. Изменить срок отложенной публикации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2047844" w14:textId="71B1BD01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7" w:history="1">
            <w:r w:rsidR="00D57AA6" w:rsidRPr="00B732E9">
              <w:rPr>
                <w:rStyle w:val="ae"/>
                <w:noProof/>
                <w:lang w:val="ru-RU"/>
              </w:rPr>
              <w:t>3.31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E-1.2.5. Прикрепить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086B307" w14:textId="1E4B8F30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8" w:history="1">
            <w:r w:rsidR="00D57AA6" w:rsidRPr="00B732E9">
              <w:rPr>
                <w:rStyle w:val="ae"/>
                <w:noProof/>
                <w:lang w:val="ru-RU"/>
              </w:rPr>
              <w:t>3.32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E-1.2.6. Открепить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A8EE3CB" w14:textId="3A1C2070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9" w:history="1">
            <w:r w:rsidR="00D57AA6" w:rsidRPr="00B732E9">
              <w:rPr>
                <w:rStyle w:val="ae"/>
                <w:noProof/>
                <w:lang w:val="ru-RU"/>
              </w:rPr>
              <w:t>3.33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E-1.2.7. Прикрепить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6C5AAD4" w14:textId="73EEDBB8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0" w:history="1">
            <w:r w:rsidR="00D57AA6" w:rsidRPr="00B732E9">
              <w:rPr>
                <w:rStyle w:val="ae"/>
                <w:noProof/>
                <w:lang w:val="ru-RU"/>
              </w:rPr>
              <w:t>3.34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E-1.2.8. Изменить категории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83756D1" w14:textId="0173AF62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1" w:history="1">
            <w:r w:rsidR="00D57AA6" w:rsidRPr="00B732E9">
              <w:rPr>
                <w:rStyle w:val="ae"/>
                <w:noProof/>
                <w:lang w:val="ru-RU"/>
              </w:rPr>
              <w:t>3.35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E0A548F" w14:textId="65A49E7D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2" w:history="1">
            <w:r w:rsidR="00D57AA6" w:rsidRPr="00B732E9">
              <w:rPr>
                <w:rStyle w:val="ae"/>
                <w:noProof/>
                <w:lang w:val="ru-RU"/>
              </w:rPr>
              <w:t>3.36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E-1.4. Удалить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D5ADA7A" w14:textId="43CAD6A3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3" w:history="1">
            <w:r w:rsidR="00D57AA6" w:rsidRPr="00B732E9">
              <w:rPr>
                <w:rStyle w:val="ae"/>
                <w:noProof/>
                <w:lang w:val="ru-RU"/>
              </w:rPr>
              <w:t>3.37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E-1.5. Скрыть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26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17C3CB6" w14:textId="4DDBE3C4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4" w:history="1">
            <w:r w:rsidR="00D57AA6" w:rsidRPr="00B732E9">
              <w:rPr>
                <w:rStyle w:val="ae"/>
                <w:noProof/>
                <w:lang w:val="ru-RU"/>
              </w:rPr>
              <w:t>3.38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26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631C30B" w14:textId="42D62051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5" w:history="1">
            <w:r w:rsidR="00D57AA6" w:rsidRPr="00B732E9">
              <w:rPr>
                <w:rStyle w:val="ae"/>
                <w:noProof/>
                <w:lang w:val="ru-RU"/>
              </w:rPr>
              <w:t>3.39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26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E146E4A" w14:textId="75581899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6" w:history="1">
            <w:r w:rsidR="00D57AA6" w:rsidRPr="00B732E9">
              <w:rPr>
                <w:rStyle w:val="ae"/>
                <w:noProof/>
                <w:lang w:val="ru-RU"/>
              </w:rPr>
              <w:t>3.40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26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0D7D8F0" w14:textId="3507A529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7" w:history="1">
            <w:r w:rsidR="00D57AA6" w:rsidRPr="00B732E9">
              <w:rPr>
                <w:rStyle w:val="ae"/>
                <w:noProof/>
                <w:lang w:val="ru-RU"/>
              </w:rPr>
              <w:t>3.41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E-1.6.3. Удалить скрытое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3AA30AD" w14:textId="7DC66C3D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8" w:history="1">
            <w:r w:rsidR="00D57AA6" w:rsidRPr="00B732E9">
              <w:rPr>
                <w:rStyle w:val="ae"/>
                <w:noProof/>
                <w:lang w:val="ru-RU"/>
              </w:rPr>
              <w:t>3.42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31A2D3E" w14:textId="49AA4FE1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9" w:history="1">
            <w:r w:rsidR="00D57AA6" w:rsidRPr="00B732E9">
              <w:rPr>
                <w:rStyle w:val="ae"/>
                <w:noProof/>
                <w:lang w:val="ru-RU"/>
              </w:rPr>
              <w:t>3.43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E469FE7" w14:textId="5C8A0425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0" w:history="1">
            <w:r w:rsidR="00D57AA6" w:rsidRPr="00B732E9">
              <w:rPr>
                <w:rStyle w:val="ae"/>
                <w:noProof/>
                <w:lang w:val="ru-RU"/>
              </w:rPr>
              <w:t>3.44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6714ED7" w14:textId="7FF38ECD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1" w:history="1">
            <w:r w:rsidR="00D57AA6" w:rsidRPr="00B732E9">
              <w:rPr>
                <w:rStyle w:val="ae"/>
                <w:noProof/>
                <w:lang w:val="ru-RU"/>
              </w:rPr>
              <w:t>3.45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3EA537D" w14:textId="301C0542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2" w:history="1">
            <w:r w:rsidR="00D57AA6" w:rsidRPr="00B732E9">
              <w:rPr>
                <w:rStyle w:val="ae"/>
                <w:noProof/>
                <w:lang w:val="ru-RU"/>
              </w:rPr>
              <w:t>3.46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F91C3E5" w14:textId="1F6E4E63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3" w:history="1">
            <w:r w:rsidR="00D57AA6" w:rsidRPr="00B732E9">
              <w:rPr>
                <w:rStyle w:val="ae"/>
                <w:noProof/>
                <w:lang w:val="ru-RU"/>
              </w:rPr>
              <w:t>3.47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E-2. Управление опросами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614E7BB" w14:textId="5F639FDD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4" w:history="1">
            <w:r w:rsidR="00D57AA6" w:rsidRPr="00B732E9">
              <w:rPr>
                <w:rStyle w:val="ae"/>
                <w:noProof/>
                <w:lang w:val="ru-RU"/>
              </w:rPr>
              <w:t>3.48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E-2.1. Собрать результаты опроса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B0ACBF9" w14:textId="2EC8F054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5" w:history="1">
            <w:r w:rsidR="00D57AA6" w:rsidRPr="00B732E9">
              <w:rPr>
                <w:rStyle w:val="ae"/>
                <w:noProof/>
                <w:lang w:val="ru-RU"/>
              </w:rPr>
              <w:t>3.49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E-2.1.1. Выгрузить результаты опроса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83FDD87" w14:textId="64185804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6" w:history="1">
            <w:r w:rsidR="00D57AA6" w:rsidRPr="00B732E9">
              <w:rPr>
                <w:rStyle w:val="ae"/>
                <w:noProof/>
                <w:lang w:val="ru-RU"/>
              </w:rPr>
              <w:t>3.50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E-2.2. Закрыть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5228E96" w14:textId="034BF802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7" w:history="1">
            <w:r w:rsidR="00D57AA6" w:rsidRPr="00B732E9">
              <w:rPr>
                <w:rStyle w:val="ae"/>
                <w:noProof/>
                <w:lang w:val="ru-RU"/>
              </w:rPr>
              <w:t>3.51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G-1. Управление своими группами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9C4E4C9" w14:textId="48C37809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8" w:history="1">
            <w:r w:rsidR="00D57AA6" w:rsidRPr="00B732E9">
              <w:rPr>
                <w:rStyle w:val="ae"/>
                <w:noProof/>
                <w:lang w:val="ru-RU"/>
              </w:rPr>
              <w:t>3.52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G-1.1. Добавить сотрудника в свою группу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189DA1E" w14:textId="6CE0B9CE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9" w:history="1">
            <w:r w:rsidR="00D57AA6" w:rsidRPr="00B732E9">
              <w:rPr>
                <w:rStyle w:val="ae"/>
                <w:noProof/>
                <w:lang w:val="ru-RU"/>
              </w:rPr>
              <w:t>3.53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G-1.2. Удалить сотрудника из своей группы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081AEB4" w14:textId="4AF2AB91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0" w:history="1">
            <w:r w:rsidR="00D57AA6" w:rsidRPr="00B732E9">
              <w:rPr>
                <w:rStyle w:val="ae"/>
                <w:noProof/>
                <w:lang w:val="ru-RU"/>
              </w:rPr>
              <w:t>3.54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G-1.3. Редактировать права сотрудника в своей группе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A180855" w14:textId="1BFA6764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1" w:history="1">
            <w:r w:rsidR="00D57AA6" w:rsidRPr="00B732E9">
              <w:rPr>
                <w:rStyle w:val="ae"/>
                <w:noProof/>
                <w:lang w:val="ru-RU"/>
              </w:rPr>
              <w:t>3.55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</w:t>
            </w:r>
            <w:r w:rsidR="00D57AA6" w:rsidRPr="00B732E9">
              <w:rPr>
                <w:rStyle w:val="ae"/>
                <w:noProof/>
              </w:rPr>
              <w:t>-</w:t>
            </w:r>
            <w:r w:rsidR="00D57AA6" w:rsidRPr="00B732E9">
              <w:rPr>
                <w:rStyle w:val="ae"/>
                <w:noProof/>
                <w:lang w:val="ru-RU"/>
              </w:rPr>
              <w:t>1. Управление группами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7046FA9" w14:textId="3B57E7B1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2" w:history="1">
            <w:r w:rsidR="00D57AA6" w:rsidRPr="00B732E9">
              <w:rPr>
                <w:rStyle w:val="ae"/>
                <w:noProof/>
                <w:lang w:val="ru-RU"/>
              </w:rPr>
              <w:t>3.56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A-1.1. Просмотреть список групп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03C6482" w14:textId="43F2FEB1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3" w:history="1">
            <w:r w:rsidR="00D57AA6" w:rsidRPr="00B732E9">
              <w:rPr>
                <w:rStyle w:val="ae"/>
                <w:noProof/>
                <w:lang w:val="ru-RU"/>
              </w:rPr>
              <w:t>3.57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A-1.2. Редактировать права сотрудника в группе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7E8BF51" w14:textId="4EEF56A6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4" w:history="1">
            <w:r w:rsidR="00D57AA6" w:rsidRPr="00B732E9">
              <w:rPr>
                <w:rStyle w:val="ae"/>
                <w:noProof/>
                <w:lang w:val="ru-RU"/>
              </w:rPr>
              <w:t>3.58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 Создать группу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7007C71" w14:textId="05CD866E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5" w:history="1">
            <w:r w:rsidR="00D57AA6" w:rsidRPr="00B732E9">
              <w:rPr>
                <w:rStyle w:val="ae"/>
                <w:noProof/>
                <w:lang w:val="ru-RU"/>
              </w:rPr>
              <w:t>3.59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</w:t>
            </w:r>
            <w:r w:rsidR="00D57AA6" w:rsidRPr="00B732E9">
              <w:rPr>
                <w:rStyle w:val="ae"/>
                <w:noProof/>
              </w:rPr>
              <w:t>1.</w:t>
            </w:r>
            <w:r w:rsidR="00D57AA6" w:rsidRPr="00B732E9">
              <w:rPr>
                <w:rStyle w:val="ae"/>
                <w:noProof/>
                <w:lang w:val="ru-RU"/>
              </w:rPr>
              <w:t xml:space="preserve"> Указать название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8B2B1C1" w14:textId="64F94C84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6" w:history="1">
            <w:r w:rsidR="00D57AA6" w:rsidRPr="00B732E9">
              <w:rPr>
                <w:rStyle w:val="ae"/>
                <w:noProof/>
                <w:lang w:val="ru-RU"/>
              </w:rPr>
              <w:t>3.60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A-1.3.2. Задать администратора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A59DD27" w14:textId="53914AC6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7" w:history="1">
            <w:r w:rsidR="00D57AA6" w:rsidRPr="00B732E9">
              <w:rPr>
                <w:rStyle w:val="ae"/>
                <w:noProof/>
                <w:lang w:val="ru-RU"/>
              </w:rPr>
              <w:t>3.61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A-1.3.3. Добавить участников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486092A" w14:textId="4704C769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8" w:history="1">
            <w:r w:rsidR="00D57AA6" w:rsidRPr="00B732E9">
              <w:rPr>
                <w:rStyle w:val="ae"/>
                <w:noProof/>
                <w:lang w:val="ru-RU"/>
              </w:rPr>
              <w:t>3.62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A-1.3.4. Задать родительские группы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51A94F4" w14:textId="2C7D2527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9" w:history="1">
            <w:r w:rsidR="00D57AA6" w:rsidRPr="00B732E9">
              <w:rPr>
                <w:rStyle w:val="ae"/>
                <w:noProof/>
                <w:lang w:val="ru-RU"/>
              </w:rPr>
              <w:t>3.63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A-1.3.4. Задать дочерние группы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7D148DA" w14:textId="5A066AF3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0" w:history="1">
            <w:r w:rsidR="00D57AA6" w:rsidRPr="00B732E9">
              <w:rPr>
                <w:rStyle w:val="ae"/>
                <w:noProof/>
                <w:lang w:val="ru-RU"/>
              </w:rPr>
              <w:t>3.64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 Редактировать группу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2E4C8D5" w14:textId="58189A90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1" w:history="1">
            <w:r w:rsidR="00D57AA6" w:rsidRPr="00B732E9">
              <w:rPr>
                <w:rStyle w:val="ae"/>
                <w:noProof/>
                <w:lang w:val="ru-RU"/>
              </w:rPr>
              <w:t>3.65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A-1.4.1. Изменить название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DF9741D" w14:textId="61A067C0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2" w:history="1">
            <w:r w:rsidR="00D57AA6" w:rsidRPr="00B732E9">
              <w:rPr>
                <w:rStyle w:val="ae"/>
                <w:noProof/>
                <w:lang w:val="ru-RU"/>
              </w:rPr>
              <w:t>3.66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A-1.4.2. Задать администратора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5E8431E" w14:textId="62D5DB18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3" w:history="1">
            <w:r w:rsidR="00D57AA6" w:rsidRPr="00B732E9">
              <w:rPr>
                <w:rStyle w:val="ae"/>
                <w:noProof/>
                <w:lang w:val="ru-RU"/>
              </w:rPr>
              <w:t>3.67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A-1.4.3. Изменить администратора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A63B3C9" w14:textId="407F74AB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4" w:history="1">
            <w:r w:rsidR="00D57AA6" w:rsidRPr="00B732E9">
              <w:rPr>
                <w:rStyle w:val="ae"/>
                <w:noProof/>
                <w:lang w:val="ru-RU"/>
              </w:rPr>
              <w:t>3.68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A-1.4.4. Удалить администратора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DF4F059" w14:textId="0FDDA8FF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5" w:history="1">
            <w:r w:rsidR="00D57AA6" w:rsidRPr="00B732E9">
              <w:rPr>
                <w:rStyle w:val="ae"/>
                <w:noProof/>
                <w:lang w:val="ru-RU"/>
              </w:rPr>
              <w:t>3.69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A-1.4.5. Изменить состав участников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8B5675D" w14:textId="7750021C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6" w:history="1">
            <w:r w:rsidR="00D57AA6" w:rsidRPr="00B732E9">
              <w:rPr>
                <w:rStyle w:val="ae"/>
                <w:noProof/>
                <w:lang w:val="ru-RU"/>
              </w:rPr>
              <w:t>3.70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A-1.5. Отменить изменения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24B3D3D" w14:textId="29378A8A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7" w:history="1">
            <w:r w:rsidR="00D57AA6" w:rsidRPr="00B732E9">
              <w:rPr>
                <w:rStyle w:val="ae"/>
                <w:noProof/>
                <w:lang w:val="ru-RU"/>
              </w:rPr>
              <w:t>3.71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 Управление категориями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B7940ED" w14:textId="4FE90C66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8" w:history="1">
            <w:r w:rsidR="00D57AA6" w:rsidRPr="00B732E9">
              <w:rPr>
                <w:rStyle w:val="ae"/>
                <w:noProof/>
                <w:lang w:val="ru-RU"/>
              </w:rPr>
              <w:t>3.72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A-2.1. Создать категорию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5BC9001" w14:textId="7CE13706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9" w:history="1">
            <w:r w:rsidR="00D57AA6" w:rsidRPr="00B732E9">
              <w:rPr>
                <w:rStyle w:val="ae"/>
                <w:noProof/>
                <w:lang w:val="ru-RU"/>
              </w:rPr>
              <w:t>3.73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A-2.1.1. Указать название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DED29EA" w14:textId="482D473C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0" w:history="1">
            <w:r w:rsidR="00D57AA6" w:rsidRPr="00B732E9">
              <w:rPr>
                <w:rStyle w:val="ae"/>
                <w:noProof/>
                <w:lang w:val="ru-RU"/>
              </w:rPr>
              <w:t>3.74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A-2.1.2. Указать цвет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E6DCEA5" w14:textId="1682EC93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1" w:history="1">
            <w:r w:rsidR="00D57AA6" w:rsidRPr="00B732E9">
              <w:rPr>
                <w:rStyle w:val="ae"/>
                <w:noProof/>
                <w:lang w:val="ru-RU"/>
              </w:rPr>
              <w:t>3.75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A-2.2. Редактировать категорию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59D8B92" w14:textId="69C14558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2" w:history="1">
            <w:r w:rsidR="00D57AA6" w:rsidRPr="00B732E9">
              <w:rPr>
                <w:rStyle w:val="ae"/>
                <w:noProof/>
                <w:lang w:val="ru-RU"/>
              </w:rPr>
              <w:t>3.76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A-2.2.1. Редактировать название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8005528" w14:textId="0478A177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3" w:history="1">
            <w:r w:rsidR="00D57AA6" w:rsidRPr="00B732E9">
              <w:rPr>
                <w:rStyle w:val="ae"/>
                <w:noProof/>
                <w:lang w:val="ru-RU"/>
              </w:rPr>
              <w:t>3.77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A-2.2.2. Редактировать цвет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FCF8F55" w14:textId="402DA119" w:rsidR="00D57AA6" w:rsidRDefault="00F22418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4" w:history="1">
            <w:r w:rsidR="00D57AA6" w:rsidRPr="00B732E9">
              <w:rPr>
                <w:rStyle w:val="ae"/>
                <w:noProof/>
                <w:lang w:val="ru-RU"/>
              </w:rPr>
              <w:t>3.78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</w:t>
            </w:r>
            <w:r w:rsidR="00D57AA6" w:rsidRPr="00B732E9">
              <w:rPr>
                <w:rStyle w:val="ae"/>
                <w:noProof/>
              </w:rPr>
              <w:t>3</w:t>
            </w:r>
            <w:r w:rsidR="00D57AA6" w:rsidRPr="00B732E9">
              <w:rPr>
                <w:rStyle w:val="ae"/>
                <w:noProof/>
                <w:lang w:val="ru-RU"/>
              </w:rPr>
              <w:t>. Удалить категорию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738C86B" w14:textId="38BAABBC" w:rsidR="00D84AFD" w:rsidRPr="003C06DF" w:rsidRDefault="00D84AFD" w:rsidP="00D84AFD">
          <w:r w:rsidRPr="00D2405E">
            <w:rPr>
              <w:b/>
              <w:bCs/>
            </w:rPr>
            <w:fldChar w:fldCharType="end"/>
          </w:r>
        </w:p>
      </w:sdtContent>
    </w:sdt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58083634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51B3E408" w:rsidR="00F05F0C" w:rsidRPr="00D2405E" w:rsidRDefault="00532F42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532F42">
        <w:rPr>
          <w:noProof/>
          <w:snapToGrid w:val="0"/>
          <w:color w:val="000000" w:themeColor="text1"/>
          <w:lang w:val="ru-RU"/>
        </w:rPr>
        <w:lastRenderedPageBreak/>
        <w:drawing>
          <wp:inline distT="0" distB="0" distL="0" distR="0" wp14:anchorId="7D3FF785" wp14:editId="2FD43797">
            <wp:extent cx="5943600" cy="75984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57DF6640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просмотре доски объявлений представлена ан рис. 2.</w:t>
      </w:r>
    </w:p>
    <w:p w14:paraId="30627EF1" w14:textId="44EECD56" w:rsidR="00E96AFA" w:rsidRPr="00D2405E" w:rsidRDefault="000E1D7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0E1D7A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18483BDA" wp14:editId="00D24394">
            <wp:extent cx="5038725" cy="1396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702" cy="13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25472062" w14:textId="3341051A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получении уведомления о публикации объявления представлена на рис. </w:t>
      </w:r>
      <w:r w:rsidR="00532F42"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CD9178" w14:textId="20394B03" w:rsidR="0053713A" w:rsidRPr="00D2405E" w:rsidRDefault="00532F42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532F42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50FF858F" wp14:editId="239ACBA4">
            <wp:extent cx="5943600" cy="1607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6450E8B1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532F42"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получении уведомления о публикации объявления</w:t>
      </w:r>
    </w:p>
    <w:p w14:paraId="2F689479" w14:textId="77777777" w:rsidR="00532F42" w:rsidRPr="00D2405E" w:rsidRDefault="00532F42" w:rsidP="00532F42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управлении подписками на получение уведомлений о публикации объявлений представлена на рис. </w:t>
      </w:r>
      <w:r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A14B933" w14:textId="02382757" w:rsidR="00532F42" w:rsidRPr="00D2405E" w:rsidRDefault="00532F42" w:rsidP="00532F4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532F42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F49D44D" wp14:editId="75BE1DEF">
            <wp:extent cx="5943600" cy="1743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229" w14:textId="77777777" w:rsidR="00532F42" w:rsidRPr="00D2405E" w:rsidRDefault="00532F42" w:rsidP="00532F4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подписками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510AF91A">
            <wp:extent cx="6400800" cy="3818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2038" cy="38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создании объявления представлена на рис. 6.</w:t>
      </w:r>
    </w:p>
    <w:p w14:paraId="7C958965" w14:textId="1A910083" w:rsidR="00F6692B" w:rsidRPr="00D2405E" w:rsidRDefault="00EE3829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EE3829">
        <w:rPr>
          <w:snapToGrid w:val="0"/>
          <w:color w:val="000000" w:themeColor="text1"/>
          <w:lang w:val="ru-RU"/>
        </w:rPr>
        <w:drawing>
          <wp:inline distT="0" distB="0" distL="0" distR="0" wp14:anchorId="47CD5165" wp14:editId="5A075F92">
            <wp:extent cx="5943600" cy="34620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lastRenderedPageBreak/>
        <w:t>Рис. 6. Диаграмма прецедентов при создании объявления</w:t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1EEDF603" w:rsidR="002E0E27" w:rsidRPr="00D2405E" w:rsidRDefault="00EE3829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EE3829">
        <w:rPr>
          <w:b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2A039E91" wp14:editId="36C9D084">
            <wp:extent cx="5943600" cy="3852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4078A5C5" w:rsidR="009D2338" w:rsidRPr="00D2405E" w:rsidRDefault="00EE3829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EE3829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6F7C4790" wp14:editId="5C6FB42E">
            <wp:extent cx="5943600" cy="15043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7F9CD4D0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EE3829" w:rsidRPr="00EE3829">
        <w:rPr>
          <w:noProof/>
          <w:lang w:val="ru-RU"/>
        </w:rPr>
        <w:drawing>
          <wp:inline distT="0" distB="0" distL="0" distR="0" wp14:anchorId="653883F9" wp14:editId="7962ACB3">
            <wp:extent cx="5943600" cy="16141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1637" w14:textId="77777777" w:rsidR="00475986" w:rsidRDefault="002E0E27" w:rsidP="00475986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</w:p>
    <w:p w14:paraId="4B8717FC" w14:textId="299D0317" w:rsidR="00750861" w:rsidRPr="00D2405E" w:rsidRDefault="00750861" w:rsidP="00475986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администраторами групп своими группами представлена на рис. 10.</w:t>
      </w:r>
    </w:p>
    <w:p w14:paraId="18B00773" w14:textId="77777777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885CDA0" wp14:editId="6DF43E2A">
            <wp:extent cx="5011947" cy="18521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170" cy="186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2F03CAAD" w14:textId="645469C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</w:t>
      </w:r>
      <w:r w:rsidR="00201930">
        <w:rPr>
          <w:snapToGrid w:val="0"/>
          <w:color w:val="000000" w:themeColor="text1"/>
          <w:lang w:val="ru-RU"/>
        </w:rPr>
        <w:t xml:space="preserve"> администратором доски всеми группами </w:t>
      </w:r>
      <w:r w:rsidRPr="00D2405E">
        <w:rPr>
          <w:snapToGrid w:val="0"/>
          <w:color w:val="000000" w:themeColor="text1"/>
          <w:lang w:val="ru-RU"/>
        </w:rPr>
        <w:t>представлена на рис. 11.</w:t>
      </w:r>
    </w:p>
    <w:p w14:paraId="3F831641" w14:textId="33318C07" w:rsidR="00750861" w:rsidRPr="00D2405E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ED5B786" wp14:editId="4A86EAC9">
            <wp:extent cx="4800510" cy="3062377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317" cy="30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01AC" w14:textId="34E9FEAE" w:rsidR="00301A72" w:rsidRDefault="00750861" w:rsidP="00475986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11. Диаграмма прецедентов при управлении </w:t>
      </w:r>
      <w:r w:rsidR="00201930">
        <w:rPr>
          <w:b/>
          <w:snapToGrid w:val="0"/>
          <w:color w:val="000000" w:themeColor="text1"/>
          <w:sz w:val="16"/>
          <w:szCs w:val="16"/>
          <w:lang w:val="ru-RU"/>
        </w:rPr>
        <w:t>всеми группами</w:t>
      </w:r>
      <w:r w:rsidR="00301A72">
        <w:rPr>
          <w:snapToGrid w:val="0"/>
          <w:color w:val="000000" w:themeColor="text1"/>
          <w:lang w:val="ru-RU"/>
        </w:rPr>
        <w:br w:type="page"/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11F17376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E739D3" wp14:editId="3D4B8E99">
            <wp:extent cx="5773003" cy="309620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7933" cy="31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06F94CBA" w:rsidR="00CA4E1B" w:rsidRPr="00D2405E" w:rsidRDefault="001D245F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1D245F">
        <w:rPr>
          <w:snapToGrid w:val="0"/>
          <w:color w:val="000000" w:themeColor="text1"/>
          <w:lang w:val="ru-RU"/>
        </w:rPr>
        <w:drawing>
          <wp:inline distT="0" distB="0" distL="0" distR="0" wp14:anchorId="250125C2" wp14:editId="21D139BE">
            <wp:extent cx="5943600" cy="2009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661ADFB1" w14:textId="77777777" w:rsidR="00475986" w:rsidRDefault="00475986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7D843DE9" w14:textId="71585DFE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7E8E2E57" w:rsidR="00750861" w:rsidRPr="00D2405E" w:rsidRDefault="00475986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475986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F94BE63" wp14:editId="7C49534C">
            <wp:extent cx="6336601" cy="1975449"/>
            <wp:effectExtent l="0" t="0" r="762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5973" cy="197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58083635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2140FE">
        <w:trPr>
          <w:tblHeader/>
        </w:trPr>
        <w:tc>
          <w:tcPr>
            <w:tcW w:w="562" w:type="dxa"/>
          </w:tcPr>
          <w:p w14:paraId="1F484728" w14:textId="26162E09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4F416B" w14:paraId="2FF8E654" w14:textId="77777777" w:rsidTr="002140FE">
        <w:tc>
          <w:tcPr>
            <w:tcW w:w="562" w:type="dxa"/>
          </w:tcPr>
          <w:p w14:paraId="1C1E0B06" w14:textId="6A40B62B" w:rsidR="00ED5592" w:rsidRPr="00DD4090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D4090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D4090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4F416B" w14:paraId="0E5D3AAA" w14:textId="77777777" w:rsidTr="002140FE">
        <w:tc>
          <w:tcPr>
            <w:tcW w:w="562" w:type="dxa"/>
          </w:tcPr>
          <w:p w14:paraId="6A7C76F6" w14:textId="4F998AE1" w:rsidR="00ED5592" w:rsidRPr="00DD4090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</w:t>
            </w:r>
            <w:r w:rsidRPr="00DD4090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0E1D7A" w:rsidRPr="004F416B" w14:paraId="4A52613E" w14:textId="77777777" w:rsidTr="002140FE">
        <w:tc>
          <w:tcPr>
            <w:tcW w:w="562" w:type="dxa"/>
          </w:tcPr>
          <w:p w14:paraId="674FD679" w14:textId="5071ABDC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6BC17210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S</w:t>
            </w:r>
            <w:r w:rsidRPr="00DD4090">
              <w:rPr>
                <w:lang w:val="ru-RU"/>
              </w:rPr>
              <w:t>-</w:t>
            </w:r>
            <w:r w:rsidRPr="00DD4090">
              <w:t>1.2</w:t>
            </w:r>
          </w:p>
        </w:tc>
        <w:tc>
          <w:tcPr>
            <w:tcW w:w="1701" w:type="dxa"/>
            <w:shd w:val="clear" w:color="auto" w:fill="auto"/>
          </w:tcPr>
          <w:p w14:paraId="4E1E8B77" w14:textId="7741B3EA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2EA00BA0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1B955108" w14:textId="4CEAB717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532F42" w:rsidRPr="004F416B" w14:paraId="7F7D19CB" w14:textId="77777777" w:rsidTr="002140FE">
        <w:tc>
          <w:tcPr>
            <w:tcW w:w="562" w:type="dxa"/>
          </w:tcPr>
          <w:p w14:paraId="492E8A6A" w14:textId="7B885A5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</w:t>
            </w:r>
          </w:p>
        </w:tc>
        <w:tc>
          <w:tcPr>
            <w:tcW w:w="1276" w:type="dxa"/>
            <w:shd w:val="clear" w:color="auto" w:fill="auto"/>
          </w:tcPr>
          <w:p w14:paraId="1980E3D2" w14:textId="5C2FC996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</w:t>
            </w:r>
            <w:r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00B0A491" w14:textId="30556EF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3A607C6" w14:textId="588F9E2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6384FA24" w14:textId="18B3FC0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532F42" w:rsidRPr="004F416B" w14:paraId="2377A44F" w14:textId="77777777" w:rsidTr="002140FE">
        <w:tc>
          <w:tcPr>
            <w:tcW w:w="562" w:type="dxa"/>
          </w:tcPr>
          <w:p w14:paraId="3391412F" w14:textId="38FDE224" w:rsidR="00532F42" w:rsidRPr="00532F4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667E6D15" w14:textId="4BD7ECD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S-</w:t>
            </w:r>
            <w:r>
              <w:rPr>
                <w:lang w:val="ru-RU"/>
              </w:rPr>
              <w:t>2</w:t>
            </w:r>
            <w:r w:rsidRPr="00DD4090">
              <w:t>.1</w:t>
            </w:r>
          </w:p>
        </w:tc>
        <w:tc>
          <w:tcPr>
            <w:tcW w:w="1701" w:type="dxa"/>
            <w:shd w:val="clear" w:color="auto" w:fill="auto"/>
          </w:tcPr>
          <w:p w14:paraId="1B2BA3A3" w14:textId="35A691B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743151FE" w14:textId="52319CA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Получить </w:t>
            </w:r>
            <w:r w:rsidRPr="00DD4090">
              <w:t>push-</w:t>
            </w:r>
            <w:r w:rsidRPr="00DD4090">
              <w:rPr>
                <w:lang w:val="ru-RU"/>
              </w:rPr>
              <w:t>уведомление</w:t>
            </w:r>
          </w:p>
        </w:tc>
        <w:tc>
          <w:tcPr>
            <w:tcW w:w="3827" w:type="dxa"/>
            <w:shd w:val="clear" w:color="auto" w:fill="auto"/>
          </w:tcPr>
          <w:p w14:paraId="23237CCE" w14:textId="5453BE2F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Студент в обязательном порядке получает </w:t>
            </w:r>
            <w:r w:rsidRPr="00DD4090">
              <w:t>push</w:t>
            </w:r>
            <w:r w:rsidRPr="00DD4090">
              <w:rPr>
                <w:lang w:val="ru-RU"/>
              </w:rPr>
              <w:t>-уведомление о публикации нового объявления</w:t>
            </w:r>
          </w:p>
        </w:tc>
      </w:tr>
      <w:tr w:rsidR="00532F42" w:rsidRPr="004F416B" w14:paraId="118937C6" w14:textId="77777777" w:rsidTr="002140FE">
        <w:tc>
          <w:tcPr>
            <w:tcW w:w="562" w:type="dxa"/>
          </w:tcPr>
          <w:p w14:paraId="7F1F0C59" w14:textId="7ED95DB6" w:rsidR="00532F42" w:rsidRPr="00532F4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6</w:t>
            </w:r>
          </w:p>
        </w:tc>
        <w:tc>
          <w:tcPr>
            <w:tcW w:w="1276" w:type="dxa"/>
            <w:shd w:val="clear" w:color="auto" w:fill="auto"/>
          </w:tcPr>
          <w:p w14:paraId="6529B468" w14:textId="2BB3F32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S-</w:t>
            </w:r>
            <w:r>
              <w:rPr>
                <w:lang w:val="ru-RU"/>
              </w:rPr>
              <w:t>2</w:t>
            </w:r>
            <w:r w:rsidRPr="00DD4090">
              <w:t>.2</w:t>
            </w:r>
          </w:p>
        </w:tc>
        <w:tc>
          <w:tcPr>
            <w:tcW w:w="1701" w:type="dxa"/>
            <w:shd w:val="clear" w:color="auto" w:fill="auto"/>
          </w:tcPr>
          <w:p w14:paraId="0BFAE036" w14:textId="3184167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327836B5" w14:textId="335E409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8D79558" w14:textId="41E0187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532F42" w:rsidRPr="004F416B" w14:paraId="10545B76" w14:textId="77777777" w:rsidTr="002140FE">
        <w:tc>
          <w:tcPr>
            <w:tcW w:w="562" w:type="dxa"/>
          </w:tcPr>
          <w:p w14:paraId="4C0D22B9" w14:textId="5EFCE19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7</w:t>
            </w:r>
          </w:p>
        </w:tc>
        <w:tc>
          <w:tcPr>
            <w:tcW w:w="1276" w:type="dxa"/>
            <w:shd w:val="clear" w:color="auto" w:fill="auto"/>
          </w:tcPr>
          <w:p w14:paraId="10DA6F55" w14:textId="1BDE07F5" w:rsidR="00532F42" w:rsidRPr="00532F4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S-</w:t>
            </w:r>
            <w:r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6EDC00F" w14:textId="12EBAC7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7644C6F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0387EB23" w14:textId="4792F61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  <w:tr w:rsidR="00532F42" w:rsidRPr="004F416B" w14:paraId="0063AE63" w14:textId="77777777" w:rsidTr="002140FE">
        <w:tc>
          <w:tcPr>
            <w:tcW w:w="562" w:type="dxa"/>
          </w:tcPr>
          <w:p w14:paraId="748BBA06" w14:textId="2667649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8</w:t>
            </w:r>
          </w:p>
        </w:tc>
        <w:tc>
          <w:tcPr>
            <w:tcW w:w="1276" w:type="dxa"/>
            <w:shd w:val="clear" w:color="auto" w:fill="auto"/>
          </w:tcPr>
          <w:p w14:paraId="2F6C7FCD" w14:textId="56D1A6E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S-</w:t>
            </w:r>
            <w:r>
              <w:rPr>
                <w:lang w:val="ru-RU"/>
              </w:rPr>
              <w:t>3</w:t>
            </w:r>
            <w:r w:rsidRPr="00DD4090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706FAC9E" w14:textId="0E58F8C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064CD75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752DFD84" w14:textId="4CECFCE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532F42" w:rsidRPr="004F416B" w14:paraId="4424164D" w14:textId="77777777" w:rsidTr="002140FE">
        <w:tc>
          <w:tcPr>
            <w:tcW w:w="562" w:type="dxa"/>
          </w:tcPr>
          <w:p w14:paraId="6F36EA15" w14:textId="678A4BD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9</w:t>
            </w:r>
          </w:p>
        </w:tc>
        <w:tc>
          <w:tcPr>
            <w:tcW w:w="1276" w:type="dxa"/>
            <w:shd w:val="clear" w:color="auto" w:fill="auto"/>
          </w:tcPr>
          <w:p w14:paraId="28BF1F5E" w14:textId="67F8A64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S-</w:t>
            </w:r>
            <w:r>
              <w:rPr>
                <w:lang w:val="ru-RU"/>
              </w:rPr>
              <w:t>3</w:t>
            </w:r>
            <w:r w:rsidRPr="00DD4090">
              <w:rPr>
                <w:lang w:val="ru-RU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472316D0" w14:textId="7B3DD42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0E017AE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9D5689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532F42" w:rsidRPr="004F416B" w14:paraId="6487F11A" w14:textId="77777777" w:rsidTr="002140FE">
        <w:tc>
          <w:tcPr>
            <w:tcW w:w="562" w:type="dxa"/>
          </w:tcPr>
          <w:p w14:paraId="45863157" w14:textId="19E543C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249C7EA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706E6954" w14:textId="22B323E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6CBB19A" w14:textId="4D7567D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5F6944F9" w14:textId="2C1C87A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532F42" w:rsidRPr="004F416B" w14:paraId="0DFF98EE" w14:textId="77777777" w:rsidTr="002140FE">
        <w:tc>
          <w:tcPr>
            <w:tcW w:w="562" w:type="dxa"/>
          </w:tcPr>
          <w:p w14:paraId="593CB3DF" w14:textId="0B663CD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5D8D78E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</w:t>
            </w:r>
            <w:r w:rsidRPr="00DD4090">
              <w:t>1</w:t>
            </w:r>
            <w:r w:rsidRPr="00DD4090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48C0E666" w14:textId="1763D7D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B53B6E4" w14:textId="6C5CF7A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459C0884" w14:textId="459493C2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532F42" w:rsidRPr="004F416B" w14:paraId="3C2F0430" w14:textId="77777777" w:rsidTr="002140FE">
        <w:tc>
          <w:tcPr>
            <w:tcW w:w="562" w:type="dxa"/>
          </w:tcPr>
          <w:p w14:paraId="7DD9D78F" w14:textId="6C385D7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6FF5633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212E9D96" w14:textId="33EB80A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6054B8" w14:textId="6CB4757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E9EC66C" w14:textId="620A4EE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532F42" w:rsidRPr="004F416B" w14:paraId="5D0DD887" w14:textId="77777777" w:rsidTr="002140FE">
        <w:tc>
          <w:tcPr>
            <w:tcW w:w="562" w:type="dxa"/>
          </w:tcPr>
          <w:p w14:paraId="044205C3" w14:textId="49659C6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408218F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331E5364" w14:textId="5A055B4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1A8C9E6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Выбрать </w:t>
            </w:r>
            <w:r w:rsidRPr="00DD4090">
              <w:rPr>
                <w:lang w:val="ru-RU"/>
              </w:rPr>
              <w:lastRenderedPageBreak/>
              <w:t>получателей</w:t>
            </w:r>
          </w:p>
        </w:tc>
        <w:tc>
          <w:tcPr>
            <w:tcW w:w="3827" w:type="dxa"/>
            <w:shd w:val="clear" w:color="auto" w:fill="auto"/>
          </w:tcPr>
          <w:p w14:paraId="058F1463" w14:textId="1FA65BF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lastRenderedPageBreak/>
              <w:t xml:space="preserve">При создании объявления сотрудник </w:t>
            </w:r>
            <w:r w:rsidRPr="00DD4090">
              <w:rPr>
                <w:lang w:val="ru-RU"/>
              </w:rPr>
              <w:lastRenderedPageBreak/>
              <w:t>определяет получателей объявления</w:t>
            </w:r>
          </w:p>
        </w:tc>
      </w:tr>
      <w:tr w:rsidR="00532F42" w:rsidRPr="004F416B" w14:paraId="03A382E4" w14:textId="77777777" w:rsidTr="002140FE">
        <w:tc>
          <w:tcPr>
            <w:tcW w:w="562" w:type="dxa"/>
          </w:tcPr>
          <w:p w14:paraId="008CB900" w14:textId="5A2D177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4C22FE8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04DBB492" w14:textId="758C4FA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22D95B4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68B50591" w14:textId="078F1B32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532F42" w:rsidRPr="004F416B" w14:paraId="1A7C61FF" w14:textId="77777777" w:rsidTr="002140FE">
        <w:tc>
          <w:tcPr>
            <w:tcW w:w="562" w:type="dxa"/>
          </w:tcPr>
          <w:p w14:paraId="2D4ECBC0" w14:textId="0EEA357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640D94E6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005FDAA9" w14:textId="781633A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06C8E11F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F5C141C" w14:textId="63710627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532F42" w:rsidRPr="004F416B" w14:paraId="321CF554" w14:textId="77777777" w:rsidTr="002140FE">
        <w:tc>
          <w:tcPr>
            <w:tcW w:w="562" w:type="dxa"/>
          </w:tcPr>
          <w:p w14:paraId="59833502" w14:textId="4A117B5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0205E03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0BC1DBFE" w14:textId="36781E0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3924261F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4ACBEB5" w14:textId="3AD7334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532F42" w:rsidRPr="004F416B" w14:paraId="207E66B1" w14:textId="77777777" w:rsidTr="002140FE">
        <w:tc>
          <w:tcPr>
            <w:tcW w:w="562" w:type="dxa"/>
          </w:tcPr>
          <w:p w14:paraId="12DB610D" w14:textId="1BB53DB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6CD5FCB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3E05C832" w14:textId="684D9402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0333F72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27C3E03E" w14:textId="7B9D789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  <w:tr w:rsidR="00532F42" w:rsidRPr="004F416B" w14:paraId="5DC8E075" w14:textId="77777777" w:rsidTr="002140FE">
        <w:tc>
          <w:tcPr>
            <w:tcW w:w="562" w:type="dxa"/>
          </w:tcPr>
          <w:p w14:paraId="40290A3A" w14:textId="130CE35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4109D18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E-1.1.</w:t>
            </w:r>
            <w:r w:rsidRPr="00DD4090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06B7EE26" w14:textId="75C97DF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4DF2089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4C6BC748" w14:textId="5940EBA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532F42" w:rsidRPr="004F416B" w14:paraId="756EA1FA" w14:textId="77777777" w:rsidTr="002140FE">
        <w:tc>
          <w:tcPr>
            <w:tcW w:w="562" w:type="dxa"/>
          </w:tcPr>
          <w:p w14:paraId="4453B843" w14:textId="707AE00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2A9DABE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0818DB54" w14:textId="7DD994C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1F2CEBB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4FE3E901" w14:textId="195C5E8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AB7993" w:rsidRPr="004F416B" w14:paraId="71B74C26" w14:textId="77777777" w:rsidTr="002140FE">
        <w:tc>
          <w:tcPr>
            <w:tcW w:w="562" w:type="dxa"/>
          </w:tcPr>
          <w:p w14:paraId="120FCD89" w14:textId="34F1D28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15EF46FE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E</w:t>
            </w:r>
            <w:r w:rsidRPr="00DD4090">
              <w:t>-1.2</w:t>
            </w:r>
          </w:p>
        </w:tc>
        <w:tc>
          <w:tcPr>
            <w:tcW w:w="1701" w:type="dxa"/>
            <w:shd w:val="clear" w:color="auto" w:fill="auto"/>
          </w:tcPr>
          <w:p w14:paraId="3E5A5631" w14:textId="1783430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21B0668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4032A380" w14:textId="075AE95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AB7993" w:rsidRPr="004F416B" w14:paraId="2E23AEF5" w14:textId="77777777" w:rsidTr="002140FE">
        <w:tc>
          <w:tcPr>
            <w:tcW w:w="562" w:type="dxa"/>
          </w:tcPr>
          <w:p w14:paraId="69DF4391" w14:textId="66DEE6B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21</w:t>
            </w:r>
          </w:p>
        </w:tc>
        <w:tc>
          <w:tcPr>
            <w:tcW w:w="1276" w:type="dxa"/>
            <w:shd w:val="clear" w:color="auto" w:fill="auto"/>
          </w:tcPr>
          <w:p w14:paraId="35300943" w14:textId="45B79330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</w:rPr>
            </w:pPr>
            <w:r w:rsidRPr="00DD4090">
              <w:t>E-1.2.1</w:t>
            </w:r>
          </w:p>
        </w:tc>
        <w:tc>
          <w:tcPr>
            <w:tcW w:w="1701" w:type="dxa"/>
            <w:shd w:val="clear" w:color="auto" w:fill="auto"/>
          </w:tcPr>
          <w:p w14:paraId="0EE02549" w14:textId="2E9682B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803221C" w14:textId="5F2063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3B4055AD" w14:textId="788847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AB7993" w:rsidRPr="004F416B" w14:paraId="75312B1B" w14:textId="77777777" w:rsidTr="002140FE">
        <w:tc>
          <w:tcPr>
            <w:tcW w:w="562" w:type="dxa"/>
          </w:tcPr>
          <w:p w14:paraId="78A8741F" w14:textId="7BB5893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1F328B6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3514EA2B" w14:textId="711A698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1D50011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0087CF87" w14:textId="2147AD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AB7993" w:rsidRPr="004F416B" w14:paraId="063D345F" w14:textId="77777777" w:rsidTr="002140FE">
        <w:tc>
          <w:tcPr>
            <w:tcW w:w="562" w:type="dxa"/>
          </w:tcPr>
          <w:p w14:paraId="7C52B9F8" w14:textId="7E5E709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55C6745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0E2FD4D" w14:textId="3969CBF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2AC218C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Задать, изменить срок или отменить отложенное сокрытие</w:t>
            </w:r>
          </w:p>
        </w:tc>
        <w:tc>
          <w:tcPr>
            <w:tcW w:w="3827" w:type="dxa"/>
            <w:shd w:val="clear" w:color="auto" w:fill="auto"/>
          </w:tcPr>
          <w:p w14:paraId="5A122C60" w14:textId="733D223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задать, изменить срок или полностью отменить отложенное сокрытие объявления</w:t>
            </w:r>
          </w:p>
        </w:tc>
      </w:tr>
      <w:tr w:rsidR="00AB7993" w:rsidRPr="004F416B" w14:paraId="000EFEE0" w14:textId="77777777" w:rsidTr="002140FE">
        <w:tc>
          <w:tcPr>
            <w:tcW w:w="562" w:type="dxa"/>
          </w:tcPr>
          <w:p w14:paraId="23F92516" w14:textId="3F35D7F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0B55AFD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2B1264F9" w14:textId="714745E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5652CD9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срок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6ADB7471" w14:textId="41A53B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AB7993" w:rsidRPr="004F416B" w14:paraId="548D5913" w14:textId="77777777" w:rsidTr="002140FE">
        <w:tc>
          <w:tcPr>
            <w:tcW w:w="562" w:type="dxa"/>
          </w:tcPr>
          <w:p w14:paraId="1D4C7403" w14:textId="0FABC95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7AEF02F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9136989" w14:textId="3E516A2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54629C2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660B24BD" w14:textId="660D8EA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  <w:tr w:rsidR="00AB7993" w:rsidRPr="004F416B" w14:paraId="20DCFF67" w14:textId="77777777" w:rsidTr="002140FE">
        <w:tc>
          <w:tcPr>
            <w:tcW w:w="562" w:type="dxa"/>
          </w:tcPr>
          <w:p w14:paraId="6EFAFF42" w14:textId="3DCC99D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26</w:t>
            </w:r>
          </w:p>
        </w:tc>
        <w:tc>
          <w:tcPr>
            <w:tcW w:w="1276" w:type="dxa"/>
            <w:shd w:val="clear" w:color="auto" w:fill="auto"/>
          </w:tcPr>
          <w:p w14:paraId="2E1F7114" w14:textId="3125D07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0741C78A" w14:textId="12BB497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90A040" w14:textId="35FEF53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246063AF" w14:textId="1112DAD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  <w:tr w:rsidR="00AB7993" w:rsidRPr="004F416B" w14:paraId="5AC73900" w14:textId="77777777" w:rsidTr="002140FE">
        <w:tc>
          <w:tcPr>
            <w:tcW w:w="562" w:type="dxa"/>
          </w:tcPr>
          <w:p w14:paraId="655D1EA0" w14:textId="572A7F4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2</w:t>
            </w:r>
            <w:r w:rsidRPr="00DD4090">
              <w:rPr>
                <w:lang w:val="ru-RU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798464D0" w14:textId="1B6113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671C8768" w14:textId="7627FAA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76C8E4A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6CD5A27B" w14:textId="13F9268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При редактировании объявления </w:t>
            </w:r>
            <w:r w:rsidRPr="00DD4090">
              <w:rPr>
                <w:lang w:val="ru-RU"/>
              </w:rPr>
              <w:lastRenderedPageBreak/>
              <w:t>сотрудник может прикрепить опрос</w:t>
            </w:r>
          </w:p>
        </w:tc>
      </w:tr>
      <w:tr w:rsidR="00AB7993" w:rsidRPr="004F416B" w14:paraId="194DBC6B" w14:textId="77777777" w:rsidTr="002140FE">
        <w:tc>
          <w:tcPr>
            <w:tcW w:w="562" w:type="dxa"/>
          </w:tcPr>
          <w:p w14:paraId="3286E9B8" w14:textId="538CFB5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5848AC2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E-1.2.</w:t>
            </w:r>
            <w:r w:rsidRPr="00DD4090">
              <w:rPr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60021CC" w14:textId="7700AE6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02F90A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29220605" w14:textId="6BCCBAB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  <w:tr w:rsidR="00AB7993" w:rsidRPr="004F416B" w14:paraId="6F12C265" w14:textId="77777777" w:rsidTr="002140FE">
        <w:tc>
          <w:tcPr>
            <w:tcW w:w="562" w:type="dxa"/>
          </w:tcPr>
          <w:p w14:paraId="16F84AEE" w14:textId="6293CDE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2824084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52C3707C" w14:textId="095E40C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7FE7892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73646F67" w14:textId="708570D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AB7993" w:rsidRPr="004F416B" w14:paraId="2F07E32E" w14:textId="77777777" w:rsidTr="002140FE">
        <w:tc>
          <w:tcPr>
            <w:tcW w:w="562" w:type="dxa"/>
          </w:tcPr>
          <w:p w14:paraId="36B770C6" w14:textId="5B4F6D8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4A47A41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E-1.4</w:t>
            </w:r>
          </w:p>
        </w:tc>
        <w:tc>
          <w:tcPr>
            <w:tcW w:w="1701" w:type="dxa"/>
            <w:shd w:val="clear" w:color="auto" w:fill="auto"/>
          </w:tcPr>
          <w:p w14:paraId="28C9B08D" w14:textId="396E6C5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5C3FB7C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3C9EB162" w14:textId="137A032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AB7993" w:rsidRPr="004F416B" w14:paraId="54449B4B" w14:textId="77777777" w:rsidTr="002140FE">
        <w:tc>
          <w:tcPr>
            <w:tcW w:w="562" w:type="dxa"/>
          </w:tcPr>
          <w:p w14:paraId="29BCEC66" w14:textId="11291CD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4AD8531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E-1.5</w:t>
            </w:r>
          </w:p>
        </w:tc>
        <w:tc>
          <w:tcPr>
            <w:tcW w:w="1701" w:type="dxa"/>
            <w:shd w:val="clear" w:color="auto" w:fill="auto"/>
          </w:tcPr>
          <w:p w14:paraId="7394D96A" w14:textId="67F8D5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50122DF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47C46432" w14:textId="64791E5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AB7993" w:rsidRPr="004F416B" w14:paraId="1EEA7E5A" w14:textId="77777777" w:rsidTr="002140FE">
        <w:tc>
          <w:tcPr>
            <w:tcW w:w="562" w:type="dxa"/>
          </w:tcPr>
          <w:p w14:paraId="698B1DF7" w14:textId="7143832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158DB46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E-1.6</w:t>
            </w:r>
          </w:p>
        </w:tc>
        <w:tc>
          <w:tcPr>
            <w:tcW w:w="1701" w:type="dxa"/>
            <w:shd w:val="clear" w:color="auto" w:fill="auto"/>
          </w:tcPr>
          <w:p w14:paraId="1D7389E1" w14:textId="784E306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6AA4A61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0439226E" w14:textId="498531D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AB7993" w:rsidRPr="004F416B" w14:paraId="47DFF418" w14:textId="77777777" w:rsidTr="002140FE">
        <w:tc>
          <w:tcPr>
            <w:tcW w:w="562" w:type="dxa"/>
          </w:tcPr>
          <w:p w14:paraId="4F58D79A" w14:textId="460B20F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15D63C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E-1.6.1</w:t>
            </w:r>
          </w:p>
        </w:tc>
        <w:tc>
          <w:tcPr>
            <w:tcW w:w="1701" w:type="dxa"/>
            <w:shd w:val="clear" w:color="auto" w:fill="auto"/>
          </w:tcPr>
          <w:p w14:paraId="188E7C72" w14:textId="56CBBAD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60CB68F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5EB459A5" w14:textId="7687125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AB7993" w:rsidRPr="004F416B" w14:paraId="5CD59069" w14:textId="77777777" w:rsidTr="002140FE">
        <w:tc>
          <w:tcPr>
            <w:tcW w:w="562" w:type="dxa"/>
          </w:tcPr>
          <w:p w14:paraId="5DC98C71" w14:textId="789B8A9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36D867E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429120D" w14:textId="2717EFE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5C5B2D9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67EBD19E" w14:textId="30F1987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AB7993" w:rsidRPr="004F416B" w14:paraId="385CD1D0" w14:textId="77777777" w:rsidTr="002140FE">
        <w:tc>
          <w:tcPr>
            <w:tcW w:w="562" w:type="dxa"/>
          </w:tcPr>
          <w:p w14:paraId="01BA7159" w14:textId="02207DE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3F7291B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0F1F2F0" w14:textId="294D628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18C9228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408E90FB" w14:textId="773EF7F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AB7993" w:rsidRPr="004F416B" w14:paraId="61A2707C" w14:textId="77777777" w:rsidTr="002140FE">
        <w:tc>
          <w:tcPr>
            <w:tcW w:w="562" w:type="dxa"/>
          </w:tcPr>
          <w:p w14:paraId="3D791395" w14:textId="338ABF7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45BCF91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E-1.7</w:t>
            </w:r>
          </w:p>
        </w:tc>
        <w:tc>
          <w:tcPr>
            <w:tcW w:w="1701" w:type="dxa"/>
            <w:shd w:val="clear" w:color="auto" w:fill="auto"/>
          </w:tcPr>
          <w:p w14:paraId="2EDC3752" w14:textId="7DAD6A3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00D149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162341DD" w14:textId="77ED509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AB7993" w:rsidRPr="004F416B" w14:paraId="363BF040" w14:textId="77777777" w:rsidTr="002140FE">
        <w:tc>
          <w:tcPr>
            <w:tcW w:w="562" w:type="dxa"/>
          </w:tcPr>
          <w:p w14:paraId="4C47BF32" w14:textId="6CE0FD9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663A9AC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E-1.7.1</w:t>
            </w:r>
          </w:p>
        </w:tc>
        <w:tc>
          <w:tcPr>
            <w:tcW w:w="1701" w:type="dxa"/>
            <w:shd w:val="clear" w:color="auto" w:fill="auto"/>
          </w:tcPr>
          <w:p w14:paraId="53EFE600" w14:textId="714FF64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23A871B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75FAEBFB" w14:textId="101F44A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AB7993" w:rsidRPr="004F416B" w14:paraId="4976F045" w14:textId="77777777" w:rsidTr="002140FE">
        <w:tc>
          <w:tcPr>
            <w:tcW w:w="562" w:type="dxa"/>
          </w:tcPr>
          <w:p w14:paraId="272A4D47" w14:textId="0E6CAEB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1A98DBD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E-1.7.2</w:t>
            </w:r>
          </w:p>
        </w:tc>
        <w:tc>
          <w:tcPr>
            <w:tcW w:w="1701" w:type="dxa"/>
            <w:shd w:val="clear" w:color="auto" w:fill="auto"/>
          </w:tcPr>
          <w:p w14:paraId="5A233ADD" w14:textId="75356FA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1E0A847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C0F13C9" w14:textId="14886E5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AB7993" w:rsidRPr="004F416B" w14:paraId="69F825D5" w14:textId="77777777" w:rsidTr="002140FE">
        <w:tc>
          <w:tcPr>
            <w:tcW w:w="562" w:type="dxa"/>
          </w:tcPr>
          <w:p w14:paraId="477D044C" w14:textId="7A788DA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50FD164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54FD7DC" w14:textId="184BACF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2A37EC3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4313CEFA" w14:textId="3E6D6A9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AB7993" w:rsidRPr="00AB7993" w14:paraId="0237A622" w14:textId="77777777" w:rsidTr="002140FE">
        <w:tc>
          <w:tcPr>
            <w:tcW w:w="562" w:type="dxa"/>
          </w:tcPr>
          <w:p w14:paraId="57E2E942" w14:textId="7DDF4FA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06A0268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5032B8D" w14:textId="48F3284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335C920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0989B028" w14:textId="015A911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AB7993" w:rsidRPr="004F416B" w14:paraId="2729531A" w14:textId="77777777" w:rsidTr="002140FE">
        <w:tc>
          <w:tcPr>
            <w:tcW w:w="562" w:type="dxa"/>
          </w:tcPr>
          <w:p w14:paraId="2BE9B4DF" w14:textId="7B00A48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lastRenderedPageBreak/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0A7C55C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2565F3AF" w14:textId="5EF37EE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3E58071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32DB6E75" w14:textId="52151B7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AB7993" w:rsidRPr="004F416B" w14:paraId="0F723184" w14:textId="77777777" w:rsidTr="002140FE">
        <w:tc>
          <w:tcPr>
            <w:tcW w:w="562" w:type="dxa"/>
          </w:tcPr>
          <w:p w14:paraId="26668C7D" w14:textId="62B55CB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0ECB1506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E-2.1</w:t>
            </w:r>
          </w:p>
        </w:tc>
        <w:tc>
          <w:tcPr>
            <w:tcW w:w="1701" w:type="dxa"/>
            <w:shd w:val="clear" w:color="auto" w:fill="auto"/>
          </w:tcPr>
          <w:p w14:paraId="700A156B" w14:textId="1FF23F8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2B7BE84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56D39E71" w14:textId="4B8B85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AB7993" w:rsidRPr="004F416B" w14:paraId="4CCB6D3F" w14:textId="77777777" w:rsidTr="002140FE">
        <w:tc>
          <w:tcPr>
            <w:tcW w:w="562" w:type="dxa"/>
          </w:tcPr>
          <w:p w14:paraId="06322C6F" w14:textId="62B2817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4293FE10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.1.1</w:t>
            </w:r>
          </w:p>
        </w:tc>
        <w:tc>
          <w:tcPr>
            <w:tcW w:w="1701" w:type="dxa"/>
            <w:shd w:val="clear" w:color="auto" w:fill="auto"/>
          </w:tcPr>
          <w:p w14:paraId="0A6921A0" w14:textId="428678D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3BD69F7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50439C2E" w14:textId="33B00CB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AB7993" w:rsidRPr="004F416B" w14:paraId="122ACEAB" w14:textId="77777777" w:rsidTr="002140FE">
        <w:tc>
          <w:tcPr>
            <w:tcW w:w="562" w:type="dxa"/>
          </w:tcPr>
          <w:p w14:paraId="756C5C07" w14:textId="751D99C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03E3BD31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2.1.1.1</w:t>
            </w:r>
          </w:p>
        </w:tc>
        <w:tc>
          <w:tcPr>
            <w:tcW w:w="1701" w:type="dxa"/>
            <w:shd w:val="clear" w:color="auto" w:fill="auto"/>
          </w:tcPr>
          <w:p w14:paraId="572695EF" w14:textId="52DDC0F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203FA39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4AE018F8" w14:textId="44746B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AB7993" w:rsidRPr="004F416B" w14:paraId="42797AF6" w14:textId="77777777" w:rsidTr="002140FE">
        <w:tc>
          <w:tcPr>
            <w:tcW w:w="562" w:type="dxa"/>
          </w:tcPr>
          <w:p w14:paraId="0FA01A5F" w14:textId="0BA1688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413F2B41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</w:t>
            </w:r>
            <w:r w:rsidRPr="00880D3F">
              <w:t>.</w:t>
            </w:r>
            <w:r w:rsidRPr="00880D3F">
              <w:rPr>
                <w:lang w:val="ru-RU"/>
              </w:rPr>
              <w:t>1.2</w:t>
            </w:r>
          </w:p>
        </w:tc>
        <w:tc>
          <w:tcPr>
            <w:tcW w:w="1701" w:type="dxa"/>
            <w:shd w:val="clear" w:color="auto" w:fill="auto"/>
          </w:tcPr>
          <w:p w14:paraId="51E5F260" w14:textId="2F6B3B0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3FC429E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возможность множественного</w:t>
            </w:r>
          </w:p>
        </w:tc>
        <w:tc>
          <w:tcPr>
            <w:tcW w:w="3827" w:type="dxa"/>
            <w:shd w:val="clear" w:color="auto" w:fill="auto"/>
          </w:tcPr>
          <w:p w14:paraId="1D32D747" w14:textId="63892D4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может задать возможность выбора нескольких вариантов ответов каждого из его вопросов</w:t>
            </w:r>
          </w:p>
        </w:tc>
      </w:tr>
      <w:tr w:rsidR="00AB7993" w:rsidRPr="004F416B" w14:paraId="128CB2B0" w14:textId="77777777" w:rsidTr="002140FE">
        <w:tc>
          <w:tcPr>
            <w:tcW w:w="562" w:type="dxa"/>
          </w:tcPr>
          <w:p w14:paraId="13F8A2CE" w14:textId="4A34831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209B083D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2.1.2</w:t>
            </w:r>
          </w:p>
        </w:tc>
        <w:tc>
          <w:tcPr>
            <w:tcW w:w="1701" w:type="dxa"/>
            <w:shd w:val="clear" w:color="auto" w:fill="auto"/>
          </w:tcPr>
          <w:p w14:paraId="0C281939" w14:textId="7697C0E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36D07FB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660CC273" w14:textId="77BF631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AB7993" w:rsidRPr="004F416B" w14:paraId="61B0EF3B" w14:textId="77777777" w:rsidTr="002140FE">
        <w:tc>
          <w:tcPr>
            <w:tcW w:w="562" w:type="dxa"/>
          </w:tcPr>
          <w:p w14:paraId="14025C45" w14:textId="5B953CE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0448851B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2.1.3</w:t>
            </w:r>
          </w:p>
        </w:tc>
        <w:tc>
          <w:tcPr>
            <w:tcW w:w="1701" w:type="dxa"/>
            <w:shd w:val="clear" w:color="auto" w:fill="auto"/>
          </w:tcPr>
          <w:p w14:paraId="76D397E1" w14:textId="6D270F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0E7A944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3827" w:type="dxa"/>
            <w:shd w:val="clear" w:color="auto" w:fill="auto"/>
          </w:tcPr>
          <w:p w14:paraId="14B0E795" w14:textId="0F969D1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задании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AB7993" w:rsidRPr="004F416B" w14:paraId="2A05FD08" w14:textId="77777777" w:rsidTr="002140FE">
        <w:tc>
          <w:tcPr>
            <w:tcW w:w="562" w:type="dxa"/>
          </w:tcPr>
          <w:p w14:paraId="047E1F1F" w14:textId="139A9BA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48</w:t>
            </w:r>
          </w:p>
        </w:tc>
        <w:tc>
          <w:tcPr>
            <w:tcW w:w="1276" w:type="dxa"/>
            <w:shd w:val="clear" w:color="auto" w:fill="auto"/>
          </w:tcPr>
          <w:p w14:paraId="757C9A16" w14:textId="20155186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</w:t>
            </w:r>
            <w:r w:rsidRPr="00880D3F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830362D" w14:textId="6CE5572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C9B43AC" w14:textId="354E167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6B8009D4" w14:textId="0FC19BA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AB7993" w:rsidRPr="004F416B" w14:paraId="4A822FAA" w14:textId="77777777" w:rsidTr="002140FE">
        <w:tc>
          <w:tcPr>
            <w:tcW w:w="562" w:type="dxa"/>
          </w:tcPr>
          <w:p w14:paraId="40B9329E" w14:textId="2D51B5FA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1BD7BA62" w14:textId="117CC171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E-2.2.1</w:t>
            </w:r>
          </w:p>
        </w:tc>
        <w:tc>
          <w:tcPr>
            <w:tcW w:w="1701" w:type="dxa"/>
            <w:shd w:val="clear" w:color="auto" w:fill="auto"/>
          </w:tcPr>
          <w:p w14:paraId="3E15F30E" w14:textId="7A15BDE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B1A356D" w14:textId="2F22329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67809287" w14:textId="4DFA7F4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  <w:tr w:rsidR="00AB7993" w:rsidRPr="004F416B" w14:paraId="237D609F" w14:textId="77777777" w:rsidTr="002140FE">
        <w:tc>
          <w:tcPr>
            <w:tcW w:w="562" w:type="dxa"/>
          </w:tcPr>
          <w:p w14:paraId="39FC8B89" w14:textId="32BEF1AB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2881C9FB" w14:textId="1DF18CC7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</w:t>
            </w:r>
            <w:r w:rsidRPr="00880D3F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62E7967" w14:textId="56B27AC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FF42862" w14:textId="181DA9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24BDE16A" w14:textId="44EAE90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AB7993" w:rsidRPr="004F416B" w14:paraId="7735B8A4" w14:textId="77777777" w:rsidTr="002140FE">
        <w:tc>
          <w:tcPr>
            <w:tcW w:w="562" w:type="dxa"/>
          </w:tcPr>
          <w:p w14:paraId="3196AE93" w14:textId="6249E949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7CB41990" w14:textId="02FAB02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G-1</w:t>
            </w:r>
          </w:p>
        </w:tc>
        <w:tc>
          <w:tcPr>
            <w:tcW w:w="1701" w:type="dxa"/>
            <w:shd w:val="clear" w:color="auto" w:fill="auto"/>
          </w:tcPr>
          <w:p w14:paraId="24459330" w14:textId="664560C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C2C653E" w14:textId="0E9E6F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своими группами</w:t>
            </w:r>
          </w:p>
        </w:tc>
        <w:tc>
          <w:tcPr>
            <w:tcW w:w="3827" w:type="dxa"/>
            <w:shd w:val="clear" w:color="auto" w:fill="auto"/>
          </w:tcPr>
          <w:p w14:paraId="6E34B5F7" w14:textId="6F1A6F1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  <w:tr w:rsidR="00AB7993" w:rsidRPr="004F416B" w14:paraId="44116D8E" w14:textId="77777777" w:rsidTr="002140FE">
        <w:tc>
          <w:tcPr>
            <w:tcW w:w="562" w:type="dxa"/>
          </w:tcPr>
          <w:p w14:paraId="574EF5BE" w14:textId="48879040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0B3670CA" w14:textId="6424122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G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.1</w:t>
            </w:r>
          </w:p>
        </w:tc>
        <w:tc>
          <w:tcPr>
            <w:tcW w:w="1701" w:type="dxa"/>
            <w:shd w:val="clear" w:color="auto" w:fill="auto"/>
          </w:tcPr>
          <w:p w14:paraId="4291A50A" w14:textId="56DA464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8753830" w14:textId="0EC7DEC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3827" w:type="dxa"/>
            <w:shd w:val="clear" w:color="auto" w:fill="auto"/>
          </w:tcPr>
          <w:p w14:paraId="73F9752E" w14:textId="24BA33D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  <w:tr w:rsidR="00AB7993" w:rsidRPr="004F416B" w14:paraId="0FD82EFC" w14:textId="77777777" w:rsidTr="002140FE">
        <w:tc>
          <w:tcPr>
            <w:tcW w:w="562" w:type="dxa"/>
          </w:tcPr>
          <w:p w14:paraId="32603371" w14:textId="13B5D553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2FA24421" w14:textId="1664684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G</w:t>
            </w:r>
            <w:r w:rsidRPr="00DD4090">
              <w:t>-1.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F1C63CD" w14:textId="250107B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F2DAA0D" w14:textId="3392D45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3827" w:type="dxa"/>
            <w:shd w:val="clear" w:color="auto" w:fill="auto"/>
          </w:tcPr>
          <w:p w14:paraId="15E1BB39" w14:textId="22E9296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  <w:tr w:rsidR="00AB7993" w:rsidRPr="004F416B" w14:paraId="034904E3" w14:textId="77777777" w:rsidTr="002140FE">
        <w:tc>
          <w:tcPr>
            <w:tcW w:w="562" w:type="dxa"/>
          </w:tcPr>
          <w:p w14:paraId="56ABB6BE" w14:textId="41C57E1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5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48E73DD" w14:textId="65E56047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G</w:t>
            </w:r>
            <w:r w:rsidRPr="00DD4090">
              <w:t>-1.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37FF9AC9" w14:textId="2BAB6F2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3E1DF05" w14:textId="6AD4834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3827" w:type="dxa"/>
            <w:shd w:val="clear" w:color="auto" w:fill="auto"/>
          </w:tcPr>
          <w:p w14:paraId="6B35A006" w14:textId="75BC757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  <w:tr w:rsidR="00AB7993" w:rsidRPr="004F416B" w14:paraId="015327D4" w14:textId="77777777" w:rsidTr="002140FE">
        <w:tc>
          <w:tcPr>
            <w:tcW w:w="562" w:type="dxa"/>
          </w:tcPr>
          <w:p w14:paraId="2AC0F502" w14:textId="5083D16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lastRenderedPageBreak/>
              <w:t>55</w:t>
            </w:r>
          </w:p>
        </w:tc>
        <w:tc>
          <w:tcPr>
            <w:tcW w:w="1276" w:type="dxa"/>
            <w:shd w:val="clear" w:color="auto" w:fill="auto"/>
          </w:tcPr>
          <w:p w14:paraId="47842338" w14:textId="59F3EF49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3347FEDA" w14:textId="7E2FAA3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C08AD10" w14:textId="05A30DD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Управление всеми группами </w:t>
            </w:r>
          </w:p>
        </w:tc>
        <w:tc>
          <w:tcPr>
            <w:tcW w:w="3827" w:type="dxa"/>
            <w:shd w:val="clear" w:color="auto" w:fill="auto"/>
          </w:tcPr>
          <w:p w14:paraId="23E41DAC" w14:textId="5B572B7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  <w:tr w:rsidR="00AB7993" w:rsidRPr="004F416B" w14:paraId="5483D027" w14:textId="77777777" w:rsidTr="002140FE">
        <w:tc>
          <w:tcPr>
            <w:tcW w:w="562" w:type="dxa"/>
          </w:tcPr>
          <w:p w14:paraId="5ABFB505" w14:textId="6C058FC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56</w:t>
            </w:r>
          </w:p>
        </w:tc>
        <w:tc>
          <w:tcPr>
            <w:tcW w:w="1276" w:type="dxa"/>
            <w:shd w:val="clear" w:color="auto" w:fill="auto"/>
          </w:tcPr>
          <w:p w14:paraId="2BC8B304" w14:textId="3A2AD104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.1</w:t>
            </w:r>
          </w:p>
        </w:tc>
        <w:tc>
          <w:tcPr>
            <w:tcW w:w="1701" w:type="dxa"/>
            <w:shd w:val="clear" w:color="auto" w:fill="auto"/>
          </w:tcPr>
          <w:p w14:paraId="4D8871D3" w14:textId="17A1520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6838F89" w14:textId="22D5C77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3827" w:type="dxa"/>
            <w:shd w:val="clear" w:color="auto" w:fill="auto"/>
          </w:tcPr>
          <w:p w14:paraId="0026331F" w14:textId="7E52EF8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  <w:tr w:rsidR="00AB7993" w:rsidRPr="004F416B" w14:paraId="10CA2F21" w14:textId="77777777" w:rsidTr="002140FE">
        <w:tc>
          <w:tcPr>
            <w:tcW w:w="562" w:type="dxa"/>
          </w:tcPr>
          <w:p w14:paraId="7EAE503E" w14:textId="2C6A591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57</w:t>
            </w:r>
          </w:p>
        </w:tc>
        <w:tc>
          <w:tcPr>
            <w:tcW w:w="1276" w:type="dxa"/>
            <w:shd w:val="clear" w:color="auto" w:fill="auto"/>
          </w:tcPr>
          <w:p w14:paraId="00494C58" w14:textId="4EBC2E8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.2</w:t>
            </w:r>
          </w:p>
        </w:tc>
        <w:tc>
          <w:tcPr>
            <w:tcW w:w="1701" w:type="dxa"/>
            <w:shd w:val="clear" w:color="auto" w:fill="auto"/>
          </w:tcPr>
          <w:p w14:paraId="17027C27" w14:textId="245240F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55618FC7" w14:textId="029345F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3827" w:type="dxa"/>
            <w:shd w:val="clear" w:color="auto" w:fill="auto"/>
          </w:tcPr>
          <w:p w14:paraId="1AD5A290" w14:textId="66EF960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  <w:tr w:rsidR="00AB7993" w:rsidRPr="004F416B" w14:paraId="24606E6B" w14:textId="77777777" w:rsidTr="002140FE">
        <w:tc>
          <w:tcPr>
            <w:tcW w:w="562" w:type="dxa"/>
          </w:tcPr>
          <w:p w14:paraId="5876DCBA" w14:textId="06E92C1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62FEBB4A" w14:textId="105A819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.3</w:t>
            </w:r>
          </w:p>
        </w:tc>
        <w:tc>
          <w:tcPr>
            <w:tcW w:w="1701" w:type="dxa"/>
            <w:shd w:val="clear" w:color="auto" w:fill="auto"/>
          </w:tcPr>
          <w:p w14:paraId="6163F00E" w14:textId="7B29D3B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51FD31AF" w14:textId="0EAD1D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7967F64A" w14:textId="2241684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AB7993" w:rsidRPr="004F416B" w14:paraId="2A7ADCAE" w14:textId="77777777" w:rsidTr="002140FE">
        <w:tc>
          <w:tcPr>
            <w:tcW w:w="562" w:type="dxa"/>
          </w:tcPr>
          <w:p w14:paraId="70FABCC3" w14:textId="3A4E1D1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5E2872AF" w14:textId="42492CE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.3.1</w:t>
            </w:r>
          </w:p>
        </w:tc>
        <w:tc>
          <w:tcPr>
            <w:tcW w:w="1701" w:type="dxa"/>
            <w:shd w:val="clear" w:color="auto" w:fill="auto"/>
          </w:tcPr>
          <w:p w14:paraId="50C48880" w14:textId="0C4B6E1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EB58A0B" w14:textId="44CBEEC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357D7EEB" w14:textId="5E933FF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AB7993" w:rsidRPr="004F416B" w14:paraId="2B9042E5" w14:textId="77777777" w:rsidTr="002140FE">
        <w:tc>
          <w:tcPr>
            <w:tcW w:w="562" w:type="dxa"/>
          </w:tcPr>
          <w:p w14:paraId="4E6702DE" w14:textId="61BDE86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60</w:t>
            </w:r>
          </w:p>
        </w:tc>
        <w:tc>
          <w:tcPr>
            <w:tcW w:w="1276" w:type="dxa"/>
            <w:shd w:val="clear" w:color="auto" w:fill="auto"/>
          </w:tcPr>
          <w:p w14:paraId="60E5CCB9" w14:textId="520B0A5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.3.2</w:t>
            </w:r>
          </w:p>
        </w:tc>
        <w:tc>
          <w:tcPr>
            <w:tcW w:w="1701" w:type="dxa"/>
            <w:shd w:val="clear" w:color="auto" w:fill="auto"/>
          </w:tcPr>
          <w:p w14:paraId="6AEBB962" w14:textId="0C98198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33DF2E" w14:textId="4218F25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1105EE36" w14:textId="5214DAD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  <w:tr w:rsidR="00AB7993" w:rsidRPr="004F416B" w14:paraId="28BD37F1" w14:textId="77777777" w:rsidTr="002140FE">
        <w:tc>
          <w:tcPr>
            <w:tcW w:w="562" w:type="dxa"/>
          </w:tcPr>
          <w:p w14:paraId="0B6F438C" w14:textId="4D8A498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467F099B" w14:textId="051BC2D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.3.3</w:t>
            </w:r>
          </w:p>
        </w:tc>
        <w:tc>
          <w:tcPr>
            <w:tcW w:w="1701" w:type="dxa"/>
            <w:shd w:val="clear" w:color="auto" w:fill="auto"/>
          </w:tcPr>
          <w:p w14:paraId="12A05E8C" w14:textId="150EAB6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D57CF2B" w14:textId="6ED2DE4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1CB361D7" w14:textId="2AA5D1F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AB7993" w:rsidRPr="004F416B" w14:paraId="4367D741" w14:textId="77777777" w:rsidTr="002140FE">
        <w:tc>
          <w:tcPr>
            <w:tcW w:w="562" w:type="dxa"/>
          </w:tcPr>
          <w:p w14:paraId="404C16FA" w14:textId="4D32C4A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421A533B" w14:textId="36749C9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.3.4</w:t>
            </w:r>
          </w:p>
        </w:tc>
        <w:tc>
          <w:tcPr>
            <w:tcW w:w="1701" w:type="dxa"/>
            <w:shd w:val="clear" w:color="auto" w:fill="auto"/>
          </w:tcPr>
          <w:p w14:paraId="06F7D32E" w14:textId="32A7241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C6D4FE5" w14:textId="51216AA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389EE945" w14:textId="0A04E3F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AB7993" w:rsidRPr="004F416B" w14:paraId="6AA4D60C" w14:textId="77777777" w:rsidTr="002140FE">
        <w:tc>
          <w:tcPr>
            <w:tcW w:w="562" w:type="dxa"/>
          </w:tcPr>
          <w:p w14:paraId="7DA9E4F3" w14:textId="2FAE74D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79C13629" w14:textId="78A9E15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.3.5</w:t>
            </w:r>
          </w:p>
        </w:tc>
        <w:tc>
          <w:tcPr>
            <w:tcW w:w="1701" w:type="dxa"/>
            <w:shd w:val="clear" w:color="auto" w:fill="auto"/>
          </w:tcPr>
          <w:p w14:paraId="0447B4B7" w14:textId="28363D9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DEC80A9" w14:textId="43E691A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0510A55F" w14:textId="7F6F1A9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AB7993" w:rsidRPr="004F416B" w14:paraId="4B427796" w14:textId="77777777" w:rsidTr="002140FE">
        <w:tc>
          <w:tcPr>
            <w:tcW w:w="562" w:type="dxa"/>
          </w:tcPr>
          <w:p w14:paraId="0132D941" w14:textId="52C5047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16C547E4" w14:textId="645C326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.4</w:t>
            </w:r>
          </w:p>
        </w:tc>
        <w:tc>
          <w:tcPr>
            <w:tcW w:w="1701" w:type="dxa"/>
            <w:shd w:val="clear" w:color="auto" w:fill="auto"/>
          </w:tcPr>
          <w:p w14:paraId="2963AEED" w14:textId="4005822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3A88CF" w14:textId="2E5E5CD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109F5311" w14:textId="751BB18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  <w:tr w:rsidR="00AB7993" w:rsidRPr="004F416B" w14:paraId="5EE1E4BF" w14:textId="77777777" w:rsidTr="002140FE">
        <w:tc>
          <w:tcPr>
            <w:tcW w:w="562" w:type="dxa"/>
          </w:tcPr>
          <w:p w14:paraId="594455BA" w14:textId="6B4A2BF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2D99B6F5" w14:textId="4276DF6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.4.1</w:t>
            </w:r>
          </w:p>
        </w:tc>
        <w:tc>
          <w:tcPr>
            <w:tcW w:w="1701" w:type="dxa"/>
            <w:shd w:val="clear" w:color="auto" w:fill="auto"/>
          </w:tcPr>
          <w:p w14:paraId="7D0CAE8A" w14:textId="6564B44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A90E6A8" w14:textId="6365D7E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53EDA50E" w14:textId="55194C6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AB7993" w:rsidRPr="004F416B" w14:paraId="57683C3A" w14:textId="77777777" w:rsidTr="002140FE">
        <w:tc>
          <w:tcPr>
            <w:tcW w:w="562" w:type="dxa"/>
          </w:tcPr>
          <w:p w14:paraId="22809716" w14:textId="178492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66</w:t>
            </w:r>
          </w:p>
        </w:tc>
        <w:tc>
          <w:tcPr>
            <w:tcW w:w="1276" w:type="dxa"/>
            <w:shd w:val="clear" w:color="auto" w:fill="auto"/>
          </w:tcPr>
          <w:p w14:paraId="3A30DB38" w14:textId="4695EDA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.4.2</w:t>
            </w:r>
          </w:p>
        </w:tc>
        <w:tc>
          <w:tcPr>
            <w:tcW w:w="1701" w:type="dxa"/>
            <w:shd w:val="clear" w:color="auto" w:fill="auto"/>
          </w:tcPr>
          <w:p w14:paraId="7F56BDF8" w14:textId="00CBFE4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DC2D000" w14:textId="2CE5FFD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D245F">
              <w:rPr>
                <w:lang w:val="ru-RU"/>
              </w:rPr>
              <w:t>Задать, изменить или 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75B2620B" w14:textId="0E94E17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D245F">
              <w:rPr>
                <w:lang w:val="ru-RU"/>
              </w:rPr>
              <w:t>При редактировании группы пользователей администратор может задать, изменить или удалить ее администратора</w:t>
            </w:r>
          </w:p>
        </w:tc>
      </w:tr>
      <w:tr w:rsidR="00AB7993" w:rsidRPr="004F416B" w14:paraId="60AE8668" w14:textId="77777777" w:rsidTr="002140FE">
        <w:tc>
          <w:tcPr>
            <w:tcW w:w="562" w:type="dxa"/>
          </w:tcPr>
          <w:p w14:paraId="5EAEC0FA" w14:textId="53E3939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67</w:t>
            </w:r>
          </w:p>
        </w:tc>
        <w:tc>
          <w:tcPr>
            <w:tcW w:w="1276" w:type="dxa"/>
            <w:shd w:val="clear" w:color="auto" w:fill="auto"/>
          </w:tcPr>
          <w:p w14:paraId="712E1108" w14:textId="0099F84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D245F">
              <w:rPr>
                <w:lang w:val="ru-RU"/>
              </w:rPr>
              <w:t>A</w:t>
            </w:r>
            <w:r w:rsidRPr="001D245F">
              <w:t>-</w:t>
            </w:r>
            <w:r w:rsidRPr="001D245F">
              <w:rPr>
                <w:lang w:val="ru-RU"/>
              </w:rPr>
              <w:t>1</w:t>
            </w:r>
            <w:r w:rsidRPr="001D245F">
              <w:t>.4.</w:t>
            </w:r>
            <w:r w:rsidRPr="001D245F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F50546C" w14:textId="2DD6381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7C37819" w14:textId="0E326AF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40E307C9" w14:textId="3F3F421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При редактировании группы пользователей администратор может </w:t>
            </w:r>
            <w:r w:rsidRPr="00DD4090">
              <w:rPr>
                <w:lang w:val="ru-RU"/>
              </w:rPr>
              <w:lastRenderedPageBreak/>
              <w:t>изменить состав ее участников</w:t>
            </w:r>
          </w:p>
        </w:tc>
      </w:tr>
      <w:tr w:rsidR="00AB7993" w:rsidRPr="004F416B" w14:paraId="764448B4" w14:textId="77777777" w:rsidTr="002140FE">
        <w:tc>
          <w:tcPr>
            <w:tcW w:w="562" w:type="dxa"/>
          </w:tcPr>
          <w:p w14:paraId="75D6E08E" w14:textId="5CA1579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4F719A86" w14:textId="78D6CEC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A</w:t>
            </w:r>
            <w:r w:rsidRPr="00DD4090">
              <w:t>-</w:t>
            </w:r>
            <w:r w:rsidRPr="00DD4090">
              <w:rPr>
                <w:lang w:val="ru-RU"/>
              </w:rPr>
              <w:t>1</w:t>
            </w:r>
            <w:r w:rsidRPr="00DD4090">
              <w:t>.5</w:t>
            </w:r>
          </w:p>
        </w:tc>
        <w:tc>
          <w:tcPr>
            <w:tcW w:w="1701" w:type="dxa"/>
            <w:shd w:val="clear" w:color="auto" w:fill="auto"/>
          </w:tcPr>
          <w:p w14:paraId="5441F918" w14:textId="63C6CBF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1FDF593" w14:textId="5C8C3E6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группу</w:t>
            </w:r>
          </w:p>
        </w:tc>
        <w:tc>
          <w:tcPr>
            <w:tcW w:w="3827" w:type="dxa"/>
            <w:shd w:val="clear" w:color="auto" w:fill="auto"/>
          </w:tcPr>
          <w:p w14:paraId="06C2B271" w14:textId="0B43475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удалить группу пользователей</w:t>
            </w:r>
          </w:p>
        </w:tc>
      </w:tr>
      <w:tr w:rsidR="00AB7993" w:rsidRPr="004F416B" w14:paraId="211D3223" w14:textId="77777777" w:rsidTr="002140FE">
        <w:tc>
          <w:tcPr>
            <w:tcW w:w="562" w:type="dxa"/>
          </w:tcPr>
          <w:p w14:paraId="47EFD0D5" w14:textId="34AA89A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13E86D69" w14:textId="2F15B95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A-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6BA03F9" w14:textId="6F74106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9375574" w14:textId="52A70CE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1AD60F7F" w14:textId="6DA7A62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AB7993" w:rsidRPr="004F416B" w14:paraId="68655A62" w14:textId="77777777" w:rsidTr="002140FE">
        <w:tc>
          <w:tcPr>
            <w:tcW w:w="562" w:type="dxa"/>
          </w:tcPr>
          <w:p w14:paraId="57FDF0AD" w14:textId="0D70D72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70</w:t>
            </w:r>
          </w:p>
        </w:tc>
        <w:tc>
          <w:tcPr>
            <w:tcW w:w="1276" w:type="dxa"/>
            <w:shd w:val="clear" w:color="auto" w:fill="auto"/>
          </w:tcPr>
          <w:p w14:paraId="295CAD5F" w14:textId="539E200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A-</w:t>
            </w:r>
            <w:r w:rsidRPr="00DD4090">
              <w:rPr>
                <w:lang w:val="ru-RU"/>
              </w:rPr>
              <w:t>2</w:t>
            </w:r>
            <w:r w:rsidRPr="00DD4090">
              <w:t>.1</w:t>
            </w:r>
          </w:p>
        </w:tc>
        <w:tc>
          <w:tcPr>
            <w:tcW w:w="1701" w:type="dxa"/>
            <w:shd w:val="clear" w:color="auto" w:fill="auto"/>
          </w:tcPr>
          <w:p w14:paraId="6373D86C" w14:textId="743E875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E4288F0" w14:textId="1DDA678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098C5A00" w14:textId="5EC1662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AB7993" w:rsidRPr="004F416B" w14:paraId="127450FD" w14:textId="77777777" w:rsidTr="002140FE">
        <w:tc>
          <w:tcPr>
            <w:tcW w:w="562" w:type="dxa"/>
          </w:tcPr>
          <w:p w14:paraId="6AEF950F" w14:textId="089228D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71</w:t>
            </w:r>
          </w:p>
        </w:tc>
        <w:tc>
          <w:tcPr>
            <w:tcW w:w="1276" w:type="dxa"/>
            <w:shd w:val="clear" w:color="auto" w:fill="auto"/>
          </w:tcPr>
          <w:p w14:paraId="04365531" w14:textId="3C78B90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A-</w:t>
            </w:r>
            <w:r w:rsidRPr="00DD4090">
              <w:rPr>
                <w:lang w:val="ru-RU"/>
              </w:rPr>
              <w:t>2</w:t>
            </w:r>
            <w:r w:rsidRPr="00DD4090">
              <w:t>.1.1</w:t>
            </w:r>
          </w:p>
        </w:tc>
        <w:tc>
          <w:tcPr>
            <w:tcW w:w="1701" w:type="dxa"/>
            <w:shd w:val="clear" w:color="auto" w:fill="auto"/>
          </w:tcPr>
          <w:p w14:paraId="336EEC47" w14:textId="7E5F8A6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16B3177" w14:textId="324E509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48557B9F" w14:textId="017768C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AB7993" w:rsidRPr="004F416B" w14:paraId="1CC0C6FE" w14:textId="77777777" w:rsidTr="002140FE">
        <w:tc>
          <w:tcPr>
            <w:tcW w:w="562" w:type="dxa"/>
          </w:tcPr>
          <w:p w14:paraId="324C982D" w14:textId="6A357C6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72</w:t>
            </w:r>
          </w:p>
        </w:tc>
        <w:tc>
          <w:tcPr>
            <w:tcW w:w="1276" w:type="dxa"/>
            <w:shd w:val="clear" w:color="auto" w:fill="auto"/>
          </w:tcPr>
          <w:p w14:paraId="3F76D6B5" w14:textId="5CFBA10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A-</w:t>
            </w:r>
            <w:r w:rsidRPr="00DD4090">
              <w:rPr>
                <w:lang w:val="ru-RU"/>
              </w:rPr>
              <w:t>2</w:t>
            </w:r>
            <w:r w:rsidRPr="00DD4090">
              <w:t>.1.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D17A7DC" w14:textId="3C5CE08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F8F6F0D" w14:textId="521FA58A" w:rsidR="00AB7993" w:rsidRPr="001D245F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5CA40E2D" w14:textId="231E85F0" w:rsidR="00AB7993" w:rsidRPr="001D245F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AB7993" w:rsidRPr="004F416B" w14:paraId="23281B7D" w14:textId="77777777" w:rsidTr="002140FE">
        <w:tc>
          <w:tcPr>
            <w:tcW w:w="562" w:type="dxa"/>
          </w:tcPr>
          <w:p w14:paraId="0970CDE6" w14:textId="20F31D8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73</w:t>
            </w:r>
          </w:p>
        </w:tc>
        <w:tc>
          <w:tcPr>
            <w:tcW w:w="1276" w:type="dxa"/>
            <w:shd w:val="clear" w:color="auto" w:fill="auto"/>
          </w:tcPr>
          <w:p w14:paraId="47979C2A" w14:textId="650503C1" w:rsidR="00AB7993" w:rsidRPr="001D245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A-</w:t>
            </w:r>
            <w:r w:rsidRPr="00DD4090">
              <w:rPr>
                <w:lang w:val="ru-RU"/>
              </w:rPr>
              <w:t>2</w:t>
            </w:r>
            <w:r w:rsidRPr="00DD4090">
              <w:t>.2</w:t>
            </w:r>
          </w:p>
        </w:tc>
        <w:tc>
          <w:tcPr>
            <w:tcW w:w="1701" w:type="dxa"/>
            <w:shd w:val="clear" w:color="auto" w:fill="auto"/>
          </w:tcPr>
          <w:p w14:paraId="1E4EC629" w14:textId="0C6DEC77" w:rsidR="00AB7993" w:rsidRPr="007A0EA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F14D0A3" w14:textId="7015538A" w:rsidR="00AB7993" w:rsidRPr="007A0EA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DD4090">
              <w:rPr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6C94CA77" w14:textId="7D32CBD1" w:rsidR="00AB7993" w:rsidRPr="007A0EA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DD4090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AB7993" w:rsidRPr="004F416B" w14:paraId="3BFE3E10" w14:textId="77777777" w:rsidTr="002140FE">
        <w:tc>
          <w:tcPr>
            <w:tcW w:w="562" w:type="dxa"/>
          </w:tcPr>
          <w:p w14:paraId="5E5CFFA1" w14:textId="29C11CF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74</w:t>
            </w:r>
          </w:p>
        </w:tc>
        <w:tc>
          <w:tcPr>
            <w:tcW w:w="1276" w:type="dxa"/>
            <w:shd w:val="clear" w:color="auto" w:fill="auto"/>
          </w:tcPr>
          <w:p w14:paraId="118DDC4D" w14:textId="20C20657" w:rsidR="00AB7993" w:rsidRPr="007A0EA2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red"/>
                <w:lang w:val="ru-RU"/>
              </w:rPr>
            </w:pPr>
            <w:r w:rsidRPr="00DD4090">
              <w:t>A-</w:t>
            </w:r>
            <w:r w:rsidRPr="00DD4090">
              <w:rPr>
                <w:lang w:val="ru-RU"/>
              </w:rPr>
              <w:t>2</w:t>
            </w:r>
            <w:r w:rsidRPr="00DD4090">
              <w:t>.2.1</w:t>
            </w:r>
          </w:p>
        </w:tc>
        <w:tc>
          <w:tcPr>
            <w:tcW w:w="1701" w:type="dxa"/>
            <w:shd w:val="clear" w:color="auto" w:fill="auto"/>
          </w:tcPr>
          <w:p w14:paraId="0A493674" w14:textId="4E7A035B" w:rsidR="00AB7993" w:rsidRPr="007A0EA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5BAAC03" w14:textId="39DFAC66" w:rsidR="00AB7993" w:rsidRPr="007A0EA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DD4090">
              <w:rPr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5565C332" w14:textId="54E5A5F0" w:rsidR="00AB7993" w:rsidRPr="007A0EA2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highlight w:val="red"/>
                <w:lang w:val="ru-RU"/>
              </w:rPr>
            </w:pPr>
            <w:r w:rsidRPr="00DD4090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AB7993" w:rsidRPr="004F416B" w14:paraId="0B826BBA" w14:textId="77777777" w:rsidTr="002140FE">
        <w:tc>
          <w:tcPr>
            <w:tcW w:w="562" w:type="dxa"/>
          </w:tcPr>
          <w:p w14:paraId="75B1C843" w14:textId="7080DD6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75</w:t>
            </w:r>
          </w:p>
        </w:tc>
        <w:tc>
          <w:tcPr>
            <w:tcW w:w="1276" w:type="dxa"/>
            <w:shd w:val="clear" w:color="auto" w:fill="auto"/>
          </w:tcPr>
          <w:p w14:paraId="1E2ABD21" w14:textId="091BBCB6" w:rsidR="00AB7993" w:rsidRPr="007A0EA2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A-</w:t>
            </w:r>
            <w:r w:rsidRPr="00DD4090">
              <w:rPr>
                <w:lang w:val="ru-RU"/>
              </w:rPr>
              <w:t>2</w:t>
            </w:r>
            <w:r w:rsidRPr="00DD4090">
              <w:t>.2.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68A64E63" w14:textId="0823416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F1A1D08" w14:textId="4B90B12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37D8996B" w14:textId="08E83F5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AB7993" w:rsidRPr="004F416B" w14:paraId="2DAE0DD0" w14:textId="77777777" w:rsidTr="002140FE">
        <w:tc>
          <w:tcPr>
            <w:tcW w:w="562" w:type="dxa"/>
          </w:tcPr>
          <w:p w14:paraId="1F4C7B62" w14:textId="1ABBE3E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76</w:t>
            </w:r>
          </w:p>
        </w:tc>
        <w:tc>
          <w:tcPr>
            <w:tcW w:w="1276" w:type="dxa"/>
            <w:shd w:val="clear" w:color="auto" w:fill="auto"/>
          </w:tcPr>
          <w:p w14:paraId="542625EF" w14:textId="50D2CC3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A-</w:t>
            </w:r>
            <w:r w:rsidRPr="00DD4090">
              <w:rPr>
                <w:lang w:val="ru-RU"/>
              </w:rPr>
              <w:t>2</w:t>
            </w:r>
            <w:r w:rsidRPr="00DD4090">
              <w:t>.3</w:t>
            </w:r>
          </w:p>
        </w:tc>
        <w:tc>
          <w:tcPr>
            <w:tcW w:w="1701" w:type="dxa"/>
            <w:shd w:val="clear" w:color="auto" w:fill="auto"/>
          </w:tcPr>
          <w:p w14:paraId="568A18AA" w14:textId="41F12B2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AE11F9B" w14:textId="5C105FF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79863BB8" w14:textId="7B3E4B7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58083636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58083637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4F416B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58083638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4F416B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14730364" w14:textId="46488454" w:rsidR="00965662" w:rsidRDefault="00965662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Опрос содержит минимум один вопрос, каждый из которых содержит минимум два варианта ответов.</w:t>
      </w:r>
    </w:p>
    <w:p w14:paraId="5F2EC17D" w14:textId="637A846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</w:t>
      </w:r>
      <w:r w:rsidR="00965662">
        <w:rPr>
          <w:lang w:val="ru-RU"/>
        </w:rPr>
        <w:t>каждом из вопросов опроса</w:t>
      </w:r>
      <w:r w:rsidRPr="00D2405E">
        <w:rPr>
          <w:lang w:val="ru-RU"/>
        </w:rPr>
        <w:t xml:space="preserve">, в зависимости от типа, можно выбрать либо один вариант ответа, либо несколько. </w:t>
      </w:r>
    </w:p>
    <w:p w14:paraId="1FC1D013" w14:textId="3964EA74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 может быть как анонимным, так и открытым. </w:t>
      </w:r>
      <w:r w:rsidR="00965662">
        <w:rPr>
          <w:lang w:val="ru-RU"/>
        </w:rPr>
        <w:t xml:space="preserve">Анонимность опроса распространяется на все прикрепленные вопросы. </w:t>
      </w:r>
      <w:r w:rsidRPr="00D2405E">
        <w:rPr>
          <w:lang w:val="ru-RU"/>
        </w:rPr>
        <w:t xml:space="preserve">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открыт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 xml:space="preserve">а </w:t>
      </w:r>
      <w:r w:rsidRPr="00D2405E">
        <w:rPr>
          <w:lang w:val="ru-RU"/>
        </w:rPr>
        <w:t xml:space="preserve">доступна информация о том, сколько пользователей проголосовали за каждый вариант ответа, а также их список для каждого варианта ответа. 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анонимн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>а</w:t>
      </w:r>
      <w:r w:rsidRPr="00D2405E">
        <w:rPr>
          <w:lang w:val="ru-RU"/>
        </w:rPr>
        <w:t xml:space="preserve">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31BE5139" w14:textId="7C07CF03" w:rsidR="00AD7385" w:rsidRDefault="00AD7385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Возможность отмены голоса в опросе отсутствует.</w:t>
      </w:r>
    </w:p>
    <w:p w14:paraId="174CE399" w14:textId="0AD87FCC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случае, если время голосования в опросе ограничено, пройти опрос можно до истечения времени, отведенного на голосование. </w:t>
      </w:r>
    </w:p>
    <w:p w14:paraId="7CC888A9" w14:textId="1ABE6F73" w:rsidR="0062266E" w:rsidRPr="00D2405E" w:rsidRDefault="0062266E" w:rsidP="0062266E">
      <w:pPr>
        <w:pStyle w:val="2"/>
        <w:rPr>
          <w:lang w:val="ru-RU"/>
        </w:rPr>
      </w:pPr>
      <w:bookmarkStart w:id="14" w:name="_Toc146820763"/>
      <w:bookmarkStart w:id="15" w:name="_Toc158083639"/>
      <w:r w:rsidRPr="00D2405E">
        <w:rPr>
          <w:lang w:val="ru-RU"/>
        </w:rPr>
        <w:t>S</w:t>
      </w:r>
      <w:r w:rsidRPr="00D2405E">
        <w:t>-1.2</w:t>
      </w:r>
      <w:r w:rsidRPr="00D2405E">
        <w:rPr>
          <w:lang w:val="ru-RU"/>
        </w:rPr>
        <w:t>. Скачать файлы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4F416B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CB789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студенту </w:t>
      </w:r>
      <w:r w:rsidR="00AB1743" w:rsidRPr="00D2405E">
        <w:rPr>
          <w:lang w:val="ru-RU"/>
        </w:rPr>
        <w:t>скачать файлы и медиафайлы, прикрепленные к объявлению. Скачивание начинается по нажатии соответствующей кнопки.</w:t>
      </w:r>
    </w:p>
    <w:p w14:paraId="13FAA4C5" w14:textId="77777777" w:rsidR="00966964" w:rsidRPr="00D2405E" w:rsidRDefault="00966964" w:rsidP="00966964">
      <w:pPr>
        <w:pStyle w:val="2"/>
        <w:spacing w:before="240"/>
        <w:rPr>
          <w:lang w:val="ru-RU"/>
        </w:rPr>
      </w:pPr>
      <w:bookmarkStart w:id="16" w:name="_Toc158083643"/>
      <w:bookmarkStart w:id="17" w:name="_Toc158083640"/>
      <w:bookmarkStart w:id="18" w:name="_Toc146820764"/>
      <w:r w:rsidRPr="00D2405E">
        <w:rPr>
          <w:lang w:val="ru-RU"/>
        </w:rPr>
        <w:t>S-</w:t>
      </w:r>
      <w:r>
        <w:rPr>
          <w:lang w:val="ru-RU"/>
        </w:rPr>
        <w:t>2</w:t>
      </w:r>
      <w:r w:rsidRPr="00D2405E">
        <w:rPr>
          <w:lang w:val="ru-RU"/>
        </w:rPr>
        <w:t>. Получить уведомление о новом объявлении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966964" w:rsidRPr="004F416B" w14:paraId="374F49D1" w14:textId="77777777" w:rsidTr="00D869AD">
        <w:tc>
          <w:tcPr>
            <w:tcW w:w="553" w:type="dxa"/>
            <w:shd w:val="clear" w:color="auto" w:fill="auto"/>
          </w:tcPr>
          <w:p w14:paraId="118FC388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>
              <w:rPr>
                <w:lang w:val="ru-RU"/>
              </w:rPr>
              <w:t>2</w:t>
            </w:r>
          </w:p>
        </w:tc>
        <w:tc>
          <w:tcPr>
            <w:tcW w:w="1881" w:type="dxa"/>
            <w:shd w:val="clear" w:color="auto" w:fill="auto"/>
          </w:tcPr>
          <w:p w14:paraId="534CE117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47642165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уведомление о </w:t>
            </w:r>
            <w:r w:rsidRPr="00D2405E">
              <w:rPr>
                <w:lang w:val="ru-RU"/>
              </w:rPr>
              <w:lastRenderedPageBreak/>
              <w:t>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67620B10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Студент получает уведомление о публикации нового </w:t>
            </w:r>
            <w:r w:rsidRPr="00D2405E">
              <w:rPr>
                <w:lang w:val="ru-RU"/>
              </w:rPr>
              <w:lastRenderedPageBreak/>
              <w:t xml:space="preserve">объявления </w:t>
            </w:r>
          </w:p>
        </w:tc>
      </w:tr>
    </w:tbl>
    <w:p w14:paraId="77CFAB11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4E2AAB3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36BB9B3A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</w:p>
    <w:p w14:paraId="563EBFD5" w14:textId="77777777" w:rsidR="00966964" w:rsidRPr="00D2405E" w:rsidRDefault="00966964" w:rsidP="00966964">
      <w:pPr>
        <w:pStyle w:val="2"/>
        <w:spacing w:before="240"/>
        <w:rPr>
          <w:lang w:val="ru-RU"/>
        </w:rPr>
      </w:pPr>
      <w:bookmarkStart w:id="19" w:name="_Toc158083644"/>
      <w:r w:rsidRPr="00D2405E">
        <w:rPr>
          <w:lang w:val="ru-RU"/>
        </w:rPr>
        <w:t>S-</w:t>
      </w:r>
      <w:r>
        <w:rPr>
          <w:lang w:val="ru-RU"/>
        </w:rPr>
        <w:t>2</w:t>
      </w:r>
      <w:r w:rsidRPr="00D2405E">
        <w:rPr>
          <w:lang w:val="ru-RU"/>
        </w:rPr>
        <w:t xml:space="preserve">.1. Получить </w:t>
      </w:r>
      <w:r w:rsidRPr="00D2405E">
        <w:t>push</w:t>
      </w:r>
      <w:r w:rsidRPr="00D2405E">
        <w:rPr>
          <w:lang w:val="ru-RU"/>
        </w:rPr>
        <w:t>-уведомление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66964" w:rsidRPr="004F416B" w14:paraId="37EDDA45" w14:textId="77777777" w:rsidTr="00D869AD">
        <w:tc>
          <w:tcPr>
            <w:tcW w:w="704" w:type="dxa"/>
            <w:shd w:val="clear" w:color="auto" w:fill="auto"/>
          </w:tcPr>
          <w:p w14:paraId="40523E52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>
              <w:rPr>
                <w:lang w:val="ru-RU"/>
              </w:rPr>
              <w:t>2</w:t>
            </w:r>
            <w:r w:rsidRPr="00D2405E">
              <w:t>.1</w:t>
            </w:r>
          </w:p>
        </w:tc>
        <w:tc>
          <w:tcPr>
            <w:tcW w:w="1730" w:type="dxa"/>
            <w:shd w:val="clear" w:color="auto" w:fill="auto"/>
          </w:tcPr>
          <w:p w14:paraId="2E2DB7DE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F37E97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5A4C3082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</w:tbl>
    <w:p w14:paraId="3ADB6A40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0E87E348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E270652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публикации объявления на доске студент в обязательном порядке получает </w:t>
      </w:r>
      <w:r w:rsidRPr="00D2405E">
        <w:t>push</w:t>
      </w:r>
      <w:r w:rsidRPr="00D2405E">
        <w:rPr>
          <w:lang w:val="ru-RU"/>
        </w:rPr>
        <w:t>-уведомление на мобильное устройство.</w:t>
      </w:r>
    </w:p>
    <w:p w14:paraId="0A2A1E02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-уведомление на мобильно устройство доставляется только в том случае, если пользователь был авторизован с мобильного устройства.</w:t>
      </w:r>
    </w:p>
    <w:p w14:paraId="0CCDD845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FEE829E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-уведомления на мобильное устройство перестают приходить по окончании срока действия сессии аутентификации пользователя.</w:t>
      </w:r>
    </w:p>
    <w:p w14:paraId="0C15C00B" w14:textId="77777777" w:rsidR="00966964" w:rsidRPr="00D2405E" w:rsidRDefault="00966964" w:rsidP="00966964">
      <w:pPr>
        <w:pStyle w:val="2"/>
        <w:spacing w:before="240"/>
        <w:rPr>
          <w:lang w:val="ru-RU"/>
        </w:rPr>
      </w:pPr>
      <w:bookmarkStart w:id="20" w:name="_Toc158083645"/>
      <w:r w:rsidRPr="00D2405E">
        <w:rPr>
          <w:lang w:val="ru-RU"/>
        </w:rPr>
        <w:t>S-</w:t>
      </w:r>
      <w:r>
        <w:rPr>
          <w:lang w:val="ru-RU"/>
        </w:rPr>
        <w:t>2.</w:t>
      </w:r>
      <w:r w:rsidRPr="00D2405E">
        <w:rPr>
          <w:lang w:val="ru-RU"/>
        </w:rPr>
        <w:t>2. Получить уведомление по электронной почте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66964" w:rsidRPr="004F416B" w14:paraId="557A780C" w14:textId="77777777" w:rsidTr="00D869AD">
        <w:tc>
          <w:tcPr>
            <w:tcW w:w="704" w:type="dxa"/>
            <w:shd w:val="clear" w:color="auto" w:fill="auto"/>
          </w:tcPr>
          <w:p w14:paraId="397514E7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>
              <w:rPr>
                <w:lang w:val="ru-RU"/>
              </w:rPr>
              <w:t>2</w:t>
            </w:r>
            <w:r w:rsidRPr="00D2405E">
              <w:t>.2</w:t>
            </w:r>
          </w:p>
        </w:tc>
        <w:tc>
          <w:tcPr>
            <w:tcW w:w="1730" w:type="dxa"/>
            <w:shd w:val="clear" w:color="auto" w:fill="auto"/>
          </w:tcPr>
          <w:p w14:paraId="5BAFB084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13A68B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52E92698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565C549A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F267588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7177B739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3C1BDD04" w14:textId="246526BE" w:rsidR="00966964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09B05DCB" w14:textId="5212F3B2" w:rsidR="005D11E2" w:rsidRPr="00D2405E" w:rsidRDefault="005D11E2" w:rsidP="005D11E2">
      <w:pPr>
        <w:pStyle w:val="2"/>
        <w:spacing w:before="240"/>
        <w:rPr>
          <w:lang w:val="ru-RU"/>
        </w:rPr>
      </w:pPr>
      <w:r w:rsidRPr="00D2405E">
        <w:rPr>
          <w:lang w:val="ru-RU"/>
        </w:rPr>
        <w:t>S-</w:t>
      </w:r>
      <w:r w:rsidR="00966964">
        <w:rPr>
          <w:lang w:val="ru-RU"/>
        </w:rPr>
        <w:t>3</w:t>
      </w:r>
      <w:r w:rsidRPr="00D2405E">
        <w:rPr>
          <w:lang w:val="ru-RU"/>
        </w:rPr>
        <w:t>. Управление подписками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4F416B" w14:paraId="39894569" w14:textId="77777777" w:rsidTr="004C067C">
        <w:tc>
          <w:tcPr>
            <w:tcW w:w="553" w:type="dxa"/>
            <w:shd w:val="clear" w:color="auto" w:fill="auto"/>
          </w:tcPr>
          <w:p w14:paraId="4E0ADCAF" w14:textId="0F693495" w:rsidR="005D11E2" w:rsidRPr="00966964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 w:rsidR="00966964">
              <w:rPr>
                <w:lang w:val="ru-RU"/>
              </w:rPr>
              <w:t>3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</w:tbl>
    <w:p w14:paraId="62388E41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EB64DE6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3C8958AE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1" w:name="_Toc158083641"/>
      <w:r w:rsidRPr="00D2405E">
        <w:rPr>
          <w:lang w:val="ru-RU"/>
        </w:rPr>
        <w:lastRenderedPageBreak/>
        <w:t>S-</w:t>
      </w:r>
      <w:r w:rsidR="00966964">
        <w:rPr>
          <w:lang w:val="ru-RU"/>
        </w:rPr>
        <w:t>3</w:t>
      </w:r>
      <w:r w:rsidRPr="00D2405E">
        <w:rPr>
          <w:lang w:val="ru-RU"/>
        </w:rPr>
        <w:t>.1. Добавить категории объявлений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4F416B" w14:paraId="78DE0FD5" w14:textId="77777777" w:rsidTr="00847218">
        <w:tc>
          <w:tcPr>
            <w:tcW w:w="704" w:type="dxa"/>
            <w:shd w:val="clear" w:color="auto" w:fill="auto"/>
          </w:tcPr>
          <w:p w14:paraId="123F3890" w14:textId="6B6CC138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 w:rsidR="00966964">
              <w:rPr>
                <w:lang w:val="ru-RU"/>
              </w:rPr>
              <w:t>3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DBAAC31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14040D04" w14:textId="6F6E26A1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1BA1A8C4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2" w:name="_Toc158083642"/>
      <w:r w:rsidRPr="00D2405E">
        <w:rPr>
          <w:lang w:val="ru-RU"/>
        </w:rPr>
        <w:t>S-</w:t>
      </w:r>
      <w:r w:rsidR="00966964">
        <w:rPr>
          <w:lang w:val="ru-RU"/>
        </w:rPr>
        <w:t>3</w:t>
      </w:r>
      <w:r w:rsidRPr="00D2405E">
        <w:rPr>
          <w:lang w:val="ru-RU"/>
        </w:rPr>
        <w:t>.2. Удалить категории объявлений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4F416B" w14:paraId="010C9BBD" w14:textId="77777777" w:rsidTr="004C067C">
        <w:tc>
          <w:tcPr>
            <w:tcW w:w="704" w:type="dxa"/>
            <w:shd w:val="clear" w:color="auto" w:fill="auto"/>
          </w:tcPr>
          <w:p w14:paraId="051EA549" w14:textId="1BF64C8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 w:rsidR="00966964">
              <w:rPr>
                <w:lang w:val="ru-RU"/>
              </w:rPr>
              <w:t>3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357D23C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3" w:name="_Toc146820765"/>
      <w:bookmarkStart w:id="24" w:name="_Toc158083646"/>
      <w:bookmarkEnd w:id="18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3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4F416B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управлять объявлениями на доске объявлений. Управление предполагает 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5" w:name="_Toc146820766"/>
      <w:bookmarkStart w:id="26" w:name="_Toc158083647"/>
      <w:r w:rsidRPr="00D2405E">
        <w:rPr>
          <w:lang w:val="ru-RU"/>
        </w:rPr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5"/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4F416B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70D374F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прикрепляются файлы и медиафайлы, один опрос. Прикрепляемые файлы и медиафайлы требуется предварительно загрузить, прикрепляемый опрос – создать.</w:t>
      </w:r>
    </w:p>
    <w:p w14:paraId="220E5B00" w14:textId="6C2A75ED" w:rsidR="00715697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33FAE72E" w14:textId="3B41CF34" w:rsidR="00A9091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Также п</w:t>
      </w:r>
      <w:r w:rsidRPr="00D2405E">
        <w:rPr>
          <w:lang w:val="ru-RU"/>
        </w:rPr>
        <w:t xml:space="preserve">рисутствует необязательная возможность установить срок </w:t>
      </w:r>
      <w:r>
        <w:rPr>
          <w:lang w:val="ru-RU"/>
        </w:rPr>
        <w:t xml:space="preserve">отложенной публикации </w:t>
      </w:r>
      <w:r w:rsidRPr="00D2405E">
        <w:rPr>
          <w:lang w:val="ru-RU"/>
        </w:rPr>
        <w:t xml:space="preserve">объявления, по истечении которого объявление </w:t>
      </w:r>
      <w:r>
        <w:rPr>
          <w:lang w:val="ru-RU"/>
        </w:rPr>
        <w:t>будет опубликовано на доске</w:t>
      </w:r>
      <w:r w:rsidRPr="00D2405E">
        <w:rPr>
          <w:lang w:val="ru-RU"/>
        </w:rPr>
        <w:t xml:space="preserve"> объявлений. Если срок не был указан, </w:t>
      </w:r>
      <w:r w:rsidRPr="00D2405E">
        <w:rPr>
          <w:lang w:val="ru-RU"/>
        </w:rPr>
        <w:lastRenderedPageBreak/>
        <w:t>объявление</w:t>
      </w:r>
      <w:r>
        <w:rPr>
          <w:lang w:val="ru-RU"/>
        </w:rPr>
        <w:t xml:space="preserve"> публикуется сразу</w:t>
      </w:r>
      <w:r w:rsidRPr="00D2405E">
        <w:rPr>
          <w:lang w:val="ru-RU"/>
        </w:rPr>
        <w:t>.</w:t>
      </w:r>
    </w:p>
    <w:p w14:paraId="66B6C3F2" w14:textId="10BE2DAC" w:rsidR="00A9091E" w:rsidRPr="00D2405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Если момент автоматического сокрытия наступит раньше момента автоматической публикации, объявление сначала будет скрыто, а после – восстановлено.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27" w:name="_Toc146820767"/>
      <w:bookmarkStart w:id="28" w:name="_Toc158083648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27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4F416B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29" w:name="_Toc146820768"/>
      <w:bookmarkStart w:id="30" w:name="_Toc158083649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4F416B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1" w:name="_Toc146820769"/>
      <w:bookmarkStart w:id="32" w:name="_Toc158083650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4F416B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0944D9AE" w14:textId="56B06175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3" w:name="_Toc146820771"/>
      <w:bookmarkStart w:id="34" w:name="_Toc158083651"/>
      <w:r w:rsidRPr="00D2405E">
        <w:rPr>
          <w:lang w:val="ru-RU"/>
        </w:rPr>
        <w:t>E</w:t>
      </w:r>
      <w:r w:rsidR="005E4B2D" w:rsidRPr="00D2405E">
        <w:rPr>
          <w:lang w:val="ru-RU"/>
        </w:rPr>
        <w:t>-1.1.4.</w:t>
      </w:r>
      <w:r w:rsidRPr="00D2405E">
        <w:rPr>
          <w:lang w:val="ru-RU"/>
        </w:rPr>
        <w:t xml:space="preserve"> </w:t>
      </w:r>
      <w:r w:rsidR="00021636" w:rsidRPr="00D2405E">
        <w:rPr>
          <w:lang w:val="ru-RU"/>
        </w:rPr>
        <w:t>Задать дату и время публикации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4F416B" w14:paraId="1D03AB4D" w14:textId="77777777" w:rsidTr="005E4B2D">
        <w:tc>
          <w:tcPr>
            <w:tcW w:w="988" w:type="dxa"/>
            <w:shd w:val="clear" w:color="auto" w:fill="auto"/>
          </w:tcPr>
          <w:p w14:paraId="315F9E4F" w14:textId="2548C0E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D2405E" w:rsidRDefault="00472980" w:rsidP="00CB6530">
      <w:pPr>
        <w:pStyle w:val="2"/>
        <w:spacing w:before="240"/>
        <w:rPr>
          <w:lang w:val="ru-RU"/>
        </w:rPr>
      </w:pPr>
      <w:bookmarkStart w:id="35" w:name="_Toc146820772"/>
      <w:bookmarkStart w:id="36" w:name="_Toc158083652"/>
      <w:r w:rsidRPr="00D2405E">
        <w:rPr>
          <w:lang w:val="ru-RU"/>
        </w:rPr>
        <w:lastRenderedPageBreak/>
        <w:t>E</w:t>
      </w:r>
      <w:r w:rsidR="005E4B2D" w:rsidRPr="00D2405E">
        <w:rPr>
          <w:lang w:val="ru-RU"/>
        </w:rPr>
        <w:t>-1.1.5</w:t>
      </w:r>
      <w:r w:rsidR="00225FFD" w:rsidRPr="00D2405E">
        <w:rPr>
          <w:lang w:val="ru-RU"/>
        </w:rPr>
        <w:t xml:space="preserve">. </w:t>
      </w:r>
      <w:r w:rsidR="00A755AB" w:rsidRPr="00D2405E">
        <w:rPr>
          <w:lang w:val="ru-RU"/>
        </w:rPr>
        <w:t>Прикрепить файлы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4F416B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Сотрудник.</w:t>
      </w:r>
    </w:p>
    <w:p w14:paraId="2F2ABF08" w14:textId="62EE6867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Администратор группы, Администратор.</w:t>
      </w:r>
    </w:p>
    <w:p w14:paraId="4C173EB9" w14:textId="2D88FB7B" w:rsidR="008F2402" w:rsidRPr="00D2405E" w:rsidRDefault="008F240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D2405E">
        <w:rPr>
          <w:lang w:val="ru-RU"/>
        </w:rPr>
        <w:t xml:space="preserve"> У аудитории объявления присутствует возможность </w:t>
      </w:r>
      <w:r w:rsidR="00C66BB5" w:rsidRPr="00D2405E">
        <w:rPr>
          <w:lang w:val="ru-RU"/>
        </w:rPr>
        <w:t>скачать</w:t>
      </w:r>
      <w:r w:rsidR="008B3ACC" w:rsidRPr="00D2405E">
        <w:rPr>
          <w:lang w:val="ru-RU"/>
        </w:rPr>
        <w:t xml:space="preserve"> </w:t>
      </w:r>
      <w:r w:rsidR="00472980" w:rsidRPr="00D2405E">
        <w:rPr>
          <w:lang w:val="ru-RU"/>
        </w:rPr>
        <w:t xml:space="preserve">прикрепленные файлы. </w:t>
      </w:r>
    </w:p>
    <w:p w14:paraId="7B2465E9" w14:textId="32C9857E" w:rsidR="00C66BB5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D2405E" w:rsidRDefault="0088059A" w:rsidP="00CB6530">
      <w:pPr>
        <w:pStyle w:val="2"/>
        <w:spacing w:before="240"/>
        <w:rPr>
          <w:lang w:val="ru-RU"/>
        </w:rPr>
      </w:pPr>
      <w:bookmarkStart w:id="37" w:name="_Toc146820773"/>
      <w:bookmarkStart w:id="38" w:name="_Toc158083653"/>
      <w:r w:rsidRPr="00D2405E">
        <w:rPr>
          <w:lang w:val="ru-RU"/>
        </w:rPr>
        <w:t>E</w:t>
      </w:r>
      <w:r w:rsidR="00A7337E" w:rsidRPr="00D2405E">
        <w:rPr>
          <w:lang w:val="ru-RU"/>
        </w:rPr>
        <w:t>-1.1.5.1</w:t>
      </w:r>
      <w:r w:rsidRPr="00D2405E">
        <w:rPr>
          <w:lang w:val="ru-RU"/>
        </w:rPr>
        <w:t>. Загрузить файлы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4F416B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A7337E" w:rsidRPr="00D2405E">
              <w:rPr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D2405E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</w:t>
            </w:r>
            <w:r w:rsidR="0088059A" w:rsidRPr="00D2405E">
              <w:rPr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38FD5D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DC60DF" w14:textId="3D142445" w:rsidR="0088059A" w:rsidRPr="00D2405E" w:rsidRDefault="0088059A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D2405E">
        <w:rPr>
          <w:lang w:val="ru-RU"/>
        </w:rPr>
        <w:t>Загрузка файлов происходит на экране создания объявления</w:t>
      </w:r>
      <w:r w:rsidR="003E25C6" w:rsidRPr="00D2405E">
        <w:rPr>
          <w:lang w:val="ru-RU"/>
        </w:rPr>
        <w:t xml:space="preserve"> и начинается сразу после</w:t>
      </w:r>
      <w:r w:rsidR="00805499" w:rsidRPr="00D2405E">
        <w:rPr>
          <w:lang w:val="ru-RU"/>
        </w:rPr>
        <w:t xml:space="preserve"> нажатия кнопки создания объявления и до перехода на экран доски объявлений.</w:t>
      </w:r>
    </w:p>
    <w:p w14:paraId="15A72AA3" w14:textId="383D7BCA" w:rsidR="00C77FF5" w:rsidRPr="00D2405E" w:rsidRDefault="00C77FF5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Загрузить можно файл размером не более </w:t>
      </w:r>
      <w:r w:rsidR="00F00346" w:rsidRPr="00D2405E">
        <w:rPr>
          <w:lang w:val="ru-RU"/>
        </w:rPr>
        <w:t>заданного в конфигурации размера</w:t>
      </w:r>
      <w:r w:rsidRPr="00D2405E">
        <w:rPr>
          <w:lang w:val="ru-RU"/>
        </w:rPr>
        <w:t>.</w:t>
      </w:r>
      <w:r w:rsidR="00F00346" w:rsidRPr="00D2405E">
        <w:rPr>
          <w:lang w:val="ru-RU"/>
        </w:rPr>
        <w:t xml:space="preserve"> </w:t>
      </w:r>
    </w:p>
    <w:p w14:paraId="2BF9B5D1" w14:textId="1720DD66" w:rsidR="0088059A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44BF62C3" w14:textId="77777777" w:rsidR="00244F12" w:rsidRPr="00D2405E" w:rsidRDefault="00244F12" w:rsidP="00244F12">
      <w:pPr>
        <w:pStyle w:val="2"/>
        <w:spacing w:before="240"/>
        <w:rPr>
          <w:lang w:val="ru-RU"/>
        </w:rPr>
      </w:pPr>
      <w:bookmarkStart w:id="39" w:name="_Toc158083654"/>
      <w:r w:rsidRPr="00D2405E">
        <w:rPr>
          <w:lang w:val="ru-RU"/>
        </w:rPr>
        <w:t>E-1.1.</w:t>
      </w:r>
      <w:r>
        <w:rPr>
          <w:lang w:val="ru-RU"/>
        </w:rPr>
        <w:t>6</w:t>
      </w:r>
      <w:r w:rsidRPr="00D2405E">
        <w:rPr>
          <w:lang w:val="ru-RU"/>
        </w:rPr>
        <w:t>. Выбрать категории</w:t>
      </w:r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244F12" w:rsidRPr="004F416B" w14:paraId="05EDD88C" w14:textId="77777777" w:rsidTr="00D869AD">
        <w:tc>
          <w:tcPr>
            <w:tcW w:w="846" w:type="dxa"/>
            <w:shd w:val="clear" w:color="auto" w:fill="auto"/>
          </w:tcPr>
          <w:p w14:paraId="7D3C9FDD" w14:textId="222FF865" w:rsidR="00244F12" w:rsidRPr="00D2405E" w:rsidRDefault="00244F12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</w:t>
            </w:r>
            <w:r w:rsidR="00617F2F">
              <w:t>6</w:t>
            </w:r>
          </w:p>
        </w:tc>
        <w:tc>
          <w:tcPr>
            <w:tcW w:w="1528" w:type="dxa"/>
            <w:shd w:val="clear" w:color="auto" w:fill="auto"/>
          </w:tcPr>
          <w:p w14:paraId="19CDD700" w14:textId="77777777" w:rsidR="00244F12" w:rsidRPr="00D2405E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8BDDC44" w14:textId="77777777" w:rsidR="00244F12" w:rsidRPr="00D2405E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6B7D831" w14:textId="77777777" w:rsidR="00244F12" w:rsidRPr="00D2405E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1099395F" w14:textId="77777777" w:rsidR="00244F12" w:rsidRPr="00D2405E" w:rsidRDefault="00244F12" w:rsidP="00244F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13AA210" w14:textId="77777777" w:rsidR="00244F12" w:rsidRPr="00D2405E" w:rsidRDefault="00244F12" w:rsidP="00244F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2DA6167" w14:textId="35B7BEC9" w:rsidR="00244F12" w:rsidRPr="00D2405E" w:rsidRDefault="00244F1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0" w:name="_Toc146820775"/>
      <w:bookmarkStart w:id="41" w:name="_Toc158083655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4F416B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733FBE04" w14:textId="0E5971D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42" w:name="_Toc146820782"/>
      <w:bookmarkStart w:id="43" w:name="_Toc158083661"/>
      <w:r w:rsidRPr="00D2405E">
        <w:rPr>
          <w:lang w:val="ru-RU"/>
        </w:rPr>
        <w:t>E</w:t>
      </w:r>
      <w:r w:rsidR="00BD65BB" w:rsidRPr="00D2405E">
        <w:rPr>
          <w:lang w:val="ru-RU"/>
        </w:rPr>
        <w:t>-</w:t>
      </w:r>
      <w:r w:rsidR="00FD4B18">
        <w:rPr>
          <w:lang w:val="ru-RU"/>
        </w:rPr>
        <w:t>2</w:t>
      </w:r>
      <w:r w:rsidR="00BD65BB" w:rsidRPr="00D2405E">
        <w:rPr>
          <w:lang w:val="ru-RU"/>
        </w:rPr>
        <w:t>.1.</w:t>
      </w:r>
      <w:r w:rsidR="008B4266">
        <w:rPr>
          <w:lang w:val="ru-RU"/>
        </w:rPr>
        <w:t>3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42"/>
      <w:r w:rsidR="006F53FE">
        <w:rPr>
          <w:lang w:val="ru-RU"/>
        </w:rPr>
        <w:t>срок окончания голосования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4F416B" w14:paraId="2B5D99FE" w14:textId="77777777" w:rsidTr="00BD65BB">
        <w:tc>
          <w:tcPr>
            <w:tcW w:w="1271" w:type="dxa"/>
            <w:shd w:val="clear" w:color="auto" w:fill="auto"/>
          </w:tcPr>
          <w:p w14:paraId="6F698308" w14:textId="46852E74" w:rsidR="00BD65BB" w:rsidRPr="008B4266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 w:rsidR="00FD4B18">
              <w:rPr>
                <w:lang w:val="ru-RU"/>
              </w:rPr>
              <w:t>2</w:t>
            </w:r>
            <w:r w:rsidRPr="00D2405E">
              <w:t>.1.</w:t>
            </w:r>
            <w:r w:rsidR="008B4266">
              <w:rPr>
                <w:lang w:val="ru-RU"/>
              </w:rPr>
              <w:t>3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44" w:name="_Toc146820783"/>
      <w:bookmarkStart w:id="45" w:name="_Toc158083662"/>
      <w:r w:rsidRPr="00D2405E">
        <w:rPr>
          <w:lang w:val="ru-RU"/>
        </w:rPr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44"/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4F416B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прикрепить новые файлы;</w:t>
      </w:r>
    </w:p>
    <w:p w14:paraId="302CEF8C" w14:textId="14C593A3" w:rsidR="00091487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091487" w:rsidRPr="00D2405E">
        <w:rPr>
          <w:lang w:val="ru-RU"/>
        </w:rPr>
        <w:t>прикрепленные файлы</w:t>
      </w:r>
      <w:r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Скрытое объявление редактировать нельзя.</w:t>
      </w:r>
      <w:r w:rsidR="00D0629B" w:rsidRPr="00D2405E">
        <w:rPr>
          <w:lang w:val="ru-RU"/>
        </w:rPr>
        <w:t xml:space="preserve"> </w:t>
      </w:r>
      <w:r w:rsidRPr="00D2405E">
        <w:rPr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46" w:name="_Toc146820784"/>
      <w:bookmarkStart w:id="47" w:name="_Toc158083663"/>
      <w:r w:rsidRPr="00D2405E">
        <w:rPr>
          <w:lang w:val="ru-RU"/>
        </w:rPr>
        <w:t>E-1.2.1. Изменить текст объявления</w:t>
      </w:r>
      <w:bookmarkEnd w:id="46"/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4F416B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48" w:name="_Toc146820785"/>
      <w:bookmarkStart w:id="49" w:name="_Toc158083664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48"/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4F416B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50" w:name="_Toc146820786"/>
      <w:bookmarkStart w:id="51" w:name="_Toc158083665"/>
      <w:r w:rsidRPr="00D2405E">
        <w:rPr>
          <w:lang w:val="ru-RU"/>
        </w:rPr>
        <w:lastRenderedPageBreak/>
        <w:t>E-1.2.3. Задать срок автоматического сокрытия</w:t>
      </w:r>
      <w:bookmarkEnd w:id="50"/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B4266" w:rsidRPr="004F416B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7A8CB94C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8B4266">
              <w:rPr>
                <w:lang w:val="ru-RU"/>
              </w:rPr>
              <w:t>Задать, изменить срок или отменить отложенное сокрытие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15BD351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5F6C25" w:rsidRPr="00D2405E">
        <w:rPr>
          <w:lang w:val="ru-RU"/>
        </w:rPr>
        <w:t xml:space="preserve"> задать срок </w:t>
      </w:r>
      <w:r w:rsidR="008B4266">
        <w:rPr>
          <w:lang w:val="ru-RU"/>
        </w:rPr>
        <w:t>отложенного</w:t>
      </w:r>
      <w:r w:rsidR="005F6C25" w:rsidRPr="00D2405E">
        <w:rPr>
          <w:lang w:val="ru-RU"/>
        </w:rPr>
        <w:t xml:space="preserve"> сокрытия объявления, если таковой не был задан ранее</w:t>
      </w:r>
      <w:r w:rsidR="008B4266">
        <w:rPr>
          <w:lang w:val="ru-RU"/>
        </w:rPr>
        <w:t>, или изменить срок, если он был задан ранее. Также пользователь может отменить отложенное сокрытие объявления</w:t>
      </w:r>
      <w:r w:rsidR="005F6C25" w:rsidRPr="00D2405E">
        <w:rPr>
          <w:lang w:val="ru-RU"/>
        </w:rPr>
        <w:t>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160A7005" w14:textId="1BA92641" w:rsidR="00774D50" w:rsidRPr="00D2405E" w:rsidRDefault="00774D50" w:rsidP="00774D50">
      <w:pPr>
        <w:pStyle w:val="2"/>
        <w:spacing w:before="240"/>
        <w:rPr>
          <w:lang w:val="ru-RU"/>
        </w:rPr>
      </w:pPr>
      <w:bookmarkStart w:id="52" w:name="_Toc146820789"/>
      <w:bookmarkStart w:id="53" w:name="_Toc158083666"/>
      <w:r w:rsidRPr="00D2405E">
        <w:rPr>
          <w:lang w:val="ru-RU"/>
        </w:rPr>
        <w:t>E-1.2.</w:t>
      </w:r>
      <w:r w:rsidR="001F2E45">
        <w:rPr>
          <w:lang w:val="ru-RU"/>
        </w:rPr>
        <w:t>4</w:t>
      </w:r>
      <w:r w:rsidRPr="00D2405E">
        <w:rPr>
          <w:lang w:val="ru-RU"/>
        </w:rPr>
        <w:t xml:space="preserve">. Изменить </w:t>
      </w:r>
      <w:r w:rsidR="001F2E45">
        <w:rPr>
          <w:lang w:val="ru-RU"/>
        </w:rPr>
        <w:t xml:space="preserve">срок </w:t>
      </w:r>
      <w:r w:rsidRPr="00D2405E">
        <w:rPr>
          <w:lang w:val="ru-RU"/>
        </w:rPr>
        <w:t>отложенной публикации</w:t>
      </w:r>
      <w:bookmarkEnd w:id="52"/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4F416B" w14:paraId="769FA878" w14:textId="77777777" w:rsidTr="00595B7C">
        <w:tc>
          <w:tcPr>
            <w:tcW w:w="846" w:type="dxa"/>
            <w:shd w:val="clear" w:color="auto" w:fill="auto"/>
          </w:tcPr>
          <w:p w14:paraId="29782C23" w14:textId="3B4CF658" w:rsidR="00774D50" w:rsidRPr="001F2E45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4111ED8B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Изменить </w:t>
            </w:r>
            <w:r w:rsidR="001F2E45">
              <w:rPr>
                <w:lang w:val="ru-RU"/>
              </w:rPr>
              <w:t xml:space="preserve">срок </w:t>
            </w:r>
            <w:r w:rsidRPr="00D2405E">
              <w:rPr>
                <w:lang w:val="ru-RU"/>
              </w:rPr>
              <w:t>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3CC2D935" w:rsidR="00362F74" w:rsidRPr="00D2405E" w:rsidRDefault="00362F74" w:rsidP="00362F74">
      <w:pPr>
        <w:pStyle w:val="2"/>
        <w:spacing w:before="240"/>
        <w:rPr>
          <w:lang w:val="ru-RU"/>
        </w:rPr>
      </w:pPr>
      <w:bookmarkStart w:id="54" w:name="_Toc146820790"/>
      <w:bookmarkStart w:id="55" w:name="_Toc158083667"/>
      <w:r w:rsidRPr="00D2405E">
        <w:rPr>
          <w:lang w:val="ru-RU"/>
        </w:rPr>
        <w:t>E-1.2.</w:t>
      </w:r>
      <w:r w:rsidR="001F2E45">
        <w:rPr>
          <w:lang w:val="ru-RU"/>
        </w:rPr>
        <w:t>5</w:t>
      </w:r>
      <w:r w:rsidRPr="00D2405E">
        <w:rPr>
          <w:lang w:val="ru-RU"/>
        </w:rPr>
        <w:t>. Прикрепить файлы</w:t>
      </w:r>
      <w:bookmarkEnd w:id="54"/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4F416B" w14:paraId="4F7A5FA7" w14:textId="77777777" w:rsidTr="00595B7C">
        <w:tc>
          <w:tcPr>
            <w:tcW w:w="846" w:type="dxa"/>
            <w:shd w:val="clear" w:color="auto" w:fill="auto"/>
          </w:tcPr>
          <w:p w14:paraId="246863B3" w14:textId="7CBDF83A" w:rsidR="00362F74" w:rsidRPr="001F2E45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A5F811C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E8EC87" w14:textId="531BC0DF" w:rsidR="00362F74" w:rsidRPr="00D2405E" w:rsidRDefault="00362F74" w:rsidP="00362F7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60849685" w:rsidR="00823057" w:rsidRPr="00D2405E" w:rsidRDefault="00823057" w:rsidP="00823057">
      <w:pPr>
        <w:pStyle w:val="2"/>
        <w:spacing w:before="240"/>
        <w:rPr>
          <w:lang w:val="ru-RU"/>
        </w:rPr>
      </w:pPr>
      <w:bookmarkStart w:id="56" w:name="_Toc146820791"/>
      <w:bookmarkStart w:id="57" w:name="_Toc158083668"/>
      <w:r w:rsidRPr="00D2405E">
        <w:rPr>
          <w:lang w:val="ru-RU"/>
        </w:rPr>
        <w:t>E-1.2.</w:t>
      </w:r>
      <w:r w:rsidR="001F2E45">
        <w:rPr>
          <w:lang w:val="ru-RU"/>
        </w:rPr>
        <w:t>6</w:t>
      </w:r>
      <w:r w:rsidRPr="00D2405E">
        <w:rPr>
          <w:lang w:val="ru-RU"/>
        </w:rPr>
        <w:t xml:space="preserve">. </w:t>
      </w:r>
      <w:r w:rsidR="00265C79" w:rsidRPr="00D2405E">
        <w:rPr>
          <w:lang w:val="ru-RU"/>
        </w:rPr>
        <w:t>От</w:t>
      </w:r>
      <w:r w:rsidRPr="00D2405E">
        <w:rPr>
          <w:lang w:val="ru-RU"/>
        </w:rPr>
        <w:t>крепить файлы</w:t>
      </w:r>
      <w:bookmarkEnd w:id="56"/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4F416B" w14:paraId="65D4518C" w14:textId="77777777" w:rsidTr="00595B7C">
        <w:tc>
          <w:tcPr>
            <w:tcW w:w="846" w:type="dxa"/>
            <w:shd w:val="clear" w:color="auto" w:fill="auto"/>
          </w:tcPr>
          <w:p w14:paraId="4D24FE03" w14:textId="6D37A803" w:rsidR="00823057" w:rsidRPr="001F2E45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</w:tbl>
    <w:p w14:paraId="1D494E4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04D2BF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70909EE" w14:textId="6E9902E7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DA81F58" w:rsidR="00265C79" w:rsidRPr="00D2405E" w:rsidRDefault="00265C79" w:rsidP="00265C79">
      <w:pPr>
        <w:pStyle w:val="2"/>
        <w:spacing w:before="240"/>
        <w:rPr>
          <w:lang w:val="ru-RU"/>
        </w:rPr>
      </w:pPr>
      <w:bookmarkStart w:id="58" w:name="_Toc146820792"/>
      <w:bookmarkStart w:id="59" w:name="_Toc158083669"/>
      <w:r w:rsidRPr="00D2405E">
        <w:rPr>
          <w:lang w:val="ru-RU"/>
        </w:rPr>
        <w:t>E-1.2.</w:t>
      </w:r>
      <w:r w:rsidR="001F2E45">
        <w:rPr>
          <w:lang w:val="ru-RU"/>
        </w:rPr>
        <w:t>7</w:t>
      </w:r>
      <w:r w:rsidRPr="00D2405E">
        <w:rPr>
          <w:lang w:val="ru-RU"/>
        </w:rPr>
        <w:t>. Прикрепить опрос</w:t>
      </w:r>
      <w:bookmarkEnd w:id="58"/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4F416B" w14:paraId="088E63B4" w14:textId="77777777" w:rsidTr="00595B7C">
        <w:tc>
          <w:tcPr>
            <w:tcW w:w="846" w:type="dxa"/>
            <w:shd w:val="clear" w:color="auto" w:fill="auto"/>
          </w:tcPr>
          <w:p w14:paraId="06703C3D" w14:textId="5514C9D5" w:rsidR="00265C79" w:rsidRPr="001F2E45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404BC0DF" w:rsidR="00C536B1" w:rsidRPr="00D2405E" w:rsidRDefault="00C536B1" w:rsidP="00C536B1">
      <w:pPr>
        <w:pStyle w:val="2"/>
        <w:spacing w:before="240"/>
        <w:rPr>
          <w:lang w:val="ru-RU"/>
        </w:rPr>
      </w:pPr>
      <w:bookmarkStart w:id="60" w:name="_Toc158083670"/>
      <w:bookmarkStart w:id="61" w:name="_Toc146820793"/>
      <w:r w:rsidRPr="00D2405E">
        <w:rPr>
          <w:lang w:val="ru-RU"/>
        </w:rPr>
        <w:t>E-1.2.</w:t>
      </w:r>
      <w:r w:rsidR="001F2E45">
        <w:rPr>
          <w:lang w:val="ru-RU"/>
        </w:rPr>
        <w:t>8</w:t>
      </w:r>
      <w:r w:rsidRPr="00D2405E">
        <w:rPr>
          <w:lang w:val="ru-RU"/>
        </w:rPr>
        <w:t>. Изменить категории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4F416B" w14:paraId="0011A018" w14:textId="77777777" w:rsidTr="00C536B1">
        <w:tc>
          <w:tcPr>
            <w:tcW w:w="988" w:type="dxa"/>
            <w:shd w:val="clear" w:color="auto" w:fill="auto"/>
          </w:tcPr>
          <w:p w14:paraId="3372CDB3" w14:textId="55774711" w:rsidR="00C536B1" w:rsidRPr="001F2E45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8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69D568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9BA36A" w14:textId="17FA05CB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62" w:name="_Toc146820797"/>
      <w:bookmarkStart w:id="63" w:name="_Toc158083671"/>
      <w:bookmarkEnd w:id="61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62"/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4F416B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64" w:name="_Toc146820798"/>
      <w:bookmarkStart w:id="65" w:name="_Toc158083672"/>
      <w:r w:rsidRPr="00D2405E">
        <w:rPr>
          <w:lang w:val="ru-RU"/>
        </w:rPr>
        <w:t>E-1.4. Удалить объявление</w:t>
      </w:r>
      <w:bookmarkEnd w:id="64"/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4F416B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66" w:name="_Toc146820799"/>
      <w:bookmarkStart w:id="67" w:name="_Toc158083673"/>
      <w:r w:rsidRPr="00D2405E">
        <w:rPr>
          <w:lang w:val="ru-RU"/>
        </w:rPr>
        <w:t>E-1.5. Скрыть объявление</w:t>
      </w:r>
      <w:bookmarkEnd w:id="66"/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4F416B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68" w:name="_Toc146820800"/>
      <w:bookmarkStart w:id="69" w:name="_Toc158083674"/>
      <w:r w:rsidRPr="00D2405E">
        <w:rPr>
          <w:lang w:val="ru-RU"/>
        </w:rPr>
        <w:t>E-1.6. Управление скрытыми объявлениями</w:t>
      </w:r>
      <w:bookmarkEnd w:id="68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4F416B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F77B9FD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скрытых объявлений;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70" w:name="_Toc146820801"/>
      <w:bookmarkStart w:id="71" w:name="_Toc158083675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4F416B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72" w:name="_Toc146820802"/>
      <w:bookmarkStart w:id="73" w:name="_Toc158083676"/>
      <w:r w:rsidRPr="00D2405E">
        <w:rPr>
          <w:lang w:val="ru-RU"/>
        </w:rPr>
        <w:t>E-1.6.2. Восстановить скрытое объявление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74" w:name="_Toc146820803"/>
      <w:bookmarkStart w:id="75" w:name="_Toc158083677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4F416B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скрытых объявлений. Удаленное таким образом </w:t>
      </w:r>
      <w:r w:rsidRPr="00D2405E">
        <w:rPr>
          <w:lang w:val="ru-RU"/>
        </w:rPr>
        <w:lastRenderedPageBreak/>
        <w:t>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76" w:name="_Toc146820804"/>
      <w:bookmarkStart w:id="77" w:name="_Toc158083678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4F416B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78" w:name="_Toc146820805"/>
      <w:bookmarkStart w:id="79" w:name="_Toc158083679"/>
      <w:r w:rsidRPr="00D2405E">
        <w:rPr>
          <w:lang w:val="ru-RU"/>
        </w:rPr>
        <w:t>E-1.7.1. Просмотреть список отложенных объявлений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4F416B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80" w:name="_Toc146820806"/>
      <w:bookmarkStart w:id="81" w:name="_Toc158083680"/>
      <w:r w:rsidRPr="00D2405E">
        <w:rPr>
          <w:lang w:val="ru-RU"/>
        </w:rPr>
        <w:t>E-1.7.2. Сразу опубликовать отложенное объявление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4F416B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82" w:name="_Toc146820807"/>
      <w:bookmarkStart w:id="83" w:name="_Toc158083681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4F416B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84" w:name="_Toc146820808"/>
      <w:bookmarkStart w:id="85" w:name="_Toc158083682"/>
      <w:r w:rsidRPr="00D2405E">
        <w:rPr>
          <w:lang w:val="ru-RU"/>
        </w:rPr>
        <w:t>E-1.7.4. Редактировать отложенное объявление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4F416B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86" w:name="_Toc158083683"/>
      <w:bookmarkStart w:id="87" w:name="_Toc146820809"/>
      <w:r w:rsidRPr="00D2405E">
        <w:rPr>
          <w:lang w:val="ru-RU"/>
        </w:rPr>
        <w:t>E-2. Управление опросами</w:t>
      </w:r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6F7FE415" w14:textId="16BD8A8B" w:rsidR="00DD2B40" w:rsidRDefault="00DD2B40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>
        <w:rPr>
          <w:lang w:val="ru-RU"/>
        </w:rPr>
        <w:t>создать опрос;</w:t>
      </w:r>
    </w:p>
    <w:p w14:paraId="248ED041" w14:textId="1E9905CA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опрос;</w:t>
      </w:r>
    </w:p>
    <w:p w14:paraId="15D8054A" w14:textId="6BFA60DE" w:rsidR="00D14696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выгрузить результаты опроса.</w:t>
      </w:r>
    </w:p>
    <w:p w14:paraId="0078B42B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88" w:name="_Toc146820776"/>
      <w:bookmarkStart w:id="89" w:name="_Toc158083656"/>
      <w:r w:rsidRPr="00D2405E">
        <w:rPr>
          <w:lang w:val="ru-RU"/>
        </w:rPr>
        <w:t>E-</w:t>
      </w:r>
      <w:r>
        <w:rPr>
          <w:lang w:val="ru-RU"/>
        </w:rPr>
        <w:t>2.1</w:t>
      </w:r>
      <w:r w:rsidRPr="00D2405E">
        <w:rPr>
          <w:lang w:val="ru-RU"/>
        </w:rPr>
        <w:t>. Создать опрос</w:t>
      </w:r>
      <w:bookmarkEnd w:id="88"/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DD2B40" w:rsidRPr="004F416B" w14:paraId="3FAE3604" w14:textId="77777777" w:rsidTr="002025BE">
        <w:tc>
          <w:tcPr>
            <w:tcW w:w="988" w:type="dxa"/>
            <w:shd w:val="clear" w:color="auto" w:fill="auto"/>
          </w:tcPr>
          <w:p w14:paraId="31A4758B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>
              <w:rPr>
                <w:lang w:val="ru-RU"/>
              </w:rPr>
              <w:t>2.1</w:t>
            </w:r>
          </w:p>
        </w:tc>
        <w:tc>
          <w:tcPr>
            <w:tcW w:w="1623" w:type="dxa"/>
            <w:shd w:val="clear" w:color="auto" w:fill="auto"/>
          </w:tcPr>
          <w:p w14:paraId="0D3E1783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2218BC8B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2A05E851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195B1DB2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8EF68D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295649A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58413891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0" w:name="_Toc146820777"/>
      <w:bookmarkStart w:id="91" w:name="_Toc158083657"/>
      <w:r w:rsidRPr="00D2405E">
        <w:rPr>
          <w:lang w:val="ru-RU"/>
        </w:rPr>
        <w:t>E-</w:t>
      </w:r>
      <w:r>
        <w:rPr>
          <w:lang w:val="ru-RU"/>
        </w:rPr>
        <w:t>2.1</w:t>
      </w:r>
      <w:r w:rsidRPr="00D2405E">
        <w:rPr>
          <w:lang w:val="ru-RU"/>
        </w:rPr>
        <w:t>.1. Указать вопросы</w:t>
      </w:r>
      <w:bookmarkEnd w:id="90"/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D2B40" w:rsidRPr="004F416B" w14:paraId="74915297" w14:textId="77777777" w:rsidTr="002025BE">
        <w:tc>
          <w:tcPr>
            <w:tcW w:w="1129" w:type="dxa"/>
            <w:shd w:val="clear" w:color="auto" w:fill="auto"/>
          </w:tcPr>
          <w:p w14:paraId="5923FD9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>
              <w:rPr>
                <w:lang w:val="ru-RU"/>
              </w:rPr>
              <w:t>2.</w:t>
            </w:r>
            <w:r w:rsidRPr="00D2405E">
              <w:t>1.1</w:t>
            </w:r>
          </w:p>
        </w:tc>
        <w:tc>
          <w:tcPr>
            <w:tcW w:w="1615" w:type="dxa"/>
            <w:shd w:val="clear" w:color="auto" w:fill="auto"/>
          </w:tcPr>
          <w:p w14:paraId="54C4B823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19D90397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356B686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061A71E1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F8F8481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DB1270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вопросы. Количество вопросов в одном опросе не ограничено.</w:t>
      </w:r>
    </w:p>
    <w:p w14:paraId="125F6121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2" w:name="_Toc146820778"/>
      <w:bookmarkStart w:id="93" w:name="_Toc158083658"/>
      <w:r w:rsidRPr="00D2405E">
        <w:rPr>
          <w:lang w:val="ru-RU"/>
        </w:rPr>
        <w:t>E-</w:t>
      </w:r>
      <w:r>
        <w:rPr>
          <w:lang w:val="ru-RU"/>
        </w:rPr>
        <w:t>2.1.1.1</w:t>
      </w:r>
      <w:r w:rsidRPr="00D2405E">
        <w:rPr>
          <w:lang w:val="ru-RU"/>
        </w:rPr>
        <w:t>. Задать варианты ответов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472"/>
        <w:gridCol w:w="1575"/>
        <w:gridCol w:w="5032"/>
      </w:tblGrid>
      <w:tr w:rsidR="00DD2B40" w:rsidRPr="004F416B" w14:paraId="5DF9A1AD" w14:textId="77777777" w:rsidTr="002025BE">
        <w:tc>
          <w:tcPr>
            <w:tcW w:w="1271" w:type="dxa"/>
            <w:shd w:val="clear" w:color="auto" w:fill="auto"/>
          </w:tcPr>
          <w:p w14:paraId="701DEE00" w14:textId="77777777" w:rsidR="00DD2B40" w:rsidRPr="00FD4B18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2.1.1.1</w:t>
            </w:r>
          </w:p>
        </w:tc>
        <w:tc>
          <w:tcPr>
            <w:tcW w:w="1472" w:type="dxa"/>
            <w:shd w:val="clear" w:color="auto" w:fill="auto"/>
          </w:tcPr>
          <w:p w14:paraId="47406CFC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DA1EA7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</w:t>
            </w:r>
            <w:r w:rsidRPr="00D2405E">
              <w:rPr>
                <w:lang w:val="ru-RU"/>
              </w:rPr>
              <w:lastRenderedPageBreak/>
              <w:t>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17ACDF27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При создании опроса сотрудник должен задать </w:t>
            </w:r>
            <w:r w:rsidRPr="00D2405E">
              <w:rPr>
                <w:lang w:val="ru-RU"/>
              </w:rPr>
              <w:lastRenderedPageBreak/>
              <w:t>минимум два варианта ответов</w:t>
            </w:r>
          </w:p>
        </w:tc>
      </w:tr>
    </w:tbl>
    <w:p w14:paraId="4CBC40C4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0D6DA7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7348054" w14:textId="77777777" w:rsid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задать варианты ответов. Количество вариантов ответов не может быть меньше 2. Максимальное количества вариантов ответов – 10.</w:t>
      </w:r>
    </w:p>
    <w:p w14:paraId="742BD647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4" w:name="_Toc146820780"/>
      <w:bookmarkStart w:id="95" w:name="_Toc158083659"/>
      <w:r w:rsidRPr="00D2405E">
        <w:rPr>
          <w:lang w:val="ru-RU"/>
        </w:rPr>
        <w:t>E-</w:t>
      </w:r>
      <w:r>
        <w:rPr>
          <w:lang w:val="ru-RU"/>
        </w:rPr>
        <w:t>2.1.1.2</w:t>
      </w:r>
      <w:r w:rsidRPr="00D2405E">
        <w:rPr>
          <w:lang w:val="ru-RU"/>
        </w:rPr>
        <w:t>. Задать возможность</w:t>
      </w:r>
      <w:r>
        <w:rPr>
          <w:lang w:val="ru-RU"/>
        </w:rPr>
        <w:t xml:space="preserve"> множественного</w:t>
      </w:r>
      <w:r w:rsidRPr="00D2405E">
        <w:rPr>
          <w:lang w:val="ru-RU"/>
        </w:rPr>
        <w:t xml:space="preserve"> выбора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462"/>
        <w:gridCol w:w="1633"/>
        <w:gridCol w:w="4984"/>
      </w:tblGrid>
      <w:tr w:rsidR="00DD2B40" w:rsidRPr="004F416B" w14:paraId="42FBFA37" w14:textId="77777777" w:rsidTr="002025BE">
        <w:tc>
          <w:tcPr>
            <w:tcW w:w="1271" w:type="dxa"/>
            <w:shd w:val="clear" w:color="auto" w:fill="auto"/>
          </w:tcPr>
          <w:p w14:paraId="50C851BC" w14:textId="77777777" w:rsidR="00DD2B40" w:rsidRPr="00FD4B18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2.1.1.2</w:t>
            </w:r>
          </w:p>
        </w:tc>
        <w:tc>
          <w:tcPr>
            <w:tcW w:w="1462" w:type="dxa"/>
            <w:shd w:val="clear" w:color="auto" w:fill="auto"/>
          </w:tcPr>
          <w:p w14:paraId="2FF48186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33" w:type="dxa"/>
            <w:shd w:val="clear" w:color="auto" w:fill="auto"/>
          </w:tcPr>
          <w:p w14:paraId="5219BE8E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возможность </w:t>
            </w:r>
            <w:r>
              <w:rPr>
                <w:lang w:val="ru-RU"/>
              </w:rPr>
              <w:t xml:space="preserve">множественного </w:t>
            </w:r>
            <w:r w:rsidRPr="00D2405E">
              <w:rPr>
                <w:lang w:val="ru-RU"/>
              </w:rPr>
              <w:t xml:space="preserve">выбора </w:t>
            </w:r>
          </w:p>
        </w:tc>
        <w:tc>
          <w:tcPr>
            <w:tcW w:w="4984" w:type="dxa"/>
            <w:shd w:val="clear" w:color="auto" w:fill="auto"/>
          </w:tcPr>
          <w:p w14:paraId="40B0355D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  <w:r>
              <w:rPr>
                <w:lang w:val="ru-RU"/>
              </w:rPr>
              <w:t xml:space="preserve"> каждого из его вопросов</w:t>
            </w:r>
          </w:p>
        </w:tc>
      </w:tr>
    </w:tbl>
    <w:p w14:paraId="57BAEA1E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8B46E72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FDD451" w14:textId="77777777" w:rsid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</w:t>
      </w:r>
      <w:r>
        <w:rPr>
          <w:lang w:val="ru-RU"/>
        </w:rPr>
        <w:t xml:space="preserve"> для каждого из его вопросов.</w:t>
      </w:r>
      <w:r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30C71D84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По умолчанию возможность выбора нескольких вариантов ответа отключена.</w:t>
      </w:r>
    </w:p>
    <w:p w14:paraId="61C40E9E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6" w:name="_Toc146820779"/>
      <w:bookmarkStart w:id="97" w:name="_Toc158083660"/>
      <w:r w:rsidRPr="00D2405E">
        <w:rPr>
          <w:lang w:val="ru-RU"/>
        </w:rPr>
        <w:t>E-</w:t>
      </w:r>
      <w:r>
        <w:rPr>
          <w:lang w:val="ru-RU"/>
        </w:rPr>
        <w:t>2</w:t>
      </w:r>
      <w:r w:rsidRPr="00D2405E">
        <w:rPr>
          <w:lang w:val="ru-RU"/>
        </w:rPr>
        <w:t>.1.</w:t>
      </w:r>
      <w:r>
        <w:rPr>
          <w:lang w:val="ru-RU"/>
        </w:rPr>
        <w:t>2</w:t>
      </w:r>
      <w:r w:rsidRPr="00D2405E">
        <w:rPr>
          <w:lang w:val="ru-RU"/>
        </w:rPr>
        <w:t>. Задать анонимность голосования</w:t>
      </w:r>
      <w:bookmarkEnd w:id="96"/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DD2B40" w:rsidRPr="004F416B" w14:paraId="3A2C6231" w14:textId="77777777" w:rsidTr="002025BE">
        <w:tc>
          <w:tcPr>
            <w:tcW w:w="1129" w:type="dxa"/>
            <w:shd w:val="clear" w:color="auto" w:fill="auto"/>
          </w:tcPr>
          <w:p w14:paraId="3971B00C" w14:textId="77777777" w:rsidR="00DD2B40" w:rsidRPr="0076428F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</w:t>
            </w:r>
            <w:r w:rsidRPr="00D2405E">
              <w:t>.1.</w:t>
            </w:r>
            <w:r>
              <w:rPr>
                <w:lang w:val="ru-RU"/>
              </w:rPr>
              <w:t>2</w:t>
            </w:r>
          </w:p>
        </w:tc>
        <w:tc>
          <w:tcPr>
            <w:tcW w:w="1609" w:type="dxa"/>
            <w:shd w:val="clear" w:color="auto" w:fill="auto"/>
          </w:tcPr>
          <w:p w14:paraId="597B7E5F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71ABDD52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695698AF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53BFCBDD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FFCC3DC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2C250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задать анонимность голосования. В открытом опросе – опросе, в котором не задан режим голосования, – присутствует возможность не только просмотреть количество пользователей, проголосовавших за каждый вариант ответа, но и их список. В анонимном опросе присутствует возможность просмотреть общий список проголосовавших, но отсутствует возможность просмотра списка пользователей, проголосовавших за каждый вариант. </w:t>
      </w:r>
    </w:p>
    <w:p w14:paraId="62154669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7F632599" w14:textId="2622B48E" w:rsidR="00DD2B40" w:rsidRP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опросе, а также отменить свой голос. </w:t>
      </w:r>
    </w:p>
    <w:p w14:paraId="1B4F99CA" w14:textId="2451422A" w:rsidR="00D14696" w:rsidRPr="00D2405E" w:rsidRDefault="00D14696" w:rsidP="00D14696">
      <w:pPr>
        <w:pStyle w:val="2"/>
        <w:spacing w:before="240"/>
        <w:rPr>
          <w:lang w:val="ru-RU"/>
        </w:rPr>
      </w:pPr>
      <w:bookmarkStart w:id="98" w:name="_Toc146820794"/>
      <w:bookmarkStart w:id="99" w:name="_Toc158083684"/>
      <w:r w:rsidRPr="00D2405E">
        <w:rPr>
          <w:lang w:val="ru-RU"/>
        </w:rPr>
        <w:t>E-2.</w:t>
      </w:r>
      <w:r w:rsidR="00DD2B40">
        <w:rPr>
          <w:lang w:val="ru-RU"/>
        </w:rPr>
        <w:t>2</w:t>
      </w:r>
      <w:r w:rsidRPr="00D2405E">
        <w:rPr>
          <w:lang w:val="ru-RU"/>
        </w:rPr>
        <w:t>. Собрать результаты опроса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4F416B" w14:paraId="204ADC25" w14:textId="77777777" w:rsidTr="0056764A">
        <w:tc>
          <w:tcPr>
            <w:tcW w:w="704" w:type="dxa"/>
            <w:shd w:val="clear" w:color="auto" w:fill="auto"/>
          </w:tcPr>
          <w:p w14:paraId="57CB8CCF" w14:textId="07129EE1" w:rsidR="00D14696" w:rsidRPr="00DD2B40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</w:t>
            </w:r>
            <w:r w:rsidR="00DD2B40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C3AC0B4" w14:textId="0E656DA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00" w:name="_Toc146820795"/>
      <w:bookmarkStart w:id="101" w:name="_Toc158083685"/>
      <w:r w:rsidRPr="00D2405E">
        <w:rPr>
          <w:lang w:val="ru-RU"/>
        </w:rPr>
        <w:t>E-2.</w:t>
      </w:r>
      <w:r w:rsidR="00DD2B40">
        <w:rPr>
          <w:lang w:val="ru-RU"/>
        </w:rPr>
        <w:t>2</w:t>
      </w:r>
      <w:r w:rsidRPr="00D2405E">
        <w:rPr>
          <w:lang w:val="ru-RU"/>
        </w:rPr>
        <w:t>.1. Выгрузить результаты опроса</w:t>
      </w:r>
      <w:bookmarkEnd w:id="100"/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4F416B" w14:paraId="586DE6BD" w14:textId="77777777" w:rsidTr="0056764A">
        <w:tc>
          <w:tcPr>
            <w:tcW w:w="846" w:type="dxa"/>
            <w:shd w:val="clear" w:color="auto" w:fill="auto"/>
          </w:tcPr>
          <w:p w14:paraId="74FFBB63" w14:textId="168C60F1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</w:t>
            </w:r>
            <w:r w:rsidR="00DD2B40">
              <w:rPr>
                <w:lang w:val="ru-RU"/>
              </w:rPr>
              <w:t>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488C612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322336B" w14:textId="34E6AEB6" w:rsidR="00D14696" w:rsidRPr="001F2E45" w:rsidRDefault="00D14696" w:rsidP="001F2E45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D2405E">
        <w:rPr>
          <w:color w:val="000000" w:themeColor="text1"/>
          <w:lang w:val="ru-RU"/>
        </w:rPr>
        <w:t xml:space="preserve">Сотрудник может выгрузить результаты завершенного или закрытого опроса для последующего анализа </w:t>
      </w:r>
      <w:r w:rsidR="001F2E45">
        <w:rPr>
          <w:color w:val="000000" w:themeColor="text1"/>
          <w:lang w:val="ru-RU"/>
        </w:rPr>
        <w:t xml:space="preserve">в </w:t>
      </w:r>
      <w:r w:rsidRPr="00D2405E">
        <w:rPr>
          <w:color w:val="000000" w:themeColor="text1"/>
          <w:lang w:val="ru-RU"/>
        </w:rPr>
        <w:t>формат</w:t>
      </w:r>
      <w:r w:rsidR="001F2E45">
        <w:rPr>
          <w:color w:val="000000" w:themeColor="text1"/>
          <w:lang w:val="ru-RU"/>
        </w:rPr>
        <w:t xml:space="preserve">е </w:t>
      </w:r>
      <w:r w:rsidR="001F2E45">
        <w:rPr>
          <w:color w:val="000000" w:themeColor="text1"/>
        </w:rPr>
        <w:t>pdf</w:t>
      </w:r>
      <w:r w:rsidR="001F2E45" w:rsidRPr="001F2E45">
        <w:rPr>
          <w:color w:val="000000" w:themeColor="text1"/>
          <w:lang w:val="ru-RU"/>
        </w:rPr>
        <w:t>.</w:t>
      </w:r>
    </w:p>
    <w:p w14:paraId="521B50AF" w14:textId="3093FA7A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02" w:name="_Toc146820796"/>
      <w:bookmarkStart w:id="103" w:name="_Toc158083686"/>
      <w:r w:rsidRPr="00D2405E">
        <w:rPr>
          <w:lang w:val="ru-RU"/>
        </w:rPr>
        <w:t>E-2.</w:t>
      </w:r>
      <w:r w:rsidR="00DD2B40">
        <w:rPr>
          <w:lang w:val="ru-RU"/>
        </w:rPr>
        <w:t>3</w:t>
      </w:r>
      <w:r w:rsidRPr="00D2405E">
        <w:rPr>
          <w:lang w:val="ru-RU"/>
        </w:rPr>
        <w:t>. Закрыть опрос</w:t>
      </w:r>
      <w:bookmarkEnd w:id="102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C4130CF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</w:t>
            </w:r>
            <w:r w:rsidR="00DD2B40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0D401904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04" w:name="_Toc158083687"/>
      <w:r w:rsidRPr="00D2405E">
        <w:rPr>
          <w:lang w:val="ru-RU"/>
        </w:rPr>
        <w:t>G-1. Управление своими группами</w:t>
      </w:r>
      <w:bookmarkEnd w:id="87"/>
      <w:bookmarkEnd w:id="1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797F9E" w:rsidRPr="004F416B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57DB3CC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135B5BA3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06E803F3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A25B70" w14:textId="66C0EF96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На доске объявлений 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18C59406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потребности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70EA83E4" w14:textId="57A6FD14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05" w:name="_Toc146820810"/>
      <w:bookmarkStart w:id="106" w:name="_Toc158083688"/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свою группу</w:t>
      </w:r>
      <w:bookmarkEnd w:id="105"/>
      <w:bookmarkEnd w:id="10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4F416B" w14:paraId="1D59953C" w14:textId="77777777" w:rsidTr="00C56E41">
        <w:tc>
          <w:tcPr>
            <w:tcW w:w="704" w:type="dxa"/>
            <w:shd w:val="clear" w:color="auto" w:fill="auto"/>
          </w:tcPr>
          <w:p w14:paraId="6FD2AABA" w14:textId="5DCC5EAE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7FEC86CB" w14:textId="6ADA6D42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FFC293C" w14:textId="52F8C23F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5064" w:type="dxa"/>
            <w:shd w:val="clear" w:color="auto" w:fill="auto"/>
          </w:tcPr>
          <w:p w14:paraId="77C6B6A3" w14:textId="4F45DD0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4B595B8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56E41" w:rsidRPr="00D2405E">
        <w:rPr>
          <w:lang w:val="ru-RU"/>
        </w:rPr>
        <w:t>отсутствуют</w:t>
      </w:r>
      <w:r w:rsidRPr="00D2405E">
        <w:rPr>
          <w:lang w:val="ru-RU"/>
        </w:rPr>
        <w:t>.</w:t>
      </w:r>
    </w:p>
    <w:p w14:paraId="54FB2524" w14:textId="3FADC49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Администратор группы доски имеет возможность добавить сотрудника в свою группу.</w:t>
      </w:r>
    </w:p>
    <w:p w14:paraId="485F9C26" w14:textId="34B28977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07" w:name="_Toc146820811"/>
      <w:bookmarkStart w:id="108" w:name="_Toc158083689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своей группы</w:t>
      </w:r>
      <w:bookmarkEnd w:id="107"/>
      <w:bookmarkEnd w:id="1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4F416B" w14:paraId="3FCEEA97" w14:textId="77777777" w:rsidTr="00C56E41">
        <w:tc>
          <w:tcPr>
            <w:tcW w:w="704" w:type="dxa"/>
            <w:shd w:val="clear" w:color="auto" w:fill="auto"/>
          </w:tcPr>
          <w:p w14:paraId="16F6309A" w14:textId="48B23ED3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7DB352C4" w14:textId="03626758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637B2CB3" w14:textId="72404030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5064" w:type="dxa"/>
            <w:shd w:val="clear" w:color="auto" w:fill="auto"/>
          </w:tcPr>
          <w:p w14:paraId="076EC6D7" w14:textId="51FB0EC7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246A10E6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0AE4FF41" w14:textId="482FE3B7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>из своей группы.</w:t>
      </w:r>
    </w:p>
    <w:p w14:paraId="7B4AA788" w14:textId="7CDF1BE9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09" w:name="_Toc146820812"/>
      <w:bookmarkStart w:id="110" w:name="_Toc158083690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>3. Редактировать права сотрудника в своей группе</w:t>
      </w:r>
      <w:bookmarkEnd w:id="109"/>
      <w:bookmarkEnd w:id="1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4F416B" w14:paraId="2B192356" w14:textId="77777777" w:rsidTr="00C56E41">
        <w:tc>
          <w:tcPr>
            <w:tcW w:w="704" w:type="dxa"/>
            <w:shd w:val="clear" w:color="auto" w:fill="auto"/>
          </w:tcPr>
          <w:p w14:paraId="7A0A0689" w14:textId="4D6CF444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6DA9B8F7" w14:textId="24FC588C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329DE08" w14:textId="7AE601FD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5064" w:type="dxa"/>
            <w:shd w:val="clear" w:color="auto" w:fill="auto"/>
          </w:tcPr>
          <w:p w14:paraId="1837ADF4" w14:textId="17FBF12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F08137C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1371F9D2" w14:textId="0441C8D2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имеет возможность редактировать права пользователя в своей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134175F2" w14:textId="6FAAAD9B" w:rsidR="000F186A" w:rsidRPr="00D2405E" w:rsidRDefault="000F186A" w:rsidP="00CB6530">
      <w:pPr>
        <w:pStyle w:val="2"/>
        <w:spacing w:before="240"/>
        <w:rPr>
          <w:lang w:val="ru-RU"/>
        </w:rPr>
      </w:pPr>
      <w:bookmarkStart w:id="111" w:name="_Toc146820813"/>
      <w:bookmarkStart w:id="112" w:name="_Toc158083691"/>
      <w:r w:rsidRPr="00D2405E">
        <w:rPr>
          <w:lang w:val="ru-RU"/>
        </w:rPr>
        <w:t>A</w:t>
      </w:r>
      <w:r w:rsidR="00E258A7" w:rsidRPr="00D2405E">
        <w:t>-</w:t>
      </w:r>
      <w:r w:rsidRPr="00D2405E">
        <w:rPr>
          <w:lang w:val="ru-RU"/>
        </w:rPr>
        <w:t xml:space="preserve">1. </w:t>
      </w:r>
      <w:r w:rsidR="00974D8D" w:rsidRPr="00D2405E">
        <w:rPr>
          <w:lang w:val="ru-RU"/>
        </w:rPr>
        <w:t xml:space="preserve">Управление </w:t>
      </w:r>
      <w:bookmarkEnd w:id="111"/>
      <w:r w:rsidR="00690931">
        <w:rPr>
          <w:lang w:val="ru-RU"/>
        </w:rPr>
        <w:t>группами пользователей</w:t>
      </w:r>
      <w:bookmarkEnd w:id="1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690931" w:rsidRPr="004F416B" w14:paraId="1E87F616" w14:textId="77777777" w:rsidTr="003412F4">
        <w:tc>
          <w:tcPr>
            <w:tcW w:w="551" w:type="dxa"/>
            <w:shd w:val="clear" w:color="auto" w:fill="auto"/>
          </w:tcPr>
          <w:p w14:paraId="51568760" w14:textId="346B78AE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</w:p>
        </w:tc>
        <w:tc>
          <w:tcPr>
            <w:tcW w:w="1823" w:type="dxa"/>
            <w:shd w:val="clear" w:color="auto" w:fill="auto"/>
          </w:tcPr>
          <w:p w14:paraId="7F944C22" w14:textId="46D2FB79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7739A185" w14:textId="6C10194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Управление всеми группами </w:t>
            </w:r>
          </w:p>
        </w:tc>
        <w:tc>
          <w:tcPr>
            <w:tcW w:w="5064" w:type="dxa"/>
            <w:shd w:val="clear" w:color="auto" w:fill="auto"/>
          </w:tcPr>
          <w:p w14:paraId="78F65E2E" w14:textId="7F89656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</w:tbl>
    <w:p w14:paraId="60F868B5" w14:textId="3289B0E2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34D5C2DE" w14:textId="03353EE5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</w:t>
      </w:r>
      <w:r w:rsidR="00FE42D6" w:rsidRPr="00D2405E">
        <w:rPr>
          <w:lang w:val="ru-RU"/>
        </w:rPr>
        <w:t xml:space="preserve"> отсутствуют</w:t>
      </w:r>
      <w:r w:rsidRPr="00D2405E">
        <w:rPr>
          <w:lang w:val="ru-RU"/>
        </w:rPr>
        <w:t>.</w:t>
      </w:r>
    </w:p>
    <w:p w14:paraId="791A941E" w14:textId="72836238" w:rsidR="00690931" w:rsidRDefault="00690931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имеет возможность управлять всеми группами пользователей на доске объявлений. Под управление понимается:</w:t>
      </w:r>
    </w:p>
    <w:p w14:paraId="355BEAB1" w14:textId="64E3F6D5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просмотр списка групп;</w:t>
      </w:r>
    </w:p>
    <w:p w14:paraId="18812518" w14:textId="0CB8795E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прав пользователя в группе;</w:t>
      </w:r>
    </w:p>
    <w:p w14:paraId="1C14C2D3" w14:textId="46A8AD41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создание группы;</w:t>
      </w:r>
    </w:p>
    <w:p w14:paraId="500B704D" w14:textId="59DEA23B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группы;</w:t>
      </w:r>
    </w:p>
    <w:p w14:paraId="4D028654" w14:textId="2495563C" w:rsidR="00690931" w:rsidRP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удаление группы.</w:t>
      </w:r>
    </w:p>
    <w:p w14:paraId="1CA49B7B" w14:textId="09ACDBFF" w:rsidR="00974D8D" w:rsidRPr="00D2405E" w:rsidRDefault="00690931" w:rsidP="00974D8D">
      <w:pPr>
        <w:autoSpaceDE w:val="0"/>
        <w:autoSpaceDN w:val="0"/>
        <w:adjustRightInd w:val="0"/>
        <w:spacing w:before="120" w:after="60"/>
        <w:ind w:left="-11"/>
        <w:jc w:val="both"/>
        <w:rPr>
          <w:lang w:val="ru-RU"/>
        </w:rPr>
      </w:pPr>
      <w:r>
        <w:rPr>
          <w:lang w:val="ru-RU"/>
        </w:rPr>
        <w:t xml:space="preserve">Редактирование прав пользователя в группе </w:t>
      </w:r>
      <w:r w:rsidR="002B0E4F" w:rsidRPr="00D2405E">
        <w:rPr>
          <w:lang w:val="ru-RU"/>
        </w:rPr>
        <w:t>осуществляется в рамках</w:t>
      </w:r>
      <w:r w:rsidR="00974D8D" w:rsidRPr="00D2405E">
        <w:rPr>
          <w:lang w:val="ru-RU"/>
        </w:rPr>
        <w:t xml:space="preserve"> одной</w:t>
      </w:r>
      <w:r w:rsidR="00EA3EAC" w:rsidRPr="00D2405E">
        <w:rPr>
          <w:lang w:val="ru-RU"/>
        </w:rPr>
        <w:t xml:space="preserve"> конкретной</w:t>
      </w:r>
      <w:r w:rsidR="00974D8D" w:rsidRPr="00D2405E">
        <w:rPr>
          <w:lang w:val="ru-RU"/>
        </w:rPr>
        <w:t xml:space="preserve"> групп</w:t>
      </w:r>
      <w:r w:rsidR="002B0E4F" w:rsidRPr="00D2405E">
        <w:rPr>
          <w:lang w:val="ru-RU"/>
        </w:rPr>
        <w:t>ы и</w:t>
      </w:r>
      <w:r w:rsidR="00974D8D" w:rsidRPr="00D2405E">
        <w:rPr>
          <w:lang w:val="ru-RU"/>
        </w:rPr>
        <w:t xml:space="preserve"> не затрагивает его права </w:t>
      </w:r>
      <w:r>
        <w:rPr>
          <w:lang w:val="ru-RU"/>
        </w:rPr>
        <w:t xml:space="preserve">в </w:t>
      </w:r>
      <w:r w:rsidR="00974D8D" w:rsidRPr="00D2405E">
        <w:rPr>
          <w:lang w:val="ru-RU"/>
        </w:rPr>
        <w:t>любой другой группе.</w:t>
      </w:r>
    </w:p>
    <w:p w14:paraId="37A8AF0B" w14:textId="3F9494A3" w:rsidR="00974D8D" w:rsidRPr="00D2405E" w:rsidRDefault="00974D8D" w:rsidP="00CB6530">
      <w:pPr>
        <w:pStyle w:val="2"/>
        <w:spacing w:before="240"/>
        <w:rPr>
          <w:lang w:val="ru-RU"/>
        </w:rPr>
      </w:pPr>
      <w:bookmarkStart w:id="113" w:name="_Toc146820814"/>
      <w:bookmarkStart w:id="114" w:name="_Toc158083692"/>
      <w:r w:rsidRPr="00D2405E">
        <w:rPr>
          <w:lang w:val="ru-RU"/>
        </w:rPr>
        <w:lastRenderedPageBreak/>
        <w:t>A</w:t>
      </w:r>
      <w:r w:rsidR="00E258A7" w:rsidRPr="00D2405E">
        <w:rPr>
          <w:lang w:val="ru-RU"/>
        </w:rPr>
        <w:t>-</w:t>
      </w:r>
      <w:r w:rsidR="00C9290E" w:rsidRPr="00D2405E">
        <w:rPr>
          <w:lang w:val="ru-RU"/>
        </w:rPr>
        <w:t>1.1</w:t>
      </w:r>
      <w:r w:rsidRPr="00D2405E">
        <w:rPr>
          <w:lang w:val="ru-RU"/>
        </w:rPr>
        <w:t xml:space="preserve">. </w:t>
      </w:r>
      <w:bookmarkEnd w:id="113"/>
      <w:r w:rsidR="00DF2E1D">
        <w:rPr>
          <w:lang w:val="ru-RU"/>
        </w:rPr>
        <w:t>Просмотреть список групп пользователей</w:t>
      </w:r>
      <w:bookmarkEnd w:id="1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F2E1D" w:rsidRPr="004F416B" w14:paraId="2B6DECD2" w14:textId="77777777" w:rsidTr="00C9290E">
        <w:tc>
          <w:tcPr>
            <w:tcW w:w="704" w:type="dxa"/>
            <w:shd w:val="clear" w:color="auto" w:fill="auto"/>
          </w:tcPr>
          <w:p w14:paraId="5D4FFC94" w14:textId="12FE355A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.1</w:t>
            </w:r>
          </w:p>
        </w:tc>
        <w:tc>
          <w:tcPr>
            <w:tcW w:w="1670" w:type="dxa"/>
            <w:shd w:val="clear" w:color="auto" w:fill="auto"/>
          </w:tcPr>
          <w:p w14:paraId="6099B3D2" w14:textId="788F153B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3947B60" w14:textId="24BA43B1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5064" w:type="dxa"/>
            <w:shd w:val="clear" w:color="auto" w:fill="auto"/>
          </w:tcPr>
          <w:p w14:paraId="724DBD8E" w14:textId="252AEAB6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</w:tbl>
    <w:p w14:paraId="3322EE0F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139103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9D9CCF6" w14:textId="6F21BAE1" w:rsidR="00C2303C" w:rsidRDefault="00C2303C" w:rsidP="00974D8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доски объявлений может просматривать список всех групп пользователей, созданных на доске объявлений.</w:t>
      </w:r>
    </w:p>
    <w:p w14:paraId="2B56C603" w14:textId="33ACE489" w:rsidR="00522DCE" w:rsidRPr="00D2405E" w:rsidRDefault="00522DCE" w:rsidP="00CB6530">
      <w:pPr>
        <w:pStyle w:val="2"/>
        <w:spacing w:before="240"/>
        <w:rPr>
          <w:lang w:val="ru-RU"/>
        </w:rPr>
      </w:pPr>
      <w:bookmarkStart w:id="115" w:name="_Toc146820815"/>
      <w:bookmarkStart w:id="116" w:name="_Toc158083693"/>
      <w:r w:rsidRPr="00D2405E">
        <w:rPr>
          <w:lang w:val="ru-RU"/>
        </w:rPr>
        <w:t>A</w:t>
      </w:r>
      <w:r w:rsidR="00C9290E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bookmarkEnd w:id="115"/>
      <w:r w:rsidR="009F67BE">
        <w:rPr>
          <w:lang w:val="ru-RU"/>
        </w:rPr>
        <w:t>Редактировать права сотрудника в группе</w:t>
      </w:r>
      <w:bookmarkEnd w:id="1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4F416B" w14:paraId="09B30F9A" w14:textId="77777777" w:rsidTr="00C9290E">
        <w:tc>
          <w:tcPr>
            <w:tcW w:w="704" w:type="dxa"/>
            <w:shd w:val="clear" w:color="auto" w:fill="auto"/>
          </w:tcPr>
          <w:p w14:paraId="3AF72892" w14:textId="1749332D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.2</w:t>
            </w:r>
          </w:p>
        </w:tc>
        <w:tc>
          <w:tcPr>
            <w:tcW w:w="1670" w:type="dxa"/>
            <w:shd w:val="clear" w:color="auto" w:fill="auto"/>
          </w:tcPr>
          <w:p w14:paraId="36DC4DD2" w14:textId="35CBF52F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3CA23087" w14:textId="01D00D7A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5064" w:type="dxa"/>
            <w:shd w:val="clear" w:color="auto" w:fill="auto"/>
          </w:tcPr>
          <w:p w14:paraId="352C9092" w14:textId="46B052A6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</w:tbl>
    <w:p w14:paraId="356A4343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8A343A5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E8C6A08" w14:textId="56704C22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Администратор имеет возможность редактировать права выбранного сотрудника в выбранной группе пользователя. </w:t>
      </w:r>
    </w:p>
    <w:p w14:paraId="2D259529" w14:textId="6A7D0AAB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Права сотрудника редактируются только в рамках выбранной группы и не влияют на права в любой другой группе, в которой он состоит.</w:t>
      </w:r>
    </w:p>
    <w:p w14:paraId="0034F5C8" w14:textId="6BD9421F" w:rsidR="001A1994" w:rsidRPr="00D2405E" w:rsidRDefault="001A1994" w:rsidP="00CB6530">
      <w:pPr>
        <w:pStyle w:val="2"/>
        <w:spacing w:before="240"/>
        <w:rPr>
          <w:lang w:val="ru-RU"/>
        </w:rPr>
      </w:pPr>
      <w:bookmarkStart w:id="117" w:name="_Toc146820816"/>
      <w:bookmarkStart w:id="118" w:name="_Toc158083694"/>
      <w:r w:rsidRPr="00D2405E">
        <w:rPr>
          <w:lang w:val="ru-RU"/>
        </w:rPr>
        <w:t>A</w:t>
      </w:r>
      <w:r w:rsidR="00C9290E" w:rsidRPr="00D2405E">
        <w:rPr>
          <w:lang w:val="ru-RU"/>
        </w:rPr>
        <w:t>-1.3</w:t>
      </w:r>
      <w:r w:rsidRPr="00D2405E">
        <w:rPr>
          <w:lang w:val="ru-RU"/>
        </w:rPr>
        <w:t xml:space="preserve">. </w:t>
      </w:r>
      <w:bookmarkEnd w:id="117"/>
      <w:r w:rsidR="009F67BE">
        <w:rPr>
          <w:lang w:val="ru-RU"/>
        </w:rPr>
        <w:t>Создать группу пользователей</w:t>
      </w:r>
      <w:bookmarkEnd w:id="1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4F416B" w14:paraId="299858AD" w14:textId="77777777" w:rsidTr="00C9290E">
        <w:tc>
          <w:tcPr>
            <w:tcW w:w="704" w:type="dxa"/>
            <w:shd w:val="clear" w:color="auto" w:fill="auto"/>
          </w:tcPr>
          <w:p w14:paraId="0AC5A378" w14:textId="1848D05E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</w:t>
            </w:r>
          </w:p>
        </w:tc>
        <w:tc>
          <w:tcPr>
            <w:tcW w:w="1670" w:type="dxa"/>
            <w:shd w:val="clear" w:color="auto" w:fill="auto"/>
          </w:tcPr>
          <w:p w14:paraId="5B1CF3B5" w14:textId="73B59B29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0BE490E" w14:textId="58F926BB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F054E44" w14:textId="30547BE8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548EBF3F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34BC6A5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500F310" w14:textId="462A4C62" w:rsidR="008D2B0F" w:rsidRDefault="008D2B0F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 на доске объявлений.</w:t>
      </w:r>
    </w:p>
    <w:p w14:paraId="0E638E56" w14:textId="4FC27832" w:rsidR="00A32A29" w:rsidRPr="00D2405E" w:rsidRDefault="00A32A29" w:rsidP="00A32A29">
      <w:pPr>
        <w:pStyle w:val="2"/>
        <w:spacing w:before="240"/>
        <w:rPr>
          <w:lang w:val="ru-RU"/>
        </w:rPr>
      </w:pPr>
      <w:bookmarkStart w:id="119" w:name="_Toc158083695"/>
      <w:r w:rsidRPr="00D2405E">
        <w:rPr>
          <w:lang w:val="ru-RU"/>
        </w:rPr>
        <w:t>A-1.3.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A32A29" w:rsidRPr="004F416B" w14:paraId="3C6C1E73" w14:textId="77777777" w:rsidTr="000F4312">
        <w:tc>
          <w:tcPr>
            <w:tcW w:w="846" w:type="dxa"/>
            <w:shd w:val="clear" w:color="auto" w:fill="auto"/>
          </w:tcPr>
          <w:p w14:paraId="1C584346" w14:textId="3C3D2A67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.3.1</w:t>
            </w:r>
          </w:p>
        </w:tc>
        <w:tc>
          <w:tcPr>
            <w:tcW w:w="1528" w:type="dxa"/>
            <w:shd w:val="clear" w:color="auto" w:fill="auto"/>
          </w:tcPr>
          <w:p w14:paraId="01199998" w14:textId="71C24E91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4E26026F" w14:textId="15343D6C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64" w:type="dxa"/>
            <w:shd w:val="clear" w:color="auto" w:fill="auto"/>
          </w:tcPr>
          <w:p w14:paraId="2338283B" w14:textId="7A13A1B5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AD8F267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FD81DFB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22D66E6" w14:textId="77777777" w:rsidR="00A32A29" w:rsidRP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7102E160" w14:textId="02D17161" w:rsid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23D0B1A" w14:textId="510629E8" w:rsidR="000F4312" w:rsidRPr="00D2405E" w:rsidRDefault="000F4312" w:rsidP="000F4312">
      <w:pPr>
        <w:pStyle w:val="2"/>
        <w:spacing w:before="240"/>
        <w:rPr>
          <w:lang w:val="ru-RU"/>
        </w:rPr>
      </w:pPr>
      <w:bookmarkStart w:id="120" w:name="_Toc158083696"/>
      <w:r w:rsidRPr="00D2405E">
        <w:rPr>
          <w:lang w:val="ru-RU"/>
        </w:rPr>
        <w:t>A-1.3.</w:t>
      </w:r>
      <w:r w:rsidR="00737190">
        <w:rPr>
          <w:lang w:val="ru-RU"/>
        </w:rPr>
        <w:t>2. Задать администратора</w:t>
      </w:r>
      <w:bookmarkEnd w:id="1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0F4312" w:rsidRPr="004F416B" w14:paraId="21E30F86" w14:textId="77777777" w:rsidTr="000F4312">
        <w:tc>
          <w:tcPr>
            <w:tcW w:w="844" w:type="dxa"/>
            <w:shd w:val="clear" w:color="auto" w:fill="auto"/>
          </w:tcPr>
          <w:p w14:paraId="3ADFC028" w14:textId="6E5BB247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.3.2</w:t>
            </w:r>
          </w:p>
        </w:tc>
        <w:tc>
          <w:tcPr>
            <w:tcW w:w="1563" w:type="dxa"/>
            <w:shd w:val="clear" w:color="auto" w:fill="auto"/>
          </w:tcPr>
          <w:p w14:paraId="34DBA4F6" w14:textId="178FCD90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9543074" w14:textId="2A4FF838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5DD3D018" w14:textId="639F14B9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1ED74340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33BB13C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40B3378" w14:textId="5A937CC8" w:rsidR="000F4312" w:rsidRPr="00A32A29" w:rsidRDefault="000F4312" w:rsidP="000F431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</w:t>
      </w:r>
      <w:r w:rsidR="00D4653B">
        <w:rPr>
          <w:lang w:val="ru-RU"/>
        </w:rPr>
        <w:t xml:space="preserve"> из числа пользователей доски объявлений</w:t>
      </w:r>
      <w:r>
        <w:rPr>
          <w:lang w:val="ru-RU"/>
        </w:rPr>
        <w:t xml:space="preserve">. Если администратор не будет задан, группа пользователя будет создана без </w:t>
      </w:r>
      <w:r>
        <w:rPr>
          <w:lang w:val="ru-RU"/>
        </w:rPr>
        <w:lastRenderedPageBreak/>
        <w:t>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7504BE70" w14:textId="21CE888D" w:rsidR="00737190" w:rsidRPr="00D2405E" w:rsidRDefault="00737190" w:rsidP="00737190">
      <w:pPr>
        <w:pStyle w:val="2"/>
        <w:spacing w:before="240"/>
        <w:rPr>
          <w:lang w:val="ru-RU"/>
        </w:rPr>
      </w:pPr>
      <w:bookmarkStart w:id="121" w:name="_Toc158083697"/>
      <w:r w:rsidRPr="00D2405E">
        <w:rPr>
          <w:lang w:val="ru-RU"/>
        </w:rPr>
        <w:t>A-1.3.</w:t>
      </w:r>
      <w:r w:rsidR="00682ABB">
        <w:rPr>
          <w:lang w:val="ru-RU"/>
        </w:rPr>
        <w:t>3</w:t>
      </w:r>
      <w:r>
        <w:rPr>
          <w:lang w:val="ru-RU"/>
        </w:rPr>
        <w:t>. Добавить участников</w:t>
      </w:r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737190" w:rsidRPr="004F416B" w14:paraId="5A567E2F" w14:textId="77777777" w:rsidTr="00EB24F5">
        <w:tc>
          <w:tcPr>
            <w:tcW w:w="844" w:type="dxa"/>
            <w:shd w:val="clear" w:color="auto" w:fill="auto"/>
          </w:tcPr>
          <w:p w14:paraId="520AC6CC" w14:textId="18CD64C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.3.3</w:t>
            </w:r>
          </w:p>
        </w:tc>
        <w:tc>
          <w:tcPr>
            <w:tcW w:w="1563" w:type="dxa"/>
            <w:shd w:val="clear" w:color="auto" w:fill="auto"/>
          </w:tcPr>
          <w:p w14:paraId="0279608C" w14:textId="2BF222B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05798593" w14:textId="3A1B33EB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205FA0D" w14:textId="601E8C43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4333A7E1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FBC39F5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3082FF6" w14:textId="29BD420C" w:rsidR="00737190" w:rsidRPr="00A32A29" w:rsidRDefault="00737190" w:rsidP="0073719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</w:t>
      </w:r>
      <w:r w:rsidR="00AC4180">
        <w:rPr>
          <w:lang w:val="ru-RU"/>
        </w:rPr>
        <w:t>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 w:rsidR="00073955"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7D8F1A03" w14:textId="4A7E427C" w:rsidR="00682ABB" w:rsidRPr="00D2405E" w:rsidRDefault="00682ABB" w:rsidP="00682ABB">
      <w:pPr>
        <w:pStyle w:val="2"/>
        <w:spacing w:before="240"/>
        <w:rPr>
          <w:lang w:val="ru-RU"/>
        </w:rPr>
      </w:pPr>
      <w:bookmarkStart w:id="122" w:name="_Toc158083698"/>
      <w:r w:rsidRPr="00D2405E">
        <w:rPr>
          <w:lang w:val="ru-RU"/>
        </w:rPr>
        <w:t>A-1.3.</w:t>
      </w:r>
      <w:r>
        <w:rPr>
          <w:lang w:val="ru-RU"/>
        </w:rPr>
        <w:t>4. Задать родительские группы пользователей</w:t>
      </w:r>
      <w:bookmarkEnd w:id="1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682ABB" w:rsidRPr="004F416B" w14:paraId="7C789E6B" w14:textId="77777777" w:rsidTr="00EB24F5">
        <w:tc>
          <w:tcPr>
            <w:tcW w:w="844" w:type="dxa"/>
            <w:shd w:val="clear" w:color="auto" w:fill="auto"/>
          </w:tcPr>
          <w:p w14:paraId="75E5EEF4" w14:textId="17151071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.3.4</w:t>
            </w:r>
          </w:p>
        </w:tc>
        <w:tc>
          <w:tcPr>
            <w:tcW w:w="1563" w:type="dxa"/>
            <w:shd w:val="clear" w:color="auto" w:fill="auto"/>
          </w:tcPr>
          <w:p w14:paraId="110D0F3D" w14:textId="76D1BC25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D0E4FBB" w14:textId="151CC7CC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9159817" w14:textId="35768FCE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3A625693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9A007DD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49DFD8D" w14:textId="1EC76286" w:rsidR="00682ABB" w:rsidRDefault="00682ABB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создании группы пользователей администратор может задать </w:t>
      </w:r>
      <w:r w:rsidR="0038179C">
        <w:rPr>
          <w:lang w:val="ru-RU"/>
        </w:rPr>
        <w:t>группы пользователей, являющиеся родительскими по отношению к создаваемой.</w:t>
      </w:r>
    </w:p>
    <w:p w14:paraId="621B6D05" w14:textId="0E8FD1E1" w:rsidR="0026080E" w:rsidRDefault="0026080E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42BF9793" w14:textId="2C625921" w:rsidR="0026080E" w:rsidRPr="00D2405E" w:rsidRDefault="0026080E" w:rsidP="0026080E">
      <w:pPr>
        <w:pStyle w:val="2"/>
        <w:spacing w:before="240"/>
        <w:rPr>
          <w:lang w:val="ru-RU"/>
        </w:rPr>
      </w:pPr>
      <w:bookmarkStart w:id="123" w:name="_Toc158083699"/>
      <w:r w:rsidRPr="00D2405E">
        <w:rPr>
          <w:lang w:val="ru-RU"/>
        </w:rPr>
        <w:t>A-1.3.</w:t>
      </w:r>
      <w:r>
        <w:rPr>
          <w:lang w:val="ru-RU"/>
        </w:rPr>
        <w:t>4. Задать дочерние группы пользователей</w:t>
      </w:r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26080E" w:rsidRPr="004F416B" w14:paraId="54EB03D4" w14:textId="77777777" w:rsidTr="00EB24F5">
        <w:tc>
          <w:tcPr>
            <w:tcW w:w="844" w:type="dxa"/>
            <w:shd w:val="clear" w:color="auto" w:fill="auto"/>
          </w:tcPr>
          <w:p w14:paraId="4B26BE90" w14:textId="016529B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.3.5</w:t>
            </w:r>
          </w:p>
        </w:tc>
        <w:tc>
          <w:tcPr>
            <w:tcW w:w="1563" w:type="dxa"/>
            <w:shd w:val="clear" w:color="auto" w:fill="auto"/>
          </w:tcPr>
          <w:p w14:paraId="28698430" w14:textId="426BCBC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300F229" w14:textId="7199DA51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06570F1A" w14:textId="1BACD972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56FEBC5F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D78FC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F670150" w14:textId="3E02B74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дочерними по отношению к создаваемой.</w:t>
      </w:r>
    </w:p>
    <w:p w14:paraId="4DAA2285" w14:textId="7777777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61EAE9A8" w14:textId="24A8FDC0" w:rsidR="00F27729" w:rsidRPr="00D2405E" w:rsidRDefault="00F27729" w:rsidP="00F27729">
      <w:pPr>
        <w:pStyle w:val="2"/>
        <w:spacing w:before="240"/>
        <w:rPr>
          <w:lang w:val="ru-RU"/>
        </w:rPr>
      </w:pPr>
      <w:bookmarkStart w:id="124" w:name="_Toc158083700"/>
      <w:r w:rsidRPr="00D2405E">
        <w:rPr>
          <w:lang w:val="ru-RU"/>
        </w:rPr>
        <w:t>A-1.</w:t>
      </w:r>
      <w:r>
        <w:rPr>
          <w:lang w:val="ru-RU"/>
        </w:rPr>
        <w:t>4. Редактировать группу пользователей</w:t>
      </w:r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F27729" w:rsidRPr="004F416B" w14:paraId="1275B37B" w14:textId="77777777" w:rsidTr="00C0572A">
        <w:tc>
          <w:tcPr>
            <w:tcW w:w="704" w:type="dxa"/>
            <w:shd w:val="clear" w:color="auto" w:fill="auto"/>
          </w:tcPr>
          <w:p w14:paraId="0C12C533" w14:textId="2067F2A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</w:t>
            </w:r>
          </w:p>
        </w:tc>
        <w:tc>
          <w:tcPr>
            <w:tcW w:w="1703" w:type="dxa"/>
            <w:shd w:val="clear" w:color="auto" w:fill="auto"/>
          </w:tcPr>
          <w:p w14:paraId="4723EFF9" w14:textId="7422218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8B9F102" w14:textId="04D1CD1C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205FB37E" w14:textId="10740DD6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</w:tbl>
    <w:p w14:paraId="48732CD5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BB53C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996418" w14:textId="6BE36B46" w:rsidR="00690BA1" w:rsidRDefault="00690BA1" w:rsidP="00F277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пользователей.</w:t>
      </w:r>
    </w:p>
    <w:p w14:paraId="1BEE6318" w14:textId="64B9EA3D" w:rsidR="00C0572A" w:rsidRPr="00D2405E" w:rsidRDefault="00C0572A" w:rsidP="00C0572A">
      <w:pPr>
        <w:pStyle w:val="2"/>
        <w:spacing w:before="240"/>
        <w:rPr>
          <w:lang w:val="ru-RU"/>
        </w:rPr>
      </w:pPr>
      <w:bookmarkStart w:id="125" w:name="_Toc158083701"/>
      <w:r w:rsidRPr="00D2405E">
        <w:rPr>
          <w:lang w:val="ru-RU"/>
        </w:rPr>
        <w:t>A-1.</w:t>
      </w:r>
      <w:r>
        <w:rPr>
          <w:lang w:val="ru-RU"/>
        </w:rPr>
        <w:t>4.1. Изменить название</w:t>
      </w:r>
      <w:bookmarkEnd w:id="1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0572A" w:rsidRPr="004F416B" w14:paraId="6C04795F" w14:textId="77777777" w:rsidTr="00C0572A">
        <w:tc>
          <w:tcPr>
            <w:tcW w:w="846" w:type="dxa"/>
            <w:shd w:val="clear" w:color="auto" w:fill="auto"/>
          </w:tcPr>
          <w:p w14:paraId="235C44FF" w14:textId="39CF21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.4.1</w:t>
            </w:r>
          </w:p>
        </w:tc>
        <w:tc>
          <w:tcPr>
            <w:tcW w:w="1561" w:type="dxa"/>
            <w:shd w:val="clear" w:color="auto" w:fill="auto"/>
          </w:tcPr>
          <w:p w14:paraId="25CFA3BC" w14:textId="700D28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29C92682" w14:textId="124F128D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8" w:type="dxa"/>
            <w:shd w:val="clear" w:color="auto" w:fill="auto"/>
          </w:tcPr>
          <w:p w14:paraId="24D72072" w14:textId="29E9EEF8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02B1280D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Администратор.</w:t>
      </w:r>
    </w:p>
    <w:p w14:paraId="615A3BFC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311858F" w14:textId="77777777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4F68854A" w14:textId="5EB92454" w:rsidR="00C26F03" w:rsidRPr="00D2405E" w:rsidRDefault="00C26F03" w:rsidP="00C26F03">
      <w:pPr>
        <w:pStyle w:val="2"/>
        <w:spacing w:before="240"/>
        <w:rPr>
          <w:lang w:val="ru-RU"/>
        </w:rPr>
      </w:pPr>
      <w:bookmarkStart w:id="126" w:name="_Toc158083702"/>
      <w:r w:rsidRPr="00D2405E">
        <w:rPr>
          <w:lang w:val="ru-RU"/>
        </w:rPr>
        <w:t>A-1.</w:t>
      </w:r>
      <w:r>
        <w:rPr>
          <w:lang w:val="ru-RU"/>
        </w:rPr>
        <w:t xml:space="preserve">4.2. </w:t>
      </w:r>
      <w:r w:rsidR="00946862">
        <w:rPr>
          <w:lang w:val="ru-RU"/>
        </w:rPr>
        <w:t>Задать</w:t>
      </w:r>
      <w:r w:rsidR="00E97277">
        <w:rPr>
          <w:lang w:val="ru-RU"/>
        </w:rPr>
        <w:t>, изменить или удалить</w:t>
      </w:r>
      <w:r w:rsidR="00946862">
        <w:rPr>
          <w:lang w:val="ru-RU"/>
        </w:rPr>
        <w:t xml:space="preserve"> </w:t>
      </w:r>
      <w:r>
        <w:rPr>
          <w:lang w:val="ru-RU"/>
        </w:rPr>
        <w:t>администратора</w:t>
      </w:r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E97277" w:rsidRPr="004F416B" w14:paraId="67A4CFDE" w14:textId="77777777" w:rsidTr="00C26F03">
        <w:tc>
          <w:tcPr>
            <w:tcW w:w="846" w:type="dxa"/>
            <w:shd w:val="clear" w:color="auto" w:fill="auto"/>
          </w:tcPr>
          <w:p w14:paraId="77CE4670" w14:textId="0F4B7040" w:rsidR="00E97277" w:rsidRPr="00382A9B" w:rsidRDefault="00E97277" w:rsidP="00E9727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.4.2</w:t>
            </w:r>
          </w:p>
        </w:tc>
        <w:tc>
          <w:tcPr>
            <w:tcW w:w="1563" w:type="dxa"/>
            <w:shd w:val="clear" w:color="auto" w:fill="auto"/>
          </w:tcPr>
          <w:p w14:paraId="3F713FBB" w14:textId="0595BE55" w:rsidR="00E97277" w:rsidRPr="00382A9B" w:rsidRDefault="00E97277" w:rsidP="00E9727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A6CB50" w14:textId="322331AB" w:rsidR="00E97277" w:rsidRPr="000477F4" w:rsidRDefault="00E97277" w:rsidP="00E9727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477F4">
              <w:rPr>
                <w:lang w:val="ru-RU"/>
              </w:rPr>
              <w:t>Задать, изменить или удалить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77D2A8DB" w14:textId="13C55600" w:rsidR="00E97277" w:rsidRPr="000477F4" w:rsidRDefault="00E97277" w:rsidP="00E9727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477F4">
              <w:rPr>
                <w:lang w:val="ru-RU"/>
              </w:rPr>
              <w:t>При редактировании группы пользователей администратор может задать, изменить или удалить ее администратора</w:t>
            </w:r>
          </w:p>
        </w:tc>
      </w:tr>
    </w:tbl>
    <w:p w14:paraId="38C770A9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639C448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12BE38A" w14:textId="1D03F23D" w:rsid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</w:t>
      </w:r>
      <w:r w:rsidR="00E97277">
        <w:rPr>
          <w:lang w:val="ru-RU"/>
        </w:rPr>
        <w:t xml:space="preserve"> администратор системы информирования может задать, изменить или удалить администратора группы. А</w:t>
      </w:r>
      <w:r>
        <w:rPr>
          <w:lang w:val="ru-RU"/>
        </w:rPr>
        <w:t xml:space="preserve">дминистратор </w:t>
      </w:r>
      <w:r w:rsidR="00E97277">
        <w:rPr>
          <w:lang w:val="ru-RU"/>
        </w:rPr>
        <w:t xml:space="preserve">системы </w:t>
      </w:r>
      <w:r>
        <w:rPr>
          <w:lang w:val="ru-RU"/>
        </w:rPr>
        <w:t xml:space="preserve">может </w:t>
      </w:r>
      <w:r w:rsidR="000D3C51">
        <w:rPr>
          <w:lang w:val="ru-RU"/>
        </w:rPr>
        <w:t xml:space="preserve">задать администратора </w:t>
      </w:r>
      <w:r w:rsidR="00E97277">
        <w:rPr>
          <w:lang w:val="ru-RU"/>
        </w:rPr>
        <w:t xml:space="preserve">группы </w:t>
      </w:r>
      <w:r w:rsidR="000D3C51">
        <w:rPr>
          <w:lang w:val="ru-RU"/>
        </w:rPr>
        <w:t>из числа пользователей</w:t>
      </w:r>
      <w:r w:rsidR="00E97277">
        <w:rPr>
          <w:lang w:val="ru-RU"/>
        </w:rPr>
        <w:t xml:space="preserve"> системы информирования</w:t>
      </w:r>
      <w:r w:rsidR="000D3C51">
        <w:rPr>
          <w:lang w:val="ru-RU"/>
        </w:rPr>
        <w:t>.</w:t>
      </w:r>
      <w:r>
        <w:rPr>
          <w:lang w:val="ru-RU"/>
        </w:rPr>
        <w:t xml:space="preserve"> </w:t>
      </w:r>
    </w:p>
    <w:p w14:paraId="3B70C036" w14:textId="76DDA88A" w:rsidR="00E97277" w:rsidRPr="00C26F03" w:rsidRDefault="00E97277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Администратора группы пользователей можно задать в случае, если администратор не был задан ранее. Изменить или удалить администратора можно в случае, если он уже был задан.</w:t>
      </w:r>
    </w:p>
    <w:p w14:paraId="5F6426BE" w14:textId="4F88C93E" w:rsidR="00FF71D5" w:rsidRPr="00D2405E" w:rsidRDefault="00FF71D5" w:rsidP="00FF71D5">
      <w:pPr>
        <w:pStyle w:val="2"/>
        <w:spacing w:before="240"/>
        <w:rPr>
          <w:lang w:val="ru-RU"/>
        </w:rPr>
      </w:pPr>
      <w:bookmarkStart w:id="127" w:name="_Toc158083705"/>
      <w:r w:rsidRPr="00D2405E">
        <w:rPr>
          <w:lang w:val="ru-RU"/>
        </w:rPr>
        <w:t>A-1.</w:t>
      </w:r>
      <w:r>
        <w:rPr>
          <w:lang w:val="ru-RU"/>
        </w:rPr>
        <w:t>4.</w:t>
      </w:r>
      <w:r w:rsidR="000477F4">
        <w:rPr>
          <w:lang w:val="ru-RU"/>
        </w:rPr>
        <w:t>2</w:t>
      </w:r>
      <w:r>
        <w:rPr>
          <w:lang w:val="ru-RU"/>
        </w:rPr>
        <w:t>. Изменить состав участников</w:t>
      </w:r>
      <w:bookmarkEnd w:id="1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FF71D5" w:rsidRPr="004F416B" w14:paraId="57902F58" w14:textId="77777777" w:rsidTr="00EB24F5">
        <w:tc>
          <w:tcPr>
            <w:tcW w:w="846" w:type="dxa"/>
            <w:shd w:val="clear" w:color="auto" w:fill="auto"/>
          </w:tcPr>
          <w:p w14:paraId="202F2D14" w14:textId="1A0D2DBC" w:rsidR="00FF71D5" w:rsidRPr="000477F4" w:rsidRDefault="00FF71D5" w:rsidP="00FF71D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="000477F4">
              <w:rPr>
                <w:lang w:val="ru-RU"/>
              </w:rPr>
              <w:t>2</w:t>
            </w:r>
          </w:p>
        </w:tc>
        <w:tc>
          <w:tcPr>
            <w:tcW w:w="1563" w:type="dxa"/>
            <w:shd w:val="clear" w:color="auto" w:fill="auto"/>
          </w:tcPr>
          <w:p w14:paraId="4CE11AE0" w14:textId="51386F84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2D0EF92" w14:textId="11CB77C7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548398F7" w14:textId="44407CDB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51752739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66E90E6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AB97D34" w14:textId="1F827683" w:rsidR="00FF71D5" w:rsidRPr="00C26F03" w:rsidRDefault="00FF71D5" w:rsidP="00FF71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 администратор может как добавить новых участников в группу, так и удалить их из группы.</w:t>
      </w:r>
    </w:p>
    <w:p w14:paraId="6082F072" w14:textId="34BCBB88" w:rsidR="00726BA2" w:rsidRPr="00D2405E" w:rsidRDefault="00726BA2" w:rsidP="00726BA2">
      <w:pPr>
        <w:pStyle w:val="2"/>
        <w:spacing w:before="240"/>
        <w:rPr>
          <w:lang w:val="ru-RU"/>
        </w:rPr>
      </w:pPr>
      <w:bookmarkStart w:id="128" w:name="_Toc158083706"/>
      <w:r w:rsidRPr="00D2405E">
        <w:rPr>
          <w:lang w:val="ru-RU"/>
        </w:rPr>
        <w:t>A-1.</w:t>
      </w:r>
      <w:r>
        <w:rPr>
          <w:lang w:val="ru-RU"/>
        </w:rPr>
        <w:t>5. Отменить изменения</w:t>
      </w:r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726BA2" w:rsidRPr="004F416B" w14:paraId="451F1C6C" w14:textId="77777777" w:rsidTr="00726BA2">
        <w:tc>
          <w:tcPr>
            <w:tcW w:w="704" w:type="dxa"/>
            <w:shd w:val="clear" w:color="auto" w:fill="auto"/>
          </w:tcPr>
          <w:p w14:paraId="1A4F4120" w14:textId="1F44CAB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.5</w:t>
            </w:r>
          </w:p>
        </w:tc>
        <w:tc>
          <w:tcPr>
            <w:tcW w:w="1705" w:type="dxa"/>
            <w:shd w:val="clear" w:color="auto" w:fill="auto"/>
          </w:tcPr>
          <w:p w14:paraId="6D8217D4" w14:textId="77F3D7A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2D90A7D" w14:textId="33DBA15A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группу</w:t>
            </w:r>
          </w:p>
        </w:tc>
        <w:tc>
          <w:tcPr>
            <w:tcW w:w="5036" w:type="dxa"/>
            <w:shd w:val="clear" w:color="auto" w:fill="auto"/>
          </w:tcPr>
          <w:p w14:paraId="4B743B98" w14:textId="575DB09B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удалить группу пользователей</w:t>
            </w:r>
          </w:p>
        </w:tc>
      </w:tr>
    </w:tbl>
    <w:p w14:paraId="55922BC8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3A67B9C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0C70E66" w14:textId="1BD8F1C3" w:rsidR="00C0155A" w:rsidRDefault="00C0155A" w:rsidP="00726BA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с доски объявлений.</w:t>
      </w:r>
    </w:p>
    <w:p w14:paraId="2E1A661C" w14:textId="295E4899" w:rsidR="00AF3CC2" w:rsidRPr="00D2405E" w:rsidRDefault="00AF3CC2" w:rsidP="00AF3CC2">
      <w:pPr>
        <w:pStyle w:val="2"/>
        <w:spacing w:before="240"/>
        <w:rPr>
          <w:lang w:val="ru-RU"/>
        </w:rPr>
      </w:pPr>
      <w:bookmarkStart w:id="129" w:name="_Toc158083707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 </w:t>
      </w:r>
      <w:r w:rsidR="006D00F5" w:rsidRPr="00D2405E">
        <w:rPr>
          <w:lang w:val="ru-RU"/>
        </w:rPr>
        <w:t>Управление категориями объявлений</w:t>
      </w:r>
      <w:bookmarkEnd w:id="1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4F416B" w14:paraId="0600696C" w14:textId="77777777" w:rsidTr="00AF3CC2">
        <w:tc>
          <w:tcPr>
            <w:tcW w:w="562" w:type="dxa"/>
            <w:shd w:val="clear" w:color="auto" w:fill="auto"/>
          </w:tcPr>
          <w:p w14:paraId="45CBFF43" w14:textId="366E9E1D" w:rsidR="00AF3CC2" w:rsidRPr="00232FF1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</w:tbl>
    <w:p w14:paraId="58D8FBAF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3C478C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5126787" w14:textId="15F76F68" w:rsidR="00AF3CC2" w:rsidRPr="00D2405E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12956554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30" w:name="_Toc158083708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 </w:t>
      </w:r>
      <w:r w:rsidR="008F5668">
        <w:rPr>
          <w:lang w:val="ru-RU"/>
        </w:rPr>
        <w:t>Создать категорию</w:t>
      </w:r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4F416B" w14:paraId="21B567C0" w14:textId="77777777" w:rsidTr="00A31C12">
        <w:tc>
          <w:tcPr>
            <w:tcW w:w="704" w:type="dxa"/>
            <w:shd w:val="clear" w:color="auto" w:fill="auto"/>
          </w:tcPr>
          <w:p w14:paraId="3407D5BE" w14:textId="15A29F29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A975D6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1A75A6" w14:textId="3750B093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lastRenderedPageBreak/>
        <w:t>Администратор имеет возможность создавать новые категории объявлений.</w:t>
      </w:r>
    </w:p>
    <w:p w14:paraId="5BEF986C" w14:textId="65E0B31D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31" w:name="_Toc158083709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.1.1. </w:t>
      </w:r>
      <w:r w:rsidR="000B5F3B" w:rsidRPr="00D2405E">
        <w:rPr>
          <w:lang w:val="ru-RU"/>
        </w:rPr>
        <w:t>Указать название</w:t>
      </w:r>
      <w:bookmarkEnd w:id="1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4F416B" w14:paraId="7B05CF29" w14:textId="77777777" w:rsidTr="00A31C12">
        <w:tc>
          <w:tcPr>
            <w:tcW w:w="834" w:type="dxa"/>
            <w:shd w:val="clear" w:color="auto" w:fill="auto"/>
          </w:tcPr>
          <w:p w14:paraId="11B741AD" w14:textId="6C9EE67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1FB449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654121D" w14:textId="5CFEAD78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23CC3882" w:rsidR="007265D5" w:rsidRPr="00D2405E" w:rsidRDefault="007265D5" w:rsidP="007265D5">
      <w:pPr>
        <w:pStyle w:val="2"/>
        <w:spacing w:before="240"/>
        <w:rPr>
          <w:lang w:val="ru-RU"/>
        </w:rPr>
      </w:pPr>
      <w:bookmarkStart w:id="132" w:name="_Toc158083710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.1.2. Указать цвет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4F416B" w14:paraId="23CD41B2" w14:textId="77777777" w:rsidTr="004C067C">
        <w:tc>
          <w:tcPr>
            <w:tcW w:w="834" w:type="dxa"/>
            <w:shd w:val="clear" w:color="auto" w:fill="auto"/>
          </w:tcPr>
          <w:p w14:paraId="674FB7F5" w14:textId="67CC9CEE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70E9F2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7BCBF4A7" w14:textId="3CA0368B" w:rsidR="007265D5" w:rsidRPr="00D2405E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5D85D2A3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33" w:name="_Toc158083711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 Редактировать категорию</w:t>
      </w:r>
      <w:bookmarkEnd w:id="1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4F416B" w14:paraId="36F78304" w14:textId="77777777" w:rsidTr="00AE6C2D">
        <w:tc>
          <w:tcPr>
            <w:tcW w:w="704" w:type="dxa"/>
            <w:shd w:val="clear" w:color="auto" w:fill="auto"/>
          </w:tcPr>
          <w:p w14:paraId="77995E8A" w14:textId="2EA0494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E141CB1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959364E" w14:textId="74CD3D36" w:rsidR="00AE6C2D" w:rsidRPr="00D2405E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396F13F8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34" w:name="_Toc158083712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.2.1. Редактировать название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4F416B" w14:paraId="46725A1A" w14:textId="77777777" w:rsidTr="00AE6C2D">
        <w:tc>
          <w:tcPr>
            <w:tcW w:w="834" w:type="dxa"/>
            <w:shd w:val="clear" w:color="auto" w:fill="auto"/>
          </w:tcPr>
          <w:p w14:paraId="147E8A02" w14:textId="26E72ED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468BC6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150F4B1" w14:textId="0AAAC454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7E56C900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35" w:name="_Toc158083713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.2.2. Редактировать цвет</w:t>
      </w:r>
      <w:bookmarkEnd w:id="1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4F416B" w14:paraId="34F49D28" w14:textId="77777777" w:rsidTr="004C067C">
        <w:tc>
          <w:tcPr>
            <w:tcW w:w="834" w:type="dxa"/>
            <w:shd w:val="clear" w:color="auto" w:fill="auto"/>
          </w:tcPr>
          <w:p w14:paraId="322AD7ED" w14:textId="15A48CA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</w:tbl>
    <w:p w14:paraId="273DCB7E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8B470F3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D5DDB65" w14:textId="40768569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896715C" w14:textId="0D40E560" w:rsidR="00676DE0" w:rsidRPr="00D2405E" w:rsidRDefault="00676DE0" w:rsidP="00676DE0">
      <w:pPr>
        <w:pStyle w:val="2"/>
        <w:spacing w:before="240"/>
        <w:rPr>
          <w:lang w:val="ru-RU"/>
        </w:rPr>
      </w:pPr>
      <w:bookmarkStart w:id="136" w:name="_Toc158083714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</w:t>
      </w:r>
      <w:r w:rsidR="00FD1BAC" w:rsidRPr="00D2405E">
        <w:t>3</w:t>
      </w:r>
      <w:r w:rsidR="007A103A" w:rsidRPr="00D2405E">
        <w:rPr>
          <w:lang w:val="ru-RU"/>
        </w:rPr>
        <w:t>. Удалить категорию</w:t>
      </w:r>
      <w:bookmarkEnd w:id="1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4F416B" w14:paraId="432C85A7" w14:textId="77777777" w:rsidTr="00676DE0">
        <w:tc>
          <w:tcPr>
            <w:tcW w:w="704" w:type="dxa"/>
            <w:shd w:val="clear" w:color="auto" w:fill="auto"/>
          </w:tcPr>
          <w:p w14:paraId="5E878613" w14:textId="4CDA634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E7617D4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lastRenderedPageBreak/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A3142" w14:textId="77777777" w:rsidR="00F22418" w:rsidRDefault="00F22418">
      <w:r>
        <w:separator/>
      </w:r>
    </w:p>
  </w:endnote>
  <w:endnote w:type="continuationSeparator" w:id="0">
    <w:p w14:paraId="3A58226C" w14:textId="77777777" w:rsidR="00F22418" w:rsidRDefault="00F22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390AE" w14:textId="77777777" w:rsidR="00F22418" w:rsidRDefault="00F22418">
      <w:r>
        <w:separator/>
      </w:r>
    </w:p>
  </w:footnote>
  <w:footnote w:type="continuationSeparator" w:id="0">
    <w:p w14:paraId="32227113" w14:textId="77777777" w:rsidR="00F22418" w:rsidRDefault="00F224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070"/>
    <w:rsid w:val="0002270D"/>
    <w:rsid w:val="00024437"/>
    <w:rsid w:val="0002728B"/>
    <w:rsid w:val="00034BCE"/>
    <w:rsid w:val="0004109E"/>
    <w:rsid w:val="000477F4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3C51"/>
    <w:rsid w:val="000D4A2B"/>
    <w:rsid w:val="000D4B76"/>
    <w:rsid w:val="000D6B6A"/>
    <w:rsid w:val="000E1D7A"/>
    <w:rsid w:val="000E5FDA"/>
    <w:rsid w:val="000E65F4"/>
    <w:rsid w:val="000F075C"/>
    <w:rsid w:val="000F0D97"/>
    <w:rsid w:val="000F186A"/>
    <w:rsid w:val="000F4312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6E7C"/>
    <w:rsid w:val="001872A1"/>
    <w:rsid w:val="00194100"/>
    <w:rsid w:val="001A1994"/>
    <w:rsid w:val="001A5858"/>
    <w:rsid w:val="001B2978"/>
    <w:rsid w:val="001D245F"/>
    <w:rsid w:val="001E03E7"/>
    <w:rsid w:val="001E0CE8"/>
    <w:rsid w:val="001E2F1D"/>
    <w:rsid w:val="001E45A3"/>
    <w:rsid w:val="001E7DEE"/>
    <w:rsid w:val="001F0D4D"/>
    <w:rsid w:val="001F22A4"/>
    <w:rsid w:val="001F2B66"/>
    <w:rsid w:val="001F2E45"/>
    <w:rsid w:val="001F2F9D"/>
    <w:rsid w:val="002015F6"/>
    <w:rsid w:val="00201930"/>
    <w:rsid w:val="00204734"/>
    <w:rsid w:val="00204EA8"/>
    <w:rsid w:val="002140FE"/>
    <w:rsid w:val="00225FFD"/>
    <w:rsid w:val="0023030C"/>
    <w:rsid w:val="0023054A"/>
    <w:rsid w:val="00232FF1"/>
    <w:rsid w:val="0023320D"/>
    <w:rsid w:val="002356A4"/>
    <w:rsid w:val="00244F12"/>
    <w:rsid w:val="00245920"/>
    <w:rsid w:val="00245D55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45C5"/>
    <w:rsid w:val="002E0CFE"/>
    <w:rsid w:val="002E0E27"/>
    <w:rsid w:val="002E435C"/>
    <w:rsid w:val="002E57C8"/>
    <w:rsid w:val="002F6148"/>
    <w:rsid w:val="002F6ABD"/>
    <w:rsid w:val="00300ECC"/>
    <w:rsid w:val="00301A72"/>
    <w:rsid w:val="00311658"/>
    <w:rsid w:val="0031283E"/>
    <w:rsid w:val="00327CA0"/>
    <w:rsid w:val="00330211"/>
    <w:rsid w:val="003318A5"/>
    <w:rsid w:val="003478C6"/>
    <w:rsid w:val="003507A9"/>
    <w:rsid w:val="003530B9"/>
    <w:rsid w:val="00362F74"/>
    <w:rsid w:val="00364655"/>
    <w:rsid w:val="003673EE"/>
    <w:rsid w:val="00367463"/>
    <w:rsid w:val="003815E3"/>
    <w:rsid w:val="0038179C"/>
    <w:rsid w:val="00382A9B"/>
    <w:rsid w:val="00387B2F"/>
    <w:rsid w:val="0039639A"/>
    <w:rsid w:val="003B0A43"/>
    <w:rsid w:val="003B0DF1"/>
    <w:rsid w:val="003C06DF"/>
    <w:rsid w:val="003C12D1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5986"/>
    <w:rsid w:val="00477A24"/>
    <w:rsid w:val="00480E4B"/>
    <w:rsid w:val="00484C3B"/>
    <w:rsid w:val="00484FC6"/>
    <w:rsid w:val="0049305C"/>
    <w:rsid w:val="004B0324"/>
    <w:rsid w:val="004B2405"/>
    <w:rsid w:val="004B7B18"/>
    <w:rsid w:val="004C141F"/>
    <w:rsid w:val="004D1125"/>
    <w:rsid w:val="004D38CD"/>
    <w:rsid w:val="004E23F0"/>
    <w:rsid w:val="004E3510"/>
    <w:rsid w:val="004E5866"/>
    <w:rsid w:val="004E6BD8"/>
    <w:rsid w:val="004F0B65"/>
    <w:rsid w:val="004F416B"/>
    <w:rsid w:val="005003C0"/>
    <w:rsid w:val="005016DF"/>
    <w:rsid w:val="00502BCD"/>
    <w:rsid w:val="005036BB"/>
    <w:rsid w:val="00504134"/>
    <w:rsid w:val="00506C19"/>
    <w:rsid w:val="0051078E"/>
    <w:rsid w:val="00517ED8"/>
    <w:rsid w:val="00522DCE"/>
    <w:rsid w:val="00526B86"/>
    <w:rsid w:val="00532F42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C25"/>
    <w:rsid w:val="00602374"/>
    <w:rsid w:val="00610407"/>
    <w:rsid w:val="00615EC6"/>
    <w:rsid w:val="00617F2F"/>
    <w:rsid w:val="0062266E"/>
    <w:rsid w:val="00627E68"/>
    <w:rsid w:val="00654904"/>
    <w:rsid w:val="006607D5"/>
    <w:rsid w:val="00662FBD"/>
    <w:rsid w:val="00665BD0"/>
    <w:rsid w:val="006666BC"/>
    <w:rsid w:val="00670B8E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4A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6F7CD5"/>
    <w:rsid w:val="00701397"/>
    <w:rsid w:val="0070346C"/>
    <w:rsid w:val="00710E54"/>
    <w:rsid w:val="0071250F"/>
    <w:rsid w:val="00714F16"/>
    <w:rsid w:val="0071551F"/>
    <w:rsid w:val="00715697"/>
    <w:rsid w:val="00715854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428F"/>
    <w:rsid w:val="0076525D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0EA2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805499"/>
    <w:rsid w:val="0080796C"/>
    <w:rsid w:val="008126F8"/>
    <w:rsid w:val="00823057"/>
    <w:rsid w:val="00831BB3"/>
    <w:rsid w:val="00832CAA"/>
    <w:rsid w:val="00836CD9"/>
    <w:rsid w:val="008459C6"/>
    <w:rsid w:val="008465FD"/>
    <w:rsid w:val="00847218"/>
    <w:rsid w:val="00852F97"/>
    <w:rsid w:val="00855A4A"/>
    <w:rsid w:val="00856802"/>
    <w:rsid w:val="00857EFF"/>
    <w:rsid w:val="00876373"/>
    <w:rsid w:val="0087641C"/>
    <w:rsid w:val="0088059A"/>
    <w:rsid w:val="00880D3F"/>
    <w:rsid w:val="00886C70"/>
    <w:rsid w:val="00893859"/>
    <w:rsid w:val="00894EC5"/>
    <w:rsid w:val="008A0527"/>
    <w:rsid w:val="008B3ACC"/>
    <w:rsid w:val="008B4266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4F4D"/>
    <w:rsid w:val="008F2402"/>
    <w:rsid w:val="008F3056"/>
    <w:rsid w:val="008F5668"/>
    <w:rsid w:val="0090394D"/>
    <w:rsid w:val="009063B2"/>
    <w:rsid w:val="00925400"/>
    <w:rsid w:val="009339CC"/>
    <w:rsid w:val="00933DAC"/>
    <w:rsid w:val="00934143"/>
    <w:rsid w:val="00940C2C"/>
    <w:rsid w:val="00942CEE"/>
    <w:rsid w:val="00946862"/>
    <w:rsid w:val="0096027E"/>
    <w:rsid w:val="0096320F"/>
    <w:rsid w:val="00965662"/>
    <w:rsid w:val="009662C0"/>
    <w:rsid w:val="00966964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A791F"/>
    <w:rsid w:val="009B667A"/>
    <w:rsid w:val="009C1F6A"/>
    <w:rsid w:val="009D00C0"/>
    <w:rsid w:val="009D2338"/>
    <w:rsid w:val="009D429A"/>
    <w:rsid w:val="009E6965"/>
    <w:rsid w:val="009F2356"/>
    <w:rsid w:val="009F484F"/>
    <w:rsid w:val="009F67BE"/>
    <w:rsid w:val="00A07EE1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91E"/>
    <w:rsid w:val="00A90EE1"/>
    <w:rsid w:val="00AA6102"/>
    <w:rsid w:val="00AA69FD"/>
    <w:rsid w:val="00AA6F15"/>
    <w:rsid w:val="00AB1743"/>
    <w:rsid w:val="00AB7993"/>
    <w:rsid w:val="00AB7EB8"/>
    <w:rsid w:val="00AC4180"/>
    <w:rsid w:val="00AC6902"/>
    <w:rsid w:val="00AC7236"/>
    <w:rsid w:val="00AD0AE0"/>
    <w:rsid w:val="00AD0CB3"/>
    <w:rsid w:val="00AD28C6"/>
    <w:rsid w:val="00AD2A86"/>
    <w:rsid w:val="00AD5384"/>
    <w:rsid w:val="00AD7385"/>
    <w:rsid w:val="00AE178A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67E5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C0155A"/>
    <w:rsid w:val="00C01DE8"/>
    <w:rsid w:val="00C02F9D"/>
    <w:rsid w:val="00C03B4E"/>
    <w:rsid w:val="00C0572A"/>
    <w:rsid w:val="00C06D01"/>
    <w:rsid w:val="00C2303C"/>
    <w:rsid w:val="00C26F03"/>
    <w:rsid w:val="00C27C67"/>
    <w:rsid w:val="00C372D1"/>
    <w:rsid w:val="00C5243D"/>
    <w:rsid w:val="00C536B1"/>
    <w:rsid w:val="00C5409B"/>
    <w:rsid w:val="00C55161"/>
    <w:rsid w:val="00C56E41"/>
    <w:rsid w:val="00C5769C"/>
    <w:rsid w:val="00C60135"/>
    <w:rsid w:val="00C646DC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57AA6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2E98"/>
    <w:rsid w:val="00DB4321"/>
    <w:rsid w:val="00DB60FA"/>
    <w:rsid w:val="00DB7619"/>
    <w:rsid w:val="00DC375F"/>
    <w:rsid w:val="00DC4724"/>
    <w:rsid w:val="00DC7CA6"/>
    <w:rsid w:val="00DD2B40"/>
    <w:rsid w:val="00DD4090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329E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6980"/>
    <w:rsid w:val="00E80056"/>
    <w:rsid w:val="00E902B1"/>
    <w:rsid w:val="00E92D3C"/>
    <w:rsid w:val="00E96AFA"/>
    <w:rsid w:val="00E97277"/>
    <w:rsid w:val="00EA1E20"/>
    <w:rsid w:val="00EA3EAC"/>
    <w:rsid w:val="00EA7FD0"/>
    <w:rsid w:val="00EB05D1"/>
    <w:rsid w:val="00EB203C"/>
    <w:rsid w:val="00EB25A1"/>
    <w:rsid w:val="00EB62AD"/>
    <w:rsid w:val="00EC0AB0"/>
    <w:rsid w:val="00EC15EB"/>
    <w:rsid w:val="00EC5A06"/>
    <w:rsid w:val="00EC717F"/>
    <w:rsid w:val="00ED5592"/>
    <w:rsid w:val="00EE202E"/>
    <w:rsid w:val="00EE3829"/>
    <w:rsid w:val="00EE47B3"/>
    <w:rsid w:val="00EE4E4E"/>
    <w:rsid w:val="00EF06FD"/>
    <w:rsid w:val="00EF5438"/>
    <w:rsid w:val="00F00346"/>
    <w:rsid w:val="00F027D3"/>
    <w:rsid w:val="00F05F0C"/>
    <w:rsid w:val="00F10925"/>
    <w:rsid w:val="00F132CF"/>
    <w:rsid w:val="00F16506"/>
    <w:rsid w:val="00F209B2"/>
    <w:rsid w:val="00F22418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94B24"/>
    <w:rsid w:val="00FA35DB"/>
    <w:rsid w:val="00FA665A"/>
    <w:rsid w:val="00FB113B"/>
    <w:rsid w:val="00FB421C"/>
    <w:rsid w:val="00FC33AF"/>
    <w:rsid w:val="00FC6534"/>
    <w:rsid w:val="00FD1BAC"/>
    <w:rsid w:val="00FD4B18"/>
    <w:rsid w:val="00FD5058"/>
    <w:rsid w:val="00FD54DD"/>
    <w:rsid w:val="00FD575D"/>
    <w:rsid w:val="00FD635D"/>
    <w:rsid w:val="00FE42D6"/>
    <w:rsid w:val="00FE6D07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  <w:style w:type="character" w:styleId="af4">
    <w:name w:val="annotation reference"/>
    <w:basedOn w:val="a1"/>
    <w:rsid w:val="00022070"/>
    <w:rPr>
      <w:sz w:val="16"/>
      <w:szCs w:val="16"/>
    </w:rPr>
  </w:style>
  <w:style w:type="paragraph" w:styleId="af5">
    <w:name w:val="annotation text"/>
    <w:basedOn w:val="a0"/>
    <w:link w:val="af6"/>
    <w:rsid w:val="00022070"/>
    <w:pPr>
      <w:spacing w:line="240" w:lineRule="auto"/>
    </w:pPr>
  </w:style>
  <w:style w:type="character" w:customStyle="1" w:styleId="af6">
    <w:name w:val="Текст примечания Знак"/>
    <w:basedOn w:val="a1"/>
    <w:link w:val="af5"/>
    <w:rsid w:val="00022070"/>
    <w:rPr>
      <w:lang w:val="en-US"/>
    </w:rPr>
  </w:style>
  <w:style w:type="paragraph" w:styleId="af7">
    <w:name w:val="annotation subject"/>
    <w:basedOn w:val="af5"/>
    <w:next w:val="af5"/>
    <w:link w:val="af8"/>
    <w:rsid w:val="00022070"/>
    <w:rPr>
      <w:b/>
      <w:bCs/>
    </w:rPr>
  </w:style>
  <w:style w:type="character" w:customStyle="1" w:styleId="af8">
    <w:name w:val="Тема примечания Знак"/>
    <w:basedOn w:val="af6"/>
    <w:link w:val="af7"/>
    <w:rsid w:val="00022070"/>
    <w:rPr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2043</TotalTime>
  <Pages>36</Pages>
  <Words>8935</Words>
  <Characters>50931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59747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380</cp:revision>
  <cp:lastPrinted>2023-09-27T20:44:00Z</cp:lastPrinted>
  <dcterms:created xsi:type="dcterms:W3CDTF">2023-04-07T16:06:00Z</dcterms:created>
  <dcterms:modified xsi:type="dcterms:W3CDTF">2024-02-06T13:06:00Z</dcterms:modified>
</cp:coreProperties>
</file>