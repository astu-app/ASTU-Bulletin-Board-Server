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50456" w14:textId="61B180B5" w:rsidR="00204EA8" w:rsidRPr="00D2405E" w:rsidRDefault="0012552E" w:rsidP="00FD1BAC">
      <w:pPr>
        <w:pStyle w:val="a4"/>
        <w:jc w:val="right"/>
        <w:rPr>
          <w:lang w:val="ru-RU"/>
        </w:rPr>
      </w:pPr>
      <w:bookmarkStart w:id="0" w:name="_Hlk132134031"/>
      <w:bookmarkEnd w:id="0"/>
      <w:r w:rsidRPr="00D2405E">
        <w:rPr>
          <w:lang w:val="ru-RU"/>
        </w:rPr>
        <w:t>Доска объявлений</w:t>
      </w:r>
    </w:p>
    <w:p w14:paraId="3E942924" w14:textId="4D0D6C24" w:rsidR="00B64071" w:rsidRPr="00D2405E" w:rsidRDefault="00B64071" w:rsidP="00FD1BAC">
      <w:pPr>
        <w:pStyle w:val="a4"/>
        <w:jc w:val="right"/>
        <w:rPr>
          <w:lang w:val="ru-RU"/>
        </w:rPr>
      </w:pPr>
      <w:r w:rsidRPr="00D2405E">
        <w:rPr>
          <w:lang w:val="ru-RU"/>
        </w:rPr>
        <w:fldChar w:fldCharType="begin"/>
      </w:r>
      <w:r w:rsidRPr="00D2405E">
        <w:rPr>
          <w:lang w:val="ru-RU"/>
        </w:rPr>
        <w:instrText xml:space="preserve"> TITLE  \* MERGEFORMAT </w:instrText>
      </w:r>
      <w:r w:rsidRPr="00D2405E">
        <w:rPr>
          <w:lang w:val="ru-RU"/>
        </w:rPr>
        <w:fldChar w:fldCharType="separate"/>
      </w:r>
      <w:r w:rsidR="009900F4" w:rsidRPr="00D2405E">
        <w:rPr>
          <w:lang w:val="ru-RU"/>
        </w:rPr>
        <w:t>О</w:t>
      </w:r>
      <w:r w:rsidRPr="00D2405E">
        <w:rPr>
          <w:lang w:val="ru-RU"/>
        </w:rPr>
        <w:t>писание вариантов использования</w:t>
      </w:r>
      <w:r w:rsidRPr="00D2405E">
        <w:rPr>
          <w:lang w:val="ru-RU"/>
        </w:rPr>
        <w:fldChar w:fldCharType="end"/>
      </w:r>
    </w:p>
    <w:p w14:paraId="54FB1202" w14:textId="1313940B" w:rsidR="00204EA8" w:rsidRPr="00D2405E" w:rsidRDefault="00204EA8" w:rsidP="00FD1BAC">
      <w:pPr>
        <w:pStyle w:val="a4"/>
        <w:jc w:val="right"/>
        <w:rPr>
          <w:sz w:val="28"/>
          <w:lang w:val="ru-RU"/>
        </w:rPr>
      </w:pPr>
      <w:r w:rsidRPr="00D2405E">
        <w:rPr>
          <w:sz w:val="28"/>
          <w:lang w:val="ru-RU"/>
        </w:rPr>
        <w:t>Версия &lt;1.</w:t>
      </w:r>
      <w:r w:rsidR="003673EE" w:rsidRPr="00690931">
        <w:rPr>
          <w:sz w:val="28"/>
          <w:lang w:val="ru-RU"/>
        </w:rPr>
        <w:t>4</w:t>
      </w:r>
      <w:r w:rsidRPr="00D2405E">
        <w:rPr>
          <w:sz w:val="28"/>
          <w:lang w:val="ru-RU"/>
        </w:rPr>
        <w:t>&gt;</w:t>
      </w:r>
    </w:p>
    <w:p w14:paraId="3EEEBEF4" w14:textId="77777777" w:rsidR="00204EA8" w:rsidRPr="00D2405E" w:rsidRDefault="00204EA8">
      <w:pPr>
        <w:pStyle w:val="Paragraph2"/>
        <w:rPr>
          <w:sz w:val="28"/>
          <w:lang w:val="ru-RU"/>
        </w:rPr>
      </w:pPr>
    </w:p>
    <w:p w14:paraId="68206384" w14:textId="77777777" w:rsidR="00204EA8" w:rsidRPr="00D2405E" w:rsidRDefault="00204EA8">
      <w:pPr>
        <w:rPr>
          <w:lang w:val="ru-RU"/>
        </w:rPr>
      </w:pPr>
    </w:p>
    <w:p w14:paraId="3D96A6BB" w14:textId="77777777" w:rsidR="00204EA8" w:rsidRPr="00D2405E" w:rsidRDefault="00204EA8">
      <w:pPr>
        <w:pStyle w:val="Body"/>
        <w:rPr>
          <w:snapToGrid w:val="0"/>
          <w:lang w:val="ru-RU"/>
        </w:rPr>
      </w:pPr>
      <w:r w:rsidRPr="00D2405E">
        <w:rPr>
          <w:snapToGrid w:val="0"/>
          <w:sz w:val="24"/>
          <w:lang w:val="ru-RU"/>
        </w:rPr>
        <w:t xml:space="preserve"> </w:t>
      </w:r>
    </w:p>
    <w:p w14:paraId="57871D5D" w14:textId="77777777" w:rsidR="00204EA8" w:rsidRPr="00D2405E" w:rsidRDefault="00204EA8">
      <w:pPr>
        <w:rPr>
          <w:lang w:val="ru-RU"/>
        </w:rPr>
        <w:sectPr w:rsidR="00204EA8" w:rsidRPr="00D2405E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sdt>
      <w:sdtPr>
        <w:rPr>
          <w:b/>
          <w:color w:val="auto"/>
          <w:lang w:val="ru-RU"/>
        </w:rPr>
        <w:id w:val="2058513518"/>
        <w:docPartObj>
          <w:docPartGallery w:val="Table of Contents"/>
          <w:docPartUnique/>
        </w:docPartObj>
      </w:sdtPr>
      <w:sdtEndPr>
        <w:rPr>
          <w:b w:val="0"/>
          <w:bCs/>
          <w:lang w:val="en-US"/>
        </w:rPr>
      </w:sdtEndPr>
      <w:sdtContent>
        <w:p w14:paraId="7C2201FA" w14:textId="4DFE0436" w:rsidR="00D84AFD" w:rsidRPr="00D2405E" w:rsidRDefault="006F24F0" w:rsidP="006F24F0">
          <w:pPr>
            <w:pStyle w:val="Paragraph2"/>
            <w:rPr>
              <w:rFonts w:ascii="Arial" w:hAnsi="Arial"/>
              <w:b/>
              <w:color w:val="auto"/>
              <w:sz w:val="36"/>
              <w:lang w:val="ru-RU"/>
            </w:rPr>
          </w:pPr>
          <w:r w:rsidRPr="00D2405E">
            <w:rPr>
              <w:rFonts w:ascii="Arial" w:hAnsi="Arial"/>
              <w:b/>
              <w:color w:val="auto"/>
              <w:sz w:val="36"/>
              <w:lang w:val="ru-RU"/>
            </w:rPr>
            <w:t>Содержание</w:t>
          </w:r>
        </w:p>
        <w:p w14:paraId="4754505B" w14:textId="0BA42F48" w:rsidR="003C06DF" w:rsidRDefault="00D84AFD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D2405E">
            <w:fldChar w:fldCharType="begin"/>
          </w:r>
          <w:r w:rsidRPr="00D2405E">
            <w:instrText xml:space="preserve"> TOC \o "1-3" \h \z \u </w:instrText>
          </w:r>
          <w:r w:rsidRPr="00D2405E">
            <w:fldChar w:fldCharType="separate"/>
          </w:r>
          <w:hyperlink w:anchor="_Toc151578202" w:history="1">
            <w:r w:rsidR="003C06DF" w:rsidRPr="00964D4F">
              <w:rPr>
                <w:rStyle w:val="ae"/>
                <w:noProof/>
                <w:lang w:val="ru-RU" w:eastAsia="en-US"/>
              </w:rPr>
              <w:t>1.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 w:eastAsia="en-US"/>
              </w:rPr>
              <w:t>Структуризация вариантов использования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_Toc151578202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5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89B8389" w14:textId="3284BA93" w:rsidR="003C06DF" w:rsidRDefault="00C5409B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03" w:history="1">
            <w:r w:rsidR="003C06DF" w:rsidRPr="00964D4F">
              <w:rPr>
                <w:rStyle w:val="ae"/>
                <w:noProof/>
                <w:lang w:val="ru-RU" w:eastAsia="en-US"/>
              </w:rPr>
              <w:t>2.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 w:eastAsia="en-US"/>
              </w:rPr>
              <w:t>Реестр вариантов использования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_Toc151578203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14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5111D564" w14:textId="3C1A9F1B" w:rsidR="003C06DF" w:rsidRDefault="00C5409B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04" w:history="1">
            <w:r w:rsidR="003C06DF" w:rsidRPr="00964D4F">
              <w:rPr>
                <w:rStyle w:val="ae"/>
                <w:noProof/>
                <w:lang w:val="ru-RU" w:eastAsia="en-US"/>
              </w:rPr>
              <w:t>3.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 w:eastAsia="en-US"/>
              </w:rPr>
              <w:t>Конкретизация вариантов использования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_Toc151578204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34344721" w14:textId="17CB46FB" w:rsidR="003C06DF" w:rsidRDefault="00C5409B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05" w:history="1">
            <w:r w:rsidR="003C06DF" w:rsidRPr="00964D4F">
              <w:rPr>
                <w:rStyle w:val="ae"/>
                <w:noProof/>
                <w:lang w:val="ru-RU"/>
              </w:rPr>
              <w:t>3.1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S-1. Просмотреть доску объявлений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_Toc151578205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549982BF" w14:textId="749A817A" w:rsidR="003C06DF" w:rsidRDefault="00C5409B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06" w:history="1">
            <w:r w:rsidR="003C06DF" w:rsidRPr="00964D4F">
              <w:rPr>
                <w:rStyle w:val="ae"/>
                <w:noProof/>
                <w:lang w:val="ru-RU"/>
              </w:rPr>
              <w:t>3.2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S</w:t>
            </w:r>
            <w:r w:rsidR="003C06DF" w:rsidRPr="00964D4F">
              <w:rPr>
                <w:rStyle w:val="ae"/>
                <w:noProof/>
              </w:rPr>
              <w:t>-1.1</w:t>
            </w:r>
            <w:r w:rsidR="003C06DF" w:rsidRPr="00964D4F">
              <w:rPr>
                <w:rStyle w:val="ae"/>
                <w:noProof/>
                <w:lang w:val="ru-RU"/>
              </w:rPr>
              <w:t>. Пройти опрос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_Toc151578206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2039B759" w14:textId="52AE5340" w:rsidR="003C06DF" w:rsidRDefault="00C5409B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07" w:history="1">
            <w:r w:rsidR="003C06DF" w:rsidRPr="00964D4F">
              <w:rPr>
                <w:rStyle w:val="ae"/>
                <w:noProof/>
                <w:lang w:val="ru-RU"/>
              </w:rPr>
              <w:t>3.3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S</w:t>
            </w:r>
            <w:r w:rsidR="003C06DF" w:rsidRPr="00964D4F">
              <w:rPr>
                <w:rStyle w:val="ae"/>
                <w:noProof/>
              </w:rPr>
              <w:t>-1.1.1</w:t>
            </w:r>
            <w:r w:rsidR="003C06DF" w:rsidRPr="00964D4F">
              <w:rPr>
                <w:rStyle w:val="ae"/>
                <w:noProof/>
                <w:lang w:val="ru-RU"/>
              </w:rPr>
              <w:t>. Отменить голос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_Toc151578207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13BA2A1" w14:textId="6E18AE42" w:rsidR="003C06DF" w:rsidRDefault="00C5409B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08" w:history="1">
            <w:r w:rsidR="003C06DF" w:rsidRPr="00964D4F">
              <w:rPr>
                <w:rStyle w:val="ae"/>
                <w:noProof/>
                <w:lang w:val="ru-RU"/>
              </w:rPr>
              <w:t>3.4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S</w:t>
            </w:r>
            <w:r w:rsidR="003C06DF" w:rsidRPr="00964D4F">
              <w:rPr>
                <w:rStyle w:val="ae"/>
                <w:noProof/>
              </w:rPr>
              <w:t>-1.2</w:t>
            </w:r>
            <w:r w:rsidR="003C06DF" w:rsidRPr="00964D4F">
              <w:rPr>
                <w:rStyle w:val="ae"/>
                <w:noProof/>
                <w:lang w:val="ru-RU"/>
              </w:rPr>
              <w:t>. Скачать файлы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_Toc151578208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7DAD766" w14:textId="5A98750D" w:rsidR="003C06DF" w:rsidRDefault="00C5409B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09" w:history="1">
            <w:r w:rsidR="003C06DF" w:rsidRPr="00964D4F">
              <w:rPr>
                <w:rStyle w:val="ae"/>
                <w:noProof/>
                <w:lang w:val="ru-RU"/>
              </w:rPr>
              <w:t>3.5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S-2. Управление подписками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_Toc151578209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318646E3" w14:textId="2194B763" w:rsidR="003C06DF" w:rsidRDefault="00C5409B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0" w:history="1">
            <w:r w:rsidR="003C06DF" w:rsidRPr="00964D4F">
              <w:rPr>
                <w:rStyle w:val="ae"/>
                <w:noProof/>
                <w:lang w:val="ru-RU"/>
              </w:rPr>
              <w:t>3.6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S-2.1. Добавить категории объявлений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_Toc151578210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75A3C59" w14:textId="43950040" w:rsidR="003C06DF" w:rsidRDefault="00C5409B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1" w:history="1">
            <w:r w:rsidR="003C06DF" w:rsidRPr="00964D4F">
              <w:rPr>
                <w:rStyle w:val="ae"/>
                <w:noProof/>
                <w:lang w:val="ru-RU"/>
              </w:rPr>
              <w:t>3.7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S-2.2. Удалить категории объявлений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_Toc151578211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2BC9D98E" w14:textId="71946E10" w:rsidR="003C06DF" w:rsidRDefault="00C5409B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2" w:history="1">
            <w:r w:rsidR="003C06DF" w:rsidRPr="00964D4F">
              <w:rPr>
                <w:rStyle w:val="ae"/>
                <w:noProof/>
                <w:lang w:val="ru-RU"/>
              </w:rPr>
              <w:t>3.8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S-2.3. Сохранить изменения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_Toc151578212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79ABF167" w14:textId="17051134" w:rsidR="003C06DF" w:rsidRDefault="00C5409B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3" w:history="1">
            <w:r w:rsidR="003C06DF" w:rsidRPr="00964D4F">
              <w:rPr>
                <w:rStyle w:val="ae"/>
                <w:noProof/>
                <w:lang w:val="ru-RU"/>
              </w:rPr>
              <w:t>3.9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S-2.4. Отменить изменения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_Toc151578213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5458EDEF" w14:textId="50C93295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4" w:history="1">
            <w:r w:rsidR="003C06DF" w:rsidRPr="00964D4F">
              <w:rPr>
                <w:rStyle w:val="ae"/>
                <w:noProof/>
                <w:lang w:val="ru-RU"/>
              </w:rPr>
              <w:t>3.10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S-3. Получить уведомление о новом объявлении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_Toc151578214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23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72ACCADB" w14:textId="5F467A84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5" w:history="1">
            <w:r w:rsidR="003C06DF" w:rsidRPr="00964D4F">
              <w:rPr>
                <w:rStyle w:val="ae"/>
                <w:noProof/>
                <w:lang w:val="ru-RU"/>
              </w:rPr>
              <w:t>3.11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 xml:space="preserve">S-3.1. Получить </w:t>
            </w:r>
            <w:r w:rsidR="003C06DF" w:rsidRPr="00964D4F">
              <w:rPr>
                <w:rStyle w:val="ae"/>
                <w:noProof/>
              </w:rPr>
              <w:t>push</w:t>
            </w:r>
            <w:r w:rsidR="003C06DF" w:rsidRPr="00964D4F">
              <w:rPr>
                <w:rStyle w:val="ae"/>
                <w:noProof/>
                <w:lang w:val="ru-RU"/>
              </w:rPr>
              <w:t>-уведомление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_Toc151578215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23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9EF1603" w14:textId="109F62E5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6" w:history="1">
            <w:r w:rsidR="003C06DF" w:rsidRPr="00964D4F">
              <w:rPr>
                <w:rStyle w:val="ae"/>
                <w:noProof/>
                <w:lang w:val="ru-RU"/>
              </w:rPr>
              <w:t>3.12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S-3.2. Получить уведомление по электронной почте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_Toc151578216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23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42C6502" w14:textId="11996081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7" w:history="1">
            <w:r w:rsidR="003C06DF" w:rsidRPr="00964D4F">
              <w:rPr>
                <w:rStyle w:val="ae"/>
                <w:noProof/>
                <w:lang w:val="ru-RU"/>
              </w:rPr>
              <w:t>3.13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</w:t>
            </w:r>
            <w:r w:rsidR="003C06DF" w:rsidRPr="00964D4F">
              <w:rPr>
                <w:rStyle w:val="ae"/>
                <w:noProof/>
              </w:rPr>
              <w:t>-</w:t>
            </w:r>
            <w:r w:rsidR="003C06DF" w:rsidRPr="00964D4F">
              <w:rPr>
                <w:rStyle w:val="ae"/>
                <w:noProof/>
                <w:lang w:val="ru-RU"/>
              </w:rPr>
              <w:t>1. Управление объявлениями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_Toc151578217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23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62BB122" w14:textId="62CD0BED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8" w:history="1">
            <w:r w:rsidR="003C06DF" w:rsidRPr="00964D4F">
              <w:rPr>
                <w:rStyle w:val="ae"/>
                <w:noProof/>
                <w:lang w:val="ru-RU"/>
              </w:rPr>
              <w:t>3.14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</w:t>
            </w:r>
            <w:r w:rsidR="003C06DF" w:rsidRPr="00964D4F">
              <w:rPr>
                <w:rStyle w:val="ae"/>
                <w:noProof/>
              </w:rPr>
              <w:t>.1</w:t>
            </w:r>
            <w:r w:rsidR="003C06DF" w:rsidRPr="00964D4F">
              <w:rPr>
                <w:rStyle w:val="ae"/>
                <w:noProof/>
                <w:lang w:val="ru-RU"/>
              </w:rPr>
              <w:t>. Создать объявление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_Toc151578218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24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553709B1" w14:textId="4D85EBB4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9" w:history="1">
            <w:r w:rsidR="003C06DF" w:rsidRPr="00964D4F">
              <w:rPr>
                <w:rStyle w:val="ae"/>
                <w:noProof/>
                <w:lang w:val="ru-RU"/>
              </w:rPr>
              <w:t>3.15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</w:t>
            </w:r>
            <w:r w:rsidR="003C06DF" w:rsidRPr="00964D4F">
              <w:rPr>
                <w:rStyle w:val="ae"/>
                <w:noProof/>
              </w:rPr>
              <w:t>-1.1.1</w:t>
            </w:r>
            <w:r w:rsidR="003C06DF" w:rsidRPr="00964D4F">
              <w:rPr>
                <w:rStyle w:val="ae"/>
                <w:noProof/>
                <w:lang w:val="ru-RU"/>
              </w:rPr>
              <w:t>. Указать текст объявления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_Toc151578219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24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3B7BA8D0" w14:textId="33C7FE38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0" w:history="1">
            <w:r w:rsidR="003C06DF" w:rsidRPr="00964D4F">
              <w:rPr>
                <w:rStyle w:val="ae"/>
                <w:noProof/>
                <w:lang w:val="ru-RU"/>
              </w:rPr>
              <w:t>3.16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E-1.1.2. Выбор получателей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_Toc151578220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24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208016B" w14:textId="2A703D67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1" w:history="1">
            <w:r w:rsidR="003C06DF" w:rsidRPr="00964D4F">
              <w:rPr>
                <w:rStyle w:val="ae"/>
                <w:noProof/>
                <w:lang w:val="ru-RU"/>
              </w:rPr>
              <w:t>3.17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E-1.1.3. Установить срок автоматического сокрытия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_Toc151578221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24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582B0EC8" w14:textId="24251C6F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2" w:history="1">
            <w:r w:rsidR="003C06DF" w:rsidRPr="00964D4F">
              <w:rPr>
                <w:rStyle w:val="ae"/>
                <w:noProof/>
                <w:lang w:val="ru-RU"/>
              </w:rPr>
              <w:t>3.18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E-1.1.4. Задать режим отложенной публикации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_Toc151578222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25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6E2EF3E" w14:textId="71A299EC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3" w:history="1">
            <w:r w:rsidR="003C06DF" w:rsidRPr="00964D4F">
              <w:rPr>
                <w:rStyle w:val="ae"/>
                <w:noProof/>
                <w:lang w:val="ru-RU"/>
              </w:rPr>
              <w:t>3.19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E-1.1.4.1. Задать дату и время публикации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_Toc151578223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25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B00D62B" w14:textId="7F152E5A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4" w:history="1">
            <w:r w:rsidR="003C06DF" w:rsidRPr="00964D4F">
              <w:rPr>
                <w:rStyle w:val="ae"/>
                <w:noProof/>
                <w:lang w:val="ru-RU"/>
              </w:rPr>
              <w:t>3.20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E-1.1.5. Прикрепить файлы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_Toc151578224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25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7A2515BF" w14:textId="51FAD618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5" w:history="1">
            <w:r w:rsidR="003C06DF" w:rsidRPr="00964D4F">
              <w:rPr>
                <w:rStyle w:val="ae"/>
                <w:noProof/>
                <w:lang w:val="ru-RU"/>
              </w:rPr>
              <w:t>3.21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E-1.1.5.1. Загрузить файлы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_Toc151578225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25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7BC03054" w14:textId="169E989E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6" w:history="1">
            <w:r w:rsidR="003C06DF" w:rsidRPr="00964D4F">
              <w:rPr>
                <w:rStyle w:val="ae"/>
                <w:noProof/>
                <w:lang w:val="ru-RU"/>
              </w:rPr>
              <w:t>3.22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E-1.1.6. Загрузить файлы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_Toc151578226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26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70AEEBE" w14:textId="527A0938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7" w:history="1">
            <w:r w:rsidR="003C06DF" w:rsidRPr="00964D4F">
              <w:rPr>
                <w:rStyle w:val="ae"/>
                <w:noProof/>
                <w:lang w:val="ru-RU"/>
              </w:rPr>
              <w:t>3.23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E-1.1.7. Прикрепить опрос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_Toc151578227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26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975BBFA" w14:textId="3E3E9F93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8" w:history="1">
            <w:r w:rsidR="003C06DF" w:rsidRPr="00964D4F">
              <w:rPr>
                <w:rStyle w:val="ae"/>
                <w:noProof/>
                <w:lang w:val="ru-RU"/>
              </w:rPr>
              <w:t>3.24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E-1.1.7.1. Создать опрос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_Toc151578228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26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54B92E33" w14:textId="4E547876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9" w:history="1">
            <w:r w:rsidR="003C06DF" w:rsidRPr="00964D4F">
              <w:rPr>
                <w:rStyle w:val="ae"/>
                <w:noProof/>
                <w:lang w:val="ru-RU"/>
              </w:rPr>
              <w:t>3.25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E-1.1.7.1.1. Указать вопросы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_Toc151578229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26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5F2E4633" w14:textId="439C8897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0" w:history="1">
            <w:r w:rsidR="003C06DF" w:rsidRPr="00964D4F">
              <w:rPr>
                <w:rStyle w:val="ae"/>
                <w:noProof/>
                <w:lang w:val="ru-RU"/>
              </w:rPr>
              <w:t>3.26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E-1.1.7.1.2. Задать варианты ответов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_Toc151578230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26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D47ED0B" w14:textId="529208BC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1" w:history="1">
            <w:r w:rsidR="003C06DF" w:rsidRPr="00964D4F">
              <w:rPr>
                <w:rStyle w:val="ae"/>
                <w:noProof/>
                <w:lang w:val="ru-RU"/>
              </w:rPr>
              <w:t>3.27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E-1.1.7.1.3. Задать анонимность голосования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_Toc151578231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27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B5D82A9" w14:textId="23625161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2" w:history="1">
            <w:r w:rsidR="003C06DF" w:rsidRPr="00964D4F">
              <w:rPr>
                <w:rStyle w:val="ae"/>
                <w:noProof/>
                <w:lang w:val="ru-RU"/>
              </w:rPr>
              <w:t>3.28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E-1.1.7.1.4. Задать возможность выбора нескольких вариантов ответа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_Toc151578232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27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D6A41B1" w14:textId="124A3E08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3" w:history="1">
            <w:r w:rsidR="003C06DF" w:rsidRPr="00964D4F">
              <w:rPr>
                <w:rStyle w:val="ae"/>
                <w:noProof/>
                <w:lang w:val="ru-RU"/>
              </w:rPr>
              <w:t>3.29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E-1.1.7.1.5. Задать ограничение продолжительности голосования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_Toc151578233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27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20671B43" w14:textId="2AB9397A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4" w:history="1">
            <w:r w:rsidR="003C06DF" w:rsidRPr="00964D4F">
              <w:rPr>
                <w:rStyle w:val="ae"/>
                <w:noProof/>
                <w:lang w:val="ru-RU"/>
              </w:rPr>
              <w:t>3.30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E-1.1.7.1.5.1. Задать срок окончания голосования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_Toc151578234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27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2E8DABD6" w14:textId="6CA61038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5" w:history="1">
            <w:r w:rsidR="003C06DF" w:rsidRPr="00964D4F">
              <w:rPr>
                <w:rStyle w:val="ae"/>
                <w:noProof/>
                <w:lang w:val="ru-RU"/>
              </w:rPr>
              <w:t>3.31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E-1.1.7.1.6. Подтвердить создание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_Toc151578235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28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C060A0F" w14:textId="72D1A01A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6" w:history="1">
            <w:r w:rsidR="003C06DF" w:rsidRPr="00964D4F">
              <w:rPr>
                <w:rStyle w:val="ae"/>
                <w:noProof/>
                <w:lang w:val="ru-RU"/>
              </w:rPr>
              <w:t>3.32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E-1.1.7.1.7. Отменить создание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_Toc151578236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28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5EBCA8B4" w14:textId="1438B3DF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7" w:history="1">
            <w:r w:rsidR="003C06DF" w:rsidRPr="00964D4F">
              <w:rPr>
                <w:rStyle w:val="ae"/>
                <w:noProof/>
                <w:lang w:val="ru-RU"/>
              </w:rPr>
              <w:t>3.33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E-1.1.8. Выбрать категории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_Toc151578237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28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6A0F7A2" w14:textId="2F9531BF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8" w:history="1">
            <w:r w:rsidR="003C06DF" w:rsidRPr="00964D4F">
              <w:rPr>
                <w:rStyle w:val="ae"/>
                <w:noProof/>
                <w:lang w:val="ru-RU"/>
              </w:rPr>
              <w:t>3.34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E-1.1.9. Подтвердить создание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_Toc151578238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28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848A717" w14:textId="32B44F8C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9" w:history="1">
            <w:r w:rsidR="003C06DF" w:rsidRPr="00964D4F">
              <w:rPr>
                <w:rStyle w:val="ae"/>
                <w:noProof/>
                <w:lang w:val="ru-RU"/>
              </w:rPr>
              <w:t>3.35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E-1.1.10. Отменить создание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_Toc151578239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28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63F01C2" w14:textId="3EBB7255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0" w:history="1">
            <w:r w:rsidR="003C06DF" w:rsidRPr="00964D4F">
              <w:rPr>
                <w:rStyle w:val="ae"/>
                <w:noProof/>
                <w:lang w:val="ru-RU"/>
              </w:rPr>
              <w:t>3.36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E-1.2. Редактировать объявление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_Toc151578240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29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7A335899" w14:textId="45E52AC9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1" w:history="1">
            <w:r w:rsidR="003C06DF" w:rsidRPr="00964D4F">
              <w:rPr>
                <w:rStyle w:val="ae"/>
                <w:noProof/>
                <w:lang w:val="ru-RU"/>
              </w:rPr>
              <w:t>3.37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E-1.2.1. Изменить текст объявления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_Toc151578241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29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EDADFB8" w14:textId="23772E53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2" w:history="1">
            <w:r w:rsidR="003C06DF" w:rsidRPr="00964D4F">
              <w:rPr>
                <w:rStyle w:val="ae"/>
                <w:noProof/>
                <w:lang w:val="ru-RU"/>
              </w:rPr>
              <w:t>3.38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E-1.2.</w:t>
            </w:r>
            <w:r w:rsidR="003C06DF" w:rsidRPr="00964D4F">
              <w:rPr>
                <w:rStyle w:val="ae"/>
                <w:noProof/>
              </w:rPr>
              <w:t>2</w:t>
            </w:r>
            <w:r w:rsidR="003C06DF" w:rsidRPr="00964D4F">
              <w:rPr>
                <w:rStyle w:val="ae"/>
                <w:noProof/>
                <w:lang w:val="ru-RU"/>
              </w:rPr>
              <w:t>. Изменить группы получателей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_Toc151578242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29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DC54C51" w14:textId="450B3C08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3" w:history="1">
            <w:r w:rsidR="003C06DF" w:rsidRPr="00964D4F">
              <w:rPr>
                <w:rStyle w:val="ae"/>
                <w:noProof/>
                <w:lang w:val="ru-RU"/>
              </w:rPr>
              <w:t>3.39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E-1.2.3. Задать срок автоматического сокрытия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_Toc151578243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29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250D9B4A" w14:textId="012FCADE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4" w:history="1">
            <w:r w:rsidR="003C06DF" w:rsidRPr="00964D4F">
              <w:rPr>
                <w:rStyle w:val="ae"/>
                <w:noProof/>
                <w:lang w:val="ru-RU"/>
              </w:rPr>
              <w:t>3.40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E-1.2.4. Изменить срок автоматического сокрытия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_Toc151578244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30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60B33E3" w14:textId="06ADDD13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5" w:history="1">
            <w:r w:rsidR="003C06DF" w:rsidRPr="00964D4F">
              <w:rPr>
                <w:rStyle w:val="ae"/>
                <w:noProof/>
                <w:lang w:val="ru-RU"/>
              </w:rPr>
              <w:t>3.41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E-1.2.5. Отменить автоматическое сокрытие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_Toc151578245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30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6D24250" w14:textId="6CC6DB56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6" w:history="1">
            <w:r w:rsidR="003C06DF" w:rsidRPr="00964D4F">
              <w:rPr>
                <w:rStyle w:val="ae"/>
                <w:noProof/>
                <w:lang w:val="ru-RU"/>
              </w:rPr>
              <w:t>3.42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E-1.2.6. Изменить дату и время отложенной публикации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_Toc151578246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30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B46CF68" w14:textId="29FBD945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7" w:history="1">
            <w:r w:rsidR="003C06DF" w:rsidRPr="00964D4F">
              <w:rPr>
                <w:rStyle w:val="ae"/>
                <w:noProof/>
                <w:lang w:val="ru-RU"/>
              </w:rPr>
              <w:t>3.43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E-1.2.7. Прикрепить файлы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_Toc151578247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30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368F822D" w14:textId="4FE3E58C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8" w:history="1">
            <w:r w:rsidR="003C06DF" w:rsidRPr="00964D4F">
              <w:rPr>
                <w:rStyle w:val="ae"/>
                <w:noProof/>
                <w:lang w:val="ru-RU"/>
              </w:rPr>
              <w:t>3.44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E-1.2.8. Открепить файлы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_Toc151578248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3A81D76F" w14:textId="48D196D1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9" w:history="1">
            <w:r w:rsidR="003C06DF" w:rsidRPr="00964D4F">
              <w:rPr>
                <w:rStyle w:val="ae"/>
                <w:noProof/>
                <w:lang w:val="ru-RU"/>
              </w:rPr>
              <w:t>3.45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E-1.2.9. Прикрепить опрос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_Toc151578249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2232840F" w14:textId="5ED5D72A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0" w:history="1">
            <w:r w:rsidR="003C06DF" w:rsidRPr="00964D4F">
              <w:rPr>
                <w:rStyle w:val="ae"/>
                <w:noProof/>
                <w:lang w:val="ru-RU"/>
              </w:rPr>
              <w:t>3.46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E-1.2.10. Изменить категории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_Toc151578250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700F8E9" w14:textId="6FB11476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1" w:history="1">
            <w:r w:rsidR="003C06DF" w:rsidRPr="00964D4F">
              <w:rPr>
                <w:rStyle w:val="ae"/>
                <w:noProof/>
                <w:lang w:val="ru-RU"/>
              </w:rPr>
              <w:t>3.47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</w:rPr>
              <w:t>E</w:t>
            </w:r>
            <w:r w:rsidR="003C06DF" w:rsidRPr="00964D4F">
              <w:rPr>
                <w:rStyle w:val="ae"/>
                <w:noProof/>
                <w:lang w:val="ru-RU"/>
              </w:rPr>
              <w:t>-1.2.11. Сохранить изменения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_Toc151578251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B59C4BB" w14:textId="2E2C03B7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2" w:history="1">
            <w:r w:rsidR="003C06DF" w:rsidRPr="00964D4F">
              <w:rPr>
                <w:rStyle w:val="ae"/>
                <w:noProof/>
                <w:lang w:val="ru-RU"/>
              </w:rPr>
              <w:t>3.48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</w:rPr>
              <w:t>E</w:t>
            </w:r>
            <w:r w:rsidR="003C06DF" w:rsidRPr="00964D4F">
              <w:rPr>
                <w:rStyle w:val="ae"/>
                <w:noProof/>
                <w:lang w:val="ru-RU"/>
              </w:rPr>
              <w:t>-</w:t>
            </w:r>
            <w:r w:rsidR="003C06DF" w:rsidRPr="00964D4F">
              <w:rPr>
                <w:rStyle w:val="ae"/>
                <w:noProof/>
              </w:rPr>
              <w:t>1.</w:t>
            </w:r>
            <w:r w:rsidR="003C06DF" w:rsidRPr="00964D4F">
              <w:rPr>
                <w:rStyle w:val="ae"/>
                <w:noProof/>
                <w:lang w:val="ru-RU"/>
              </w:rPr>
              <w:t>2.</w:t>
            </w:r>
            <w:r w:rsidR="003C06DF" w:rsidRPr="00964D4F">
              <w:rPr>
                <w:rStyle w:val="ae"/>
                <w:noProof/>
              </w:rPr>
              <w:t>12</w:t>
            </w:r>
            <w:r w:rsidR="003C06DF" w:rsidRPr="00964D4F">
              <w:rPr>
                <w:rStyle w:val="ae"/>
                <w:noProof/>
                <w:lang w:val="ru-RU"/>
              </w:rPr>
              <w:t>. Отменить изменения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_Toc151578252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DDD1BB7" w14:textId="17B1D208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3" w:history="1">
            <w:r w:rsidR="003C06DF" w:rsidRPr="00964D4F">
              <w:rPr>
                <w:rStyle w:val="ae"/>
                <w:noProof/>
                <w:lang w:val="ru-RU"/>
              </w:rPr>
              <w:t>3.49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E-1.3. Собрать статистику просмотра объявлений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_Toc151578253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367D16E5" w14:textId="3D296653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4" w:history="1">
            <w:r w:rsidR="003C06DF" w:rsidRPr="00964D4F">
              <w:rPr>
                <w:rStyle w:val="ae"/>
                <w:noProof/>
                <w:lang w:val="ru-RU"/>
              </w:rPr>
              <w:t>3.50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E-1.4. Удалить объявление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_Toc151578254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77E419BE" w14:textId="012E9FDC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5" w:history="1">
            <w:r w:rsidR="003C06DF" w:rsidRPr="00964D4F">
              <w:rPr>
                <w:rStyle w:val="ae"/>
                <w:noProof/>
                <w:lang w:val="ru-RU"/>
              </w:rPr>
              <w:t>3.51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E-1.5. Скрыть объявление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_Toc151578255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4BC83F7" w14:textId="42F955F7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6" w:history="1">
            <w:r w:rsidR="003C06DF" w:rsidRPr="00964D4F">
              <w:rPr>
                <w:rStyle w:val="ae"/>
                <w:noProof/>
                <w:lang w:val="ru-RU"/>
              </w:rPr>
              <w:t>3.52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E-1.6. Управление скрытыми объявлениями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_Toc151578256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F1F4A9C" w14:textId="2C730018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7" w:history="1">
            <w:r w:rsidR="003C06DF" w:rsidRPr="00964D4F">
              <w:rPr>
                <w:rStyle w:val="ae"/>
                <w:noProof/>
                <w:lang w:val="ru-RU"/>
              </w:rPr>
              <w:t>3.53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E-1.6.1. Просмотреть список скрытых объявлений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_Toc151578257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33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7E7E1F21" w14:textId="7F8141C7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8" w:history="1">
            <w:r w:rsidR="003C06DF" w:rsidRPr="00964D4F">
              <w:rPr>
                <w:rStyle w:val="ae"/>
                <w:noProof/>
                <w:lang w:val="ru-RU"/>
              </w:rPr>
              <w:t>3.54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E-1.6.2. Восстановить скрытое объявление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_Toc151578258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33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77D3ABC" w14:textId="6A3F1248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9" w:history="1">
            <w:r w:rsidR="003C06DF" w:rsidRPr="00964D4F">
              <w:rPr>
                <w:rStyle w:val="ae"/>
                <w:noProof/>
                <w:lang w:val="ru-RU"/>
              </w:rPr>
              <w:t>3.55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E-1.6.3. Удалить скрытое объявление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_Toc151578259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33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2A4320FB" w14:textId="06A9285A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0" w:history="1">
            <w:r w:rsidR="003C06DF" w:rsidRPr="00964D4F">
              <w:rPr>
                <w:rStyle w:val="ae"/>
                <w:noProof/>
                <w:lang w:val="ru-RU"/>
              </w:rPr>
              <w:t>3.56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E-1.7. Управление отложенными объявлениями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_Toc151578260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33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C54F920" w14:textId="7DDF9408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1" w:history="1">
            <w:r w:rsidR="003C06DF" w:rsidRPr="00964D4F">
              <w:rPr>
                <w:rStyle w:val="ae"/>
                <w:noProof/>
                <w:lang w:val="ru-RU"/>
              </w:rPr>
              <w:t>3.57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E-1.7.1. Просмотреть список отложенных объявлений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_Toc151578261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34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2E62675" w14:textId="2A37E7C1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2" w:history="1">
            <w:r w:rsidR="003C06DF" w:rsidRPr="00964D4F">
              <w:rPr>
                <w:rStyle w:val="ae"/>
                <w:noProof/>
                <w:lang w:val="ru-RU"/>
              </w:rPr>
              <w:t>3.58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E-1.7.2. Сразу опубликовать отложенное объявление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_Toc151578262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34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225E044A" w14:textId="33B20934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3" w:history="1">
            <w:r w:rsidR="003C06DF" w:rsidRPr="00964D4F">
              <w:rPr>
                <w:rStyle w:val="ae"/>
                <w:noProof/>
                <w:lang w:val="ru-RU"/>
              </w:rPr>
              <w:t>3.59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E-1.7.3. Редактировать отложенное объявление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_Toc151578263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34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BD73DB0" w14:textId="6FA58484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4" w:history="1">
            <w:r w:rsidR="003C06DF" w:rsidRPr="00964D4F">
              <w:rPr>
                <w:rStyle w:val="ae"/>
                <w:noProof/>
                <w:lang w:val="ru-RU"/>
              </w:rPr>
              <w:t>3.60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E-1.7.4. Редактировать отложенное объявление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_Toc151578264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34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5B664242" w14:textId="63C01514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5" w:history="1">
            <w:r w:rsidR="003C06DF" w:rsidRPr="00964D4F">
              <w:rPr>
                <w:rStyle w:val="ae"/>
                <w:noProof/>
                <w:lang w:val="ru-RU"/>
              </w:rPr>
              <w:t>3.61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E-2. Управление опросами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_Toc151578265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35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7D08B617" w14:textId="05543AF3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6" w:history="1">
            <w:r w:rsidR="003C06DF" w:rsidRPr="00964D4F">
              <w:rPr>
                <w:rStyle w:val="ae"/>
                <w:noProof/>
                <w:lang w:val="ru-RU"/>
              </w:rPr>
              <w:t>3.62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E-2.1. Собрать результаты опроса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_Toc151578266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35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523E8192" w14:textId="03F66B6C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7" w:history="1">
            <w:r w:rsidR="003C06DF" w:rsidRPr="00964D4F">
              <w:rPr>
                <w:rStyle w:val="ae"/>
                <w:noProof/>
                <w:lang w:val="ru-RU"/>
              </w:rPr>
              <w:t>3.63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E-2.1.1. Выгрузить результаты опроса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_Toc151578267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35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2FDA990" w14:textId="5D8FE2A2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8" w:history="1">
            <w:r w:rsidR="003C06DF" w:rsidRPr="00964D4F">
              <w:rPr>
                <w:rStyle w:val="ae"/>
                <w:noProof/>
                <w:lang w:val="ru-RU"/>
              </w:rPr>
              <w:t>3.64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E-2.2. Закрыть опрос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_Toc151578268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35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85EC5E4" w14:textId="7AE65504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9" w:history="1">
            <w:r w:rsidR="003C06DF" w:rsidRPr="00964D4F">
              <w:rPr>
                <w:rStyle w:val="ae"/>
                <w:noProof/>
                <w:lang w:val="ru-RU"/>
              </w:rPr>
              <w:t>3.65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G-1. Управление своими группами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_Toc151578269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36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6DA87BC" w14:textId="7C4AB039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0" w:history="1">
            <w:r w:rsidR="003C06DF" w:rsidRPr="00964D4F">
              <w:rPr>
                <w:rStyle w:val="ae"/>
                <w:noProof/>
                <w:lang w:val="ru-RU"/>
              </w:rPr>
              <w:t>3.66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G-1.1. Добавить сотрудника в свою группу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_Toc151578270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36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895EADA" w14:textId="574ECC42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1" w:history="1">
            <w:r w:rsidR="003C06DF" w:rsidRPr="00964D4F">
              <w:rPr>
                <w:rStyle w:val="ae"/>
                <w:noProof/>
                <w:lang w:val="ru-RU"/>
              </w:rPr>
              <w:t>3.67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G-1.2. Удалить сотрудника из своей группы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_Toc151578271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36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7A5F5F78" w14:textId="20DD10F2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2" w:history="1">
            <w:r w:rsidR="003C06DF" w:rsidRPr="00964D4F">
              <w:rPr>
                <w:rStyle w:val="ae"/>
                <w:noProof/>
                <w:lang w:val="ru-RU"/>
              </w:rPr>
              <w:t>3.68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G-1.3. Редактировать права сотрудника в своей группе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_Toc151578272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36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37DE7A3A" w14:textId="2890E628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3" w:history="1">
            <w:r w:rsidR="003C06DF" w:rsidRPr="00964D4F">
              <w:rPr>
                <w:rStyle w:val="ae"/>
                <w:noProof/>
                <w:lang w:val="ru-RU"/>
              </w:rPr>
              <w:t>3.69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</w:t>
            </w:r>
            <w:r w:rsidR="003C06DF" w:rsidRPr="00964D4F">
              <w:rPr>
                <w:rStyle w:val="ae"/>
                <w:noProof/>
              </w:rPr>
              <w:t>-</w:t>
            </w:r>
            <w:r w:rsidR="003C06DF" w:rsidRPr="00964D4F">
              <w:rPr>
                <w:rStyle w:val="ae"/>
                <w:noProof/>
                <w:lang w:val="ru-RU"/>
              </w:rPr>
              <w:t>1. Управление группами пользователей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_Toc151578273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37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D03D1D1" w14:textId="31FAE4AF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4" w:history="1">
            <w:r w:rsidR="003C06DF" w:rsidRPr="00964D4F">
              <w:rPr>
                <w:rStyle w:val="ae"/>
                <w:noProof/>
                <w:lang w:val="ru-RU"/>
              </w:rPr>
              <w:t>3.70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A-1.1. Просмотреть список групп пользователей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_Toc151578274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37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6953B75" w14:textId="17A9493F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5" w:history="1">
            <w:r w:rsidR="003C06DF" w:rsidRPr="00964D4F">
              <w:rPr>
                <w:rStyle w:val="ae"/>
                <w:noProof/>
                <w:lang w:val="ru-RU"/>
              </w:rPr>
              <w:t>3.71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A-1.2. Редактировать права сотрудника в группе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_Toc151578275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37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616CD25" w14:textId="4ECA952E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6" w:history="1">
            <w:r w:rsidR="003C06DF" w:rsidRPr="00964D4F">
              <w:rPr>
                <w:rStyle w:val="ae"/>
                <w:noProof/>
                <w:lang w:val="ru-RU"/>
              </w:rPr>
              <w:t>3.72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A-1.3. Создать группу пользователей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_Toc151578276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38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3C8F5E3" w14:textId="41827427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7" w:history="1">
            <w:r w:rsidR="003C06DF" w:rsidRPr="00964D4F">
              <w:rPr>
                <w:rStyle w:val="ae"/>
                <w:noProof/>
                <w:lang w:val="ru-RU"/>
              </w:rPr>
              <w:t>3.73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A-1.3.</w:t>
            </w:r>
            <w:r w:rsidR="003C06DF" w:rsidRPr="00964D4F">
              <w:rPr>
                <w:rStyle w:val="ae"/>
                <w:noProof/>
              </w:rPr>
              <w:t>1.</w:t>
            </w:r>
            <w:r w:rsidR="003C06DF" w:rsidRPr="00964D4F">
              <w:rPr>
                <w:rStyle w:val="ae"/>
                <w:noProof/>
                <w:lang w:val="ru-RU"/>
              </w:rPr>
              <w:t xml:space="preserve"> Указать название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_Toc151578277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38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F8DB918" w14:textId="01DE3E85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8" w:history="1">
            <w:r w:rsidR="003C06DF" w:rsidRPr="00964D4F">
              <w:rPr>
                <w:rStyle w:val="ae"/>
                <w:noProof/>
                <w:lang w:val="ru-RU"/>
              </w:rPr>
              <w:t>3.74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A-1.3.2. Задать администратора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_Toc151578278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38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B0286F7" w14:textId="6BDCF3F1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9" w:history="1">
            <w:r w:rsidR="003C06DF" w:rsidRPr="00964D4F">
              <w:rPr>
                <w:rStyle w:val="ae"/>
                <w:noProof/>
                <w:lang w:val="ru-RU"/>
              </w:rPr>
              <w:t>3.75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A-1.3.3. Добавить участников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_Toc151578279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38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B0082E1" w14:textId="12AE3CE1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0" w:history="1">
            <w:r w:rsidR="003C06DF" w:rsidRPr="00964D4F">
              <w:rPr>
                <w:rStyle w:val="ae"/>
                <w:noProof/>
                <w:lang w:val="ru-RU"/>
              </w:rPr>
              <w:t>3.76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A-1.3.4. Задать родительские группы пользователей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_Toc151578280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38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DA9C0B6" w14:textId="0A8C5045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1" w:history="1">
            <w:r w:rsidR="003C06DF" w:rsidRPr="00964D4F">
              <w:rPr>
                <w:rStyle w:val="ae"/>
                <w:noProof/>
                <w:lang w:val="ru-RU"/>
              </w:rPr>
              <w:t>3.77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A-1.3.4. Задать дочерние группы пользователей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_Toc151578281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39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2452F131" w14:textId="36676993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2" w:history="1">
            <w:r w:rsidR="003C06DF" w:rsidRPr="00964D4F">
              <w:rPr>
                <w:rStyle w:val="ae"/>
                <w:noProof/>
                <w:lang w:val="ru-RU"/>
              </w:rPr>
              <w:t>3.78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A-1.4. Редактировать группу пользователей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_Toc151578282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39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CFBAE02" w14:textId="54FC60CC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3" w:history="1">
            <w:r w:rsidR="003C06DF" w:rsidRPr="00964D4F">
              <w:rPr>
                <w:rStyle w:val="ae"/>
                <w:noProof/>
                <w:lang w:val="ru-RU"/>
              </w:rPr>
              <w:t>3.79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A-1.4.1. Изменить название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_Toc151578283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39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7E4F47F5" w14:textId="54999CDF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4" w:history="1">
            <w:r w:rsidR="003C06DF" w:rsidRPr="00964D4F">
              <w:rPr>
                <w:rStyle w:val="ae"/>
                <w:noProof/>
                <w:lang w:val="ru-RU"/>
              </w:rPr>
              <w:t>3.80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A-1.4.2. Задать администратора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_Toc151578284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39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2887BEA" w14:textId="1C57B3A2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5" w:history="1">
            <w:r w:rsidR="003C06DF" w:rsidRPr="00964D4F">
              <w:rPr>
                <w:rStyle w:val="ae"/>
                <w:noProof/>
                <w:lang w:val="ru-RU"/>
              </w:rPr>
              <w:t>3.81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A-1.4.3. Изменить администратора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_Toc151578285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39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90687DE" w14:textId="01F72B5F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6" w:history="1">
            <w:r w:rsidR="003C06DF" w:rsidRPr="00964D4F">
              <w:rPr>
                <w:rStyle w:val="ae"/>
                <w:noProof/>
                <w:lang w:val="ru-RU"/>
              </w:rPr>
              <w:t>3.82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A-1.4.4. Удалить администратора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_Toc151578286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40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5A970A8A" w14:textId="036EEE61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7" w:history="1">
            <w:r w:rsidR="003C06DF" w:rsidRPr="00964D4F">
              <w:rPr>
                <w:rStyle w:val="ae"/>
                <w:noProof/>
                <w:lang w:val="ru-RU"/>
              </w:rPr>
              <w:t>3.83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A-1.4.5. Изменить состав участников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_Toc151578287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40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F7C477E" w14:textId="2DE98A92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8" w:history="1">
            <w:r w:rsidR="003C06DF" w:rsidRPr="00964D4F">
              <w:rPr>
                <w:rStyle w:val="ae"/>
                <w:noProof/>
                <w:lang w:val="ru-RU"/>
              </w:rPr>
              <w:t>3.84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A-1.4.6. Сохранить изменения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_Toc151578288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40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DCF942E" w14:textId="04F20BB2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9" w:history="1">
            <w:r w:rsidR="003C06DF" w:rsidRPr="00964D4F">
              <w:rPr>
                <w:rStyle w:val="ae"/>
                <w:noProof/>
                <w:lang w:val="ru-RU"/>
              </w:rPr>
              <w:t>3.85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A-1.4.7. Отменить изменения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_Toc151578289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40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F744F4C" w14:textId="362C2255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0" w:history="1">
            <w:r w:rsidR="003C06DF" w:rsidRPr="00964D4F">
              <w:rPr>
                <w:rStyle w:val="ae"/>
                <w:noProof/>
                <w:lang w:val="ru-RU"/>
              </w:rPr>
              <w:t>3.86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A-1.5. Отменить изменения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_Toc151578290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40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5C13055A" w14:textId="78E79323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1" w:history="1">
            <w:r w:rsidR="003C06DF" w:rsidRPr="00964D4F">
              <w:rPr>
                <w:rStyle w:val="ae"/>
                <w:noProof/>
                <w:lang w:val="ru-RU"/>
              </w:rPr>
              <w:t>3.87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A-2. Управление категориями объявлений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_Toc151578291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40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0C13984" w14:textId="324AB994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2" w:history="1">
            <w:r w:rsidR="003C06DF" w:rsidRPr="00964D4F">
              <w:rPr>
                <w:rStyle w:val="ae"/>
                <w:noProof/>
                <w:lang w:val="ru-RU"/>
              </w:rPr>
              <w:t>3.88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A-2.1. Управление категориями объявлений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_Toc151578292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FC86567" w14:textId="5E970199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3" w:history="1">
            <w:r w:rsidR="003C06DF" w:rsidRPr="00964D4F">
              <w:rPr>
                <w:rStyle w:val="ae"/>
                <w:noProof/>
                <w:lang w:val="ru-RU"/>
              </w:rPr>
              <w:t>3.89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A-2.1.1. Указать название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_Toc151578293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75E70232" w14:textId="267293CE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4" w:history="1">
            <w:r w:rsidR="003C06DF" w:rsidRPr="00964D4F">
              <w:rPr>
                <w:rStyle w:val="ae"/>
                <w:noProof/>
                <w:lang w:val="ru-RU"/>
              </w:rPr>
              <w:t>3.90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A-2.1.2. Указать цвет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_Toc151578294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3A4C3A04" w14:textId="1351A40D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5" w:history="1">
            <w:r w:rsidR="003C06DF" w:rsidRPr="00964D4F">
              <w:rPr>
                <w:rStyle w:val="ae"/>
                <w:noProof/>
                <w:lang w:val="ru-RU"/>
              </w:rPr>
              <w:t>3.91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A-2.2. Редактировать категорию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_Toc151578295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95A7D0D" w14:textId="5E9B5CCD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6" w:history="1">
            <w:r w:rsidR="003C06DF" w:rsidRPr="00964D4F">
              <w:rPr>
                <w:rStyle w:val="ae"/>
                <w:noProof/>
                <w:lang w:val="ru-RU"/>
              </w:rPr>
              <w:t>3.92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A-2.2.1. Редактировать название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_Toc151578296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3F7C2E25" w14:textId="5E0A74FD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7" w:history="1">
            <w:r w:rsidR="003C06DF" w:rsidRPr="00964D4F">
              <w:rPr>
                <w:rStyle w:val="ae"/>
                <w:noProof/>
                <w:lang w:val="ru-RU"/>
              </w:rPr>
              <w:t>3.93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A-2.2.2. Редактировать цвет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_Toc151578297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A0313CA" w14:textId="615C7969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8" w:history="1">
            <w:r w:rsidR="003C06DF" w:rsidRPr="00964D4F">
              <w:rPr>
                <w:rStyle w:val="ae"/>
                <w:noProof/>
                <w:lang w:val="ru-RU"/>
              </w:rPr>
              <w:t>3.94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A-2.2.3. Сохранить изменения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_Toc151578298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31AF7C4" w14:textId="39F60E43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9" w:history="1">
            <w:r w:rsidR="003C06DF" w:rsidRPr="00964D4F">
              <w:rPr>
                <w:rStyle w:val="ae"/>
                <w:noProof/>
                <w:lang w:val="ru-RU"/>
              </w:rPr>
              <w:t>3.95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A-2.2.4. Отменить изменения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_Toc151578299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3C9FC357" w14:textId="4ADD7ABE" w:rsidR="003C06DF" w:rsidRDefault="00C5409B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300" w:history="1">
            <w:r w:rsidR="003C06DF" w:rsidRPr="00964D4F">
              <w:rPr>
                <w:rStyle w:val="ae"/>
                <w:noProof/>
                <w:lang w:val="ru-RU"/>
              </w:rPr>
              <w:t>3.96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A-2.</w:t>
            </w:r>
            <w:r w:rsidR="003C06DF" w:rsidRPr="00964D4F">
              <w:rPr>
                <w:rStyle w:val="ae"/>
                <w:noProof/>
              </w:rPr>
              <w:t>3</w:t>
            </w:r>
            <w:r w:rsidR="003C06DF" w:rsidRPr="00964D4F">
              <w:rPr>
                <w:rStyle w:val="ae"/>
                <w:noProof/>
                <w:lang w:val="ru-RU"/>
              </w:rPr>
              <w:t>. Удалить категорию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_Toc151578300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738C86B" w14:textId="1E1A2014" w:rsidR="00D84AFD" w:rsidRPr="003C06DF" w:rsidRDefault="00D84AFD" w:rsidP="00D84AFD">
          <w:r w:rsidRPr="00D2405E">
            <w:rPr>
              <w:b/>
              <w:bCs/>
            </w:rPr>
            <w:fldChar w:fldCharType="end"/>
          </w:r>
        </w:p>
      </w:sdtContent>
    </w:sdt>
    <w:p w14:paraId="73769C12" w14:textId="12C8EE6C" w:rsidR="00D84AFD" w:rsidRPr="00D2405E" w:rsidRDefault="00D84AFD">
      <w:pPr>
        <w:widowControl/>
        <w:spacing w:line="240" w:lineRule="auto"/>
        <w:rPr>
          <w:rFonts w:ascii="Arial" w:hAnsi="Arial"/>
          <w:b/>
          <w:sz w:val="36"/>
          <w:lang w:val="ru-RU"/>
        </w:rPr>
      </w:pPr>
      <w:r w:rsidRPr="00D2405E">
        <w:rPr>
          <w:rFonts w:ascii="Arial" w:hAnsi="Arial"/>
          <w:b/>
          <w:sz w:val="36"/>
          <w:lang w:val="ru-RU"/>
        </w:rPr>
        <w:br w:type="page"/>
      </w:r>
    </w:p>
    <w:p w14:paraId="14B17B9E" w14:textId="19EE36CE" w:rsidR="006C2EFC" w:rsidRPr="00D2405E" w:rsidRDefault="00204EA8" w:rsidP="00FD1BAC">
      <w:pPr>
        <w:pStyle w:val="a4"/>
        <w:rPr>
          <w:lang w:val="ru-RU"/>
        </w:rPr>
      </w:pPr>
      <w:r w:rsidRPr="00D2405E">
        <w:rPr>
          <w:lang w:val="ru-RU"/>
        </w:rPr>
        <w:lastRenderedPageBreak/>
        <w:fldChar w:fldCharType="begin"/>
      </w:r>
      <w:r w:rsidRPr="00D2405E">
        <w:rPr>
          <w:lang w:val="ru-RU"/>
        </w:rPr>
        <w:instrText xml:space="preserve"> TITLE  \* MERGEFORMAT </w:instrText>
      </w:r>
      <w:r w:rsidRPr="00D2405E">
        <w:rPr>
          <w:lang w:val="ru-RU"/>
        </w:rPr>
        <w:fldChar w:fldCharType="separate"/>
      </w:r>
      <w:r w:rsidR="009900F4" w:rsidRPr="00D2405E">
        <w:rPr>
          <w:lang w:val="ru-RU"/>
        </w:rPr>
        <w:t>О</w:t>
      </w:r>
      <w:r w:rsidR="00B64071" w:rsidRPr="00D2405E">
        <w:rPr>
          <w:lang w:val="ru-RU"/>
        </w:rPr>
        <w:t>писание вариантов использования</w:t>
      </w:r>
      <w:r w:rsidRPr="00D2405E">
        <w:rPr>
          <w:lang w:val="ru-RU"/>
        </w:rPr>
        <w:fldChar w:fldCharType="end"/>
      </w:r>
      <w:bookmarkStart w:id="1" w:name="_Toc436203377"/>
      <w:bookmarkStart w:id="2" w:name="_Toc452813577"/>
    </w:p>
    <w:p w14:paraId="77E0230D" w14:textId="77777777" w:rsidR="00D51354" w:rsidRPr="00D2405E" w:rsidRDefault="005419D7" w:rsidP="00695971">
      <w:pPr>
        <w:pStyle w:val="1"/>
        <w:contextualSpacing/>
        <w:rPr>
          <w:color w:val="000000" w:themeColor="text1"/>
          <w:lang w:val="ru-RU" w:eastAsia="en-US"/>
        </w:rPr>
      </w:pPr>
      <w:bookmarkStart w:id="3" w:name="_Ref152315821"/>
      <w:bookmarkStart w:id="4" w:name="_Toc146820757"/>
      <w:bookmarkStart w:id="5" w:name="_Toc151578202"/>
      <w:r w:rsidRPr="00D2405E">
        <w:rPr>
          <w:color w:val="000000" w:themeColor="text1"/>
          <w:lang w:val="ru-RU" w:eastAsia="en-US"/>
        </w:rPr>
        <w:t>Структуризация вариантов использования</w:t>
      </w:r>
      <w:bookmarkEnd w:id="3"/>
      <w:bookmarkEnd w:id="4"/>
      <w:bookmarkEnd w:id="5"/>
    </w:p>
    <w:p w14:paraId="16CC105B" w14:textId="12AC6F0C" w:rsidR="00F05F0C" w:rsidRPr="00D2405E" w:rsidRDefault="00F05F0C" w:rsidP="00733F3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</w:t>
      </w:r>
      <w:r w:rsidR="00CF3C28" w:rsidRPr="00D2405E">
        <w:rPr>
          <w:snapToGrid w:val="0"/>
          <w:color w:val="000000" w:themeColor="text1"/>
          <w:lang w:val="ru-RU"/>
        </w:rPr>
        <w:t xml:space="preserve">основных </w:t>
      </w:r>
      <w:r w:rsidRPr="00D2405E">
        <w:rPr>
          <w:snapToGrid w:val="0"/>
          <w:color w:val="000000" w:themeColor="text1"/>
          <w:lang w:val="ru-RU"/>
        </w:rPr>
        <w:t>прецедентов</w:t>
      </w:r>
      <w:r w:rsidR="007A7400" w:rsidRPr="00D2405E">
        <w:rPr>
          <w:snapToGrid w:val="0"/>
          <w:color w:val="000000" w:themeColor="text1"/>
          <w:lang w:val="ru-RU"/>
        </w:rPr>
        <w:t xml:space="preserve"> системы</w:t>
      </w:r>
      <w:r w:rsidRPr="00D2405E">
        <w:rPr>
          <w:snapToGrid w:val="0"/>
          <w:color w:val="000000" w:themeColor="text1"/>
          <w:lang w:val="ru-RU"/>
        </w:rPr>
        <w:t xml:space="preserve"> представлена на рис. 1.</w:t>
      </w:r>
    </w:p>
    <w:p w14:paraId="048A713C" w14:textId="6E8653A4" w:rsidR="00F05F0C" w:rsidRPr="00D2405E" w:rsidRDefault="00201930" w:rsidP="0053713A">
      <w:pPr>
        <w:pStyle w:val="Tabletext"/>
        <w:jc w:val="center"/>
        <w:rPr>
          <w:snapToGrid w:val="0"/>
          <w:color w:val="000000" w:themeColor="text1"/>
          <w:lang w:val="ru-RU"/>
        </w:rPr>
      </w:pPr>
      <w:r w:rsidRPr="00201930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3243B0F7" wp14:editId="0CF50467">
            <wp:extent cx="5609230" cy="7176339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361" cy="718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63B9" w14:textId="7AFAF80B" w:rsidR="00C5243D" w:rsidRPr="00D2405E" w:rsidRDefault="00F05F0C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1. Диаграмма</w:t>
      </w:r>
      <w:r w:rsidR="00CF3C28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основных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прецедентов</w:t>
      </w:r>
      <w:r w:rsidR="00B02D80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системы</w:t>
      </w:r>
      <w:r w:rsidR="00C5243D" w:rsidRPr="00D2405E">
        <w:rPr>
          <w:b/>
          <w:snapToGrid w:val="0"/>
          <w:color w:val="000000" w:themeColor="text1"/>
          <w:sz w:val="16"/>
          <w:szCs w:val="16"/>
          <w:lang w:val="ru-RU"/>
        </w:rPr>
        <w:br w:type="page"/>
      </w:r>
    </w:p>
    <w:p w14:paraId="63279FA7" w14:textId="57DF6640" w:rsidR="00E96AFA" w:rsidRPr="00D2405E" w:rsidRDefault="00E96AFA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 при просмотре доски объявлений представлена ан рис. 2.</w:t>
      </w:r>
    </w:p>
    <w:p w14:paraId="30627EF1" w14:textId="44EECD56" w:rsidR="00E96AFA" w:rsidRPr="00D2405E" w:rsidRDefault="000E1D7A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0E1D7A">
        <w:rPr>
          <w:snapToGrid w:val="0"/>
          <w:color w:val="000000" w:themeColor="text1"/>
          <w:lang w:val="ru-RU"/>
        </w:rPr>
        <w:drawing>
          <wp:inline distT="0" distB="0" distL="0" distR="0" wp14:anchorId="18483BDA" wp14:editId="00D24394">
            <wp:extent cx="5038725" cy="13964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702" cy="139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E632" w14:textId="7167AE76" w:rsidR="009D2338" w:rsidRPr="00D2405E" w:rsidRDefault="00E96AFA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2. Диаграмма прецедентов при просмотре доски объявлений</w:t>
      </w:r>
    </w:p>
    <w:p w14:paraId="319CDF87" w14:textId="1CBF594E" w:rsidR="0053713A" w:rsidRPr="00D2405E" w:rsidRDefault="0053713A" w:rsidP="0053713A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управлении подписками на получение уведомлений о публикации объявлений представлена на рис. 3.</w:t>
      </w:r>
    </w:p>
    <w:p w14:paraId="27023D74" w14:textId="7C543FC7" w:rsidR="0053713A" w:rsidRPr="00D2405E" w:rsidRDefault="00847218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471FA250" wp14:editId="2D12861F">
            <wp:extent cx="5943600" cy="30518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D85" w14:textId="2892DD79" w:rsidR="0053713A" w:rsidRPr="00D2405E" w:rsidRDefault="0053713A" w:rsidP="0053713A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3. Диаграмма прецедентов при управлении подписками</w:t>
      </w:r>
    </w:p>
    <w:p w14:paraId="25472062" w14:textId="0676D86D" w:rsidR="00F6692B" w:rsidRPr="00D2405E" w:rsidRDefault="00F6692B" w:rsidP="00F6692B">
      <w:pPr>
        <w:pStyle w:val="Tabletext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получении уведомления о публикации объявления представлена на рис. 4.</w:t>
      </w:r>
    </w:p>
    <w:p w14:paraId="76CD9178" w14:textId="3ECA6FC7" w:rsidR="0053713A" w:rsidRPr="00D2405E" w:rsidRDefault="00F6692B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3EEDA854" wp14:editId="1102841C">
            <wp:extent cx="5943600" cy="14719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07AC" w14:textId="1BCDA68B" w:rsidR="00F6692B" w:rsidRPr="00D2405E" w:rsidRDefault="00F6692B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4. Диаграмма прецедентов при получении уведомления о публикации объявления</w:t>
      </w:r>
    </w:p>
    <w:p w14:paraId="728961F6" w14:textId="77777777" w:rsidR="00F6692B" w:rsidRPr="00D2405E" w:rsidRDefault="00F6692B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br w:type="page"/>
      </w:r>
    </w:p>
    <w:p w14:paraId="6DA1F0E9" w14:textId="5B22D9C8" w:rsidR="00C5243D" w:rsidRPr="00D2405E" w:rsidRDefault="00C5243D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 xml:space="preserve">Диаграмма прецедентов </w:t>
      </w:r>
      <w:r w:rsidR="009D2338" w:rsidRPr="00D2405E">
        <w:rPr>
          <w:snapToGrid w:val="0"/>
          <w:color w:val="000000" w:themeColor="text1"/>
          <w:lang w:val="ru-RU"/>
        </w:rPr>
        <w:t xml:space="preserve">при </w:t>
      </w:r>
      <w:r w:rsidRPr="00D2405E">
        <w:rPr>
          <w:snapToGrid w:val="0"/>
          <w:color w:val="000000" w:themeColor="text1"/>
          <w:lang w:val="ru-RU"/>
        </w:rPr>
        <w:t>управлени</w:t>
      </w:r>
      <w:r w:rsidR="009D2338" w:rsidRPr="00D2405E">
        <w:rPr>
          <w:snapToGrid w:val="0"/>
          <w:color w:val="000000" w:themeColor="text1"/>
          <w:lang w:val="ru-RU"/>
        </w:rPr>
        <w:t>и</w:t>
      </w:r>
      <w:r w:rsidRPr="00D2405E">
        <w:rPr>
          <w:snapToGrid w:val="0"/>
          <w:color w:val="000000" w:themeColor="text1"/>
          <w:lang w:val="ru-RU"/>
        </w:rPr>
        <w:t xml:space="preserve"> объявлениями представлена на рис. </w:t>
      </w:r>
      <w:r w:rsidR="00F6692B" w:rsidRPr="00D2405E">
        <w:rPr>
          <w:snapToGrid w:val="0"/>
          <w:color w:val="000000" w:themeColor="text1"/>
          <w:lang w:val="ru-RU"/>
        </w:rPr>
        <w:t>5</w:t>
      </w:r>
      <w:r w:rsidRPr="00D2405E">
        <w:rPr>
          <w:snapToGrid w:val="0"/>
          <w:color w:val="000000" w:themeColor="text1"/>
          <w:lang w:val="ru-RU"/>
        </w:rPr>
        <w:t>.</w:t>
      </w:r>
    </w:p>
    <w:p w14:paraId="10DA4B83" w14:textId="0AB04DF1" w:rsidR="00C5243D" w:rsidRPr="00D2405E" w:rsidRDefault="00034BCE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28AAC455" wp14:editId="3EF12353">
            <wp:extent cx="6731766" cy="4016045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8655" cy="40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AFA" w:rsidRPr="00D2405E">
        <w:rPr>
          <w:noProof/>
          <w:snapToGrid w:val="0"/>
          <w:color w:val="000000" w:themeColor="text1"/>
          <w:lang w:val="ru-RU"/>
        </w:rPr>
        <w:t xml:space="preserve"> </w:t>
      </w:r>
    </w:p>
    <w:p w14:paraId="2ADE5DC5" w14:textId="061211CD" w:rsidR="002E0E27" w:rsidRPr="00D2405E" w:rsidRDefault="00C5243D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F6692B" w:rsidRPr="00D2405E">
        <w:rPr>
          <w:b/>
          <w:snapToGrid w:val="0"/>
          <w:color w:val="000000" w:themeColor="text1"/>
          <w:sz w:val="16"/>
          <w:szCs w:val="16"/>
          <w:lang w:val="ru-RU"/>
        </w:rPr>
        <w:t>5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</w:t>
      </w:r>
      <w:r w:rsidR="009D2338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при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управлени</w:t>
      </w:r>
      <w:r w:rsidR="009D2338" w:rsidRPr="00D2405E">
        <w:rPr>
          <w:b/>
          <w:snapToGrid w:val="0"/>
          <w:color w:val="000000" w:themeColor="text1"/>
          <w:sz w:val="16"/>
          <w:szCs w:val="16"/>
          <w:lang w:val="ru-RU"/>
        </w:rPr>
        <w:t>и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объявлениями</w:t>
      </w:r>
    </w:p>
    <w:p w14:paraId="48A71ADB" w14:textId="77777777" w:rsidR="002E0E27" w:rsidRPr="00D2405E" w:rsidRDefault="002E0E27">
      <w:pPr>
        <w:widowControl/>
        <w:spacing w:line="240" w:lineRule="auto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br w:type="page"/>
      </w:r>
    </w:p>
    <w:p w14:paraId="5B2D86B4" w14:textId="269CB9A2" w:rsidR="00F6692B" w:rsidRPr="00D2405E" w:rsidRDefault="00F6692B" w:rsidP="00F6692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 при создании объявления представлена на рис. 6.</w:t>
      </w:r>
    </w:p>
    <w:p w14:paraId="7C958965" w14:textId="77777777" w:rsidR="00F6692B" w:rsidRPr="00D2405E" w:rsidRDefault="00F6692B" w:rsidP="00F6692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0D9FA95C" wp14:editId="4130DFBA">
            <wp:extent cx="6661651" cy="491581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2943" cy="493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6403" w14:textId="74483339" w:rsidR="00F6692B" w:rsidRPr="00D2405E" w:rsidRDefault="00F6692B" w:rsidP="00F6692B">
      <w:pPr>
        <w:pStyle w:val="Tabletext"/>
        <w:spacing w:after="240"/>
        <w:jc w:val="both"/>
        <w:rPr>
          <w:snapToGrid w:val="0"/>
          <w:color w:val="000000" w:themeColor="text1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6. Диаграмма прецедентов при создании объявления</w:t>
      </w:r>
    </w:p>
    <w:p w14:paraId="0C8234C7" w14:textId="77777777" w:rsidR="00F6692B" w:rsidRPr="00D2405E" w:rsidRDefault="00F6692B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br w:type="page"/>
      </w:r>
    </w:p>
    <w:p w14:paraId="46F6680A" w14:textId="144A96A7" w:rsidR="002E0E27" w:rsidRPr="00D2405E" w:rsidRDefault="002E0E27" w:rsidP="002E0E27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 xml:space="preserve">Диаграмма прецедентов при редактировании объявления представлена на рис. </w:t>
      </w:r>
      <w:r w:rsidR="00F6692B" w:rsidRPr="00D2405E">
        <w:rPr>
          <w:snapToGrid w:val="0"/>
          <w:color w:val="000000" w:themeColor="text1"/>
          <w:lang w:val="ru-RU"/>
        </w:rPr>
        <w:t>7</w:t>
      </w:r>
      <w:r w:rsidRPr="00D2405E">
        <w:rPr>
          <w:snapToGrid w:val="0"/>
          <w:color w:val="000000" w:themeColor="text1"/>
          <w:lang w:val="ru-RU"/>
        </w:rPr>
        <w:t>.</w:t>
      </w:r>
    </w:p>
    <w:p w14:paraId="76021901" w14:textId="64309809" w:rsidR="002E0E27" w:rsidRPr="00D2405E" w:rsidRDefault="00C704BE" w:rsidP="002E0E27">
      <w:pPr>
        <w:pStyle w:val="Tabletext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37458004" wp14:editId="2EBD6A2B">
            <wp:extent cx="6533335" cy="6261811"/>
            <wp:effectExtent l="0" t="0" r="127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4324" cy="627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5A14" w14:textId="05C055D9" w:rsidR="002E0E27" w:rsidRPr="00D2405E" w:rsidRDefault="002E0E27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F6692B" w:rsidRPr="00D2405E">
        <w:rPr>
          <w:b/>
          <w:snapToGrid w:val="0"/>
          <w:color w:val="000000" w:themeColor="text1"/>
          <w:sz w:val="16"/>
          <w:szCs w:val="16"/>
          <w:lang w:val="ru-RU"/>
        </w:rPr>
        <w:t>7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редактировании объявления</w:t>
      </w:r>
    </w:p>
    <w:p w14:paraId="732D8332" w14:textId="77777777" w:rsidR="00557DB7" w:rsidRPr="00D2405E" w:rsidRDefault="00557DB7">
      <w:pPr>
        <w:widowControl/>
        <w:spacing w:line="240" w:lineRule="auto"/>
        <w:rPr>
          <w:bCs/>
          <w:snapToGrid w:val="0"/>
          <w:color w:val="000000" w:themeColor="text1"/>
          <w:lang w:val="ru-RU"/>
        </w:rPr>
      </w:pPr>
      <w:r w:rsidRPr="00D2405E">
        <w:rPr>
          <w:bCs/>
          <w:snapToGrid w:val="0"/>
          <w:color w:val="000000" w:themeColor="text1"/>
          <w:lang w:val="ru-RU"/>
        </w:rPr>
        <w:br w:type="page"/>
      </w:r>
    </w:p>
    <w:p w14:paraId="6EAB5087" w14:textId="00B9CE57" w:rsidR="009D2338" w:rsidRPr="00D2405E" w:rsidRDefault="009D2338" w:rsidP="009D2338">
      <w:pPr>
        <w:pStyle w:val="Tabletext"/>
        <w:jc w:val="both"/>
        <w:rPr>
          <w:bCs/>
          <w:snapToGrid w:val="0"/>
          <w:color w:val="000000" w:themeColor="text1"/>
          <w:lang w:val="ru-RU"/>
        </w:rPr>
      </w:pPr>
      <w:r w:rsidRPr="00D2405E">
        <w:rPr>
          <w:bCs/>
          <w:snapToGrid w:val="0"/>
          <w:color w:val="000000" w:themeColor="text1"/>
          <w:lang w:val="ru-RU"/>
        </w:rPr>
        <w:lastRenderedPageBreak/>
        <w:t xml:space="preserve">Диаграмма прецедентов при управлении опросами представлена на рис. </w:t>
      </w:r>
      <w:r w:rsidR="00B14019" w:rsidRPr="00D2405E">
        <w:rPr>
          <w:bCs/>
          <w:snapToGrid w:val="0"/>
          <w:color w:val="000000" w:themeColor="text1"/>
          <w:lang w:val="ru-RU"/>
        </w:rPr>
        <w:t>8</w:t>
      </w:r>
      <w:r w:rsidRPr="00D2405E">
        <w:rPr>
          <w:bCs/>
          <w:snapToGrid w:val="0"/>
          <w:color w:val="000000" w:themeColor="text1"/>
          <w:lang w:val="ru-RU"/>
        </w:rPr>
        <w:t>.</w:t>
      </w:r>
    </w:p>
    <w:p w14:paraId="3D3D48B3" w14:textId="71DC81D4" w:rsidR="009D2338" w:rsidRPr="00D2405E" w:rsidRDefault="00B12992" w:rsidP="009D2338">
      <w:pPr>
        <w:pStyle w:val="Tabletext"/>
        <w:jc w:val="both"/>
        <w:rPr>
          <w:bCs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Cs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15E282DA" wp14:editId="4F5079CE">
            <wp:extent cx="6378854" cy="116673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5889" cy="120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338" w:rsidRPr="00D2405E">
        <w:rPr>
          <w:bCs/>
          <w:noProof/>
          <w:snapToGrid w:val="0"/>
          <w:color w:val="000000" w:themeColor="text1"/>
          <w:sz w:val="16"/>
          <w:szCs w:val="16"/>
          <w:lang w:val="ru-RU"/>
        </w:rPr>
        <w:t xml:space="preserve"> </w:t>
      </w:r>
    </w:p>
    <w:p w14:paraId="3C82BA95" w14:textId="28BD4A3E" w:rsidR="002E0E27" w:rsidRPr="00D2405E" w:rsidRDefault="009D2338" w:rsidP="00B14019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B14019" w:rsidRPr="00D2405E">
        <w:rPr>
          <w:b/>
          <w:snapToGrid w:val="0"/>
          <w:color w:val="000000" w:themeColor="text1"/>
          <w:sz w:val="16"/>
          <w:szCs w:val="16"/>
          <w:lang w:val="ru-RU"/>
        </w:rPr>
        <w:t>8</w:t>
      </w:r>
      <w:r w:rsidR="002E0E27" w:rsidRPr="00D2405E">
        <w:rPr>
          <w:b/>
          <w:snapToGrid w:val="0"/>
          <w:color w:val="000000" w:themeColor="text1"/>
          <w:sz w:val="16"/>
          <w:szCs w:val="16"/>
          <w:lang w:val="ru-RU"/>
        </w:rPr>
        <w:t>.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Диаграмма прецедентов при управлении опросами</w:t>
      </w:r>
    </w:p>
    <w:p w14:paraId="71CAB8A9" w14:textId="6EFE2F2E" w:rsidR="002E0E27" w:rsidRPr="00AE72A0" w:rsidRDefault="002E0E27" w:rsidP="00A336A7">
      <w:pPr>
        <w:pStyle w:val="Tabletext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прецедентов при создании опроса представлена на рис. </w:t>
      </w:r>
      <w:r w:rsidR="00750861" w:rsidRPr="00D2405E">
        <w:rPr>
          <w:snapToGrid w:val="0"/>
          <w:color w:val="000000" w:themeColor="text1"/>
          <w:lang w:val="ru-RU"/>
        </w:rPr>
        <w:t>9</w:t>
      </w:r>
      <w:r w:rsidRPr="00D2405E">
        <w:rPr>
          <w:snapToGrid w:val="0"/>
          <w:color w:val="000000" w:themeColor="text1"/>
          <w:lang w:val="ru-RU"/>
        </w:rPr>
        <w:t>.</w:t>
      </w:r>
      <w:r w:rsidR="00AE72A0" w:rsidRPr="00AE72A0">
        <w:rPr>
          <w:noProof/>
          <w:lang w:val="ru-RU"/>
        </w:rPr>
        <w:t xml:space="preserve"> </w:t>
      </w:r>
      <w:r w:rsidR="00AE72A0" w:rsidRPr="00AE72A0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68381FA4" wp14:editId="22868B31">
            <wp:extent cx="6479064" cy="60588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7613" cy="60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04B9" w14:textId="5D5DA31C" w:rsidR="00750861" w:rsidRPr="00D2405E" w:rsidRDefault="002E0E27" w:rsidP="00A336A7">
      <w:pPr>
        <w:pStyle w:val="Tabletext"/>
        <w:spacing w:after="240"/>
        <w:jc w:val="both"/>
        <w:rPr>
          <w:snapToGrid w:val="0"/>
          <w:color w:val="000000" w:themeColor="text1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750861" w:rsidRPr="00D2405E">
        <w:rPr>
          <w:b/>
          <w:snapToGrid w:val="0"/>
          <w:color w:val="000000" w:themeColor="text1"/>
          <w:sz w:val="16"/>
          <w:szCs w:val="16"/>
          <w:lang w:val="ru-RU"/>
        </w:rPr>
        <w:t>9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создании опроса</w:t>
      </w:r>
      <w:r w:rsidR="00750861" w:rsidRPr="00D2405E">
        <w:rPr>
          <w:snapToGrid w:val="0"/>
          <w:color w:val="000000" w:themeColor="text1"/>
          <w:lang w:val="ru-RU"/>
        </w:rPr>
        <w:br w:type="page"/>
      </w:r>
    </w:p>
    <w:p w14:paraId="4B8717FC" w14:textId="4F1705C4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 при управлении администраторами групп своими группами представлена на рис. 10.</w:t>
      </w:r>
    </w:p>
    <w:p w14:paraId="18B00773" w14:textId="77777777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7885CDA0" wp14:editId="389F6B10">
            <wp:extent cx="6364224" cy="235190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3799" cy="236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2BCD" w14:textId="2ABBE8DE" w:rsidR="00750861" w:rsidRPr="00D2405E" w:rsidRDefault="00750861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10. Диаграмма прецедентов при управлении своими группами</w:t>
      </w:r>
    </w:p>
    <w:p w14:paraId="2F03CAAD" w14:textId="645469CA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управлении</w:t>
      </w:r>
      <w:r w:rsidR="00201930">
        <w:rPr>
          <w:snapToGrid w:val="0"/>
          <w:color w:val="000000" w:themeColor="text1"/>
          <w:lang w:val="ru-RU"/>
        </w:rPr>
        <w:t xml:space="preserve"> администратором доски всеми группами </w:t>
      </w:r>
      <w:r w:rsidRPr="00D2405E">
        <w:rPr>
          <w:snapToGrid w:val="0"/>
          <w:color w:val="000000" w:themeColor="text1"/>
          <w:lang w:val="ru-RU"/>
        </w:rPr>
        <w:t>представлена на рис. 11.</w:t>
      </w:r>
    </w:p>
    <w:p w14:paraId="3F831641" w14:textId="33318C07" w:rsidR="00750861" w:rsidRPr="00D2405E" w:rsidRDefault="00201930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201930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0ED5B786" wp14:editId="3D538E39">
            <wp:extent cx="6363970" cy="40597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5077" cy="406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4AEB" w14:textId="50D51281" w:rsidR="00750861" w:rsidRPr="00D2405E" w:rsidRDefault="00750861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11. Диаграмма прецедентов при управлении </w:t>
      </w:r>
      <w:r w:rsidR="00201930">
        <w:rPr>
          <w:b/>
          <w:snapToGrid w:val="0"/>
          <w:color w:val="000000" w:themeColor="text1"/>
          <w:sz w:val="16"/>
          <w:szCs w:val="16"/>
          <w:lang w:val="ru-RU"/>
        </w:rPr>
        <w:t>всеми группами</w:t>
      </w:r>
    </w:p>
    <w:p w14:paraId="150701AC" w14:textId="77777777" w:rsidR="00301A72" w:rsidRDefault="00301A72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>
        <w:rPr>
          <w:snapToGrid w:val="0"/>
          <w:color w:val="000000" w:themeColor="text1"/>
          <w:lang w:val="ru-RU"/>
        </w:rPr>
        <w:br w:type="page"/>
      </w:r>
    </w:p>
    <w:p w14:paraId="498A8A4B" w14:textId="100CD0DE" w:rsidR="00201930" w:rsidRPr="00D2405E" w:rsidRDefault="00201930" w:rsidP="00201930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</w:t>
      </w:r>
      <w:r>
        <w:rPr>
          <w:snapToGrid w:val="0"/>
          <w:color w:val="000000" w:themeColor="text1"/>
          <w:lang w:val="ru-RU"/>
        </w:rPr>
        <w:t xml:space="preserve"> при создании группы </w:t>
      </w:r>
      <w:r w:rsidRPr="00201930">
        <w:rPr>
          <w:snapToGrid w:val="0"/>
          <w:color w:val="000000" w:themeColor="text1"/>
          <w:lang w:val="ru-RU"/>
        </w:rPr>
        <w:t>пользователей</w:t>
      </w:r>
      <w:r>
        <w:rPr>
          <w:snapToGrid w:val="0"/>
          <w:color w:val="000000" w:themeColor="text1"/>
          <w:lang w:val="ru-RU"/>
        </w:rPr>
        <w:t xml:space="preserve"> </w:t>
      </w:r>
      <w:r w:rsidRPr="00D2405E">
        <w:rPr>
          <w:snapToGrid w:val="0"/>
          <w:color w:val="000000" w:themeColor="text1"/>
          <w:lang w:val="ru-RU"/>
        </w:rPr>
        <w:t>представлена на рис. 1</w:t>
      </w:r>
      <w:r>
        <w:rPr>
          <w:snapToGrid w:val="0"/>
          <w:color w:val="000000" w:themeColor="text1"/>
          <w:lang w:val="ru-RU"/>
        </w:rPr>
        <w:t>2</w:t>
      </w:r>
      <w:r w:rsidRPr="00D2405E">
        <w:rPr>
          <w:snapToGrid w:val="0"/>
          <w:color w:val="000000" w:themeColor="text1"/>
          <w:lang w:val="ru-RU"/>
        </w:rPr>
        <w:t>.</w:t>
      </w:r>
    </w:p>
    <w:p w14:paraId="62E83ABB" w14:textId="11F17376" w:rsidR="00201930" w:rsidRPr="00D2405E" w:rsidRDefault="00201930" w:rsidP="00201930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201930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76E739D3" wp14:editId="3D4B8E99">
            <wp:extent cx="5773003" cy="309620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7933" cy="310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0FD3" w14:textId="1C43C5EE" w:rsidR="00201930" w:rsidRPr="00D2405E" w:rsidRDefault="00201930" w:rsidP="00201930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2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. Диаграмма прецедентов при 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создании группы пользователей</w:t>
      </w:r>
    </w:p>
    <w:p w14:paraId="4D7049BB" w14:textId="05A8C620" w:rsidR="00CA4E1B" w:rsidRPr="00D2405E" w:rsidRDefault="00CA4E1B" w:rsidP="00CA4E1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</w:t>
      </w:r>
      <w:r>
        <w:rPr>
          <w:snapToGrid w:val="0"/>
          <w:color w:val="000000" w:themeColor="text1"/>
          <w:lang w:val="ru-RU"/>
        </w:rPr>
        <w:t xml:space="preserve"> при редактировании группы </w:t>
      </w:r>
      <w:r w:rsidRPr="00201930">
        <w:rPr>
          <w:snapToGrid w:val="0"/>
          <w:color w:val="000000" w:themeColor="text1"/>
          <w:lang w:val="ru-RU"/>
        </w:rPr>
        <w:t>пользователей</w:t>
      </w:r>
      <w:r>
        <w:rPr>
          <w:snapToGrid w:val="0"/>
          <w:color w:val="000000" w:themeColor="text1"/>
          <w:lang w:val="ru-RU"/>
        </w:rPr>
        <w:t xml:space="preserve"> </w:t>
      </w:r>
      <w:r w:rsidRPr="00D2405E">
        <w:rPr>
          <w:snapToGrid w:val="0"/>
          <w:color w:val="000000" w:themeColor="text1"/>
          <w:lang w:val="ru-RU"/>
        </w:rPr>
        <w:t>представлена на рис. 1</w:t>
      </w:r>
      <w:r>
        <w:rPr>
          <w:snapToGrid w:val="0"/>
          <w:color w:val="000000" w:themeColor="text1"/>
          <w:lang w:val="ru-RU"/>
        </w:rPr>
        <w:t>3</w:t>
      </w:r>
      <w:r w:rsidRPr="00D2405E">
        <w:rPr>
          <w:snapToGrid w:val="0"/>
          <w:color w:val="000000" w:themeColor="text1"/>
          <w:lang w:val="ru-RU"/>
        </w:rPr>
        <w:t>.</w:t>
      </w:r>
    </w:p>
    <w:p w14:paraId="67C961EC" w14:textId="5F18A318" w:rsidR="00CA4E1B" w:rsidRPr="00D2405E" w:rsidRDefault="00946862" w:rsidP="00CA4E1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946862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4F35B120" wp14:editId="1D8FC84E">
            <wp:extent cx="5520519" cy="4049560"/>
            <wp:effectExtent l="0" t="0" r="444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7185" cy="40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9684" w14:textId="33E81527" w:rsidR="00CA4E1B" w:rsidRPr="00D2405E" w:rsidRDefault="00CA4E1B" w:rsidP="00CA4E1B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3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. Диаграмма прецедентов при 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редактировании группы пользователей</w:t>
      </w:r>
    </w:p>
    <w:p w14:paraId="30084D4F" w14:textId="77777777" w:rsidR="00201930" w:rsidRDefault="00201930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</w:p>
    <w:p w14:paraId="7D843DE9" w14:textId="3076CCFA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управлении категориями объявлений представлена на рис. 1</w:t>
      </w:r>
      <w:r w:rsidR="007532C1">
        <w:rPr>
          <w:snapToGrid w:val="0"/>
          <w:color w:val="000000" w:themeColor="text1"/>
          <w:lang w:val="ru-RU"/>
        </w:rPr>
        <w:t>4</w:t>
      </w:r>
      <w:r w:rsidRPr="00D2405E">
        <w:rPr>
          <w:snapToGrid w:val="0"/>
          <w:color w:val="000000" w:themeColor="text1"/>
          <w:lang w:val="ru-RU"/>
        </w:rPr>
        <w:t>.</w:t>
      </w:r>
    </w:p>
    <w:p w14:paraId="55480BD4" w14:textId="09434F70" w:rsidR="00750861" w:rsidRPr="00D2405E" w:rsidRDefault="00301A72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301A72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764B22F2" wp14:editId="48F390C5">
            <wp:extent cx="6358976" cy="29260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292" cy="293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5199" w14:textId="65AEB4ED" w:rsidR="002E0E27" w:rsidRPr="00D2405E" w:rsidRDefault="00750861" w:rsidP="00750861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 w:rsidR="007532C1">
        <w:rPr>
          <w:b/>
          <w:snapToGrid w:val="0"/>
          <w:color w:val="000000" w:themeColor="text1"/>
          <w:sz w:val="16"/>
          <w:szCs w:val="16"/>
          <w:lang w:val="ru-RU"/>
        </w:rPr>
        <w:t>4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управлении категориями объявлений</w:t>
      </w:r>
    </w:p>
    <w:bookmarkEnd w:id="1"/>
    <w:bookmarkEnd w:id="2"/>
    <w:p w14:paraId="72BDE7CD" w14:textId="77777777" w:rsidR="00D51354" w:rsidRPr="00D2405E" w:rsidRDefault="00855A4A" w:rsidP="00FC6534">
      <w:pPr>
        <w:pStyle w:val="1"/>
        <w:contextualSpacing/>
        <w:rPr>
          <w:color w:val="000000" w:themeColor="text1"/>
          <w:lang w:val="ru-RU" w:eastAsia="en-US"/>
        </w:rPr>
      </w:pPr>
      <w:r w:rsidRPr="00D2405E">
        <w:rPr>
          <w:color w:val="000000" w:themeColor="text1"/>
          <w:lang w:val="ru-RU" w:eastAsia="en-US"/>
        </w:rPr>
        <w:br w:type="page"/>
      </w:r>
      <w:bookmarkStart w:id="6" w:name="_Toc146820758"/>
      <w:bookmarkStart w:id="7" w:name="_Toc151578203"/>
      <w:r w:rsidR="005419D7" w:rsidRPr="00D2405E">
        <w:rPr>
          <w:color w:val="000000" w:themeColor="text1"/>
          <w:lang w:val="ru-RU" w:eastAsia="en-US"/>
        </w:rPr>
        <w:lastRenderedPageBreak/>
        <w:t>Реестр</w:t>
      </w:r>
      <w:r w:rsidR="00D51354" w:rsidRPr="00D2405E">
        <w:rPr>
          <w:color w:val="000000" w:themeColor="text1"/>
          <w:lang w:val="ru-RU" w:eastAsia="en-US"/>
        </w:rPr>
        <w:t xml:space="preserve"> вариантов использования</w:t>
      </w:r>
      <w:bookmarkEnd w:id="6"/>
      <w:bookmarkEnd w:id="7"/>
    </w:p>
    <w:p w14:paraId="7A728EB1" w14:textId="30EE5BFF" w:rsidR="006B16B0" w:rsidRPr="00D2405E" w:rsidRDefault="00FC6534" w:rsidP="008C44FB">
      <w:pPr>
        <w:pStyle w:val="Tabletext"/>
        <w:jc w:val="both"/>
        <w:rPr>
          <w:snapToGrid w:val="0"/>
          <w:lang w:val="ru-RU"/>
        </w:rPr>
      </w:pPr>
      <w:r w:rsidRPr="00D2405E">
        <w:rPr>
          <w:snapToGrid w:val="0"/>
          <w:lang w:val="ru-RU"/>
        </w:rPr>
        <w:t>По результатам анализа, проделанного в параграфе «</w:t>
      </w:r>
      <w:r w:rsidRPr="00D2405E">
        <w:rPr>
          <w:snapToGrid w:val="0"/>
          <w:lang w:val="ru-RU"/>
        </w:rPr>
        <w:fldChar w:fldCharType="begin"/>
      </w:r>
      <w:r w:rsidRPr="00D2405E">
        <w:rPr>
          <w:snapToGrid w:val="0"/>
          <w:lang w:val="ru-RU"/>
        </w:rPr>
        <w:instrText xml:space="preserve"> REF _Ref152315821 \h </w:instrText>
      </w:r>
      <w:r w:rsidR="008C44FB" w:rsidRPr="00D2405E">
        <w:rPr>
          <w:snapToGrid w:val="0"/>
          <w:lang w:val="ru-RU"/>
        </w:rPr>
        <w:instrText xml:space="preserve"> \* MERGEFORMAT </w:instrText>
      </w:r>
      <w:r w:rsidRPr="00D2405E">
        <w:rPr>
          <w:snapToGrid w:val="0"/>
          <w:lang w:val="ru-RU"/>
        </w:rPr>
      </w:r>
      <w:r w:rsidRPr="00D2405E">
        <w:rPr>
          <w:snapToGrid w:val="0"/>
          <w:lang w:val="ru-RU"/>
        </w:rPr>
        <w:fldChar w:fldCharType="separate"/>
      </w:r>
      <w:r w:rsidR="00B12992" w:rsidRPr="00D2405E">
        <w:rPr>
          <w:snapToGrid w:val="0"/>
          <w:lang w:val="ru-RU"/>
        </w:rPr>
        <w:t>Структуризация вариантов использования</w:t>
      </w:r>
      <w:r w:rsidRPr="00D2405E">
        <w:rPr>
          <w:snapToGrid w:val="0"/>
          <w:lang w:val="ru-RU"/>
        </w:rPr>
        <w:fldChar w:fldCharType="end"/>
      </w:r>
      <w:r w:rsidRPr="00D2405E">
        <w:rPr>
          <w:snapToGrid w:val="0"/>
          <w:lang w:val="ru-RU"/>
        </w:rPr>
        <w:t>» было принято решение об исключении двух вариантов использования: «Регистрация стандартного заказа» и «Регистрация срочного заказа», т.к. осуществляемые в них активности отличаются малосущественно. Их функциональность сводится к функциональности прецедента «Регистрация заказа». Результирующий список в</w:t>
      </w:r>
      <w:r w:rsidR="006B16B0" w:rsidRPr="00D2405E">
        <w:rPr>
          <w:snapToGrid w:val="0"/>
          <w:lang w:val="ru-RU"/>
        </w:rPr>
        <w:t>ариант</w:t>
      </w:r>
      <w:r w:rsidRPr="00D2405E">
        <w:rPr>
          <w:snapToGrid w:val="0"/>
          <w:lang w:val="ru-RU"/>
        </w:rPr>
        <w:t>ов</w:t>
      </w:r>
      <w:r w:rsidR="006B16B0" w:rsidRPr="00D2405E">
        <w:rPr>
          <w:snapToGrid w:val="0"/>
          <w:lang w:val="ru-RU"/>
        </w:rPr>
        <w:t xml:space="preserve"> использования </w:t>
      </w:r>
      <w:r w:rsidRPr="00D2405E">
        <w:rPr>
          <w:snapToGrid w:val="0"/>
          <w:lang w:val="ru-RU"/>
        </w:rPr>
        <w:t xml:space="preserve">показан в </w:t>
      </w:r>
      <w:r w:rsidR="006B16B0" w:rsidRPr="00D2405E">
        <w:rPr>
          <w:snapToGrid w:val="0"/>
          <w:lang w:val="ru-RU"/>
        </w:rPr>
        <w:t>таблиц</w:t>
      </w:r>
      <w:r w:rsidRPr="00D2405E">
        <w:rPr>
          <w:snapToGrid w:val="0"/>
          <w:lang w:val="ru-RU"/>
        </w:rPr>
        <w:t>е</w:t>
      </w:r>
      <w:r w:rsidR="00993609" w:rsidRPr="00D2405E">
        <w:rPr>
          <w:snapToGrid w:val="0"/>
          <w:lang w:val="ru-RU"/>
        </w:rPr>
        <w:t xml:space="preserve"> </w:t>
      </w:r>
      <w:r w:rsidRPr="00D2405E">
        <w:rPr>
          <w:snapToGrid w:val="0"/>
          <w:lang w:val="ru-RU"/>
        </w:rPr>
        <w:t>1</w:t>
      </w:r>
      <w:r w:rsidR="00993609" w:rsidRPr="00D2405E">
        <w:rPr>
          <w:snapToGrid w:val="0"/>
          <w:lang w:val="ru-RU"/>
        </w:rPr>
        <w:t>.</w:t>
      </w:r>
    </w:p>
    <w:p w14:paraId="17D919CF" w14:textId="77777777" w:rsidR="00993609" w:rsidRPr="00D2405E" w:rsidRDefault="00993609" w:rsidP="00993609">
      <w:pPr>
        <w:autoSpaceDE w:val="0"/>
        <w:autoSpaceDN w:val="0"/>
        <w:adjustRightInd w:val="0"/>
        <w:spacing w:before="120" w:after="60"/>
        <w:ind w:left="720" w:hanging="720"/>
        <w:jc w:val="right"/>
        <w:rPr>
          <w:rFonts w:ascii="Arial CYR" w:hAnsi="Arial CYR" w:cs="Arial CYR"/>
          <w:color w:val="000000"/>
          <w:lang w:val="ru-RU"/>
        </w:rPr>
      </w:pPr>
      <w:r w:rsidRPr="00D2405E">
        <w:rPr>
          <w:rFonts w:cs="Arial CYR"/>
          <w:b/>
          <w:color w:val="000000"/>
          <w:lang w:val="ru-RU"/>
        </w:rPr>
        <w:t xml:space="preserve">Табл. </w:t>
      </w:r>
      <w:r w:rsidR="00FC6534" w:rsidRPr="00D2405E">
        <w:rPr>
          <w:rFonts w:cs="Arial CYR"/>
          <w:b/>
          <w:color w:val="000000"/>
          <w:lang w:val="ru-RU"/>
        </w:rPr>
        <w:t>1</w:t>
      </w:r>
      <w:r w:rsidR="00E412E3" w:rsidRPr="00D2405E">
        <w:rPr>
          <w:rFonts w:cs="Arial CYR"/>
          <w:b/>
          <w:color w:val="000000"/>
          <w:lang w:val="ru-RU"/>
        </w:rPr>
        <w:t xml:space="preserve">. </w:t>
      </w:r>
      <w:r w:rsidR="00FC6534" w:rsidRPr="00D2405E">
        <w:rPr>
          <w:rFonts w:cs="Arial CYR"/>
          <w:b/>
          <w:bCs/>
          <w:kern w:val="36"/>
          <w:lang w:val="ru-RU"/>
        </w:rPr>
        <w:t>Реестр</w:t>
      </w:r>
      <w:r w:rsidRPr="00D2405E">
        <w:rPr>
          <w:rFonts w:cs="Arial CYR"/>
          <w:b/>
          <w:bCs/>
          <w:kern w:val="36"/>
          <w:lang w:val="ru-RU"/>
        </w:rPr>
        <w:t xml:space="preserve"> вариантов использования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1276"/>
        <w:gridCol w:w="1701"/>
        <w:gridCol w:w="1985"/>
        <w:gridCol w:w="3827"/>
      </w:tblGrid>
      <w:tr w:rsidR="00ED5592" w:rsidRPr="00D2405E" w14:paraId="37C45719" w14:textId="77777777" w:rsidTr="002140FE">
        <w:trPr>
          <w:tblHeader/>
        </w:trPr>
        <w:tc>
          <w:tcPr>
            <w:tcW w:w="562" w:type="dxa"/>
          </w:tcPr>
          <w:p w14:paraId="1F484728" w14:textId="26162E09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№</w:t>
            </w:r>
          </w:p>
        </w:tc>
        <w:tc>
          <w:tcPr>
            <w:tcW w:w="1276" w:type="dxa"/>
            <w:shd w:val="clear" w:color="auto" w:fill="auto"/>
          </w:tcPr>
          <w:p w14:paraId="7EBFD743" w14:textId="7DD2E92C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Код</w:t>
            </w:r>
          </w:p>
        </w:tc>
        <w:tc>
          <w:tcPr>
            <w:tcW w:w="1701" w:type="dxa"/>
            <w:shd w:val="clear" w:color="auto" w:fill="auto"/>
          </w:tcPr>
          <w:p w14:paraId="20B226F8" w14:textId="77777777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Основной актор</w:t>
            </w:r>
          </w:p>
        </w:tc>
        <w:tc>
          <w:tcPr>
            <w:tcW w:w="1985" w:type="dxa"/>
            <w:shd w:val="clear" w:color="auto" w:fill="auto"/>
          </w:tcPr>
          <w:p w14:paraId="6D8DB4DC" w14:textId="77777777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Наименование</w:t>
            </w:r>
          </w:p>
        </w:tc>
        <w:tc>
          <w:tcPr>
            <w:tcW w:w="3827" w:type="dxa"/>
            <w:shd w:val="clear" w:color="auto" w:fill="auto"/>
          </w:tcPr>
          <w:p w14:paraId="706041AC" w14:textId="77777777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Формулировка</w:t>
            </w:r>
          </w:p>
        </w:tc>
      </w:tr>
      <w:tr w:rsidR="00ED5592" w:rsidRPr="000E1D7A" w14:paraId="2FF8E654" w14:textId="77777777" w:rsidTr="002140FE">
        <w:tc>
          <w:tcPr>
            <w:tcW w:w="562" w:type="dxa"/>
          </w:tcPr>
          <w:p w14:paraId="1C1E0B06" w14:textId="6A40B62B" w:rsidR="00ED5592" w:rsidRPr="00D2405E" w:rsidRDefault="00852F97" w:rsidP="00ED559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</w:t>
            </w:r>
          </w:p>
        </w:tc>
        <w:tc>
          <w:tcPr>
            <w:tcW w:w="1276" w:type="dxa"/>
            <w:shd w:val="clear" w:color="auto" w:fill="auto"/>
          </w:tcPr>
          <w:p w14:paraId="024E3E6A" w14:textId="32DE7AE9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S-1</w:t>
            </w:r>
          </w:p>
        </w:tc>
        <w:tc>
          <w:tcPr>
            <w:tcW w:w="1701" w:type="dxa"/>
            <w:shd w:val="clear" w:color="auto" w:fill="auto"/>
          </w:tcPr>
          <w:p w14:paraId="0EBD244E" w14:textId="204A5ED8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92675DF" w14:textId="140D34F8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2405E">
              <w:rPr>
                <w:lang w:val="ru-RU"/>
              </w:rPr>
              <w:t>Просмотреть доску объявлений</w:t>
            </w:r>
          </w:p>
        </w:tc>
        <w:tc>
          <w:tcPr>
            <w:tcW w:w="3827" w:type="dxa"/>
            <w:shd w:val="clear" w:color="auto" w:fill="auto"/>
          </w:tcPr>
          <w:p w14:paraId="2384929A" w14:textId="2F7ED0CE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2405E">
              <w:rPr>
                <w:lang w:val="ru-RU"/>
              </w:rPr>
              <w:t>Студент может просматривать доску объявлений</w:t>
            </w:r>
          </w:p>
        </w:tc>
      </w:tr>
      <w:tr w:rsidR="00ED5592" w:rsidRPr="000E1D7A" w14:paraId="0E5D3AAA" w14:textId="77777777" w:rsidTr="002140FE">
        <w:tc>
          <w:tcPr>
            <w:tcW w:w="562" w:type="dxa"/>
          </w:tcPr>
          <w:p w14:paraId="6A7C76F6" w14:textId="4F998AE1" w:rsidR="00ED5592" w:rsidRPr="00D2405E" w:rsidRDefault="00852F97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</w:t>
            </w:r>
          </w:p>
        </w:tc>
        <w:tc>
          <w:tcPr>
            <w:tcW w:w="1276" w:type="dxa"/>
            <w:shd w:val="clear" w:color="auto" w:fill="auto"/>
          </w:tcPr>
          <w:p w14:paraId="060666A2" w14:textId="47999881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S-</w:t>
            </w:r>
            <w:r w:rsidRPr="00D2405E">
              <w:t>1.1</w:t>
            </w:r>
          </w:p>
        </w:tc>
        <w:tc>
          <w:tcPr>
            <w:tcW w:w="1701" w:type="dxa"/>
            <w:shd w:val="clear" w:color="auto" w:fill="auto"/>
          </w:tcPr>
          <w:p w14:paraId="3E9BF898" w14:textId="61C94E75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09CAB5A" w14:textId="11B53E3A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Пройти опрос</w:t>
            </w:r>
          </w:p>
        </w:tc>
        <w:tc>
          <w:tcPr>
            <w:tcW w:w="3827" w:type="dxa"/>
            <w:shd w:val="clear" w:color="auto" w:fill="auto"/>
          </w:tcPr>
          <w:p w14:paraId="15663DCA" w14:textId="180F1750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пройти опрос, прикрепленный к объявлению</w:t>
            </w:r>
          </w:p>
        </w:tc>
      </w:tr>
      <w:tr w:rsidR="000E1D7A" w:rsidRPr="000E1D7A" w14:paraId="4A52613E" w14:textId="77777777" w:rsidTr="002140FE">
        <w:tc>
          <w:tcPr>
            <w:tcW w:w="562" w:type="dxa"/>
          </w:tcPr>
          <w:p w14:paraId="674FD679" w14:textId="5071ABD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</w:t>
            </w:r>
          </w:p>
        </w:tc>
        <w:tc>
          <w:tcPr>
            <w:tcW w:w="1276" w:type="dxa"/>
            <w:shd w:val="clear" w:color="auto" w:fill="auto"/>
          </w:tcPr>
          <w:p w14:paraId="5D638628" w14:textId="6BC1721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</w:t>
            </w:r>
            <w:r w:rsidRPr="00D2405E">
              <w:rPr>
                <w:lang w:val="ru-RU"/>
              </w:rPr>
              <w:t>-</w:t>
            </w:r>
            <w:r w:rsidRPr="00D2405E">
              <w:t>1.2</w:t>
            </w:r>
          </w:p>
        </w:tc>
        <w:tc>
          <w:tcPr>
            <w:tcW w:w="1701" w:type="dxa"/>
            <w:shd w:val="clear" w:color="auto" w:fill="auto"/>
          </w:tcPr>
          <w:p w14:paraId="4E1E8B77" w14:textId="7741B3E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4D93365" w14:textId="2EA00BA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Скачать файлы</w:t>
            </w:r>
          </w:p>
        </w:tc>
        <w:tc>
          <w:tcPr>
            <w:tcW w:w="3827" w:type="dxa"/>
            <w:shd w:val="clear" w:color="auto" w:fill="auto"/>
          </w:tcPr>
          <w:p w14:paraId="1B955108" w14:textId="4CEAB71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скачать файлы и медиафайлы, прикрепленные к объявлению</w:t>
            </w:r>
          </w:p>
        </w:tc>
      </w:tr>
      <w:tr w:rsidR="000E1D7A" w:rsidRPr="000E1D7A" w14:paraId="10545B76" w14:textId="77777777" w:rsidTr="002140FE">
        <w:tc>
          <w:tcPr>
            <w:tcW w:w="562" w:type="dxa"/>
          </w:tcPr>
          <w:p w14:paraId="4C0D22B9" w14:textId="33DAF3C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</w:t>
            </w:r>
          </w:p>
        </w:tc>
        <w:tc>
          <w:tcPr>
            <w:tcW w:w="1276" w:type="dxa"/>
            <w:shd w:val="clear" w:color="auto" w:fill="auto"/>
          </w:tcPr>
          <w:p w14:paraId="10DA6F55" w14:textId="637ECF8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S-2</w:t>
            </w:r>
          </w:p>
        </w:tc>
        <w:tc>
          <w:tcPr>
            <w:tcW w:w="1701" w:type="dxa"/>
            <w:shd w:val="clear" w:color="auto" w:fill="auto"/>
          </w:tcPr>
          <w:p w14:paraId="26EDC00F" w14:textId="12EBAC7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9EDD16D" w14:textId="7644C6FE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подписками</w:t>
            </w:r>
          </w:p>
        </w:tc>
        <w:tc>
          <w:tcPr>
            <w:tcW w:w="3827" w:type="dxa"/>
            <w:shd w:val="clear" w:color="auto" w:fill="auto"/>
          </w:tcPr>
          <w:p w14:paraId="0387EB23" w14:textId="4792F61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управлять подписками на категории объявлений</w:t>
            </w:r>
          </w:p>
        </w:tc>
      </w:tr>
      <w:tr w:rsidR="000E1D7A" w:rsidRPr="000E1D7A" w14:paraId="0063AE63" w14:textId="77777777" w:rsidTr="002140FE">
        <w:tc>
          <w:tcPr>
            <w:tcW w:w="562" w:type="dxa"/>
          </w:tcPr>
          <w:p w14:paraId="748BBA06" w14:textId="42959F1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 xml:space="preserve">5 </w:t>
            </w:r>
          </w:p>
        </w:tc>
        <w:tc>
          <w:tcPr>
            <w:tcW w:w="1276" w:type="dxa"/>
            <w:shd w:val="clear" w:color="auto" w:fill="auto"/>
          </w:tcPr>
          <w:p w14:paraId="2F6C7FCD" w14:textId="6BF76E8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S-2</w:t>
            </w:r>
            <w:r w:rsidRPr="00D2405E">
              <w:rPr>
                <w:lang w:val="ru-RU"/>
              </w:rPr>
              <w:t>.1</w:t>
            </w:r>
          </w:p>
        </w:tc>
        <w:tc>
          <w:tcPr>
            <w:tcW w:w="1701" w:type="dxa"/>
            <w:shd w:val="clear" w:color="auto" w:fill="auto"/>
          </w:tcPr>
          <w:p w14:paraId="706FAC9E" w14:textId="0E58F8C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73E1EBD" w14:textId="064CD75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категории объявлений</w:t>
            </w:r>
          </w:p>
        </w:tc>
        <w:tc>
          <w:tcPr>
            <w:tcW w:w="3827" w:type="dxa"/>
            <w:shd w:val="clear" w:color="auto" w:fill="auto"/>
          </w:tcPr>
          <w:p w14:paraId="752DFD84" w14:textId="4CECFCE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добавлять категории объявлений, по которым он хочет получать уведомления</w:t>
            </w:r>
          </w:p>
        </w:tc>
      </w:tr>
      <w:tr w:rsidR="000E1D7A" w:rsidRPr="000E1D7A" w14:paraId="4424164D" w14:textId="77777777" w:rsidTr="002140FE">
        <w:tc>
          <w:tcPr>
            <w:tcW w:w="562" w:type="dxa"/>
          </w:tcPr>
          <w:p w14:paraId="6F36EA15" w14:textId="58E9ECC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6</w:t>
            </w:r>
          </w:p>
        </w:tc>
        <w:tc>
          <w:tcPr>
            <w:tcW w:w="1276" w:type="dxa"/>
            <w:shd w:val="clear" w:color="auto" w:fill="auto"/>
          </w:tcPr>
          <w:p w14:paraId="28BF1F5E" w14:textId="3AAF899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.2</w:t>
            </w:r>
          </w:p>
        </w:tc>
        <w:tc>
          <w:tcPr>
            <w:tcW w:w="1701" w:type="dxa"/>
            <w:shd w:val="clear" w:color="auto" w:fill="auto"/>
          </w:tcPr>
          <w:p w14:paraId="472316D0" w14:textId="7B3DD42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282F1636" w14:textId="0E017AE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категории объявлений</w:t>
            </w:r>
          </w:p>
        </w:tc>
        <w:tc>
          <w:tcPr>
            <w:tcW w:w="3827" w:type="dxa"/>
            <w:shd w:val="clear" w:color="auto" w:fill="auto"/>
          </w:tcPr>
          <w:p w14:paraId="3173D7A1" w14:textId="69D5689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удалять категории объявлений, по которым он более не хочет получать уведомления</w:t>
            </w:r>
          </w:p>
        </w:tc>
      </w:tr>
      <w:tr w:rsidR="000E1D7A" w:rsidRPr="000E1D7A" w14:paraId="5B5BE019" w14:textId="77777777" w:rsidTr="002140FE">
        <w:tc>
          <w:tcPr>
            <w:tcW w:w="562" w:type="dxa"/>
          </w:tcPr>
          <w:p w14:paraId="2C001C14" w14:textId="212D0F4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7</w:t>
            </w:r>
          </w:p>
        </w:tc>
        <w:tc>
          <w:tcPr>
            <w:tcW w:w="1276" w:type="dxa"/>
            <w:shd w:val="clear" w:color="auto" w:fill="auto"/>
          </w:tcPr>
          <w:p w14:paraId="1B41F5BF" w14:textId="3B1AD6F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S-2</w:t>
            </w:r>
            <w:r w:rsidRPr="00D2405E">
              <w:rPr>
                <w:lang w:val="ru-RU"/>
              </w:rPr>
              <w:t>.3</w:t>
            </w:r>
          </w:p>
        </w:tc>
        <w:tc>
          <w:tcPr>
            <w:tcW w:w="1701" w:type="dxa"/>
            <w:shd w:val="clear" w:color="auto" w:fill="auto"/>
          </w:tcPr>
          <w:p w14:paraId="4C7D68FE" w14:textId="0FB6186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231B27E" w14:textId="57D2EA4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3827" w:type="dxa"/>
            <w:shd w:val="clear" w:color="auto" w:fill="auto"/>
          </w:tcPr>
          <w:p w14:paraId="4799338F" w14:textId="51719A5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добавления и удаления категорий студент должен сохранить изменения</w:t>
            </w:r>
          </w:p>
        </w:tc>
      </w:tr>
      <w:tr w:rsidR="000E1D7A" w:rsidRPr="000E1D7A" w14:paraId="6C98BB55" w14:textId="77777777" w:rsidTr="002140FE">
        <w:tc>
          <w:tcPr>
            <w:tcW w:w="562" w:type="dxa"/>
          </w:tcPr>
          <w:p w14:paraId="58A3AB04" w14:textId="58AF8B6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8</w:t>
            </w:r>
          </w:p>
        </w:tc>
        <w:tc>
          <w:tcPr>
            <w:tcW w:w="1276" w:type="dxa"/>
            <w:shd w:val="clear" w:color="auto" w:fill="auto"/>
          </w:tcPr>
          <w:p w14:paraId="19E4A16E" w14:textId="0E3B474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S-2</w:t>
            </w:r>
            <w:r w:rsidRPr="00D2405E">
              <w:rPr>
                <w:lang w:val="ru-RU"/>
              </w:rPr>
              <w:t>.4</w:t>
            </w:r>
          </w:p>
        </w:tc>
        <w:tc>
          <w:tcPr>
            <w:tcW w:w="1701" w:type="dxa"/>
            <w:shd w:val="clear" w:color="auto" w:fill="auto"/>
          </w:tcPr>
          <w:p w14:paraId="7311BECB" w14:textId="1329A3A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AD156AE" w14:textId="3F779D4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3827" w:type="dxa"/>
            <w:shd w:val="clear" w:color="auto" w:fill="auto"/>
          </w:tcPr>
          <w:p w14:paraId="1BF6F81A" w14:textId="6ADA5AD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отменить изменение списка категорий объявлений</w:t>
            </w:r>
          </w:p>
        </w:tc>
      </w:tr>
      <w:tr w:rsidR="000E1D7A" w:rsidRPr="000E1D7A" w14:paraId="16FEEA49" w14:textId="77777777" w:rsidTr="002140FE">
        <w:tc>
          <w:tcPr>
            <w:tcW w:w="562" w:type="dxa"/>
          </w:tcPr>
          <w:p w14:paraId="5DDDCB0A" w14:textId="6183D73E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9</w:t>
            </w:r>
          </w:p>
        </w:tc>
        <w:tc>
          <w:tcPr>
            <w:tcW w:w="1276" w:type="dxa"/>
            <w:shd w:val="clear" w:color="auto" w:fill="auto"/>
          </w:tcPr>
          <w:p w14:paraId="20C3388B" w14:textId="55DB584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S-</w:t>
            </w:r>
            <w:r w:rsidRPr="00D2405E">
              <w:t>3</w:t>
            </w:r>
          </w:p>
        </w:tc>
        <w:tc>
          <w:tcPr>
            <w:tcW w:w="1701" w:type="dxa"/>
            <w:shd w:val="clear" w:color="auto" w:fill="auto"/>
          </w:tcPr>
          <w:p w14:paraId="7C5CF446" w14:textId="5AD6469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15142216" w14:textId="695E6AB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о новом объявлении</w:t>
            </w:r>
          </w:p>
        </w:tc>
        <w:tc>
          <w:tcPr>
            <w:tcW w:w="3827" w:type="dxa"/>
            <w:shd w:val="clear" w:color="auto" w:fill="auto"/>
          </w:tcPr>
          <w:p w14:paraId="406C54D3" w14:textId="6631BFB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получает уведомление о публикации нового объявления </w:t>
            </w:r>
          </w:p>
        </w:tc>
      </w:tr>
      <w:tr w:rsidR="000E1D7A" w:rsidRPr="000E1D7A" w14:paraId="6487F11A" w14:textId="77777777" w:rsidTr="002140FE">
        <w:tc>
          <w:tcPr>
            <w:tcW w:w="562" w:type="dxa"/>
          </w:tcPr>
          <w:p w14:paraId="45863157" w14:textId="19E543C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10</w:t>
            </w:r>
          </w:p>
        </w:tc>
        <w:tc>
          <w:tcPr>
            <w:tcW w:w="1276" w:type="dxa"/>
            <w:shd w:val="clear" w:color="auto" w:fill="auto"/>
          </w:tcPr>
          <w:p w14:paraId="54B9A150" w14:textId="1D95586E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S-3.1</w:t>
            </w:r>
          </w:p>
        </w:tc>
        <w:tc>
          <w:tcPr>
            <w:tcW w:w="1701" w:type="dxa"/>
            <w:shd w:val="clear" w:color="auto" w:fill="auto"/>
          </w:tcPr>
          <w:p w14:paraId="706E6954" w14:textId="056E323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56CBB19A" w14:textId="6F89B2B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Получить </w:t>
            </w:r>
            <w:r w:rsidRPr="00D2405E">
              <w:t>push-</w:t>
            </w:r>
            <w:r w:rsidRPr="00D2405E">
              <w:rPr>
                <w:lang w:val="ru-RU"/>
              </w:rPr>
              <w:t>уведомление</w:t>
            </w:r>
          </w:p>
        </w:tc>
        <w:tc>
          <w:tcPr>
            <w:tcW w:w="3827" w:type="dxa"/>
            <w:shd w:val="clear" w:color="auto" w:fill="auto"/>
          </w:tcPr>
          <w:p w14:paraId="5F6944F9" w14:textId="109AC41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в обязательном порядке получает </w:t>
            </w:r>
            <w:r w:rsidRPr="00D2405E">
              <w:t>push</w:t>
            </w:r>
            <w:r w:rsidRPr="00D2405E">
              <w:rPr>
                <w:lang w:val="ru-RU"/>
              </w:rPr>
              <w:t>-уведомление о публикации нового объявления</w:t>
            </w:r>
          </w:p>
        </w:tc>
      </w:tr>
      <w:tr w:rsidR="000E1D7A" w:rsidRPr="000E1D7A" w14:paraId="0DFF98EE" w14:textId="77777777" w:rsidTr="002140FE">
        <w:tc>
          <w:tcPr>
            <w:tcW w:w="562" w:type="dxa"/>
          </w:tcPr>
          <w:p w14:paraId="593CB3DF" w14:textId="0B663CD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11</w:t>
            </w:r>
          </w:p>
        </w:tc>
        <w:tc>
          <w:tcPr>
            <w:tcW w:w="1276" w:type="dxa"/>
            <w:shd w:val="clear" w:color="auto" w:fill="auto"/>
          </w:tcPr>
          <w:p w14:paraId="08CD584B" w14:textId="1C609E1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S-3.2</w:t>
            </w:r>
          </w:p>
        </w:tc>
        <w:tc>
          <w:tcPr>
            <w:tcW w:w="1701" w:type="dxa"/>
            <w:shd w:val="clear" w:color="auto" w:fill="auto"/>
          </w:tcPr>
          <w:p w14:paraId="48C0E666" w14:textId="419C962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2B53B6E4" w14:textId="2F38C41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по электронной почте</w:t>
            </w:r>
          </w:p>
        </w:tc>
        <w:tc>
          <w:tcPr>
            <w:tcW w:w="3827" w:type="dxa"/>
            <w:shd w:val="clear" w:color="auto" w:fill="auto"/>
          </w:tcPr>
          <w:p w14:paraId="459C0884" w14:textId="2FC848A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настроить получение уведомлений по электронной почте по выбранным категориям объявлений</w:t>
            </w:r>
          </w:p>
        </w:tc>
      </w:tr>
      <w:tr w:rsidR="000E1D7A" w:rsidRPr="000E1D7A" w14:paraId="3C2F0430" w14:textId="77777777" w:rsidTr="002140FE">
        <w:tc>
          <w:tcPr>
            <w:tcW w:w="562" w:type="dxa"/>
          </w:tcPr>
          <w:p w14:paraId="7DD9D78F" w14:textId="6C385D7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12</w:t>
            </w:r>
          </w:p>
        </w:tc>
        <w:tc>
          <w:tcPr>
            <w:tcW w:w="1276" w:type="dxa"/>
            <w:shd w:val="clear" w:color="auto" w:fill="auto"/>
          </w:tcPr>
          <w:p w14:paraId="292F9332" w14:textId="319715E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E-1</w:t>
            </w:r>
          </w:p>
        </w:tc>
        <w:tc>
          <w:tcPr>
            <w:tcW w:w="1701" w:type="dxa"/>
            <w:shd w:val="clear" w:color="auto" w:fill="auto"/>
          </w:tcPr>
          <w:p w14:paraId="212E9D96" w14:textId="0C2F97A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46054B8" w14:textId="18D9DAF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объявлениями</w:t>
            </w:r>
          </w:p>
        </w:tc>
        <w:tc>
          <w:tcPr>
            <w:tcW w:w="3827" w:type="dxa"/>
            <w:shd w:val="clear" w:color="auto" w:fill="auto"/>
          </w:tcPr>
          <w:p w14:paraId="4E9EC66C" w14:textId="78B2859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объявлениями на доске объявлений</w:t>
            </w:r>
          </w:p>
        </w:tc>
      </w:tr>
      <w:tr w:rsidR="000E1D7A" w:rsidRPr="000E1D7A" w14:paraId="5D0DD887" w14:textId="77777777" w:rsidTr="002140FE">
        <w:tc>
          <w:tcPr>
            <w:tcW w:w="562" w:type="dxa"/>
          </w:tcPr>
          <w:p w14:paraId="044205C3" w14:textId="49659C6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13</w:t>
            </w:r>
          </w:p>
        </w:tc>
        <w:tc>
          <w:tcPr>
            <w:tcW w:w="1276" w:type="dxa"/>
            <w:shd w:val="clear" w:color="auto" w:fill="auto"/>
          </w:tcPr>
          <w:p w14:paraId="0EA6E14F" w14:textId="73BB7A0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</w:t>
            </w:r>
            <w:r w:rsidRPr="00D2405E">
              <w:t>1</w:t>
            </w:r>
            <w:r w:rsidRPr="00D2405E">
              <w:rPr>
                <w:lang w:val="ru-RU"/>
              </w:rPr>
              <w:t>.1</w:t>
            </w:r>
          </w:p>
        </w:tc>
        <w:tc>
          <w:tcPr>
            <w:tcW w:w="1701" w:type="dxa"/>
            <w:shd w:val="clear" w:color="auto" w:fill="auto"/>
          </w:tcPr>
          <w:p w14:paraId="331E5364" w14:textId="7A450A5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71E5F1" w14:textId="45ABE8C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объявление</w:t>
            </w:r>
          </w:p>
        </w:tc>
        <w:tc>
          <w:tcPr>
            <w:tcW w:w="3827" w:type="dxa"/>
            <w:shd w:val="clear" w:color="auto" w:fill="auto"/>
          </w:tcPr>
          <w:p w14:paraId="058F1463" w14:textId="6F0D12E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университета может создать и опубликовать объявление на доске</w:t>
            </w:r>
          </w:p>
        </w:tc>
      </w:tr>
      <w:tr w:rsidR="000E1D7A" w:rsidRPr="000E1D7A" w14:paraId="03A382E4" w14:textId="77777777" w:rsidTr="002140FE">
        <w:tc>
          <w:tcPr>
            <w:tcW w:w="562" w:type="dxa"/>
          </w:tcPr>
          <w:p w14:paraId="008CB900" w14:textId="5A2D177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lastRenderedPageBreak/>
              <w:t>14</w:t>
            </w:r>
          </w:p>
        </w:tc>
        <w:tc>
          <w:tcPr>
            <w:tcW w:w="1276" w:type="dxa"/>
            <w:shd w:val="clear" w:color="auto" w:fill="auto"/>
          </w:tcPr>
          <w:p w14:paraId="29A0474A" w14:textId="639AD2C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E-1.1.1</w:t>
            </w:r>
          </w:p>
        </w:tc>
        <w:tc>
          <w:tcPr>
            <w:tcW w:w="1701" w:type="dxa"/>
            <w:shd w:val="clear" w:color="auto" w:fill="auto"/>
          </w:tcPr>
          <w:p w14:paraId="04DBB492" w14:textId="4594F23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BAAF63A" w14:textId="7E1DCEB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текст объявления</w:t>
            </w:r>
          </w:p>
        </w:tc>
        <w:tc>
          <w:tcPr>
            <w:tcW w:w="3827" w:type="dxa"/>
            <w:shd w:val="clear" w:color="auto" w:fill="auto"/>
          </w:tcPr>
          <w:p w14:paraId="68B50591" w14:textId="5891654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указывает тестовое содержимое объявления</w:t>
            </w:r>
          </w:p>
        </w:tc>
      </w:tr>
      <w:tr w:rsidR="000E1D7A" w:rsidRPr="000E1D7A" w14:paraId="1A7C61FF" w14:textId="77777777" w:rsidTr="002140FE">
        <w:tc>
          <w:tcPr>
            <w:tcW w:w="562" w:type="dxa"/>
          </w:tcPr>
          <w:p w14:paraId="2D4ECBC0" w14:textId="0EEA357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15</w:t>
            </w:r>
          </w:p>
        </w:tc>
        <w:tc>
          <w:tcPr>
            <w:tcW w:w="1276" w:type="dxa"/>
            <w:shd w:val="clear" w:color="auto" w:fill="auto"/>
          </w:tcPr>
          <w:p w14:paraId="32E117EE" w14:textId="5CE64FC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E-1.1.2</w:t>
            </w:r>
          </w:p>
        </w:tc>
        <w:tc>
          <w:tcPr>
            <w:tcW w:w="1701" w:type="dxa"/>
            <w:shd w:val="clear" w:color="auto" w:fill="auto"/>
          </w:tcPr>
          <w:p w14:paraId="005FDAA9" w14:textId="0A900F2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85426A9" w14:textId="53A19D3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Выбрать получателей</w:t>
            </w:r>
          </w:p>
        </w:tc>
        <w:tc>
          <w:tcPr>
            <w:tcW w:w="3827" w:type="dxa"/>
            <w:shd w:val="clear" w:color="auto" w:fill="auto"/>
          </w:tcPr>
          <w:p w14:paraId="4F5C141C" w14:textId="7A19F9B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определяет получателей объявления</w:t>
            </w:r>
          </w:p>
        </w:tc>
      </w:tr>
      <w:tr w:rsidR="000E1D7A" w:rsidRPr="000E1D7A" w14:paraId="321CF554" w14:textId="77777777" w:rsidTr="002140FE">
        <w:tc>
          <w:tcPr>
            <w:tcW w:w="562" w:type="dxa"/>
          </w:tcPr>
          <w:p w14:paraId="59833502" w14:textId="4A117B5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16</w:t>
            </w:r>
          </w:p>
        </w:tc>
        <w:tc>
          <w:tcPr>
            <w:tcW w:w="1276" w:type="dxa"/>
            <w:shd w:val="clear" w:color="auto" w:fill="auto"/>
          </w:tcPr>
          <w:p w14:paraId="30C835BA" w14:textId="518E939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E-1.1.3</w:t>
            </w:r>
          </w:p>
        </w:tc>
        <w:tc>
          <w:tcPr>
            <w:tcW w:w="1701" w:type="dxa"/>
            <w:shd w:val="clear" w:color="auto" w:fill="auto"/>
          </w:tcPr>
          <w:p w14:paraId="0BC1DBFE" w14:textId="65BFD54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7215453" w14:textId="0B66CA9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Установить срок автоматического сокрытия</w:t>
            </w:r>
          </w:p>
        </w:tc>
        <w:tc>
          <w:tcPr>
            <w:tcW w:w="3827" w:type="dxa"/>
            <w:shd w:val="clear" w:color="auto" w:fill="auto"/>
          </w:tcPr>
          <w:p w14:paraId="44ACBEB5" w14:textId="0176874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установить срок автоматического сокрытия объявления</w:t>
            </w:r>
          </w:p>
        </w:tc>
      </w:tr>
      <w:tr w:rsidR="000E1D7A" w:rsidRPr="000E1D7A" w14:paraId="207E66B1" w14:textId="77777777" w:rsidTr="002140FE">
        <w:tc>
          <w:tcPr>
            <w:tcW w:w="562" w:type="dxa"/>
          </w:tcPr>
          <w:p w14:paraId="12DB610D" w14:textId="1BB53DB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17</w:t>
            </w:r>
          </w:p>
        </w:tc>
        <w:tc>
          <w:tcPr>
            <w:tcW w:w="1276" w:type="dxa"/>
            <w:shd w:val="clear" w:color="auto" w:fill="auto"/>
          </w:tcPr>
          <w:p w14:paraId="1BFC6D9C" w14:textId="3B307DC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E-1.1.4</w:t>
            </w:r>
          </w:p>
        </w:tc>
        <w:tc>
          <w:tcPr>
            <w:tcW w:w="1701" w:type="dxa"/>
            <w:shd w:val="clear" w:color="auto" w:fill="auto"/>
          </w:tcPr>
          <w:p w14:paraId="3E05C832" w14:textId="4E55B34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DE0DC9" w14:textId="48CB7F6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режим отложенной публикации</w:t>
            </w:r>
          </w:p>
        </w:tc>
        <w:tc>
          <w:tcPr>
            <w:tcW w:w="3827" w:type="dxa"/>
            <w:shd w:val="clear" w:color="auto" w:fill="auto"/>
          </w:tcPr>
          <w:p w14:paraId="27C3E03E" w14:textId="41E2D59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задать режим отложенной публикации объявления</w:t>
            </w:r>
          </w:p>
        </w:tc>
      </w:tr>
      <w:tr w:rsidR="000E1D7A" w:rsidRPr="000E1D7A" w14:paraId="5DC8E075" w14:textId="77777777" w:rsidTr="002140FE">
        <w:tc>
          <w:tcPr>
            <w:tcW w:w="562" w:type="dxa"/>
          </w:tcPr>
          <w:p w14:paraId="40290A3A" w14:textId="130CE35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18</w:t>
            </w:r>
          </w:p>
        </w:tc>
        <w:tc>
          <w:tcPr>
            <w:tcW w:w="1276" w:type="dxa"/>
            <w:shd w:val="clear" w:color="auto" w:fill="auto"/>
          </w:tcPr>
          <w:p w14:paraId="7B765C18" w14:textId="362855B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E-1.1.4.1</w:t>
            </w:r>
          </w:p>
        </w:tc>
        <w:tc>
          <w:tcPr>
            <w:tcW w:w="1701" w:type="dxa"/>
            <w:shd w:val="clear" w:color="auto" w:fill="auto"/>
          </w:tcPr>
          <w:p w14:paraId="06B7EE26" w14:textId="446D749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937CACC" w14:textId="361DE12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дату и время публикации</w:t>
            </w:r>
          </w:p>
        </w:tc>
        <w:tc>
          <w:tcPr>
            <w:tcW w:w="3827" w:type="dxa"/>
            <w:shd w:val="clear" w:color="auto" w:fill="auto"/>
          </w:tcPr>
          <w:p w14:paraId="4C6BC748" w14:textId="33526B8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 режима отложенной публикации сотрудник должен задать дату и время публикации объявления</w:t>
            </w:r>
          </w:p>
        </w:tc>
      </w:tr>
      <w:tr w:rsidR="000E1D7A" w:rsidRPr="000E1D7A" w14:paraId="756EA1FA" w14:textId="77777777" w:rsidTr="002140FE">
        <w:tc>
          <w:tcPr>
            <w:tcW w:w="562" w:type="dxa"/>
          </w:tcPr>
          <w:p w14:paraId="4453B843" w14:textId="707AE00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19</w:t>
            </w:r>
          </w:p>
        </w:tc>
        <w:tc>
          <w:tcPr>
            <w:tcW w:w="1276" w:type="dxa"/>
            <w:shd w:val="clear" w:color="auto" w:fill="auto"/>
          </w:tcPr>
          <w:p w14:paraId="331357B7" w14:textId="7BF4114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E-1.1.5</w:t>
            </w:r>
          </w:p>
        </w:tc>
        <w:tc>
          <w:tcPr>
            <w:tcW w:w="1701" w:type="dxa"/>
            <w:shd w:val="clear" w:color="auto" w:fill="auto"/>
          </w:tcPr>
          <w:p w14:paraId="0818DB54" w14:textId="5D46C41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CA2E2CF" w14:textId="7EDD089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файлы</w:t>
            </w:r>
          </w:p>
        </w:tc>
        <w:tc>
          <w:tcPr>
            <w:tcW w:w="3827" w:type="dxa"/>
            <w:shd w:val="clear" w:color="auto" w:fill="auto"/>
          </w:tcPr>
          <w:p w14:paraId="4FE3E901" w14:textId="00A01E3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публикации объявления сотрудник может прикрепить файлы или медиафайлы</w:t>
            </w:r>
          </w:p>
        </w:tc>
      </w:tr>
      <w:tr w:rsidR="000E1D7A" w:rsidRPr="000E1D7A" w14:paraId="71B74C26" w14:textId="77777777" w:rsidTr="002140FE">
        <w:tc>
          <w:tcPr>
            <w:tcW w:w="562" w:type="dxa"/>
          </w:tcPr>
          <w:p w14:paraId="120FCD89" w14:textId="34F1D28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20</w:t>
            </w:r>
          </w:p>
        </w:tc>
        <w:tc>
          <w:tcPr>
            <w:tcW w:w="1276" w:type="dxa"/>
            <w:shd w:val="clear" w:color="auto" w:fill="auto"/>
          </w:tcPr>
          <w:p w14:paraId="2C3668AC" w14:textId="19B4F4C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E-1.1.5.1</w:t>
            </w:r>
          </w:p>
        </w:tc>
        <w:tc>
          <w:tcPr>
            <w:tcW w:w="1701" w:type="dxa"/>
            <w:shd w:val="clear" w:color="auto" w:fill="auto"/>
          </w:tcPr>
          <w:p w14:paraId="3E5A5631" w14:textId="4E1F88B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AA9691F" w14:textId="2ACC43E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Загрузить файлы</w:t>
            </w:r>
          </w:p>
        </w:tc>
        <w:tc>
          <w:tcPr>
            <w:tcW w:w="3827" w:type="dxa"/>
            <w:shd w:val="clear" w:color="auto" w:fill="auto"/>
          </w:tcPr>
          <w:p w14:paraId="4032A380" w14:textId="7955193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файлов или медиафайлов сотрудник должен загрузить их</w:t>
            </w:r>
          </w:p>
        </w:tc>
      </w:tr>
      <w:tr w:rsidR="000E1D7A" w:rsidRPr="000E1D7A" w14:paraId="3A427DC1" w14:textId="77777777" w:rsidTr="002140FE">
        <w:tc>
          <w:tcPr>
            <w:tcW w:w="562" w:type="dxa"/>
          </w:tcPr>
          <w:p w14:paraId="313B6018" w14:textId="3C253D8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21</w:t>
            </w:r>
          </w:p>
        </w:tc>
        <w:tc>
          <w:tcPr>
            <w:tcW w:w="1276" w:type="dxa"/>
            <w:shd w:val="clear" w:color="auto" w:fill="auto"/>
          </w:tcPr>
          <w:p w14:paraId="1FF1482A" w14:textId="50B4D38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E-1.1.6</w:t>
            </w:r>
          </w:p>
        </w:tc>
        <w:tc>
          <w:tcPr>
            <w:tcW w:w="1701" w:type="dxa"/>
            <w:shd w:val="clear" w:color="auto" w:fill="auto"/>
          </w:tcPr>
          <w:p w14:paraId="066A3E91" w14:textId="4422E03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4EEE2D8" w14:textId="08FF99F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3827" w:type="dxa"/>
            <w:shd w:val="clear" w:color="auto" w:fill="auto"/>
          </w:tcPr>
          <w:p w14:paraId="4B814BB7" w14:textId="50C223E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При создании опроса сотрудник может открепить файлы, прикрепленные во время создания </w:t>
            </w:r>
          </w:p>
        </w:tc>
      </w:tr>
      <w:tr w:rsidR="000E1D7A" w:rsidRPr="000E1D7A" w14:paraId="75312B1B" w14:textId="77777777" w:rsidTr="002140FE">
        <w:tc>
          <w:tcPr>
            <w:tcW w:w="562" w:type="dxa"/>
          </w:tcPr>
          <w:p w14:paraId="78A8741F" w14:textId="7BB5893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22</w:t>
            </w:r>
          </w:p>
        </w:tc>
        <w:tc>
          <w:tcPr>
            <w:tcW w:w="1276" w:type="dxa"/>
            <w:shd w:val="clear" w:color="auto" w:fill="auto"/>
          </w:tcPr>
          <w:p w14:paraId="717BCA83" w14:textId="42E7E48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E-1.1.7</w:t>
            </w:r>
          </w:p>
        </w:tc>
        <w:tc>
          <w:tcPr>
            <w:tcW w:w="1701" w:type="dxa"/>
            <w:shd w:val="clear" w:color="auto" w:fill="auto"/>
          </w:tcPr>
          <w:p w14:paraId="3514EA2B" w14:textId="5535FA4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6840B8" w14:textId="12D0938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3827" w:type="dxa"/>
            <w:shd w:val="clear" w:color="auto" w:fill="auto"/>
          </w:tcPr>
          <w:p w14:paraId="0087CF87" w14:textId="66B93C7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прикрепить опрос</w:t>
            </w:r>
          </w:p>
        </w:tc>
      </w:tr>
      <w:tr w:rsidR="000E1D7A" w:rsidRPr="000E1D7A" w14:paraId="063D345F" w14:textId="77777777" w:rsidTr="002140FE">
        <w:tc>
          <w:tcPr>
            <w:tcW w:w="562" w:type="dxa"/>
          </w:tcPr>
          <w:p w14:paraId="7C52B9F8" w14:textId="7E5E709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23</w:t>
            </w:r>
          </w:p>
        </w:tc>
        <w:tc>
          <w:tcPr>
            <w:tcW w:w="1276" w:type="dxa"/>
            <w:shd w:val="clear" w:color="auto" w:fill="auto"/>
          </w:tcPr>
          <w:p w14:paraId="23DF1986" w14:textId="6B50D26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E-1.1.7.1</w:t>
            </w:r>
          </w:p>
        </w:tc>
        <w:tc>
          <w:tcPr>
            <w:tcW w:w="1701" w:type="dxa"/>
            <w:shd w:val="clear" w:color="auto" w:fill="auto"/>
          </w:tcPr>
          <w:p w14:paraId="40E2FD4D" w14:textId="16A4B65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F1C41B9" w14:textId="47F3603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опрос</w:t>
            </w:r>
          </w:p>
        </w:tc>
        <w:tc>
          <w:tcPr>
            <w:tcW w:w="3827" w:type="dxa"/>
            <w:shd w:val="clear" w:color="auto" w:fill="auto"/>
          </w:tcPr>
          <w:p w14:paraId="5A122C60" w14:textId="5EBE5A6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опроса сотрудник должен создать опрос</w:t>
            </w:r>
          </w:p>
        </w:tc>
      </w:tr>
      <w:tr w:rsidR="000E1D7A" w:rsidRPr="000E1D7A" w14:paraId="000EFEE0" w14:textId="77777777" w:rsidTr="002140FE">
        <w:tc>
          <w:tcPr>
            <w:tcW w:w="562" w:type="dxa"/>
          </w:tcPr>
          <w:p w14:paraId="23F92516" w14:textId="3F35D7F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24</w:t>
            </w:r>
          </w:p>
        </w:tc>
        <w:tc>
          <w:tcPr>
            <w:tcW w:w="1276" w:type="dxa"/>
            <w:shd w:val="clear" w:color="auto" w:fill="auto"/>
          </w:tcPr>
          <w:p w14:paraId="2FBE1AAE" w14:textId="479EB4A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</w:t>
            </w:r>
            <w:r w:rsidRPr="00D2405E">
              <w:t>.1.</w:t>
            </w:r>
            <w:r w:rsidRPr="00D2405E">
              <w:rPr>
                <w:lang w:val="ru-RU"/>
              </w:rPr>
              <w:t>7</w:t>
            </w:r>
            <w:r w:rsidRPr="00D2405E">
              <w:t>.1.1</w:t>
            </w:r>
          </w:p>
        </w:tc>
        <w:tc>
          <w:tcPr>
            <w:tcW w:w="1701" w:type="dxa"/>
            <w:shd w:val="clear" w:color="auto" w:fill="auto"/>
          </w:tcPr>
          <w:p w14:paraId="2B1264F9" w14:textId="2E861E7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BB85D2D" w14:textId="6A4BE8B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вопросы</w:t>
            </w:r>
          </w:p>
        </w:tc>
        <w:tc>
          <w:tcPr>
            <w:tcW w:w="3827" w:type="dxa"/>
            <w:shd w:val="clear" w:color="auto" w:fill="auto"/>
          </w:tcPr>
          <w:p w14:paraId="6ADB7471" w14:textId="7D2A94E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указать вопросы</w:t>
            </w:r>
          </w:p>
        </w:tc>
      </w:tr>
      <w:tr w:rsidR="000E1D7A" w:rsidRPr="000E1D7A" w14:paraId="548D5913" w14:textId="77777777" w:rsidTr="002140FE">
        <w:tc>
          <w:tcPr>
            <w:tcW w:w="562" w:type="dxa"/>
          </w:tcPr>
          <w:p w14:paraId="1D4C7403" w14:textId="0FABC95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25</w:t>
            </w:r>
          </w:p>
        </w:tc>
        <w:tc>
          <w:tcPr>
            <w:tcW w:w="1276" w:type="dxa"/>
            <w:shd w:val="clear" w:color="auto" w:fill="auto"/>
          </w:tcPr>
          <w:p w14:paraId="350FC55E" w14:textId="659E7FF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.1.2</w:t>
            </w:r>
          </w:p>
        </w:tc>
        <w:tc>
          <w:tcPr>
            <w:tcW w:w="1701" w:type="dxa"/>
            <w:shd w:val="clear" w:color="auto" w:fill="auto"/>
          </w:tcPr>
          <w:p w14:paraId="39136989" w14:textId="0CA0D75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8C48410" w14:textId="1171001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варианты ответов</w:t>
            </w:r>
          </w:p>
        </w:tc>
        <w:tc>
          <w:tcPr>
            <w:tcW w:w="3827" w:type="dxa"/>
            <w:shd w:val="clear" w:color="auto" w:fill="auto"/>
          </w:tcPr>
          <w:p w14:paraId="660B24BD" w14:textId="371C442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задать минимум два варианта ответов</w:t>
            </w:r>
          </w:p>
        </w:tc>
      </w:tr>
      <w:tr w:rsidR="000E1D7A" w:rsidRPr="000E1D7A" w14:paraId="5AC73900" w14:textId="77777777" w:rsidTr="002140FE">
        <w:tc>
          <w:tcPr>
            <w:tcW w:w="562" w:type="dxa"/>
          </w:tcPr>
          <w:p w14:paraId="655D1EA0" w14:textId="4C57226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26</w:t>
            </w:r>
          </w:p>
        </w:tc>
        <w:tc>
          <w:tcPr>
            <w:tcW w:w="1276" w:type="dxa"/>
            <w:shd w:val="clear" w:color="auto" w:fill="auto"/>
          </w:tcPr>
          <w:p w14:paraId="798464D0" w14:textId="526F339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.1.3</w:t>
            </w:r>
          </w:p>
        </w:tc>
        <w:tc>
          <w:tcPr>
            <w:tcW w:w="1701" w:type="dxa"/>
            <w:shd w:val="clear" w:color="auto" w:fill="auto"/>
          </w:tcPr>
          <w:p w14:paraId="671C8768" w14:textId="0F1AA37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C8386C2" w14:textId="0BFCBE0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анонимность голосования</w:t>
            </w:r>
          </w:p>
        </w:tc>
        <w:tc>
          <w:tcPr>
            <w:tcW w:w="3827" w:type="dxa"/>
            <w:shd w:val="clear" w:color="auto" w:fill="auto"/>
          </w:tcPr>
          <w:p w14:paraId="6CD5A27B" w14:textId="7A12F12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анонимность голосования</w:t>
            </w:r>
          </w:p>
        </w:tc>
      </w:tr>
      <w:tr w:rsidR="000E1D7A" w:rsidRPr="000E1D7A" w14:paraId="13C580A4" w14:textId="77777777" w:rsidTr="002140FE">
        <w:tc>
          <w:tcPr>
            <w:tcW w:w="562" w:type="dxa"/>
          </w:tcPr>
          <w:p w14:paraId="28299341" w14:textId="45CFE4E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27</w:t>
            </w:r>
          </w:p>
        </w:tc>
        <w:tc>
          <w:tcPr>
            <w:tcW w:w="1276" w:type="dxa"/>
            <w:shd w:val="clear" w:color="auto" w:fill="auto"/>
          </w:tcPr>
          <w:p w14:paraId="009C925D" w14:textId="43BB34F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.1.4</w:t>
            </w:r>
          </w:p>
        </w:tc>
        <w:tc>
          <w:tcPr>
            <w:tcW w:w="1701" w:type="dxa"/>
            <w:shd w:val="clear" w:color="auto" w:fill="auto"/>
          </w:tcPr>
          <w:p w14:paraId="11A7B894" w14:textId="7FECF8F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A60C17B" w14:textId="4118363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возможность выбора нескольких вариантов ответов</w:t>
            </w:r>
          </w:p>
        </w:tc>
        <w:tc>
          <w:tcPr>
            <w:tcW w:w="3827" w:type="dxa"/>
            <w:shd w:val="clear" w:color="auto" w:fill="auto"/>
          </w:tcPr>
          <w:p w14:paraId="1CEB8E79" w14:textId="58E5644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возможность выбора нескольких вариантов ответов</w:t>
            </w:r>
          </w:p>
        </w:tc>
      </w:tr>
      <w:tr w:rsidR="000E1D7A" w:rsidRPr="000E1D7A" w14:paraId="194DBC6B" w14:textId="77777777" w:rsidTr="002140FE">
        <w:tc>
          <w:tcPr>
            <w:tcW w:w="562" w:type="dxa"/>
          </w:tcPr>
          <w:p w14:paraId="3286E9B8" w14:textId="538CFB5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28</w:t>
            </w:r>
          </w:p>
        </w:tc>
        <w:tc>
          <w:tcPr>
            <w:tcW w:w="1276" w:type="dxa"/>
            <w:shd w:val="clear" w:color="auto" w:fill="auto"/>
          </w:tcPr>
          <w:p w14:paraId="6383E54A" w14:textId="7343DDE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.1.5</w:t>
            </w:r>
          </w:p>
        </w:tc>
        <w:tc>
          <w:tcPr>
            <w:tcW w:w="1701" w:type="dxa"/>
            <w:shd w:val="clear" w:color="auto" w:fill="auto"/>
          </w:tcPr>
          <w:p w14:paraId="560021CC" w14:textId="0DA44A3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E1D67BF" w14:textId="72C030D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ограничение продолжительности голосования</w:t>
            </w:r>
          </w:p>
        </w:tc>
        <w:tc>
          <w:tcPr>
            <w:tcW w:w="3827" w:type="dxa"/>
            <w:shd w:val="clear" w:color="auto" w:fill="auto"/>
          </w:tcPr>
          <w:p w14:paraId="29220605" w14:textId="521DA00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ограничение времени голосования</w:t>
            </w:r>
          </w:p>
        </w:tc>
      </w:tr>
      <w:tr w:rsidR="000E1D7A" w:rsidRPr="000E1D7A" w14:paraId="6F12C265" w14:textId="77777777" w:rsidTr="002140FE">
        <w:tc>
          <w:tcPr>
            <w:tcW w:w="562" w:type="dxa"/>
          </w:tcPr>
          <w:p w14:paraId="16F84AEE" w14:textId="6293CDE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lastRenderedPageBreak/>
              <w:t>29</w:t>
            </w:r>
          </w:p>
        </w:tc>
        <w:tc>
          <w:tcPr>
            <w:tcW w:w="1276" w:type="dxa"/>
            <w:shd w:val="clear" w:color="auto" w:fill="auto"/>
          </w:tcPr>
          <w:p w14:paraId="5941F792" w14:textId="5591588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.1.5.1</w:t>
            </w:r>
          </w:p>
        </w:tc>
        <w:tc>
          <w:tcPr>
            <w:tcW w:w="1701" w:type="dxa"/>
            <w:shd w:val="clear" w:color="auto" w:fill="auto"/>
          </w:tcPr>
          <w:p w14:paraId="52C3707C" w14:textId="43FD218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EBF13B9" w14:textId="60FC41F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Задать </w:t>
            </w:r>
            <w:r>
              <w:rPr>
                <w:lang w:val="ru-RU"/>
              </w:rPr>
              <w:t xml:space="preserve">срок окончания </w:t>
            </w:r>
            <w:r w:rsidRPr="00D2405E">
              <w:rPr>
                <w:lang w:val="ru-RU"/>
              </w:rPr>
              <w:t>голосования</w:t>
            </w:r>
          </w:p>
        </w:tc>
        <w:tc>
          <w:tcPr>
            <w:tcW w:w="3827" w:type="dxa"/>
            <w:shd w:val="clear" w:color="auto" w:fill="auto"/>
          </w:tcPr>
          <w:p w14:paraId="73646F67" w14:textId="487C49B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</w:t>
            </w:r>
            <w:r>
              <w:rPr>
                <w:lang w:val="ru-RU"/>
              </w:rPr>
              <w:t xml:space="preserve"> ограничения продолжительность голосования сотрудник указывает срок, до которого опрос является открытым</w:t>
            </w:r>
          </w:p>
        </w:tc>
      </w:tr>
      <w:tr w:rsidR="000E1D7A" w:rsidRPr="000E1D7A" w14:paraId="2F07E32E" w14:textId="77777777" w:rsidTr="002140FE">
        <w:tc>
          <w:tcPr>
            <w:tcW w:w="562" w:type="dxa"/>
          </w:tcPr>
          <w:p w14:paraId="36B770C6" w14:textId="5B4F6D8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30</w:t>
            </w:r>
          </w:p>
        </w:tc>
        <w:tc>
          <w:tcPr>
            <w:tcW w:w="1276" w:type="dxa"/>
            <w:shd w:val="clear" w:color="auto" w:fill="auto"/>
          </w:tcPr>
          <w:p w14:paraId="49D26DC3" w14:textId="6325FF2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E-1.1.7.1.6</w:t>
            </w:r>
          </w:p>
        </w:tc>
        <w:tc>
          <w:tcPr>
            <w:tcW w:w="1701" w:type="dxa"/>
            <w:shd w:val="clear" w:color="auto" w:fill="auto"/>
          </w:tcPr>
          <w:p w14:paraId="28C9B08D" w14:textId="43B9473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C86DB7A" w14:textId="35ECF11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Подтвердить создание</w:t>
            </w:r>
          </w:p>
        </w:tc>
        <w:tc>
          <w:tcPr>
            <w:tcW w:w="3827" w:type="dxa"/>
            <w:shd w:val="clear" w:color="auto" w:fill="auto"/>
          </w:tcPr>
          <w:p w14:paraId="3C9EB162" w14:textId="5DEA452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опроса на сервере пользователь должен подтвердить его создание</w:t>
            </w:r>
          </w:p>
        </w:tc>
      </w:tr>
      <w:tr w:rsidR="000E1D7A" w:rsidRPr="000E1D7A" w14:paraId="54449B4B" w14:textId="77777777" w:rsidTr="002140FE">
        <w:tc>
          <w:tcPr>
            <w:tcW w:w="562" w:type="dxa"/>
          </w:tcPr>
          <w:p w14:paraId="29BCEC66" w14:textId="11291CD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31</w:t>
            </w:r>
          </w:p>
        </w:tc>
        <w:tc>
          <w:tcPr>
            <w:tcW w:w="1276" w:type="dxa"/>
            <w:shd w:val="clear" w:color="auto" w:fill="auto"/>
          </w:tcPr>
          <w:p w14:paraId="4FC5D54D" w14:textId="7F6C4A7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E-1.1.7.1.</w:t>
            </w:r>
            <w:r w:rsidRPr="00D2405E">
              <w:rPr>
                <w:lang w:val="ru-RU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7394D96A" w14:textId="78720B9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065ADAC" w14:textId="4A32FDE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создание</w:t>
            </w:r>
          </w:p>
        </w:tc>
        <w:tc>
          <w:tcPr>
            <w:tcW w:w="3827" w:type="dxa"/>
            <w:shd w:val="clear" w:color="auto" w:fill="auto"/>
          </w:tcPr>
          <w:p w14:paraId="47C46432" w14:textId="2143C90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создания опроса пользователь должен отменить создание</w:t>
            </w:r>
          </w:p>
        </w:tc>
      </w:tr>
      <w:tr w:rsidR="000E1D7A" w:rsidRPr="000E1D7A" w14:paraId="1EEA7E5A" w14:textId="77777777" w:rsidTr="002140FE">
        <w:tc>
          <w:tcPr>
            <w:tcW w:w="562" w:type="dxa"/>
          </w:tcPr>
          <w:p w14:paraId="698B1DF7" w14:textId="7143832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32</w:t>
            </w:r>
          </w:p>
        </w:tc>
        <w:tc>
          <w:tcPr>
            <w:tcW w:w="1276" w:type="dxa"/>
            <w:shd w:val="clear" w:color="auto" w:fill="auto"/>
          </w:tcPr>
          <w:p w14:paraId="19098657" w14:textId="4085102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E-1.1.8</w:t>
            </w:r>
          </w:p>
        </w:tc>
        <w:tc>
          <w:tcPr>
            <w:tcW w:w="1701" w:type="dxa"/>
            <w:shd w:val="clear" w:color="auto" w:fill="auto"/>
          </w:tcPr>
          <w:p w14:paraId="1D7389E1" w14:textId="4BC886F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47D4125" w14:textId="66EFC9A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Выбрать категории</w:t>
            </w:r>
          </w:p>
        </w:tc>
        <w:tc>
          <w:tcPr>
            <w:tcW w:w="3827" w:type="dxa"/>
            <w:shd w:val="clear" w:color="auto" w:fill="auto"/>
          </w:tcPr>
          <w:p w14:paraId="0439226E" w14:textId="18176CB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указать набор категорий, к которым объявление будет относиться</w:t>
            </w:r>
          </w:p>
        </w:tc>
      </w:tr>
      <w:tr w:rsidR="000E1D7A" w:rsidRPr="000E1D7A" w14:paraId="47DFF418" w14:textId="77777777" w:rsidTr="002140FE">
        <w:tc>
          <w:tcPr>
            <w:tcW w:w="562" w:type="dxa"/>
          </w:tcPr>
          <w:p w14:paraId="4F58D79A" w14:textId="460B20F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33</w:t>
            </w:r>
          </w:p>
        </w:tc>
        <w:tc>
          <w:tcPr>
            <w:tcW w:w="1276" w:type="dxa"/>
            <w:shd w:val="clear" w:color="auto" w:fill="auto"/>
          </w:tcPr>
          <w:p w14:paraId="1E54069D" w14:textId="55B2CE5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E-1.1.9</w:t>
            </w:r>
          </w:p>
        </w:tc>
        <w:tc>
          <w:tcPr>
            <w:tcW w:w="1701" w:type="dxa"/>
            <w:shd w:val="clear" w:color="auto" w:fill="auto"/>
          </w:tcPr>
          <w:p w14:paraId="188E7C72" w14:textId="47A3F23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48D8DD" w14:textId="778F404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Подтвердить создание</w:t>
            </w:r>
          </w:p>
        </w:tc>
        <w:tc>
          <w:tcPr>
            <w:tcW w:w="3827" w:type="dxa"/>
            <w:shd w:val="clear" w:color="auto" w:fill="auto"/>
          </w:tcPr>
          <w:p w14:paraId="5EB459A5" w14:textId="4DA1D50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объявления сотрудник должен подтвердить создание</w:t>
            </w:r>
          </w:p>
        </w:tc>
      </w:tr>
      <w:tr w:rsidR="000E1D7A" w:rsidRPr="000E1D7A" w14:paraId="5CD59069" w14:textId="77777777" w:rsidTr="002140FE">
        <w:tc>
          <w:tcPr>
            <w:tcW w:w="562" w:type="dxa"/>
          </w:tcPr>
          <w:p w14:paraId="5DC98C71" w14:textId="789B8A9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34</w:t>
            </w:r>
          </w:p>
        </w:tc>
        <w:tc>
          <w:tcPr>
            <w:tcW w:w="1276" w:type="dxa"/>
            <w:shd w:val="clear" w:color="auto" w:fill="auto"/>
          </w:tcPr>
          <w:p w14:paraId="181DA3FE" w14:textId="5475993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E-1.1.10</w:t>
            </w:r>
          </w:p>
        </w:tc>
        <w:tc>
          <w:tcPr>
            <w:tcW w:w="1701" w:type="dxa"/>
            <w:shd w:val="clear" w:color="auto" w:fill="auto"/>
          </w:tcPr>
          <w:p w14:paraId="4429120D" w14:textId="3E84F8D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6A66133" w14:textId="0E4AA8E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создание</w:t>
            </w:r>
          </w:p>
        </w:tc>
        <w:tc>
          <w:tcPr>
            <w:tcW w:w="3827" w:type="dxa"/>
            <w:shd w:val="clear" w:color="auto" w:fill="auto"/>
          </w:tcPr>
          <w:p w14:paraId="67EBD19E" w14:textId="613F194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создания объявления сотрудник должен отменить создание</w:t>
            </w:r>
          </w:p>
        </w:tc>
      </w:tr>
      <w:tr w:rsidR="000E1D7A" w:rsidRPr="000E1D7A" w14:paraId="385CD1D0" w14:textId="77777777" w:rsidTr="002140FE">
        <w:tc>
          <w:tcPr>
            <w:tcW w:w="562" w:type="dxa"/>
          </w:tcPr>
          <w:p w14:paraId="01BA7159" w14:textId="02207DE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35</w:t>
            </w:r>
          </w:p>
        </w:tc>
        <w:tc>
          <w:tcPr>
            <w:tcW w:w="1276" w:type="dxa"/>
            <w:shd w:val="clear" w:color="auto" w:fill="auto"/>
          </w:tcPr>
          <w:p w14:paraId="689B17EE" w14:textId="4CB9DE2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-1.2</w:t>
            </w:r>
          </w:p>
        </w:tc>
        <w:tc>
          <w:tcPr>
            <w:tcW w:w="1701" w:type="dxa"/>
            <w:shd w:val="clear" w:color="auto" w:fill="auto"/>
          </w:tcPr>
          <w:p w14:paraId="20F1F2F0" w14:textId="118CA02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D0193C3" w14:textId="5AE939D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объявление</w:t>
            </w:r>
          </w:p>
        </w:tc>
        <w:tc>
          <w:tcPr>
            <w:tcW w:w="3827" w:type="dxa"/>
            <w:shd w:val="clear" w:color="auto" w:fill="auto"/>
          </w:tcPr>
          <w:p w14:paraId="408E90FB" w14:textId="405D752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редактировать свои объявления</w:t>
            </w:r>
          </w:p>
        </w:tc>
      </w:tr>
      <w:tr w:rsidR="000E1D7A" w:rsidRPr="000E1D7A" w14:paraId="61A2707C" w14:textId="77777777" w:rsidTr="002140FE">
        <w:tc>
          <w:tcPr>
            <w:tcW w:w="562" w:type="dxa"/>
          </w:tcPr>
          <w:p w14:paraId="3D791395" w14:textId="338ABF7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36</w:t>
            </w:r>
          </w:p>
        </w:tc>
        <w:tc>
          <w:tcPr>
            <w:tcW w:w="1276" w:type="dxa"/>
            <w:shd w:val="clear" w:color="auto" w:fill="auto"/>
          </w:tcPr>
          <w:p w14:paraId="2ED4A575" w14:textId="5C6436E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E-1.2.1</w:t>
            </w:r>
          </w:p>
        </w:tc>
        <w:tc>
          <w:tcPr>
            <w:tcW w:w="1701" w:type="dxa"/>
            <w:shd w:val="clear" w:color="auto" w:fill="auto"/>
          </w:tcPr>
          <w:p w14:paraId="2EDC3752" w14:textId="0B9B1EA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1431902" w14:textId="58F495C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текст объявления</w:t>
            </w:r>
          </w:p>
        </w:tc>
        <w:tc>
          <w:tcPr>
            <w:tcW w:w="3827" w:type="dxa"/>
            <w:shd w:val="clear" w:color="auto" w:fill="auto"/>
          </w:tcPr>
          <w:p w14:paraId="162341DD" w14:textId="3A22152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текст своего объявления</w:t>
            </w:r>
          </w:p>
        </w:tc>
      </w:tr>
      <w:tr w:rsidR="000E1D7A" w:rsidRPr="000E1D7A" w14:paraId="363BF040" w14:textId="77777777" w:rsidTr="002140FE">
        <w:tc>
          <w:tcPr>
            <w:tcW w:w="562" w:type="dxa"/>
          </w:tcPr>
          <w:p w14:paraId="4C47BF32" w14:textId="6CE0FD9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37</w:t>
            </w:r>
          </w:p>
        </w:tc>
        <w:tc>
          <w:tcPr>
            <w:tcW w:w="1276" w:type="dxa"/>
            <w:shd w:val="clear" w:color="auto" w:fill="auto"/>
          </w:tcPr>
          <w:p w14:paraId="777EBB99" w14:textId="4893808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53EFE600" w14:textId="5DB63CF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5576CEF" w14:textId="334EAB7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группы получателей</w:t>
            </w:r>
          </w:p>
        </w:tc>
        <w:tc>
          <w:tcPr>
            <w:tcW w:w="3827" w:type="dxa"/>
            <w:shd w:val="clear" w:color="auto" w:fill="auto"/>
          </w:tcPr>
          <w:p w14:paraId="75FAEBFB" w14:textId="6C151A9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группы получателей своего объявления</w:t>
            </w:r>
          </w:p>
        </w:tc>
      </w:tr>
      <w:tr w:rsidR="000E1D7A" w:rsidRPr="000E1D7A" w14:paraId="4976F045" w14:textId="77777777" w:rsidTr="002140FE">
        <w:tc>
          <w:tcPr>
            <w:tcW w:w="562" w:type="dxa"/>
          </w:tcPr>
          <w:p w14:paraId="272A4D47" w14:textId="0E6CAEB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38</w:t>
            </w:r>
          </w:p>
        </w:tc>
        <w:tc>
          <w:tcPr>
            <w:tcW w:w="1276" w:type="dxa"/>
            <w:shd w:val="clear" w:color="auto" w:fill="auto"/>
          </w:tcPr>
          <w:p w14:paraId="1CE36194" w14:textId="00A9362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5A233ADD" w14:textId="768FF57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49610CC" w14:textId="0BC810D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срок автоматического сокрытия</w:t>
            </w:r>
          </w:p>
        </w:tc>
        <w:tc>
          <w:tcPr>
            <w:tcW w:w="3827" w:type="dxa"/>
            <w:shd w:val="clear" w:color="auto" w:fill="auto"/>
          </w:tcPr>
          <w:p w14:paraId="5C0F13C9" w14:textId="153B329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задать срок автоматического сокрытия объявления</w:t>
            </w:r>
          </w:p>
        </w:tc>
      </w:tr>
      <w:tr w:rsidR="000E1D7A" w:rsidRPr="000E1D7A" w14:paraId="69F825D5" w14:textId="77777777" w:rsidTr="002140FE">
        <w:tc>
          <w:tcPr>
            <w:tcW w:w="562" w:type="dxa"/>
          </w:tcPr>
          <w:p w14:paraId="477D044C" w14:textId="7A788DA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39</w:t>
            </w:r>
          </w:p>
        </w:tc>
        <w:tc>
          <w:tcPr>
            <w:tcW w:w="1276" w:type="dxa"/>
            <w:shd w:val="clear" w:color="auto" w:fill="auto"/>
          </w:tcPr>
          <w:p w14:paraId="221AB2F3" w14:textId="1B0FC76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754FD7DC" w14:textId="4762B03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3190CFC" w14:textId="300FCF8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срок автоматического сокрытия</w:t>
            </w:r>
          </w:p>
        </w:tc>
        <w:tc>
          <w:tcPr>
            <w:tcW w:w="3827" w:type="dxa"/>
            <w:shd w:val="clear" w:color="auto" w:fill="auto"/>
          </w:tcPr>
          <w:p w14:paraId="4313CEFA" w14:textId="69985C4E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срок автоматического объявления</w:t>
            </w:r>
          </w:p>
        </w:tc>
      </w:tr>
      <w:tr w:rsidR="000E1D7A" w:rsidRPr="000E1D7A" w14:paraId="0237A622" w14:textId="77777777" w:rsidTr="002140FE">
        <w:tc>
          <w:tcPr>
            <w:tcW w:w="562" w:type="dxa"/>
          </w:tcPr>
          <w:p w14:paraId="57E2E942" w14:textId="7DDF4FA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40</w:t>
            </w:r>
          </w:p>
        </w:tc>
        <w:tc>
          <w:tcPr>
            <w:tcW w:w="1276" w:type="dxa"/>
            <w:shd w:val="clear" w:color="auto" w:fill="auto"/>
          </w:tcPr>
          <w:p w14:paraId="371B7FD0" w14:textId="151A116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35032B8D" w14:textId="24195F1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5AA83A8" w14:textId="7C61358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автоматическое сокрытие</w:t>
            </w:r>
          </w:p>
        </w:tc>
        <w:tc>
          <w:tcPr>
            <w:tcW w:w="3827" w:type="dxa"/>
            <w:shd w:val="clear" w:color="auto" w:fill="auto"/>
          </w:tcPr>
          <w:p w14:paraId="0989B028" w14:textId="384EEC1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отменить автоматическое сокрытие объявления</w:t>
            </w:r>
          </w:p>
        </w:tc>
      </w:tr>
      <w:tr w:rsidR="000E1D7A" w:rsidRPr="000E1D7A" w14:paraId="2729531A" w14:textId="77777777" w:rsidTr="002140FE">
        <w:tc>
          <w:tcPr>
            <w:tcW w:w="562" w:type="dxa"/>
          </w:tcPr>
          <w:p w14:paraId="2BE9B4DF" w14:textId="7B00A48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41</w:t>
            </w:r>
          </w:p>
        </w:tc>
        <w:tc>
          <w:tcPr>
            <w:tcW w:w="1276" w:type="dxa"/>
            <w:shd w:val="clear" w:color="auto" w:fill="auto"/>
          </w:tcPr>
          <w:p w14:paraId="3FCC8DBA" w14:textId="46C3C77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14:paraId="2565F3AF" w14:textId="5FC7A79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342559E" w14:textId="0974849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дату и время отложенной публикации</w:t>
            </w:r>
          </w:p>
        </w:tc>
        <w:tc>
          <w:tcPr>
            <w:tcW w:w="3827" w:type="dxa"/>
            <w:shd w:val="clear" w:color="auto" w:fill="auto"/>
          </w:tcPr>
          <w:p w14:paraId="32DB6E75" w14:textId="560FC56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дату и время отложенной публикации объявления</w:t>
            </w:r>
          </w:p>
        </w:tc>
      </w:tr>
      <w:tr w:rsidR="000E1D7A" w:rsidRPr="000E1D7A" w14:paraId="0F723184" w14:textId="77777777" w:rsidTr="002140FE">
        <w:tc>
          <w:tcPr>
            <w:tcW w:w="562" w:type="dxa"/>
          </w:tcPr>
          <w:p w14:paraId="26668C7D" w14:textId="62B55CB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42</w:t>
            </w:r>
          </w:p>
        </w:tc>
        <w:tc>
          <w:tcPr>
            <w:tcW w:w="1276" w:type="dxa"/>
            <w:shd w:val="clear" w:color="auto" w:fill="auto"/>
          </w:tcPr>
          <w:p w14:paraId="47284C76" w14:textId="36143EB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700A156B" w14:textId="41B6742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DE49FCF" w14:textId="0F91EFAE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новые файлы</w:t>
            </w:r>
          </w:p>
        </w:tc>
        <w:tc>
          <w:tcPr>
            <w:tcW w:w="3827" w:type="dxa"/>
            <w:shd w:val="clear" w:color="auto" w:fill="auto"/>
          </w:tcPr>
          <w:p w14:paraId="56D39E71" w14:textId="6CA4A9F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прикрепить новые файлы</w:t>
            </w:r>
          </w:p>
        </w:tc>
      </w:tr>
      <w:tr w:rsidR="000E1D7A" w:rsidRPr="000E1D7A" w14:paraId="4CCB6D3F" w14:textId="77777777" w:rsidTr="002140FE">
        <w:tc>
          <w:tcPr>
            <w:tcW w:w="562" w:type="dxa"/>
          </w:tcPr>
          <w:p w14:paraId="06322C6F" w14:textId="62B2817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43</w:t>
            </w:r>
          </w:p>
        </w:tc>
        <w:tc>
          <w:tcPr>
            <w:tcW w:w="1276" w:type="dxa"/>
            <w:shd w:val="clear" w:color="auto" w:fill="auto"/>
          </w:tcPr>
          <w:p w14:paraId="4DDF4BBB" w14:textId="04188A8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0A6921A0" w14:textId="3C87EA6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3B9EAF" w14:textId="453897E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3827" w:type="dxa"/>
            <w:shd w:val="clear" w:color="auto" w:fill="auto"/>
          </w:tcPr>
          <w:p w14:paraId="50439C2E" w14:textId="2728905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При редактировании объявления сотрудник может открепить </w:t>
            </w:r>
            <w:r w:rsidRPr="00D2405E">
              <w:rPr>
                <w:lang w:val="ru-RU"/>
              </w:rPr>
              <w:lastRenderedPageBreak/>
              <w:t>прикрепленные ранее или при текущем редактировании файлы</w:t>
            </w:r>
          </w:p>
        </w:tc>
      </w:tr>
      <w:tr w:rsidR="000E1D7A" w:rsidRPr="000E1D7A" w14:paraId="122ACEAB" w14:textId="77777777" w:rsidTr="002140FE">
        <w:tc>
          <w:tcPr>
            <w:tcW w:w="562" w:type="dxa"/>
          </w:tcPr>
          <w:p w14:paraId="756C5C07" w14:textId="751D99C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lastRenderedPageBreak/>
              <w:t>44</w:t>
            </w:r>
          </w:p>
        </w:tc>
        <w:tc>
          <w:tcPr>
            <w:tcW w:w="1276" w:type="dxa"/>
            <w:shd w:val="clear" w:color="auto" w:fill="auto"/>
          </w:tcPr>
          <w:p w14:paraId="59135EBE" w14:textId="5A3683D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9</w:t>
            </w:r>
          </w:p>
        </w:tc>
        <w:tc>
          <w:tcPr>
            <w:tcW w:w="1701" w:type="dxa"/>
            <w:shd w:val="clear" w:color="auto" w:fill="auto"/>
          </w:tcPr>
          <w:p w14:paraId="572695EF" w14:textId="786CC35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52D5C6" w14:textId="7F8DF00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3827" w:type="dxa"/>
            <w:shd w:val="clear" w:color="auto" w:fill="auto"/>
          </w:tcPr>
          <w:p w14:paraId="4AE018F8" w14:textId="033F768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прикрепить опрос</w:t>
            </w:r>
          </w:p>
        </w:tc>
      </w:tr>
      <w:tr w:rsidR="000E1D7A" w:rsidRPr="000E1D7A" w14:paraId="42797AF6" w14:textId="77777777" w:rsidTr="002140FE">
        <w:tc>
          <w:tcPr>
            <w:tcW w:w="562" w:type="dxa"/>
          </w:tcPr>
          <w:p w14:paraId="0FA01A5F" w14:textId="0BA1688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45</w:t>
            </w:r>
          </w:p>
        </w:tc>
        <w:tc>
          <w:tcPr>
            <w:tcW w:w="1276" w:type="dxa"/>
            <w:shd w:val="clear" w:color="auto" w:fill="auto"/>
          </w:tcPr>
          <w:p w14:paraId="0C206596" w14:textId="34B39F8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E-1.2.10</w:t>
            </w:r>
          </w:p>
        </w:tc>
        <w:tc>
          <w:tcPr>
            <w:tcW w:w="1701" w:type="dxa"/>
            <w:shd w:val="clear" w:color="auto" w:fill="auto"/>
          </w:tcPr>
          <w:p w14:paraId="51E5F260" w14:textId="69FB6FC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D902044" w14:textId="6DFD356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категории</w:t>
            </w:r>
          </w:p>
        </w:tc>
        <w:tc>
          <w:tcPr>
            <w:tcW w:w="3827" w:type="dxa"/>
            <w:shd w:val="clear" w:color="auto" w:fill="auto"/>
          </w:tcPr>
          <w:p w14:paraId="1D32D747" w14:textId="25F6D57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список категорий объявления</w:t>
            </w:r>
          </w:p>
        </w:tc>
      </w:tr>
      <w:tr w:rsidR="000E1D7A" w:rsidRPr="000E1D7A" w14:paraId="128CB2B0" w14:textId="77777777" w:rsidTr="002140FE">
        <w:tc>
          <w:tcPr>
            <w:tcW w:w="562" w:type="dxa"/>
          </w:tcPr>
          <w:p w14:paraId="13F8A2CE" w14:textId="4A34831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46</w:t>
            </w:r>
          </w:p>
        </w:tc>
        <w:tc>
          <w:tcPr>
            <w:tcW w:w="1276" w:type="dxa"/>
            <w:shd w:val="clear" w:color="auto" w:fill="auto"/>
          </w:tcPr>
          <w:p w14:paraId="448A63EB" w14:textId="0968D5E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E-1.2.11</w:t>
            </w:r>
          </w:p>
        </w:tc>
        <w:tc>
          <w:tcPr>
            <w:tcW w:w="1701" w:type="dxa"/>
            <w:shd w:val="clear" w:color="auto" w:fill="auto"/>
          </w:tcPr>
          <w:p w14:paraId="0C281939" w14:textId="15E1FEC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95C53EE" w14:textId="19F8745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3827" w:type="dxa"/>
            <w:shd w:val="clear" w:color="auto" w:fill="auto"/>
          </w:tcPr>
          <w:p w14:paraId="660CC273" w14:textId="6B94B34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внесенных изменений сотрудник должен сохранить внесенные изменения</w:t>
            </w:r>
          </w:p>
        </w:tc>
      </w:tr>
      <w:tr w:rsidR="000E1D7A" w:rsidRPr="000E1D7A" w14:paraId="61B0EF3B" w14:textId="77777777" w:rsidTr="002140FE">
        <w:tc>
          <w:tcPr>
            <w:tcW w:w="562" w:type="dxa"/>
          </w:tcPr>
          <w:p w14:paraId="14025C45" w14:textId="5B953CE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47</w:t>
            </w:r>
          </w:p>
        </w:tc>
        <w:tc>
          <w:tcPr>
            <w:tcW w:w="1276" w:type="dxa"/>
            <w:shd w:val="clear" w:color="auto" w:fill="auto"/>
          </w:tcPr>
          <w:p w14:paraId="399A7DA9" w14:textId="42ADA98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E-1.2.12</w:t>
            </w:r>
          </w:p>
        </w:tc>
        <w:tc>
          <w:tcPr>
            <w:tcW w:w="1701" w:type="dxa"/>
            <w:shd w:val="clear" w:color="auto" w:fill="auto"/>
          </w:tcPr>
          <w:p w14:paraId="76D397E1" w14:textId="1B4E06C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E768AA0" w14:textId="1B65B1A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3827" w:type="dxa"/>
            <w:shd w:val="clear" w:color="auto" w:fill="auto"/>
          </w:tcPr>
          <w:p w14:paraId="14B0E795" w14:textId="275CBBC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внесенных при редактировании объявления изменений сотрудник может отменить изменения</w:t>
            </w:r>
          </w:p>
        </w:tc>
      </w:tr>
      <w:tr w:rsidR="000E1D7A" w:rsidRPr="000E1D7A" w14:paraId="034904E3" w14:textId="77777777" w:rsidTr="002140FE">
        <w:tc>
          <w:tcPr>
            <w:tcW w:w="562" w:type="dxa"/>
          </w:tcPr>
          <w:p w14:paraId="56ABB6BE" w14:textId="074F45D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48</w:t>
            </w:r>
          </w:p>
        </w:tc>
        <w:tc>
          <w:tcPr>
            <w:tcW w:w="1276" w:type="dxa"/>
            <w:shd w:val="clear" w:color="auto" w:fill="auto"/>
          </w:tcPr>
          <w:p w14:paraId="148E73DD" w14:textId="2B9C2A3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E-1.3</w:t>
            </w:r>
          </w:p>
        </w:tc>
        <w:tc>
          <w:tcPr>
            <w:tcW w:w="1701" w:type="dxa"/>
            <w:shd w:val="clear" w:color="auto" w:fill="auto"/>
          </w:tcPr>
          <w:p w14:paraId="37FF9AC9" w14:textId="210C5BE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3E1DF05" w14:textId="722F1B5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статистику просмотра объявлений</w:t>
            </w:r>
          </w:p>
        </w:tc>
        <w:tc>
          <w:tcPr>
            <w:tcW w:w="3827" w:type="dxa"/>
            <w:shd w:val="clear" w:color="auto" w:fill="auto"/>
          </w:tcPr>
          <w:p w14:paraId="6B35A006" w14:textId="1438B1B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собирать статистку просмотра любого своего объявления</w:t>
            </w:r>
          </w:p>
        </w:tc>
      </w:tr>
      <w:tr w:rsidR="000E1D7A" w:rsidRPr="000E1D7A" w14:paraId="015327D4" w14:textId="77777777" w:rsidTr="002140FE">
        <w:tc>
          <w:tcPr>
            <w:tcW w:w="562" w:type="dxa"/>
          </w:tcPr>
          <w:p w14:paraId="2AC0F502" w14:textId="0A446F5B" w:rsidR="000E1D7A" w:rsidRPr="0004783B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49</w:t>
            </w:r>
          </w:p>
        </w:tc>
        <w:tc>
          <w:tcPr>
            <w:tcW w:w="1276" w:type="dxa"/>
            <w:shd w:val="clear" w:color="auto" w:fill="auto"/>
          </w:tcPr>
          <w:p w14:paraId="47842338" w14:textId="5E05D27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E-1.4</w:t>
            </w:r>
          </w:p>
        </w:tc>
        <w:tc>
          <w:tcPr>
            <w:tcW w:w="1701" w:type="dxa"/>
            <w:shd w:val="clear" w:color="auto" w:fill="auto"/>
          </w:tcPr>
          <w:p w14:paraId="3347FEDA" w14:textId="20678F5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C08AD10" w14:textId="3FF30FB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объявление</w:t>
            </w:r>
          </w:p>
        </w:tc>
        <w:tc>
          <w:tcPr>
            <w:tcW w:w="3827" w:type="dxa"/>
            <w:shd w:val="clear" w:color="auto" w:fill="auto"/>
          </w:tcPr>
          <w:p w14:paraId="23E41DAC" w14:textId="6AADC24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любое свое объявление.</w:t>
            </w:r>
          </w:p>
        </w:tc>
      </w:tr>
      <w:tr w:rsidR="000E1D7A" w:rsidRPr="000E1D7A" w14:paraId="5483D027" w14:textId="77777777" w:rsidTr="002140FE">
        <w:tc>
          <w:tcPr>
            <w:tcW w:w="562" w:type="dxa"/>
          </w:tcPr>
          <w:p w14:paraId="5ABFB505" w14:textId="25764D1F" w:rsidR="000E1D7A" w:rsidRPr="0004783B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  <w:tc>
          <w:tcPr>
            <w:tcW w:w="1276" w:type="dxa"/>
            <w:shd w:val="clear" w:color="auto" w:fill="auto"/>
          </w:tcPr>
          <w:p w14:paraId="2BC8B304" w14:textId="27031AD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E-1.5</w:t>
            </w:r>
          </w:p>
        </w:tc>
        <w:tc>
          <w:tcPr>
            <w:tcW w:w="1701" w:type="dxa"/>
            <w:shd w:val="clear" w:color="auto" w:fill="auto"/>
          </w:tcPr>
          <w:p w14:paraId="4D8871D3" w14:textId="3D29D6BE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06838F89" w14:textId="091FFDA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Скрыть объявление</w:t>
            </w:r>
          </w:p>
        </w:tc>
        <w:tc>
          <w:tcPr>
            <w:tcW w:w="3827" w:type="dxa"/>
            <w:shd w:val="clear" w:color="auto" w:fill="auto"/>
          </w:tcPr>
          <w:p w14:paraId="0026331F" w14:textId="2B53E11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скрыть любое свое опубликованное объявление</w:t>
            </w:r>
          </w:p>
        </w:tc>
      </w:tr>
      <w:tr w:rsidR="000E1D7A" w:rsidRPr="000E1D7A" w14:paraId="10CA2F21" w14:textId="77777777" w:rsidTr="002140FE">
        <w:tc>
          <w:tcPr>
            <w:tcW w:w="562" w:type="dxa"/>
          </w:tcPr>
          <w:p w14:paraId="7EAE503E" w14:textId="2D1272A2" w:rsidR="000E1D7A" w:rsidRPr="0004783B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51</w:t>
            </w:r>
          </w:p>
        </w:tc>
        <w:tc>
          <w:tcPr>
            <w:tcW w:w="1276" w:type="dxa"/>
            <w:shd w:val="clear" w:color="auto" w:fill="auto"/>
          </w:tcPr>
          <w:p w14:paraId="00494C58" w14:textId="4BEE0F6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E-1.6</w:t>
            </w:r>
          </w:p>
        </w:tc>
        <w:tc>
          <w:tcPr>
            <w:tcW w:w="1701" w:type="dxa"/>
            <w:shd w:val="clear" w:color="auto" w:fill="auto"/>
          </w:tcPr>
          <w:p w14:paraId="17027C27" w14:textId="06D1040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5618FC7" w14:textId="1B939FA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скрытыми объявлениями</w:t>
            </w:r>
          </w:p>
        </w:tc>
        <w:tc>
          <w:tcPr>
            <w:tcW w:w="3827" w:type="dxa"/>
            <w:shd w:val="clear" w:color="auto" w:fill="auto"/>
          </w:tcPr>
          <w:p w14:paraId="1AD5A290" w14:textId="0960F58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совершать различные действия над своими скрытыми объявлениями</w:t>
            </w:r>
          </w:p>
        </w:tc>
      </w:tr>
      <w:tr w:rsidR="000E1D7A" w:rsidRPr="000E1D7A" w14:paraId="24606E6B" w14:textId="77777777" w:rsidTr="002140FE">
        <w:tc>
          <w:tcPr>
            <w:tcW w:w="562" w:type="dxa"/>
          </w:tcPr>
          <w:p w14:paraId="5876DCBA" w14:textId="4A063C4D" w:rsidR="000E1D7A" w:rsidRPr="0004783B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52</w:t>
            </w:r>
          </w:p>
        </w:tc>
        <w:tc>
          <w:tcPr>
            <w:tcW w:w="1276" w:type="dxa"/>
            <w:shd w:val="clear" w:color="auto" w:fill="auto"/>
          </w:tcPr>
          <w:p w14:paraId="62FEBB4A" w14:textId="67B9164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E-1.6.1</w:t>
            </w:r>
          </w:p>
        </w:tc>
        <w:tc>
          <w:tcPr>
            <w:tcW w:w="1701" w:type="dxa"/>
            <w:shd w:val="clear" w:color="auto" w:fill="auto"/>
          </w:tcPr>
          <w:p w14:paraId="6163F00E" w14:textId="4298D63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1FD31AF" w14:textId="7C5F0B2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скрытых объявлений</w:t>
            </w:r>
          </w:p>
        </w:tc>
        <w:tc>
          <w:tcPr>
            <w:tcW w:w="3827" w:type="dxa"/>
            <w:shd w:val="clear" w:color="auto" w:fill="auto"/>
          </w:tcPr>
          <w:p w14:paraId="7967F64A" w14:textId="653C4EE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скрытых объявлений</w:t>
            </w:r>
          </w:p>
        </w:tc>
      </w:tr>
      <w:tr w:rsidR="000E1D7A" w:rsidRPr="000E1D7A" w14:paraId="2A7ADCAE" w14:textId="77777777" w:rsidTr="002140FE">
        <w:tc>
          <w:tcPr>
            <w:tcW w:w="562" w:type="dxa"/>
          </w:tcPr>
          <w:p w14:paraId="70FABCC3" w14:textId="765CBB6F" w:rsidR="000E1D7A" w:rsidRPr="0004783B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53</w:t>
            </w:r>
          </w:p>
        </w:tc>
        <w:tc>
          <w:tcPr>
            <w:tcW w:w="1276" w:type="dxa"/>
            <w:shd w:val="clear" w:color="auto" w:fill="auto"/>
          </w:tcPr>
          <w:p w14:paraId="5E2872AF" w14:textId="55AAFB0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E-1.6.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50C48880" w14:textId="1B6E48D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EB58A0B" w14:textId="70EC2FA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Восстановить скрытое объявление</w:t>
            </w:r>
          </w:p>
        </w:tc>
        <w:tc>
          <w:tcPr>
            <w:tcW w:w="3827" w:type="dxa"/>
            <w:shd w:val="clear" w:color="auto" w:fill="auto"/>
          </w:tcPr>
          <w:p w14:paraId="357D7EEB" w14:textId="2FECD63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восстановить любое свое скрытое объявление, если оно еще не было удалено. Аудитория объявления не при восстановлении объявления не получает уведомлений</w:t>
            </w:r>
          </w:p>
        </w:tc>
      </w:tr>
      <w:tr w:rsidR="000E1D7A" w:rsidRPr="000E1D7A" w14:paraId="2B9042E5" w14:textId="77777777" w:rsidTr="002140FE">
        <w:tc>
          <w:tcPr>
            <w:tcW w:w="562" w:type="dxa"/>
          </w:tcPr>
          <w:p w14:paraId="4E6702DE" w14:textId="431F8D30" w:rsidR="000E1D7A" w:rsidRPr="0004783B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5</w:t>
            </w:r>
            <w:r>
              <w:rPr>
                <w:lang w:val="ru-RU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60E5CCB9" w14:textId="2BE2A67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E-1.6.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6AEBB962" w14:textId="3118FCB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033DF2E" w14:textId="26A30DD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скрытое объявление</w:t>
            </w:r>
          </w:p>
        </w:tc>
        <w:tc>
          <w:tcPr>
            <w:tcW w:w="3827" w:type="dxa"/>
            <w:shd w:val="clear" w:color="auto" w:fill="auto"/>
          </w:tcPr>
          <w:p w14:paraId="1105EE36" w14:textId="5857788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свое скрытое объявление</w:t>
            </w:r>
          </w:p>
        </w:tc>
      </w:tr>
      <w:tr w:rsidR="000E1D7A" w:rsidRPr="000E1D7A" w14:paraId="28BD37F1" w14:textId="77777777" w:rsidTr="002140FE">
        <w:tc>
          <w:tcPr>
            <w:tcW w:w="562" w:type="dxa"/>
          </w:tcPr>
          <w:p w14:paraId="0B6F438C" w14:textId="1E80F6B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5</w:t>
            </w:r>
            <w:r>
              <w:rPr>
                <w:lang w:val="ru-RU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467F099B" w14:textId="2EB8ABF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E-1.7</w:t>
            </w:r>
          </w:p>
        </w:tc>
        <w:tc>
          <w:tcPr>
            <w:tcW w:w="1701" w:type="dxa"/>
            <w:shd w:val="clear" w:color="auto" w:fill="auto"/>
          </w:tcPr>
          <w:p w14:paraId="12A05E8C" w14:textId="7DA8F38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57CF2B" w14:textId="5594282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отложенными объявлениями</w:t>
            </w:r>
          </w:p>
        </w:tc>
        <w:tc>
          <w:tcPr>
            <w:tcW w:w="3827" w:type="dxa"/>
            <w:shd w:val="clear" w:color="auto" w:fill="auto"/>
          </w:tcPr>
          <w:p w14:paraId="1CB361D7" w14:textId="2FD49E4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своими отложенными объявлениями</w:t>
            </w:r>
          </w:p>
        </w:tc>
      </w:tr>
      <w:tr w:rsidR="000E1D7A" w:rsidRPr="000E1D7A" w14:paraId="4367D741" w14:textId="77777777" w:rsidTr="002140FE">
        <w:tc>
          <w:tcPr>
            <w:tcW w:w="562" w:type="dxa"/>
          </w:tcPr>
          <w:p w14:paraId="404C16FA" w14:textId="2340A21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>
              <w:rPr>
                <w:lang w:val="ru-RU"/>
              </w:rPr>
              <w:t>56</w:t>
            </w:r>
          </w:p>
        </w:tc>
        <w:tc>
          <w:tcPr>
            <w:tcW w:w="1276" w:type="dxa"/>
            <w:shd w:val="clear" w:color="auto" w:fill="auto"/>
          </w:tcPr>
          <w:p w14:paraId="421A533B" w14:textId="0AC9FD2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E-1.7.1</w:t>
            </w:r>
          </w:p>
        </w:tc>
        <w:tc>
          <w:tcPr>
            <w:tcW w:w="1701" w:type="dxa"/>
            <w:shd w:val="clear" w:color="auto" w:fill="auto"/>
          </w:tcPr>
          <w:p w14:paraId="06F7D32E" w14:textId="020109A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C6D4FE5" w14:textId="7CDBE84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отложенных объявлений</w:t>
            </w:r>
          </w:p>
        </w:tc>
        <w:tc>
          <w:tcPr>
            <w:tcW w:w="3827" w:type="dxa"/>
            <w:shd w:val="clear" w:color="auto" w:fill="auto"/>
          </w:tcPr>
          <w:p w14:paraId="389EE945" w14:textId="1B6B479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отложенных объявлений</w:t>
            </w:r>
          </w:p>
        </w:tc>
      </w:tr>
      <w:tr w:rsidR="000E1D7A" w:rsidRPr="000E1D7A" w14:paraId="6AA4D60C" w14:textId="77777777" w:rsidTr="002140FE">
        <w:tc>
          <w:tcPr>
            <w:tcW w:w="562" w:type="dxa"/>
          </w:tcPr>
          <w:p w14:paraId="7DA9E4F3" w14:textId="5AF5817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57</w:t>
            </w:r>
          </w:p>
        </w:tc>
        <w:tc>
          <w:tcPr>
            <w:tcW w:w="1276" w:type="dxa"/>
            <w:shd w:val="clear" w:color="auto" w:fill="auto"/>
          </w:tcPr>
          <w:p w14:paraId="79C13629" w14:textId="7DA5204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E-1.7.2</w:t>
            </w:r>
          </w:p>
        </w:tc>
        <w:tc>
          <w:tcPr>
            <w:tcW w:w="1701" w:type="dxa"/>
            <w:shd w:val="clear" w:color="auto" w:fill="auto"/>
          </w:tcPr>
          <w:p w14:paraId="0447B4B7" w14:textId="42D409C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DEC80A9" w14:textId="5B87E3F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Сразу опубликовать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0510A55F" w14:textId="07408DC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имеет возможность сразу опубликовать отложенное объявление, автором которого является</w:t>
            </w:r>
          </w:p>
        </w:tc>
      </w:tr>
      <w:tr w:rsidR="000E1D7A" w:rsidRPr="000E1D7A" w14:paraId="4B427796" w14:textId="77777777" w:rsidTr="002140FE">
        <w:tc>
          <w:tcPr>
            <w:tcW w:w="562" w:type="dxa"/>
          </w:tcPr>
          <w:p w14:paraId="0132D941" w14:textId="3BBC66E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58</w:t>
            </w:r>
          </w:p>
        </w:tc>
        <w:tc>
          <w:tcPr>
            <w:tcW w:w="1276" w:type="dxa"/>
            <w:shd w:val="clear" w:color="auto" w:fill="auto"/>
          </w:tcPr>
          <w:p w14:paraId="16C547E4" w14:textId="528C2DD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E-1.7.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2963AEED" w14:textId="66C65D9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03A88CF" w14:textId="6300C88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109F5311" w14:textId="301929F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редактировать отложенное объявление, автором которого является</w:t>
            </w:r>
          </w:p>
        </w:tc>
      </w:tr>
      <w:tr w:rsidR="000E1D7A" w:rsidRPr="000E1D7A" w14:paraId="5EE1E4BF" w14:textId="77777777" w:rsidTr="002140FE">
        <w:tc>
          <w:tcPr>
            <w:tcW w:w="562" w:type="dxa"/>
          </w:tcPr>
          <w:p w14:paraId="594455BA" w14:textId="37D0C52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59</w:t>
            </w:r>
          </w:p>
        </w:tc>
        <w:tc>
          <w:tcPr>
            <w:tcW w:w="1276" w:type="dxa"/>
            <w:shd w:val="clear" w:color="auto" w:fill="auto"/>
          </w:tcPr>
          <w:p w14:paraId="2D99B6F5" w14:textId="506B196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7D0CAE8A" w14:textId="37B990B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A90E6A8" w14:textId="64F21E6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53EDA50E" w14:textId="3784AE9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отложенное объявление, автором которого является</w:t>
            </w:r>
          </w:p>
        </w:tc>
      </w:tr>
      <w:tr w:rsidR="000E1D7A" w:rsidRPr="000E1D7A" w14:paraId="57683C3A" w14:textId="77777777" w:rsidTr="002140FE">
        <w:tc>
          <w:tcPr>
            <w:tcW w:w="562" w:type="dxa"/>
          </w:tcPr>
          <w:p w14:paraId="22809716" w14:textId="7BA3E47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6</w:t>
            </w:r>
            <w:r>
              <w:rPr>
                <w:lang w:val="ru-RU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14:paraId="3A30DB38" w14:textId="782B46B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E-2</w:t>
            </w:r>
          </w:p>
        </w:tc>
        <w:tc>
          <w:tcPr>
            <w:tcW w:w="1701" w:type="dxa"/>
            <w:shd w:val="clear" w:color="auto" w:fill="auto"/>
          </w:tcPr>
          <w:p w14:paraId="7F56BDF8" w14:textId="2F442B6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DC2D000" w14:textId="6542CBB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опросами</w:t>
            </w:r>
          </w:p>
        </w:tc>
        <w:tc>
          <w:tcPr>
            <w:tcW w:w="3827" w:type="dxa"/>
            <w:shd w:val="clear" w:color="auto" w:fill="auto"/>
          </w:tcPr>
          <w:p w14:paraId="75B2620B" w14:textId="4E8EF50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опросами на доске объявлений</w:t>
            </w:r>
          </w:p>
        </w:tc>
      </w:tr>
      <w:tr w:rsidR="000E1D7A" w:rsidRPr="000E1D7A" w14:paraId="60AE8668" w14:textId="77777777" w:rsidTr="002140FE">
        <w:tc>
          <w:tcPr>
            <w:tcW w:w="562" w:type="dxa"/>
          </w:tcPr>
          <w:p w14:paraId="5EAEC0FA" w14:textId="695969E4" w:rsidR="000E1D7A" w:rsidRPr="00D1469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61</w:t>
            </w:r>
          </w:p>
        </w:tc>
        <w:tc>
          <w:tcPr>
            <w:tcW w:w="1276" w:type="dxa"/>
            <w:shd w:val="clear" w:color="auto" w:fill="auto"/>
          </w:tcPr>
          <w:p w14:paraId="712E1108" w14:textId="5D5A6EB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E-2</w:t>
            </w:r>
            <w:r w:rsidRPr="00D2405E">
              <w:t>.1</w:t>
            </w:r>
          </w:p>
        </w:tc>
        <w:tc>
          <w:tcPr>
            <w:tcW w:w="1701" w:type="dxa"/>
            <w:shd w:val="clear" w:color="auto" w:fill="auto"/>
          </w:tcPr>
          <w:p w14:paraId="0F50546C" w14:textId="71577C7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7C37819" w14:textId="444F9ED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результаты опроса</w:t>
            </w:r>
          </w:p>
        </w:tc>
        <w:tc>
          <w:tcPr>
            <w:tcW w:w="3827" w:type="dxa"/>
            <w:shd w:val="clear" w:color="auto" w:fill="auto"/>
          </w:tcPr>
          <w:p w14:paraId="40E307C9" w14:textId="3D8DEA2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собрать результаты любого опроса, автором которого является</w:t>
            </w:r>
          </w:p>
        </w:tc>
      </w:tr>
      <w:tr w:rsidR="000E1D7A" w:rsidRPr="000E1D7A" w14:paraId="764448B4" w14:textId="77777777" w:rsidTr="002140FE">
        <w:tc>
          <w:tcPr>
            <w:tcW w:w="562" w:type="dxa"/>
          </w:tcPr>
          <w:p w14:paraId="75D6E08E" w14:textId="29A9EC20" w:rsidR="000E1D7A" w:rsidRPr="00D1469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62</w:t>
            </w:r>
          </w:p>
        </w:tc>
        <w:tc>
          <w:tcPr>
            <w:tcW w:w="1276" w:type="dxa"/>
            <w:shd w:val="clear" w:color="auto" w:fill="auto"/>
          </w:tcPr>
          <w:p w14:paraId="4F719A86" w14:textId="085C0B7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E-2.1.1</w:t>
            </w:r>
          </w:p>
        </w:tc>
        <w:tc>
          <w:tcPr>
            <w:tcW w:w="1701" w:type="dxa"/>
            <w:shd w:val="clear" w:color="auto" w:fill="auto"/>
          </w:tcPr>
          <w:p w14:paraId="5441F918" w14:textId="4E31C54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01FDF593" w14:textId="6669185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Выгрузить результаты опроса</w:t>
            </w:r>
          </w:p>
        </w:tc>
        <w:tc>
          <w:tcPr>
            <w:tcW w:w="3827" w:type="dxa"/>
            <w:shd w:val="clear" w:color="auto" w:fill="auto"/>
          </w:tcPr>
          <w:p w14:paraId="06C2B271" w14:textId="68D7B79E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выгрузить результаты опроса в различных форматах</w:t>
            </w:r>
          </w:p>
        </w:tc>
      </w:tr>
      <w:tr w:rsidR="000E1D7A" w:rsidRPr="000E1D7A" w14:paraId="211D3223" w14:textId="77777777" w:rsidTr="002140FE">
        <w:tc>
          <w:tcPr>
            <w:tcW w:w="562" w:type="dxa"/>
          </w:tcPr>
          <w:p w14:paraId="47EFD0D5" w14:textId="62409AD0" w:rsidR="000E1D7A" w:rsidRPr="00D1469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63</w:t>
            </w:r>
          </w:p>
        </w:tc>
        <w:tc>
          <w:tcPr>
            <w:tcW w:w="1276" w:type="dxa"/>
            <w:shd w:val="clear" w:color="auto" w:fill="auto"/>
          </w:tcPr>
          <w:p w14:paraId="13E86D69" w14:textId="36AC057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E-2</w:t>
            </w:r>
            <w:r w:rsidRPr="00D2405E">
              <w:t>.2</w:t>
            </w:r>
          </w:p>
        </w:tc>
        <w:tc>
          <w:tcPr>
            <w:tcW w:w="1701" w:type="dxa"/>
            <w:shd w:val="clear" w:color="auto" w:fill="auto"/>
          </w:tcPr>
          <w:p w14:paraId="56BA03F9" w14:textId="005A4A4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9375574" w14:textId="22E0211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Закрыть опрос</w:t>
            </w:r>
          </w:p>
        </w:tc>
        <w:tc>
          <w:tcPr>
            <w:tcW w:w="3827" w:type="dxa"/>
            <w:shd w:val="clear" w:color="auto" w:fill="auto"/>
          </w:tcPr>
          <w:p w14:paraId="1AD60F7F" w14:textId="0B61678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остановить голосование в любом опросе, автором которого является, закрыв его</w:t>
            </w:r>
          </w:p>
        </w:tc>
      </w:tr>
      <w:tr w:rsidR="000E1D7A" w:rsidRPr="000E1D7A" w14:paraId="68655A62" w14:textId="77777777" w:rsidTr="002140FE">
        <w:tc>
          <w:tcPr>
            <w:tcW w:w="562" w:type="dxa"/>
          </w:tcPr>
          <w:p w14:paraId="57FDF0AD" w14:textId="72E9B79D" w:rsidR="000E1D7A" w:rsidRPr="00D1469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64</w:t>
            </w:r>
          </w:p>
        </w:tc>
        <w:tc>
          <w:tcPr>
            <w:tcW w:w="1276" w:type="dxa"/>
            <w:shd w:val="clear" w:color="auto" w:fill="auto"/>
          </w:tcPr>
          <w:p w14:paraId="295CAD5F" w14:textId="32CCE8C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G-1</w:t>
            </w:r>
          </w:p>
        </w:tc>
        <w:tc>
          <w:tcPr>
            <w:tcW w:w="1701" w:type="dxa"/>
            <w:shd w:val="clear" w:color="auto" w:fill="auto"/>
          </w:tcPr>
          <w:p w14:paraId="6373D86C" w14:textId="7A09F79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6E4288F0" w14:textId="6B6D81D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своими группами</w:t>
            </w:r>
          </w:p>
        </w:tc>
        <w:tc>
          <w:tcPr>
            <w:tcW w:w="3827" w:type="dxa"/>
            <w:shd w:val="clear" w:color="auto" w:fill="auto"/>
          </w:tcPr>
          <w:p w14:paraId="098C5A00" w14:textId="631B620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Администратор группы может управлять только сотрудниками, входящими во вверенные этому администратору группы, и только в пределах вверенных ему групп </w:t>
            </w:r>
          </w:p>
        </w:tc>
      </w:tr>
      <w:tr w:rsidR="000E1D7A" w:rsidRPr="000E1D7A" w14:paraId="127450FD" w14:textId="77777777" w:rsidTr="002140FE">
        <w:tc>
          <w:tcPr>
            <w:tcW w:w="562" w:type="dxa"/>
          </w:tcPr>
          <w:p w14:paraId="6AEF950F" w14:textId="73A3BF63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65</w:t>
            </w:r>
          </w:p>
        </w:tc>
        <w:tc>
          <w:tcPr>
            <w:tcW w:w="1276" w:type="dxa"/>
            <w:shd w:val="clear" w:color="auto" w:fill="auto"/>
          </w:tcPr>
          <w:p w14:paraId="04365531" w14:textId="2C8CC50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</w:t>
            </w:r>
            <w:r w:rsidRPr="00D2405E">
              <w:rPr>
                <w:lang w:val="ru-RU"/>
              </w:rPr>
              <w:t>1</w:t>
            </w:r>
            <w:r w:rsidRPr="00D2405E">
              <w:t>.1</w:t>
            </w:r>
          </w:p>
        </w:tc>
        <w:tc>
          <w:tcPr>
            <w:tcW w:w="1701" w:type="dxa"/>
            <w:shd w:val="clear" w:color="auto" w:fill="auto"/>
          </w:tcPr>
          <w:p w14:paraId="336EEC47" w14:textId="2F6F0AD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416B3177" w14:textId="51FE97A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сотрудника в свою группу</w:t>
            </w:r>
          </w:p>
        </w:tc>
        <w:tc>
          <w:tcPr>
            <w:tcW w:w="3827" w:type="dxa"/>
            <w:shd w:val="clear" w:color="auto" w:fill="auto"/>
          </w:tcPr>
          <w:p w14:paraId="48557B9F" w14:textId="2F0D474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добавляет сотрудника в свою группу</w:t>
            </w:r>
          </w:p>
        </w:tc>
      </w:tr>
      <w:tr w:rsidR="000E1D7A" w:rsidRPr="000E1D7A" w14:paraId="1CC0C6FE" w14:textId="77777777" w:rsidTr="002140FE">
        <w:tc>
          <w:tcPr>
            <w:tcW w:w="562" w:type="dxa"/>
          </w:tcPr>
          <w:p w14:paraId="324C982D" w14:textId="6BF2398A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6</w:t>
            </w:r>
            <w:r>
              <w:rPr>
                <w:lang w:val="ru-RU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3F76D6B5" w14:textId="2B732AB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4D17A7DC" w14:textId="7C3A2E0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1F8F6F0D" w14:textId="5F04BF4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сотрудника из своей группы</w:t>
            </w:r>
          </w:p>
        </w:tc>
        <w:tc>
          <w:tcPr>
            <w:tcW w:w="3827" w:type="dxa"/>
            <w:shd w:val="clear" w:color="auto" w:fill="auto"/>
          </w:tcPr>
          <w:p w14:paraId="5CA40E2D" w14:textId="542BB11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удаляет сотрудников из своей группы</w:t>
            </w:r>
          </w:p>
        </w:tc>
      </w:tr>
      <w:tr w:rsidR="000E1D7A" w:rsidRPr="000E1D7A" w14:paraId="23281B7D" w14:textId="77777777" w:rsidTr="002140FE">
        <w:tc>
          <w:tcPr>
            <w:tcW w:w="562" w:type="dxa"/>
          </w:tcPr>
          <w:p w14:paraId="0970CDE6" w14:textId="469657A5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ab/>
              <w:t>67</w:t>
            </w:r>
          </w:p>
        </w:tc>
        <w:tc>
          <w:tcPr>
            <w:tcW w:w="1276" w:type="dxa"/>
            <w:shd w:val="clear" w:color="auto" w:fill="auto"/>
          </w:tcPr>
          <w:p w14:paraId="47979C2A" w14:textId="2B3550BE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1E4EC629" w14:textId="376741E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4F14D0A3" w14:textId="0F57C2D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права сотрудника в своей группе</w:t>
            </w:r>
          </w:p>
        </w:tc>
        <w:tc>
          <w:tcPr>
            <w:tcW w:w="3827" w:type="dxa"/>
            <w:shd w:val="clear" w:color="auto" w:fill="auto"/>
          </w:tcPr>
          <w:p w14:paraId="6C94CA77" w14:textId="34DB558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редактирует права сотрудников, находящихся в его группе</w:t>
            </w:r>
          </w:p>
        </w:tc>
      </w:tr>
      <w:tr w:rsidR="000E1D7A" w:rsidRPr="000E1D7A" w14:paraId="3BFE3E10" w14:textId="77777777" w:rsidTr="002140FE">
        <w:tc>
          <w:tcPr>
            <w:tcW w:w="562" w:type="dxa"/>
          </w:tcPr>
          <w:p w14:paraId="5E5CFFA1" w14:textId="10AD402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68</w:t>
            </w:r>
          </w:p>
        </w:tc>
        <w:tc>
          <w:tcPr>
            <w:tcW w:w="1276" w:type="dxa"/>
            <w:shd w:val="clear" w:color="auto" w:fill="auto"/>
          </w:tcPr>
          <w:p w14:paraId="118DDC4D" w14:textId="5D6BF8B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0A493674" w14:textId="1230C5C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5BAAC03" w14:textId="741FC8C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 xml:space="preserve">Управление всеми группами </w:t>
            </w:r>
          </w:p>
        </w:tc>
        <w:tc>
          <w:tcPr>
            <w:tcW w:w="3827" w:type="dxa"/>
            <w:shd w:val="clear" w:color="auto" w:fill="auto"/>
          </w:tcPr>
          <w:p w14:paraId="5565C332" w14:textId="0265FBD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 имеет возможность управлять группами пользователей на доске объявлений.</w:t>
            </w:r>
          </w:p>
        </w:tc>
      </w:tr>
      <w:tr w:rsidR="000E1D7A" w:rsidRPr="000E1D7A" w14:paraId="0B826BBA" w14:textId="77777777" w:rsidTr="002140FE">
        <w:tc>
          <w:tcPr>
            <w:tcW w:w="562" w:type="dxa"/>
          </w:tcPr>
          <w:p w14:paraId="75B1C843" w14:textId="6183625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69</w:t>
            </w:r>
          </w:p>
        </w:tc>
        <w:tc>
          <w:tcPr>
            <w:tcW w:w="1276" w:type="dxa"/>
            <w:shd w:val="clear" w:color="auto" w:fill="auto"/>
          </w:tcPr>
          <w:p w14:paraId="1E2ABD21" w14:textId="1D7C4672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.1</w:t>
            </w:r>
          </w:p>
        </w:tc>
        <w:tc>
          <w:tcPr>
            <w:tcW w:w="1701" w:type="dxa"/>
            <w:shd w:val="clear" w:color="auto" w:fill="auto"/>
          </w:tcPr>
          <w:p w14:paraId="68A64E63" w14:textId="43A7523E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F1A1D08" w14:textId="050AE24E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Просмотреть список групп пользователей</w:t>
            </w:r>
          </w:p>
        </w:tc>
        <w:tc>
          <w:tcPr>
            <w:tcW w:w="3827" w:type="dxa"/>
            <w:shd w:val="clear" w:color="auto" w:fill="auto"/>
          </w:tcPr>
          <w:p w14:paraId="37D8996B" w14:textId="0D986C48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 доски объявлений может просмотреть список всех групп пользователей</w:t>
            </w:r>
          </w:p>
        </w:tc>
      </w:tr>
      <w:tr w:rsidR="000E1D7A" w:rsidRPr="000E1D7A" w14:paraId="2DAE0DD0" w14:textId="77777777" w:rsidTr="002140FE">
        <w:tc>
          <w:tcPr>
            <w:tcW w:w="562" w:type="dxa"/>
          </w:tcPr>
          <w:p w14:paraId="1F4C7B62" w14:textId="4E7E296C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70</w:t>
            </w:r>
          </w:p>
        </w:tc>
        <w:tc>
          <w:tcPr>
            <w:tcW w:w="1276" w:type="dxa"/>
            <w:shd w:val="clear" w:color="auto" w:fill="auto"/>
          </w:tcPr>
          <w:p w14:paraId="542625EF" w14:textId="2B7EC480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.2</w:t>
            </w:r>
          </w:p>
        </w:tc>
        <w:tc>
          <w:tcPr>
            <w:tcW w:w="1701" w:type="dxa"/>
            <w:shd w:val="clear" w:color="auto" w:fill="auto"/>
          </w:tcPr>
          <w:p w14:paraId="568A18AA" w14:textId="39451AC6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AE11F9B" w14:textId="2B20E138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 xml:space="preserve">Редактировать </w:t>
            </w:r>
            <w:r w:rsidRPr="001F2B66">
              <w:rPr>
                <w:lang w:val="ru-RU"/>
              </w:rPr>
              <w:lastRenderedPageBreak/>
              <w:t>права сотрудника в группе</w:t>
            </w:r>
          </w:p>
        </w:tc>
        <w:tc>
          <w:tcPr>
            <w:tcW w:w="3827" w:type="dxa"/>
            <w:shd w:val="clear" w:color="auto" w:fill="auto"/>
          </w:tcPr>
          <w:p w14:paraId="79863BB8" w14:textId="276CD92B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lastRenderedPageBreak/>
              <w:t xml:space="preserve">Администратор может редактировать </w:t>
            </w:r>
            <w:r w:rsidRPr="001F2B66">
              <w:rPr>
                <w:lang w:val="ru-RU"/>
              </w:rPr>
              <w:lastRenderedPageBreak/>
              <w:t>права выбранного сотрудника в выбранной группе пользователей</w:t>
            </w:r>
          </w:p>
        </w:tc>
      </w:tr>
      <w:tr w:rsidR="000E1D7A" w:rsidRPr="000E1D7A" w14:paraId="731463E4" w14:textId="77777777" w:rsidTr="002140FE">
        <w:tc>
          <w:tcPr>
            <w:tcW w:w="562" w:type="dxa"/>
          </w:tcPr>
          <w:p w14:paraId="3B2245CA" w14:textId="5907E096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71</w:t>
            </w:r>
          </w:p>
        </w:tc>
        <w:tc>
          <w:tcPr>
            <w:tcW w:w="1276" w:type="dxa"/>
            <w:shd w:val="clear" w:color="auto" w:fill="auto"/>
          </w:tcPr>
          <w:p w14:paraId="2CDC3AB7" w14:textId="15D40677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</w:t>
            </w:r>
          </w:p>
        </w:tc>
        <w:tc>
          <w:tcPr>
            <w:tcW w:w="1701" w:type="dxa"/>
            <w:shd w:val="clear" w:color="auto" w:fill="auto"/>
          </w:tcPr>
          <w:p w14:paraId="17C53A47" w14:textId="0208AD6B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4596753" w14:textId="21F19F77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Создать группу пользователей</w:t>
            </w:r>
          </w:p>
        </w:tc>
        <w:tc>
          <w:tcPr>
            <w:tcW w:w="3827" w:type="dxa"/>
            <w:shd w:val="clear" w:color="auto" w:fill="auto"/>
          </w:tcPr>
          <w:p w14:paraId="74DD9119" w14:textId="4D7F578C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 может создать новую группу пользователей</w:t>
            </w:r>
          </w:p>
        </w:tc>
      </w:tr>
      <w:tr w:rsidR="000E1D7A" w:rsidRPr="000E1D7A" w14:paraId="2156FBDE" w14:textId="77777777" w:rsidTr="002140FE">
        <w:tc>
          <w:tcPr>
            <w:tcW w:w="562" w:type="dxa"/>
          </w:tcPr>
          <w:p w14:paraId="3BFECBD0" w14:textId="1E3FB7DB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38DDCE5E" w14:textId="294E72FF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.3.1</w:t>
            </w:r>
          </w:p>
        </w:tc>
        <w:tc>
          <w:tcPr>
            <w:tcW w:w="1701" w:type="dxa"/>
            <w:shd w:val="clear" w:color="auto" w:fill="auto"/>
          </w:tcPr>
          <w:p w14:paraId="3042C3E4" w14:textId="419E7202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C61D035" w14:textId="76889A9A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Указать название</w:t>
            </w:r>
          </w:p>
        </w:tc>
        <w:tc>
          <w:tcPr>
            <w:tcW w:w="3827" w:type="dxa"/>
            <w:shd w:val="clear" w:color="auto" w:fill="auto"/>
          </w:tcPr>
          <w:p w14:paraId="1F7D3495" w14:textId="71A00B04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должен указать название</w:t>
            </w:r>
          </w:p>
        </w:tc>
      </w:tr>
      <w:tr w:rsidR="000E1D7A" w:rsidRPr="000E1D7A" w14:paraId="049BAE12" w14:textId="77777777" w:rsidTr="002140FE">
        <w:tc>
          <w:tcPr>
            <w:tcW w:w="562" w:type="dxa"/>
          </w:tcPr>
          <w:p w14:paraId="559565C2" w14:textId="0D7D0C7A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5F6D9A51" w14:textId="23D38913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.3.2</w:t>
            </w:r>
          </w:p>
        </w:tc>
        <w:tc>
          <w:tcPr>
            <w:tcW w:w="1701" w:type="dxa"/>
            <w:shd w:val="clear" w:color="auto" w:fill="auto"/>
          </w:tcPr>
          <w:p w14:paraId="0AC60346" w14:textId="053E51AF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697852D8" w14:textId="42D04765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480F0E12" w14:textId="4B4FB699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может задать ее администратора</w:t>
            </w:r>
          </w:p>
        </w:tc>
      </w:tr>
      <w:tr w:rsidR="000E1D7A" w:rsidRPr="000E1D7A" w14:paraId="1AB0198B" w14:textId="77777777" w:rsidTr="002140FE">
        <w:tc>
          <w:tcPr>
            <w:tcW w:w="562" w:type="dxa"/>
          </w:tcPr>
          <w:p w14:paraId="4B39D019" w14:textId="1154557A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03F131B1" w14:textId="4C1CDB4E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.3.3</w:t>
            </w:r>
          </w:p>
        </w:tc>
        <w:tc>
          <w:tcPr>
            <w:tcW w:w="1701" w:type="dxa"/>
            <w:shd w:val="clear" w:color="auto" w:fill="auto"/>
          </w:tcPr>
          <w:p w14:paraId="570C0846" w14:textId="0A16235E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3A64F62" w14:textId="0E57936F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Добавить участников</w:t>
            </w:r>
          </w:p>
        </w:tc>
        <w:tc>
          <w:tcPr>
            <w:tcW w:w="3827" w:type="dxa"/>
            <w:shd w:val="clear" w:color="auto" w:fill="auto"/>
          </w:tcPr>
          <w:p w14:paraId="1E400FF0" w14:textId="50BFCB56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может добавить участников</w:t>
            </w:r>
          </w:p>
        </w:tc>
      </w:tr>
      <w:tr w:rsidR="000E1D7A" w:rsidRPr="000E1D7A" w14:paraId="5FF02560" w14:textId="77777777" w:rsidTr="002140FE">
        <w:tc>
          <w:tcPr>
            <w:tcW w:w="562" w:type="dxa"/>
          </w:tcPr>
          <w:p w14:paraId="17FC3812" w14:textId="6B5FE2CA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41FFD1CC" w14:textId="68E87D0E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.3.4</w:t>
            </w:r>
          </w:p>
        </w:tc>
        <w:tc>
          <w:tcPr>
            <w:tcW w:w="1701" w:type="dxa"/>
            <w:shd w:val="clear" w:color="auto" w:fill="auto"/>
          </w:tcPr>
          <w:p w14:paraId="0E204EFC" w14:textId="3A12619F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882E527" w14:textId="6E37DAF0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родительские группы пользователей</w:t>
            </w:r>
          </w:p>
        </w:tc>
        <w:tc>
          <w:tcPr>
            <w:tcW w:w="3827" w:type="dxa"/>
            <w:shd w:val="clear" w:color="auto" w:fill="auto"/>
          </w:tcPr>
          <w:p w14:paraId="209DC736" w14:textId="6FD722A5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родительскими по отношению к создаваемой</w:t>
            </w:r>
          </w:p>
        </w:tc>
      </w:tr>
      <w:tr w:rsidR="000E1D7A" w:rsidRPr="000E1D7A" w14:paraId="42F7ED90" w14:textId="77777777" w:rsidTr="002140FE">
        <w:tc>
          <w:tcPr>
            <w:tcW w:w="562" w:type="dxa"/>
          </w:tcPr>
          <w:p w14:paraId="4D040AD4" w14:textId="588C456F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2F20511E" w14:textId="2B58FEB7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.3.5</w:t>
            </w:r>
          </w:p>
        </w:tc>
        <w:tc>
          <w:tcPr>
            <w:tcW w:w="1701" w:type="dxa"/>
            <w:shd w:val="clear" w:color="auto" w:fill="auto"/>
          </w:tcPr>
          <w:p w14:paraId="05D4A72C" w14:textId="1030862E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A1DEA19" w14:textId="30984211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дочерние группы пользователей</w:t>
            </w:r>
          </w:p>
        </w:tc>
        <w:tc>
          <w:tcPr>
            <w:tcW w:w="3827" w:type="dxa"/>
            <w:shd w:val="clear" w:color="auto" w:fill="auto"/>
          </w:tcPr>
          <w:p w14:paraId="78AA93E0" w14:textId="5C2B5839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дочерними по отношению к создаваемой</w:t>
            </w:r>
          </w:p>
        </w:tc>
      </w:tr>
      <w:tr w:rsidR="000E1D7A" w:rsidRPr="000E1D7A" w14:paraId="75F583C4" w14:textId="77777777" w:rsidTr="002140FE">
        <w:tc>
          <w:tcPr>
            <w:tcW w:w="562" w:type="dxa"/>
          </w:tcPr>
          <w:p w14:paraId="64280429" w14:textId="18509C74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77</w:t>
            </w:r>
          </w:p>
        </w:tc>
        <w:tc>
          <w:tcPr>
            <w:tcW w:w="1276" w:type="dxa"/>
            <w:shd w:val="clear" w:color="auto" w:fill="auto"/>
          </w:tcPr>
          <w:p w14:paraId="6E34925A" w14:textId="05E45894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</w:t>
            </w:r>
          </w:p>
        </w:tc>
        <w:tc>
          <w:tcPr>
            <w:tcW w:w="1701" w:type="dxa"/>
            <w:shd w:val="clear" w:color="auto" w:fill="auto"/>
          </w:tcPr>
          <w:p w14:paraId="71DF7164" w14:textId="2426DF63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240DFC58" w14:textId="0254A698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Редактировать группу пользователей</w:t>
            </w:r>
          </w:p>
        </w:tc>
        <w:tc>
          <w:tcPr>
            <w:tcW w:w="3827" w:type="dxa"/>
            <w:shd w:val="clear" w:color="auto" w:fill="auto"/>
          </w:tcPr>
          <w:p w14:paraId="47968EEA" w14:textId="0487CF98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 может редактировать выбранную группу пользователей</w:t>
            </w:r>
          </w:p>
        </w:tc>
      </w:tr>
      <w:tr w:rsidR="000E1D7A" w:rsidRPr="000E1D7A" w14:paraId="64DCA3A0" w14:textId="77777777" w:rsidTr="002140FE">
        <w:tc>
          <w:tcPr>
            <w:tcW w:w="562" w:type="dxa"/>
          </w:tcPr>
          <w:p w14:paraId="0C65D063" w14:textId="678EBB8C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78</w:t>
            </w:r>
          </w:p>
        </w:tc>
        <w:tc>
          <w:tcPr>
            <w:tcW w:w="1276" w:type="dxa"/>
            <w:shd w:val="clear" w:color="auto" w:fill="auto"/>
          </w:tcPr>
          <w:p w14:paraId="38F81F10" w14:textId="69339A70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.4.1</w:t>
            </w:r>
          </w:p>
        </w:tc>
        <w:tc>
          <w:tcPr>
            <w:tcW w:w="1701" w:type="dxa"/>
            <w:shd w:val="clear" w:color="auto" w:fill="auto"/>
          </w:tcPr>
          <w:p w14:paraId="21CC6C06" w14:textId="7BB8AF90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A58F966" w14:textId="77342603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Изменить название</w:t>
            </w:r>
          </w:p>
        </w:tc>
        <w:tc>
          <w:tcPr>
            <w:tcW w:w="3827" w:type="dxa"/>
            <w:shd w:val="clear" w:color="auto" w:fill="auto"/>
          </w:tcPr>
          <w:p w14:paraId="02648205" w14:textId="26A3474A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редактировании группы пользователей администратор может изменить ее название</w:t>
            </w:r>
          </w:p>
        </w:tc>
      </w:tr>
      <w:tr w:rsidR="000E1D7A" w:rsidRPr="000E1D7A" w14:paraId="7F2AECA3" w14:textId="77777777" w:rsidTr="002140FE">
        <w:tc>
          <w:tcPr>
            <w:tcW w:w="562" w:type="dxa"/>
          </w:tcPr>
          <w:p w14:paraId="0DD23EB3" w14:textId="69BDC68B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79</w:t>
            </w:r>
          </w:p>
        </w:tc>
        <w:tc>
          <w:tcPr>
            <w:tcW w:w="1276" w:type="dxa"/>
            <w:shd w:val="clear" w:color="auto" w:fill="auto"/>
          </w:tcPr>
          <w:p w14:paraId="55BC04B6" w14:textId="60F2A1A5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.4.2</w:t>
            </w:r>
          </w:p>
        </w:tc>
        <w:tc>
          <w:tcPr>
            <w:tcW w:w="1701" w:type="dxa"/>
            <w:shd w:val="clear" w:color="auto" w:fill="auto"/>
          </w:tcPr>
          <w:p w14:paraId="290D8FFD" w14:textId="573026E2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8599689" w14:textId="6D50942D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6FF0AD08" w14:textId="475167A7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редактировании группы пользователей администратор может задать ее администратора</w:t>
            </w:r>
          </w:p>
        </w:tc>
      </w:tr>
      <w:tr w:rsidR="000E1D7A" w:rsidRPr="000E1D7A" w14:paraId="142C4DFF" w14:textId="77777777" w:rsidTr="002140FE">
        <w:tc>
          <w:tcPr>
            <w:tcW w:w="562" w:type="dxa"/>
          </w:tcPr>
          <w:p w14:paraId="63E20CC0" w14:textId="51696A60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80</w:t>
            </w:r>
          </w:p>
        </w:tc>
        <w:tc>
          <w:tcPr>
            <w:tcW w:w="1276" w:type="dxa"/>
            <w:shd w:val="clear" w:color="auto" w:fill="auto"/>
          </w:tcPr>
          <w:p w14:paraId="720FFEE2" w14:textId="19023B53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.4.3</w:t>
            </w:r>
          </w:p>
        </w:tc>
        <w:tc>
          <w:tcPr>
            <w:tcW w:w="1701" w:type="dxa"/>
            <w:shd w:val="clear" w:color="auto" w:fill="auto"/>
          </w:tcPr>
          <w:p w14:paraId="6AB21BD6" w14:textId="05AAA7D6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DE2C4C5" w14:textId="7EF5778F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0FA3A637" w14:textId="29F89958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редактировании группы пользователей администратор может указать другого пользователя в качестве ее администратора</w:t>
            </w:r>
          </w:p>
        </w:tc>
      </w:tr>
      <w:tr w:rsidR="000E1D7A" w:rsidRPr="000E1D7A" w14:paraId="53BCEF1C" w14:textId="77777777" w:rsidTr="002140FE">
        <w:tc>
          <w:tcPr>
            <w:tcW w:w="562" w:type="dxa"/>
          </w:tcPr>
          <w:p w14:paraId="59FD1BC8" w14:textId="7EE63621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8</w:t>
            </w:r>
            <w:r>
              <w:rPr>
                <w:lang w:val="ru-RU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14:paraId="5E1FAF5B" w14:textId="411F8A21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.4.4</w:t>
            </w:r>
          </w:p>
        </w:tc>
        <w:tc>
          <w:tcPr>
            <w:tcW w:w="1701" w:type="dxa"/>
            <w:shd w:val="clear" w:color="auto" w:fill="auto"/>
          </w:tcPr>
          <w:p w14:paraId="00971EE3" w14:textId="7202E090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088A25D" w14:textId="736DE693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Удалить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54C99098" w14:textId="5A3395C1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редактировании группы пользователей администратор может удалить ее администратора</w:t>
            </w:r>
          </w:p>
        </w:tc>
      </w:tr>
      <w:tr w:rsidR="000E1D7A" w:rsidRPr="000E1D7A" w14:paraId="5A729D3E" w14:textId="77777777" w:rsidTr="002140FE">
        <w:tc>
          <w:tcPr>
            <w:tcW w:w="562" w:type="dxa"/>
          </w:tcPr>
          <w:p w14:paraId="2490974E" w14:textId="7DAD7356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8</w:t>
            </w:r>
            <w:r>
              <w:rPr>
                <w:lang w:val="ru-RU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5A09598F" w14:textId="0804ECCD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.4.5</w:t>
            </w:r>
          </w:p>
        </w:tc>
        <w:tc>
          <w:tcPr>
            <w:tcW w:w="1701" w:type="dxa"/>
            <w:shd w:val="clear" w:color="auto" w:fill="auto"/>
          </w:tcPr>
          <w:p w14:paraId="33BDB511" w14:textId="3FFD263A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FD81928" w14:textId="6DB049EC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Изменить состав участников</w:t>
            </w:r>
          </w:p>
        </w:tc>
        <w:tc>
          <w:tcPr>
            <w:tcW w:w="3827" w:type="dxa"/>
            <w:shd w:val="clear" w:color="auto" w:fill="auto"/>
          </w:tcPr>
          <w:p w14:paraId="7049CE0C" w14:textId="1F10CE2F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редактировании группы пользователей администратор может изменить состав ее участников</w:t>
            </w:r>
          </w:p>
        </w:tc>
      </w:tr>
      <w:tr w:rsidR="000E1D7A" w:rsidRPr="000E1D7A" w14:paraId="10CD9E69" w14:textId="77777777" w:rsidTr="002140FE">
        <w:tc>
          <w:tcPr>
            <w:tcW w:w="562" w:type="dxa"/>
          </w:tcPr>
          <w:p w14:paraId="45DF1387" w14:textId="5361C854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>8</w:t>
            </w:r>
            <w:r>
              <w:rPr>
                <w:lang w:val="ru-RU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19FCECE6" w14:textId="62C2A6D5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.4.6</w:t>
            </w:r>
          </w:p>
        </w:tc>
        <w:tc>
          <w:tcPr>
            <w:tcW w:w="1701" w:type="dxa"/>
            <w:shd w:val="clear" w:color="auto" w:fill="auto"/>
          </w:tcPr>
          <w:p w14:paraId="1718F8A4" w14:textId="60871756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4077130" w14:textId="399735E7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Сохранить изменения</w:t>
            </w:r>
          </w:p>
        </w:tc>
        <w:tc>
          <w:tcPr>
            <w:tcW w:w="3827" w:type="dxa"/>
            <w:shd w:val="clear" w:color="auto" w:fill="auto"/>
          </w:tcPr>
          <w:p w14:paraId="1C8E0E77" w14:textId="78FBBBD3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Для применения внесенных изменений администратор должен сохранить изменения</w:t>
            </w:r>
          </w:p>
        </w:tc>
      </w:tr>
      <w:tr w:rsidR="000E1D7A" w:rsidRPr="000E1D7A" w14:paraId="3490F4AC" w14:textId="77777777" w:rsidTr="002140FE">
        <w:tc>
          <w:tcPr>
            <w:tcW w:w="562" w:type="dxa"/>
          </w:tcPr>
          <w:p w14:paraId="3D28542C" w14:textId="1DD8BC08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84</w:t>
            </w:r>
          </w:p>
        </w:tc>
        <w:tc>
          <w:tcPr>
            <w:tcW w:w="1276" w:type="dxa"/>
            <w:shd w:val="clear" w:color="auto" w:fill="auto"/>
          </w:tcPr>
          <w:p w14:paraId="4F31EB68" w14:textId="6C6196D8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</w:t>
            </w:r>
            <w:r w:rsidRPr="001F2B66">
              <w:rPr>
                <w:lang w:val="ru-RU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4920E34D" w14:textId="76E4CCC9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DBCD7BE" w14:textId="42911FA6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Отменить изменения</w:t>
            </w:r>
          </w:p>
        </w:tc>
        <w:tc>
          <w:tcPr>
            <w:tcW w:w="3827" w:type="dxa"/>
            <w:shd w:val="clear" w:color="auto" w:fill="auto"/>
          </w:tcPr>
          <w:p w14:paraId="20AD548A" w14:textId="5477FB0B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Для отмены внесенных изменений администратор может отменить изменения</w:t>
            </w:r>
          </w:p>
        </w:tc>
      </w:tr>
      <w:tr w:rsidR="000E1D7A" w:rsidRPr="000E1D7A" w14:paraId="44176A57" w14:textId="77777777" w:rsidTr="002140FE">
        <w:tc>
          <w:tcPr>
            <w:tcW w:w="562" w:type="dxa"/>
          </w:tcPr>
          <w:p w14:paraId="3E91DB1C" w14:textId="39B5F810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85</w:t>
            </w:r>
          </w:p>
        </w:tc>
        <w:tc>
          <w:tcPr>
            <w:tcW w:w="1276" w:type="dxa"/>
            <w:shd w:val="clear" w:color="auto" w:fill="auto"/>
          </w:tcPr>
          <w:p w14:paraId="7C8F928A" w14:textId="19E6C9BD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.5</w:t>
            </w:r>
          </w:p>
        </w:tc>
        <w:tc>
          <w:tcPr>
            <w:tcW w:w="1701" w:type="dxa"/>
            <w:shd w:val="clear" w:color="auto" w:fill="auto"/>
          </w:tcPr>
          <w:p w14:paraId="2AF5C261" w14:textId="45D60AFC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12EBBA9" w14:textId="3F704FA5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Удалить группу</w:t>
            </w:r>
          </w:p>
        </w:tc>
        <w:tc>
          <w:tcPr>
            <w:tcW w:w="3827" w:type="dxa"/>
            <w:shd w:val="clear" w:color="auto" w:fill="auto"/>
          </w:tcPr>
          <w:p w14:paraId="68E2139D" w14:textId="52AC4E92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 может удалить группу пользователей</w:t>
            </w:r>
          </w:p>
        </w:tc>
      </w:tr>
      <w:tr w:rsidR="000E1D7A" w:rsidRPr="000E1D7A" w14:paraId="4BE161E5" w14:textId="77777777" w:rsidTr="002140FE">
        <w:tc>
          <w:tcPr>
            <w:tcW w:w="562" w:type="dxa"/>
          </w:tcPr>
          <w:p w14:paraId="1F70D3AB" w14:textId="5FD6D7CF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86</w:t>
            </w:r>
          </w:p>
        </w:tc>
        <w:tc>
          <w:tcPr>
            <w:tcW w:w="1276" w:type="dxa"/>
            <w:shd w:val="clear" w:color="auto" w:fill="auto"/>
          </w:tcPr>
          <w:p w14:paraId="46751951" w14:textId="374F2AE1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15591C3C" w14:textId="732CCC88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169CDB2D" w14:textId="18AF7299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категориями объявлений</w:t>
            </w:r>
          </w:p>
        </w:tc>
        <w:tc>
          <w:tcPr>
            <w:tcW w:w="3827" w:type="dxa"/>
            <w:shd w:val="clear" w:color="auto" w:fill="auto"/>
          </w:tcPr>
          <w:p w14:paraId="1A911BBA" w14:textId="1DCC0E5B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управлять категориями объявлений</w:t>
            </w:r>
          </w:p>
        </w:tc>
      </w:tr>
      <w:tr w:rsidR="000E1D7A" w:rsidRPr="000E1D7A" w14:paraId="458FB66C" w14:textId="77777777" w:rsidTr="002140FE">
        <w:tc>
          <w:tcPr>
            <w:tcW w:w="562" w:type="dxa"/>
          </w:tcPr>
          <w:p w14:paraId="696E46EA" w14:textId="1D2CD0F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87</w:t>
            </w:r>
          </w:p>
        </w:tc>
        <w:tc>
          <w:tcPr>
            <w:tcW w:w="1276" w:type="dxa"/>
            <w:shd w:val="clear" w:color="auto" w:fill="auto"/>
          </w:tcPr>
          <w:p w14:paraId="46A3728C" w14:textId="384F8A6E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.1</w:t>
            </w:r>
          </w:p>
        </w:tc>
        <w:tc>
          <w:tcPr>
            <w:tcW w:w="1701" w:type="dxa"/>
            <w:shd w:val="clear" w:color="auto" w:fill="auto"/>
          </w:tcPr>
          <w:p w14:paraId="076E4226" w14:textId="5E7E81D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2BEC64C0" w14:textId="3647F3D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категорию</w:t>
            </w:r>
          </w:p>
        </w:tc>
        <w:tc>
          <w:tcPr>
            <w:tcW w:w="3827" w:type="dxa"/>
            <w:shd w:val="clear" w:color="auto" w:fill="auto"/>
          </w:tcPr>
          <w:p w14:paraId="26E1F564" w14:textId="0161632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создавать новые категории объявлений</w:t>
            </w:r>
          </w:p>
        </w:tc>
      </w:tr>
      <w:tr w:rsidR="000E1D7A" w:rsidRPr="000E1D7A" w14:paraId="244DFEC7" w14:textId="77777777" w:rsidTr="002140FE">
        <w:tc>
          <w:tcPr>
            <w:tcW w:w="562" w:type="dxa"/>
          </w:tcPr>
          <w:p w14:paraId="46D4A087" w14:textId="36C16AC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88</w:t>
            </w:r>
          </w:p>
        </w:tc>
        <w:tc>
          <w:tcPr>
            <w:tcW w:w="1276" w:type="dxa"/>
            <w:shd w:val="clear" w:color="auto" w:fill="auto"/>
          </w:tcPr>
          <w:p w14:paraId="661F25F8" w14:textId="1026B5C7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.1.1</w:t>
            </w:r>
          </w:p>
        </w:tc>
        <w:tc>
          <w:tcPr>
            <w:tcW w:w="1701" w:type="dxa"/>
            <w:shd w:val="clear" w:color="auto" w:fill="auto"/>
          </w:tcPr>
          <w:p w14:paraId="54008D82" w14:textId="3818538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4419C14" w14:textId="18487AC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название</w:t>
            </w:r>
          </w:p>
        </w:tc>
        <w:tc>
          <w:tcPr>
            <w:tcW w:w="3827" w:type="dxa"/>
            <w:shd w:val="clear" w:color="auto" w:fill="auto"/>
          </w:tcPr>
          <w:p w14:paraId="540D7BAA" w14:textId="2F9A1C1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название категории</w:t>
            </w:r>
          </w:p>
        </w:tc>
      </w:tr>
      <w:tr w:rsidR="000E1D7A" w:rsidRPr="000E1D7A" w14:paraId="6CBF6AED" w14:textId="77777777" w:rsidTr="002140FE">
        <w:tc>
          <w:tcPr>
            <w:tcW w:w="562" w:type="dxa"/>
          </w:tcPr>
          <w:p w14:paraId="7A48BA05" w14:textId="40B40B2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89</w:t>
            </w:r>
          </w:p>
        </w:tc>
        <w:tc>
          <w:tcPr>
            <w:tcW w:w="1276" w:type="dxa"/>
            <w:shd w:val="clear" w:color="auto" w:fill="auto"/>
          </w:tcPr>
          <w:p w14:paraId="53153CBD" w14:textId="4633D633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.1.</w:t>
            </w:r>
            <w:r w:rsidRPr="001F2B66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70C8004A" w14:textId="4DAD3F7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3C00AB9" w14:textId="0A678E8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цвет</w:t>
            </w:r>
          </w:p>
        </w:tc>
        <w:tc>
          <w:tcPr>
            <w:tcW w:w="3827" w:type="dxa"/>
            <w:shd w:val="clear" w:color="auto" w:fill="auto"/>
          </w:tcPr>
          <w:p w14:paraId="39682E27" w14:textId="41D34E3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цвет категории</w:t>
            </w:r>
          </w:p>
        </w:tc>
      </w:tr>
      <w:tr w:rsidR="000E1D7A" w:rsidRPr="000E1D7A" w14:paraId="424F0669" w14:textId="77777777" w:rsidTr="002140FE">
        <w:tc>
          <w:tcPr>
            <w:tcW w:w="562" w:type="dxa"/>
          </w:tcPr>
          <w:p w14:paraId="134852A0" w14:textId="0DE7D27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90</w:t>
            </w:r>
          </w:p>
        </w:tc>
        <w:tc>
          <w:tcPr>
            <w:tcW w:w="1276" w:type="dxa"/>
            <w:shd w:val="clear" w:color="auto" w:fill="auto"/>
          </w:tcPr>
          <w:p w14:paraId="58968084" w14:textId="626BB1BF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</w:t>
            </w:r>
          </w:p>
        </w:tc>
        <w:tc>
          <w:tcPr>
            <w:tcW w:w="1701" w:type="dxa"/>
            <w:shd w:val="clear" w:color="auto" w:fill="auto"/>
          </w:tcPr>
          <w:p w14:paraId="20CD313B" w14:textId="588EE79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7AE65FC6" w14:textId="7D56973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категорию</w:t>
            </w:r>
          </w:p>
        </w:tc>
        <w:tc>
          <w:tcPr>
            <w:tcW w:w="3827" w:type="dxa"/>
            <w:shd w:val="clear" w:color="auto" w:fill="auto"/>
          </w:tcPr>
          <w:p w14:paraId="72F529BC" w14:textId="7DF313C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редактировать существующие категории объявлений</w:t>
            </w:r>
          </w:p>
        </w:tc>
      </w:tr>
      <w:tr w:rsidR="000E1D7A" w:rsidRPr="000E1D7A" w14:paraId="67F82021" w14:textId="77777777" w:rsidTr="002140FE">
        <w:tc>
          <w:tcPr>
            <w:tcW w:w="562" w:type="dxa"/>
          </w:tcPr>
          <w:p w14:paraId="788D12D8" w14:textId="5C6C4B9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91</w:t>
            </w:r>
          </w:p>
        </w:tc>
        <w:tc>
          <w:tcPr>
            <w:tcW w:w="1276" w:type="dxa"/>
            <w:shd w:val="clear" w:color="auto" w:fill="auto"/>
          </w:tcPr>
          <w:p w14:paraId="5718CEE5" w14:textId="7149D51C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.2.1</w:t>
            </w:r>
          </w:p>
        </w:tc>
        <w:tc>
          <w:tcPr>
            <w:tcW w:w="1701" w:type="dxa"/>
            <w:shd w:val="clear" w:color="auto" w:fill="auto"/>
          </w:tcPr>
          <w:p w14:paraId="6DC60CB7" w14:textId="3881991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61E2CD67" w14:textId="5EDA11C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название</w:t>
            </w:r>
          </w:p>
        </w:tc>
        <w:tc>
          <w:tcPr>
            <w:tcW w:w="3827" w:type="dxa"/>
            <w:shd w:val="clear" w:color="auto" w:fill="auto"/>
          </w:tcPr>
          <w:p w14:paraId="54EECB3F" w14:textId="6EE972C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название категории</w:t>
            </w:r>
          </w:p>
        </w:tc>
      </w:tr>
      <w:tr w:rsidR="000E1D7A" w:rsidRPr="000E1D7A" w14:paraId="164176E1" w14:textId="77777777" w:rsidTr="002140FE">
        <w:tc>
          <w:tcPr>
            <w:tcW w:w="562" w:type="dxa"/>
          </w:tcPr>
          <w:p w14:paraId="449102F8" w14:textId="654DC1C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92</w:t>
            </w:r>
          </w:p>
        </w:tc>
        <w:tc>
          <w:tcPr>
            <w:tcW w:w="1276" w:type="dxa"/>
            <w:shd w:val="clear" w:color="auto" w:fill="auto"/>
          </w:tcPr>
          <w:p w14:paraId="0A2BB0C0" w14:textId="0CE655C8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.2.</w:t>
            </w:r>
            <w:r w:rsidRPr="001F2B66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49286242" w14:textId="7B75806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2D4E53C5" w14:textId="65CB790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цвет</w:t>
            </w:r>
          </w:p>
        </w:tc>
        <w:tc>
          <w:tcPr>
            <w:tcW w:w="3827" w:type="dxa"/>
            <w:shd w:val="clear" w:color="auto" w:fill="auto"/>
          </w:tcPr>
          <w:p w14:paraId="30F08595" w14:textId="49EE252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цвет категории</w:t>
            </w:r>
          </w:p>
        </w:tc>
      </w:tr>
      <w:tr w:rsidR="000E1D7A" w:rsidRPr="000E1D7A" w14:paraId="4B4C3510" w14:textId="77777777" w:rsidTr="002140FE">
        <w:tc>
          <w:tcPr>
            <w:tcW w:w="562" w:type="dxa"/>
          </w:tcPr>
          <w:p w14:paraId="6C27FAD6" w14:textId="655E3C7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93</w:t>
            </w:r>
          </w:p>
        </w:tc>
        <w:tc>
          <w:tcPr>
            <w:tcW w:w="1276" w:type="dxa"/>
            <w:shd w:val="clear" w:color="auto" w:fill="auto"/>
          </w:tcPr>
          <w:p w14:paraId="54CEE6DE" w14:textId="50144ACB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.2.</w:t>
            </w:r>
            <w:r w:rsidRPr="001F2B66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207BA7B2" w14:textId="358630B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2DD115C" w14:textId="7808276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3827" w:type="dxa"/>
            <w:shd w:val="clear" w:color="auto" w:fill="auto"/>
          </w:tcPr>
          <w:p w14:paraId="35EFCB04" w14:textId="6BDBD64E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изменения названия категории требуется сохранить изменение</w:t>
            </w:r>
          </w:p>
        </w:tc>
      </w:tr>
      <w:tr w:rsidR="000E1D7A" w:rsidRPr="000E1D7A" w14:paraId="1A4CAB2E" w14:textId="77777777" w:rsidTr="002140FE">
        <w:tc>
          <w:tcPr>
            <w:tcW w:w="562" w:type="dxa"/>
          </w:tcPr>
          <w:p w14:paraId="01A382D1" w14:textId="1347224E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94</w:t>
            </w:r>
          </w:p>
        </w:tc>
        <w:tc>
          <w:tcPr>
            <w:tcW w:w="1276" w:type="dxa"/>
            <w:shd w:val="clear" w:color="auto" w:fill="auto"/>
          </w:tcPr>
          <w:p w14:paraId="78DE4026" w14:textId="6BB96A57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.2.</w:t>
            </w:r>
            <w:r w:rsidRPr="001F2B66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014FE2CD" w14:textId="43317D1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70BC8E30" w14:textId="5C99EF4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3827" w:type="dxa"/>
            <w:shd w:val="clear" w:color="auto" w:fill="auto"/>
          </w:tcPr>
          <w:p w14:paraId="0CA7BEBA" w14:textId="187DF2B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 время редактирования категории можно отменить изменение</w:t>
            </w:r>
          </w:p>
        </w:tc>
      </w:tr>
      <w:tr w:rsidR="000E1D7A" w:rsidRPr="000E1D7A" w14:paraId="44E55214" w14:textId="77777777" w:rsidTr="002140FE">
        <w:tc>
          <w:tcPr>
            <w:tcW w:w="562" w:type="dxa"/>
          </w:tcPr>
          <w:p w14:paraId="28E4F95B" w14:textId="1696A74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95</w:t>
            </w:r>
          </w:p>
        </w:tc>
        <w:tc>
          <w:tcPr>
            <w:tcW w:w="1276" w:type="dxa"/>
            <w:shd w:val="clear" w:color="auto" w:fill="auto"/>
          </w:tcPr>
          <w:p w14:paraId="733EDC78" w14:textId="32D4B0CB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.3</w:t>
            </w:r>
          </w:p>
        </w:tc>
        <w:tc>
          <w:tcPr>
            <w:tcW w:w="1701" w:type="dxa"/>
            <w:shd w:val="clear" w:color="auto" w:fill="auto"/>
          </w:tcPr>
          <w:p w14:paraId="4D9CD237" w14:textId="248F279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1439741B" w14:textId="22EE055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категорию</w:t>
            </w:r>
          </w:p>
        </w:tc>
        <w:tc>
          <w:tcPr>
            <w:tcW w:w="3827" w:type="dxa"/>
            <w:shd w:val="clear" w:color="auto" w:fill="auto"/>
          </w:tcPr>
          <w:p w14:paraId="7B27E767" w14:textId="2050041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удалять существующие категории объявлений</w:t>
            </w:r>
          </w:p>
        </w:tc>
      </w:tr>
    </w:tbl>
    <w:p w14:paraId="3F486F37" w14:textId="4A9CFDDD" w:rsidR="004D38CD" w:rsidRPr="00D2405E" w:rsidRDefault="00610407" w:rsidP="0017192C">
      <w:pPr>
        <w:pStyle w:val="1"/>
        <w:contextualSpacing/>
        <w:rPr>
          <w:color w:val="000000" w:themeColor="text1"/>
          <w:lang w:val="ru-RU" w:eastAsia="en-US"/>
        </w:rPr>
      </w:pPr>
      <w:r w:rsidRPr="00D2405E">
        <w:rPr>
          <w:color w:val="000000" w:themeColor="text1"/>
          <w:lang w:val="ru-RU" w:eastAsia="en-US"/>
        </w:rPr>
        <w:br w:type="page"/>
      </w:r>
      <w:bookmarkStart w:id="8" w:name="_Toc146820759"/>
      <w:bookmarkStart w:id="9" w:name="_Toc151578204"/>
      <w:r w:rsidR="005419D7" w:rsidRPr="00D2405E">
        <w:rPr>
          <w:color w:val="000000" w:themeColor="text1"/>
          <w:lang w:val="ru-RU" w:eastAsia="en-US"/>
        </w:rPr>
        <w:lastRenderedPageBreak/>
        <w:t>Конкретизация</w:t>
      </w:r>
      <w:r w:rsidR="006D7909" w:rsidRPr="00D2405E">
        <w:rPr>
          <w:color w:val="000000" w:themeColor="text1"/>
          <w:lang w:val="ru-RU" w:eastAsia="en-US"/>
        </w:rPr>
        <w:t xml:space="preserve"> вариантов использования</w:t>
      </w:r>
      <w:bookmarkEnd w:id="8"/>
      <w:bookmarkEnd w:id="9"/>
    </w:p>
    <w:p w14:paraId="565A31E6" w14:textId="62A647F3" w:rsidR="008C44FB" w:rsidRPr="00D2405E" w:rsidRDefault="0017192C" w:rsidP="008C44FB">
      <w:pPr>
        <w:pStyle w:val="2"/>
        <w:rPr>
          <w:lang w:val="ru-RU"/>
        </w:rPr>
      </w:pPr>
      <w:bookmarkStart w:id="10" w:name="_Toc146820760"/>
      <w:bookmarkStart w:id="11" w:name="_Toc151578205"/>
      <w:r w:rsidRPr="00D2405E">
        <w:rPr>
          <w:lang w:val="ru-RU"/>
        </w:rPr>
        <w:t>S</w:t>
      </w:r>
      <w:r w:rsidR="0062266E" w:rsidRPr="00D2405E">
        <w:rPr>
          <w:lang w:val="ru-RU"/>
        </w:rPr>
        <w:t>-</w:t>
      </w:r>
      <w:r w:rsidRPr="00D2405E">
        <w:rPr>
          <w:lang w:val="ru-RU"/>
        </w:rPr>
        <w:t>1. Просмотреть доску объявлений</w:t>
      </w:r>
      <w:bookmarkEnd w:id="10"/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22"/>
        <w:gridCol w:w="1617"/>
        <w:gridCol w:w="5307"/>
      </w:tblGrid>
      <w:tr w:rsidR="0062266E" w:rsidRPr="000E1D7A" w14:paraId="710CD71D" w14:textId="77777777" w:rsidTr="0062266E">
        <w:tc>
          <w:tcPr>
            <w:tcW w:w="704" w:type="dxa"/>
            <w:shd w:val="clear" w:color="auto" w:fill="auto"/>
          </w:tcPr>
          <w:p w14:paraId="5D39237D" w14:textId="361FFAF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S-1</w:t>
            </w:r>
          </w:p>
        </w:tc>
        <w:tc>
          <w:tcPr>
            <w:tcW w:w="1722" w:type="dxa"/>
            <w:shd w:val="clear" w:color="auto" w:fill="auto"/>
          </w:tcPr>
          <w:p w14:paraId="74135191" w14:textId="6F852E7F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17" w:type="dxa"/>
            <w:shd w:val="clear" w:color="auto" w:fill="auto"/>
          </w:tcPr>
          <w:p w14:paraId="242D1BBE" w14:textId="67B3CC8C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доску объявлений</w:t>
            </w:r>
          </w:p>
        </w:tc>
        <w:tc>
          <w:tcPr>
            <w:tcW w:w="5307" w:type="dxa"/>
            <w:shd w:val="clear" w:color="auto" w:fill="auto"/>
          </w:tcPr>
          <w:p w14:paraId="718E096F" w14:textId="59F8B177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2405E">
              <w:rPr>
                <w:lang w:val="ru-RU"/>
              </w:rPr>
              <w:t>Студент может просматривать доску объявлений</w:t>
            </w:r>
          </w:p>
        </w:tc>
      </w:tr>
    </w:tbl>
    <w:p w14:paraId="14A5740A" w14:textId="224617AD" w:rsidR="008C44FB" w:rsidRPr="00D2405E" w:rsidRDefault="008C44FB" w:rsidP="008C44F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</w:t>
      </w:r>
      <w:r w:rsidR="00DE6704" w:rsidRPr="00D2405E">
        <w:rPr>
          <w:lang w:val="ru-RU"/>
        </w:rPr>
        <w:t xml:space="preserve"> </w:t>
      </w:r>
      <w:r w:rsidR="00D53F44" w:rsidRPr="00D2405E">
        <w:rPr>
          <w:lang w:val="ru-RU"/>
        </w:rPr>
        <w:t>Студент</w:t>
      </w:r>
      <w:r w:rsidR="00DE6704" w:rsidRPr="00D2405E">
        <w:rPr>
          <w:lang w:val="ru-RU"/>
        </w:rPr>
        <w:t>.</w:t>
      </w:r>
    </w:p>
    <w:p w14:paraId="2A616AE4" w14:textId="52DF7C09" w:rsidR="00DE6704" w:rsidRPr="00D2405E" w:rsidRDefault="00DE6704" w:rsidP="008C44F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53F44" w:rsidRPr="00D2405E">
        <w:rPr>
          <w:lang w:val="ru-RU"/>
        </w:rPr>
        <w:t>Сотрудник</w:t>
      </w:r>
      <w:r w:rsidR="007E6334" w:rsidRPr="00D2405E">
        <w:rPr>
          <w:lang w:val="ru-RU"/>
        </w:rPr>
        <w:t xml:space="preserve">, Администратор группы, </w:t>
      </w:r>
      <w:r w:rsidR="0062266E" w:rsidRPr="00D2405E">
        <w:rPr>
          <w:lang w:val="ru-RU"/>
        </w:rPr>
        <w:t>А</w:t>
      </w:r>
      <w:r w:rsidR="007E6334" w:rsidRPr="00D2405E">
        <w:rPr>
          <w:lang w:val="ru-RU"/>
        </w:rPr>
        <w:t xml:space="preserve">дминистратор. </w:t>
      </w:r>
    </w:p>
    <w:p w14:paraId="0CA61A0B" w14:textId="098B410A" w:rsidR="0017192C" w:rsidRPr="00D2405E" w:rsidRDefault="0017192C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студенту просматривать объявлени</w:t>
      </w:r>
      <w:r w:rsidR="003D5975" w:rsidRPr="00D2405E">
        <w:rPr>
          <w:lang w:val="ru-RU"/>
        </w:rPr>
        <w:t>я</w:t>
      </w:r>
      <w:r w:rsidRPr="00D2405E">
        <w:rPr>
          <w:lang w:val="ru-RU"/>
        </w:rPr>
        <w:t>, опубликованные сотрудниками университета на доске объявлений.</w:t>
      </w:r>
    </w:p>
    <w:p w14:paraId="46FA1C51" w14:textId="5F9B3E62" w:rsidR="005D7557" w:rsidRPr="00D2405E" w:rsidRDefault="005D7557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Объявления публикуются для определенных групп.</w:t>
      </w:r>
    </w:p>
    <w:p w14:paraId="61B510B6" w14:textId="4E1A56EA" w:rsidR="005D7557" w:rsidRPr="00D2405E" w:rsidRDefault="005D7557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Пользователь видит только те объявления, которые были опубликованы для групп, в которых пользователь состоит. </w:t>
      </w:r>
    </w:p>
    <w:p w14:paraId="22DB8AF2" w14:textId="53CD0488" w:rsidR="0062266E" w:rsidRPr="00D2405E" w:rsidRDefault="0062266E" w:rsidP="00A32783">
      <w:pPr>
        <w:pStyle w:val="2"/>
        <w:spacing w:before="240"/>
        <w:rPr>
          <w:lang w:val="ru-RU"/>
        </w:rPr>
      </w:pPr>
      <w:bookmarkStart w:id="12" w:name="_Toc146820761"/>
      <w:bookmarkStart w:id="13" w:name="_Toc151578206"/>
      <w:r w:rsidRPr="00D2405E">
        <w:rPr>
          <w:lang w:val="ru-RU"/>
        </w:rPr>
        <w:t>S</w:t>
      </w:r>
      <w:r w:rsidRPr="00D2405E">
        <w:t>-1.1</w:t>
      </w:r>
      <w:r w:rsidRPr="00D2405E">
        <w:rPr>
          <w:lang w:val="ru-RU"/>
        </w:rPr>
        <w:t>. Пройти опрос</w:t>
      </w:r>
      <w:bookmarkEnd w:id="12"/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3"/>
        <w:gridCol w:w="1604"/>
        <w:gridCol w:w="5309"/>
      </w:tblGrid>
      <w:tr w:rsidR="0062266E" w:rsidRPr="000E1D7A" w14:paraId="5EF321AF" w14:textId="77777777" w:rsidTr="0062266E">
        <w:tc>
          <w:tcPr>
            <w:tcW w:w="704" w:type="dxa"/>
            <w:shd w:val="clear" w:color="auto" w:fill="auto"/>
          </w:tcPr>
          <w:p w14:paraId="5B6E2AEC" w14:textId="3D7708A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</w:t>
            </w:r>
            <w:r w:rsidRPr="00D2405E">
              <w:t>1.1</w:t>
            </w:r>
          </w:p>
        </w:tc>
        <w:tc>
          <w:tcPr>
            <w:tcW w:w="1733" w:type="dxa"/>
            <w:shd w:val="clear" w:color="auto" w:fill="auto"/>
          </w:tcPr>
          <w:p w14:paraId="2C7184BD" w14:textId="21A836E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4" w:type="dxa"/>
            <w:shd w:val="clear" w:color="auto" w:fill="auto"/>
          </w:tcPr>
          <w:p w14:paraId="19FE1ACF" w14:textId="57B5C5FD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Пройти опрос</w:t>
            </w:r>
          </w:p>
        </w:tc>
        <w:tc>
          <w:tcPr>
            <w:tcW w:w="5309" w:type="dxa"/>
            <w:shd w:val="clear" w:color="auto" w:fill="auto"/>
          </w:tcPr>
          <w:p w14:paraId="44572A00" w14:textId="129805B3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пройти опрос, прикрепленный к объявлению</w:t>
            </w:r>
          </w:p>
        </w:tc>
      </w:tr>
    </w:tbl>
    <w:p w14:paraId="30600EB1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70206727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</w:t>
      </w:r>
    </w:p>
    <w:p w14:paraId="08632929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студенту пройти опрос, прикрепленный к объявлению на доске.</w:t>
      </w:r>
    </w:p>
    <w:p w14:paraId="5F2EC17D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опросе, в зависимости от типа, можно выбрать либо один вариант ответа, либо несколько. </w:t>
      </w:r>
    </w:p>
    <w:p w14:paraId="1FC1D013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Опрос может быть как анонимным, так и открытым. В открытом опросе доступна информация о том, сколько пользователей проголосовали за каждый вариант ответа, а также их список для каждого варианта ответа. В анонимном опросе ведется только учет количества проголосовавших и нет возможности посмотреть список пользователей, которые проголосовали за конкретный вариант ответа.</w:t>
      </w:r>
    </w:p>
    <w:p w14:paraId="69581F73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Оставленный в опросе голос можно отменить.</w:t>
      </w:r>
    </w:p>
    <w:p w14:paraId="174CE399" w14:textId="15F72F86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случае, если время голосования в опросе ограничено, пройти опрос можно до истечения времени, отведенного на голосование. Также по истечении указанного временного промежутка нет возможности отменить оставленный голос.</w:t>
      </w:r>
    </w:p>
    <w:p w14:paraId="7CC888A9" w14:textId="1ABE6F73" w:rsidR="0062266E" w:rsidRPr="00D2405E" w:rsidRDefault="0062266E" w:rsidP="0062266E">
      <w:pPr>
        <w:pStyle w:val="2"/>
        <w:rPr>
          <w:lang w:val="ru-RU"/>
        </w:rPr>
      </w:pPr>
      <w:bookmarkStart w:id="14" w:name="_Toc146820763"/>
      <w:bookmarkStart w:id="15" w:name="_Toc151578208"/>
      <w:r w:rsidRPr="00D2405E">
        <w:rPr>
          <w:lang w:val="ru-RU"/>
        </w:rPr>
        <w:t>S</w:t>
      </w:r>
      <w:r w:rsidRPr="00D2405E">
        <w:t>-1.2</w:t>
      </w:r>
      <w:r w:rsidRPr="00D2405E">
        <w:rPr>
          <w:lang w:val="ru-RU"/>
        </w:rPr>
        <w:t>. Скачать файлы</w:t>
      </w:r>
      <w:bookmarkEnd w:id="14"/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4"/>
        <w:gridCol w:w="1591"/>
        <w:gridCol w:w="5269"/>
      </w:tblGrid>
      <w:tr w:rsidR="0062266E" w:rsidRPr="000E1D7A" w14:paraId="7531971D" w14:textId="77777777" w:rsidTr="00A47843">
        <w:tc>
          <w:tcPr>
            <w:tcW w:w="846" w:type="dxa"/>
            <w:shd w:val="clear" w:color="auto" w:fill="auto"/>
          </w:tcPr>
          <w:p w14:paraId="342FC125" w14:textId="08256FD8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</w:t>
            </w:r>
            <w:r w:rsidRPr="00D2405E">
              <w:rPr>
                <w:lang w:val="ru-RU"/>
              </w:rPr>
              <w:t>-</w:t>
            </w:r>
            <w:r w:rsidRPr="00D2405E">
              <w:t>1.2</w:t>
            </w:r>
          </w:p>
        </w:tc>
        <w:tc>
          <w:tcPr>
            <w:tcW w:w="1644" w:type="dxa"/>
            <w:shd w:val="clear" w:color="auto" w:fill="auto"/>
          </w:tcPr>
          <w:p w14:paraId="271164C3" w14:textId="05A0FBC0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591" w:type="dxa"/>
            <w:shd w:val="clear" w:color="auto" w:fill="auto"/>
          </w:tcPr>
          <w:p w14:paraId="615348C8" w14:textId="2DA7CA06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Скачать файлы</w:t>
            </w:r>
          </w:p>
        </w:tc>
        <w:tc>
          <w:tcPr>
            <w:tcW w:w="5269" w:type="dxa"/>
            <w:shd w:val="clear" w:color="auto" w:fill="auto"/>
          </w:tcPr>
          <w:p w14:paraId="531C067C" w14:textId="67551808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 Студент может скачать файлы и медиафайлы, прикрепленные к объявлению</w:t>
            </w:r>
          </w:p>
        </w:tc>
      </w:tr>
    </w:tbl>
    <w:p w14:paraId="0A7F2C19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4BCB7899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5B825D59" w14:textId="2B83B9D5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студенту </w:t>
      </w:r>
      <w:r w:rsidR="00AB1743" w:rsidRPr="00D2405E">
        <w:rPr>
          <w:lang w:val="ru-RU"/>
        </w:rPr>
        <w:t>скачать файлы и медиафайлы, прикрепленные к объявлению. Скачивание начинается по нажатии соответствующей кнопки.</w:t>
      </w:r>
    </w:p>
    <w:p w14:paraId="09B05DCB" w14:textId="548CEF55" w:rsidR="005D11E2" w:rsidRPr="00D2405E" w:rsidRDefault="005D11E2" w:rsidP="005D11E2">
      <w:pPr>
        <w:pStyle w:val="2"/>
        <w:spacing w:before="240"/>
        <w:rPr>
          <w:lang w:val="ru-RU"/>
        </w:rPr>
      </w:pPr>
      <w:bookmarkStart w:id="16" w:name="_Toc151578209"/>
      <w:bookmarkStart w:id="17" w:name="_Toc146820764"/>
      <w:r w:rsidRPr="00D2405E">
        <w:rPr>
          <w:lang w:val="ru-RU"/>
        </w:rPr>
        <w:t>S-2. Управление подписками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3"/>
        <w:gridCol w:w="1881"/>
        <w:gridCol w:w="1608"/>
        <w:gridCol w:w="5308"/>
      </w:tblGrid>
      <w:tr w:rsidR="005D11E2" w:rsidRPr="000E1D7A" w14:paraId="39894569" w14:textId="77777777" w:rsidTr="004C067C">
        <w:tc>
          <w:tcPr>
            <w:tcW w:w="553" w:type="dxa"/>
            <w:shd w:val="clear" w:color="auto" w:fill="auto"/>
          </w:tcPr>
          <w:p w14:paraId="4E0ADCAF" w14:textId="74EFE4EC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</w:p>
        </w:tc>
        <w:tc>
          <w:tcPr>
            <w:tcW w:w="1881" w:type="dxa"/>
            <w:shd w:val="clear" w:color="auto" w:fill="auto"/>
          </w:tcPr>
          <w:p w14:paraId="11C0F84C" w14:textId="32892723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33024377" w14:textId="28BC9064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подписками</w:t>
            </w:r>
          </w:p>
        </w:tc>
        <w:tc>
          <w:tcPr>
            <w:tcW w:w="5308" w:type="dxa"/>
            <w:shd w:val="clear" w:color="auto" w:fill="auto"/>
          </w:tcPr>
          <w:p w14:paraId="78E30D7C" w14:textId="331E2D2C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управлять подписками на категории объявлений</w:t>
            </w:r>
          </w:p>
        </w:tc>
      </w:tr>
    </w:tbl>
    <w:p w14:paraId="62388E41" w14:textId="77777777" w:rsidR="005D11E2" w:rsidRPr="00D2405E" w:rsidRDefault="005D11E2" w:rsidP="005D11E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2EB64DE6" w14:textId="77777777" w:rsidR="005D11E2" w:rsidRPr="00D2405E" w:rsidRDefault="005D11E2" w:rsidP="005D11E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98FB47C" w14:textId="0D02587A" w:rsidR="00847218" w:rsidRPr="00D2405E" w:rsidRDefault="00847218" w:rsidP="005D11E2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>Для получения уведомлений на электронную почту о публикации объявлений заданных категорий студент может управлять подписками на категории объявлений.</w:t>
      </w:r>
    </w:p>
    <w:p w14:paraId="5BC0E5DD" w14:textId="777BEC6D" w:rsidR="00847218" w:rsidRPr="00D2405E" w:rsidRDefault="00847218" w:rsidP="00847218">
      <w:pPr>
        <w:pStyle w:val="2"/>
        <w:spacing w:before="240"/>
        <w:rPr>
          <w:lang w:val="ru-RU"/>
        </w:rPr>
      </w:pPr>
      <w:bookmarkStart w:id="18" w:name="_Toc151578210"/>
      <w:r w:rsidRPr="00D2405E">
        <w:rPr>
          <w:lang w:val="ru-RU"/>
        </w:rPr>
        <w:t>S-2.1. Добавить категории объявлений</w:t>
      </w:r>
      <w:bookmarkEnd w:id="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847218" w:rsidRPr="000E1D7A" w14:paraId="78DE0FD5" w14:textId="77777777" w:rsidTr="00847218">
        <w:tc>
          <w:tcPr>
            <w:tcW w:w="704" w:type="dxa"/>
            <w:shd w:val="clear" w:color="auto" w:fill="auto"/>
          </w:tcPr>
          <w:p w14:paraId="123F3890" w14:textId="51D4E4AE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.1</w:t>
            </w:r>
          </w:p>
        </w:tc>
        <w:tc>
          <w:tcPr>
            <w:tcW w:w="1730" w:type="dxa"/>
            <w:shd w:val="clear" w:color="auto" w:fill="auto"/>
          </w:tcPr>
          <w:p w14:paraId="1E69A7A8" w14:textId="46635256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5651AC79" w14:textId="0B58FE2A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категории объявлений</w:t>
            </w:r>
          </w:p>
        </w:tc>
        <w:tc>
          <w:tcPr>
            <w:tcW w:w="5308" w:type="dxa"/>
            <w:shd w:val="clear" w:color="auto" w:fill="auto"/>
          </w:tcPr>
          <w:p w14:paraId="165292FF" w14:textId="64590D3D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добавлять категории объявлений, по которым он хочет получать уведомления</w:t>
            </w:r>
          </w:p>
        </w:tc>
      </w:tr>
    </w:tbl>
    <w:p w14:paraId="7A125E5A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2DBAAC31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14040D04" w14:textId="6F6E26A1" w:rsidR="00847218" w:rsidRPr="00D2405E" w:rsidRDefault="00847218" w:rsidP="0084721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Студент может расширять список категорий объявлений, о публикации которых получает уведомления, путем добавления в список новых категорий.</w:t>
      </w:r>
    </w:p>
    <w:p w14:paraId="094A5EAC" w14:textId="56A21F15" w:rsidR="00847218" w:rsidRPr="00D2405E" w:rsidRDefault="00847218" w:rsidP="00847218">
      <w:pPr>
        <w:pStyle w:val="2"/>
        <w:spacing w:before="240"/>
        <w:rPr>
          <w:lang w:val="ru-RU"/>
        </w:rPr>
      </w:pPr>
      <w:bookmarkStart w:id="19" w:name="_Toc151578211"/>
      <w:r w:rsidRPr="00D2405E">
        <w:rPr>
          <w:lang w:val="ru-RU"/>
        </w:rPr>
        <w:t>S-2.2. Удалить категории объявлений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847218" w:rsidRPr="000E1D7A" w14:paraId="010C9BBD" w14:textId="77777777" w:rsidTr="004C067C">
        <w:tc>
          <w:tcPr>
            <w:tcW w:w="704" w:type="dxa"/>
            <w:shd w:val="clear" w:color="auto" w:fill="auto"/>
          </w:tcPr>
          <w:p w14:paraId="051EA549" w14:textId="1E0158AC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.2</w:t>
            </w:r>
          </w:p>
        </w:tc>
        <w:tc>
          <w:tcPr>
            <w:tcW w:w="1730" w:type="dxa"/>
            <w:shd w:val="clear" w:color="auto" w:fill="auto"/>
          </w:tcPr>
          <w:p w14:paraId="03B788DC" w14:textId="660A7ACD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330A2143" w14:textId="54152984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категории объявлений</w:t>
            </w:r>
          </w:p>
        </w:tc>
        <w:tc>
          <w:tcPr>
            <w:tcW w:w="5308" w:type="dxa"/>
            <w:shd w:val="clear" w:color="auto" w:fill="auto"/>
          </w:tcPr>
          <w:p w14:paraId="26AAC9CE" w14:textId="090A48B5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удалять категории объявлений, по которым он более не хочет получать уведомления</w:t>
            </w:r>
          </w:p>
        </w:tc>
      </w:tr>
    </w:tbl>
    <w:p w14:paraId="5BBF421A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5357D23C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74675FF" w14:textId="3DEB0BFE" w:rsidR="00847218" w:rsidRPr="00D2405E" w:rsidRDefault="00847218" w:rsidP="0084721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Студент может сокращать набор категорий объявлений, о публикации которых получает уведомления, путем удаления из списка категорий.</w:t>
      </w:r>
    </w:p>
    <w:p w14:paraId="33E71FCE" w14:textId="453D5918" w:rsidR="00286B45" w:rsidRPr="00D2405E" w:rsidRDefault="00286B45" w:rsidP="00286B45">
      <w:pPr>
        <w:pStyle w:val="2"/>
        <w:spacing w:before="240"/>
        <w:rPr>
          <w:lang w:val="ru-RU"/>
        </w:rPr>
      </w:pPr>
      <w:bookmarkStart w:id="20" w:name="_Toc151578212"/>
      <w:r w:rsidRPr="00D2405E">
        <w:rPr>
          <w:lang w:val="ru-RU"/>
        </w:rPr>
        <w:t>S-2.3. Сохранить изменения</w:t>
      </w:r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286B45" w:rsidRPr="000E1D7A" w14:paraId="59BE38D7" w14:textId="77777777" w:rsidTr="004C067C">
        <w:tc>
          <w:tcPr>
            <w:tcW w:w="704" w:type="dxa"/>
            <w:shd w:val="clear" w:color="auto" w:fill="auto"/>
          </w:tcPr>
          <w:p w14:paraId="44BBEBA4" w14:textId="7ED5A47C" w:rsidR="00286B45" w:rsidRPr="00D2405E" w:rsidRDefault="00286B45" w:rsidP="00286B4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.3</w:t>
            </w:r>
          </w:p>
        </w:tc>
        <w:tc>
          <w:tcPr>
            <w:tcW w:w="1730" w:type="dxa"/>
            <w:shd w:val="clear" w:color="auto" w:fill="auto"/>
          </w:tcPr>
          <w:p w14:paraId="784BC931" w14:textId="4F4347A8" w:rsidR="00286B45" w:rsidRPr="00D2405E" w:rsidRDefault="00286B45" w:rsidP="00286B4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0E725C1B" w14:textId="7F39B17F" w:rsidR="00286B45" w:rsidRPr="00D2405E" w:rsidRDefault="00286B45" w:rsidP="00286B4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5308" w:type="dxa"/>
            <w:shd w:val="clear" w:color="auto" w:fill="auto"/>
          </w:tcPr>
          <w:p w14:paraId="544442A9" w14:textId="415322E0" w:rsidR="00286B45" w:rsidRPr="00D2405E" w:rsidRDefault="00286B45" w:rsidP="00286B4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добавления и удаления категорий студент должен сохранить изменения</w:t>
            </w:r>
          </w:p>
        </w:tc>
      </w:tr>
    </w:tbl>
    <w:p w14:paraId="71977C13" w14:textId="77777777" w:rsidR="00286B45" w:rsidRPr="00D2405E" w:rsidRDefault="00286B45" w:rsidP="00286B4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5B7FDB4A" w14:textId="77777777" w:rsidR="00286B45" w:rsidRPr="00D2405E" w:rsidRDefault="00286B45" w:rsidP="00286B4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1812E66" w14:textId="0211BD4F" w:rsidR="00286B45" w:rsidRPr="00D2405E" w:rsidRDefault="00EB203C" w:rsidP="00286B4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применения изменений списка категорий на сервере требуется в явном виде их сохранить.</w:t>
      </w:r>
    </w:p>
    <w:p w14:paraId="16F9EBBB" w14:textId="7E309BCD" w:rsidR="00EB203C" w:rsidRPr="00D2405E" w:rsidRDefault="00EB203C" w:rsidP="00EB203C">
      <w:pPr>
        <w:pStyle w:val="2"/>
        <w:spacing w:before="240"/>
        <w:rPr>
          <w:lang w:val="ru-RU"/>
        </w:rPr>
      </w:pPr>
      <w:bookmarkStart w:id="21" w:name="_Toc151578213"/>
      <w:r w:rsidRPr="00D2405E">
        <w:rPr>
          <w:lang w:val="ru-RU"/>
        </w:rPr>
        <w:t>S-2.4. Отменить изменения</w:t>
      </w:r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EB203C" w:rsidRPr="000E1D7A" w14:paraId="7BA44FC9" w14:textId="77777777" w:rsidTr="004C067C">
        <w:tc>
          <w:tcPr>
            <w:tcW w:w="704" w:type="dxa"/>
            <w:shd w:val="clear" w:color="auto" w:fill="auto"/>
          </w:tcPr>
          <w:p w14:paraId="0CD52CCB" w14:textId="7F20516F" w:rsidR="00EB203C" w:rsidRPr="00D2405E" w:rsidRDefault="00EB203C" w:rsidP="00EB203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.4</w:t>
            </w:r>
          </w:p>
        </w:tc>
        <w:tc>
          <w:tcPr>
            <w:tcW w:w="1730" w:type="dxa"/>
            <w:shd w:val="clear" w:color="auto" w:fill="auto"/>
          </w:tcPr>
          <w:p w14:paraId="692422A3" w14:textId="7825C84E" w:rsidR="00EB203C" w:rsidRPr="00D2405E" w:rsidRDefault="00EB203C" w:rsidP="00EB20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2A51BE94" w14:textId="0CEDB617" w:rsidR="00EB203C" w:rsidRPr="00D2405E" w:rsidRDefault="00EB203C" w:rsidP="00EB20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5308" w:type="dxa"/>
            <w:shd w:val="clear" w:color="auto" w:fill="auto"/>
          </w:tcPr>
          <w:p w14:paraId="1D08F4CE" w14:textId="47BA9AD5" w:rsidR="00EB203C" w:rsidRPr="00D2405E" w:rsidRDefault="00EB203C" w:rsidP="00EB20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отменить изменение списка категорий объявлений</w:t>
            </w:r>
          </w:p>
        </w:tc>
      </w:tr>
    </w:tbl>
    <w:p w14:paraId="6995C0C3" w14:textId="77777777" w:rsidR="00EB203C" w:rsidRPr="00D2405E" w:rsidRDefault="00EB203C" w:rsidP="00EB203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3110E4AA" w14:textId="77777777" w:rsidR="00EB203C" w:rsidRPr="00D2405E" w:rsidRDefault="00EB203C" w:rsidP="00EB203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04AD3D59" w14:textId="05E38549" w:rsidR="005353C8" w:rsidRPr="00D2405E" w:rsidRDefault="005353C8" w:rsidP="00EB20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во время редактирования списка категорий потребность изменения отпала, пользователь может отменить изменения, не отправляя их на сервер. После отмены внесенные изменения ни в каком виде не будут сохранены.</w:t>
      </w:r>
    </w:p>
    <w:p w14:paraId="7E35931D" w14:textId="3C2919F2" w:rsidR="00576EBB" w:rsidRPr="00D2405E" w:rsidRDefault="003F01B1" w:rsidP="00A32783">
      <w:pPr>
        <w:pStyle w:val="2"/>
        <w:spacing w:before="240"/>
        <w:rPr>
          <w:lang w:val="ru-RU"/>
        </w:rPr>
      </w:pPr>
      <w:bookmarkStart w:id="22" w:name="_Toc151578214"/>
      <w:r w:rsidRPr="00D2405E">
        <w:rPr>
          <w:lang w:val="ru-RU"/>
        </w:rPr>
        <w:t>S</w:t>
      </w:r>
      <w:r w:rsidR="0062266E" w:rsidRPr="00D2405E">
        <w:rPr>
          <w:lang w:val="ru-RU"/>
        </w:rPr>
        <w:t>-</w:t>
      </w:r>
      <w:r w:rsidR="005D11E2" w:rsidRPr="00D2405E">
        <w:rPr>
          <w:lang w:val="ru-RU"/>
        </w:rPr>
        <w:t>3</w:t>
      </w:r>
      <w:r w:rsidRPr="00D2405E">
        <w:rPr>
          <w:lang w:val="ru-RU"/>
        </w:rPr>
        <w:t>. Получить уведомление о новом объявлении</w:t>
      </w:r>
      <w:bookmarkEnd w:id="17"/>
      <w:bookmarkEnd w:id="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3"/>
        <w:gridCol w:w="1881"/>
        <w:gridCol w:w="1608"/>
        <w:gridCol w:w="5308"/>
      </w:tblGrid>
      <w:tr w:rsidR="005353C8" w:rsidRPr="000E1D7A" w14:paraId="05E75975" w14:textId="77777777" w:rsidTr="005D7557">
        <w:tc>
          <w:tcPr>
            <w:tcW w:w="553" w:type="dxa"/>
            <w:shd w:val="clear" w:color="auto" w:fill="auto"/>
          </w:tcPr>
          <w:p w14:paraId="6D9D1478" w14:textId="5B072B0D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</w:t>
            </w:r>
            <w:r w:rsidRPr="00D2405E">
              <w:t>3</w:t>
            </w:r>
          </w:p>
        </w:tc>
        <w:tc>
          <w:tcPr>
            <w:tcW w:w="1881" w:type="dxa"/>
            <w:shd w:val="clear" w:color="auto" w:fill="auto"/>
          </w:tcPr>
          <w:p w14:paraId="3E272413" w14:textId="7BAE5386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7E9FB6B4" w14:textId="185D20CA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о новом объявлении</w:t>
            </w:r>
          </w:p>
        </w:tc>
        <w:tc>
          <w:tcPr>
            <w:tcW w:w="5308" w:type="dxa"/>
            <w:shd w:val="clear" w:color="auto" w:fill="auto"/>
          </w:tcPr>
          <w:p w14:paraId="5031145F" w14:textId="1DB991B0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получает уведомление о публикации нового объявления </w:t>
            </w:r>
          </w:p>
        </w:tc>
      </w:tr>
    </w:tbl>
    <w:p w14:paraId="67262EB1" w14:textId="6572D895" w:rsidR="002C0A98" w:rsidRPr="00D2405E" w:rsidRDefault="002C0A98" w:rsidP="002C0A9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3F01B1" w:rsidRPr="00D2405E">
        <w:rPr>
          <w:lang w:val="ru-RU"/>
        </w:rPr>
        <w:t>Студент</w:t>
      </w:r>
      <w:r w:rsidRPr="00D2405E">
        <w:rPr>
          <w:lang w:val="ru-RU"/>
        </w:rPr>
        <w:t>.</w:t>
      </w:r>
    </w:p>
    <w:p w14:paraId="3EDA1E28" w14:textId="72B9C6AF" w:rsidR="002C0A98" w:rsidRPr="00D2405E" w:rsidRDefault="002C0A98" w:rsidP="002C0A9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FD635D" w:rsidRPr="00D2405E">
        <w:rPr>
          <w:lang w:val="ru-RU"/>
        </w:rPr>
        <w:t>Сотрудник, Администратор группы, Администратор</w:t>
      </w:r>
      <w:r w:rsidR="00434BA6" w:rsidRPr="00D2405E">
        <w:rPr>
          <w:lang w:val="ru-RU"/>
        </w:rPr>
        <w:t>.</w:t>
      </w:r>
    </w:p>
    <w:p w14:paraId="4A053BBF" w14:textId="77777777" w:rsidR="005003C0" w:rsidRPr="00D2405E" w:rsidRDefault="00434BA6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>Данный вариант использования позволяет пользователю получить уведомление при публикации нового объявления на доске объявлений.</w:t>
      </w:r>
      <w:bookmarkStart w:id="23" w:name="_Toc146820765"/>
    </w:p>
    <w:p w14:paraId="51897455" w14:textId="7971B087" w:rsidR="005353C8" w:rsidRPr="00D2405E" w:rsidRDefault="005353C8" w:rsidP="005003C0">
      <w:pPr>
        <w:pStyle w:val="2"/>
        <w:spacing w:before="240"/>
        <w:rPr>
          <w:lang w:val="ru-RU"/>
        </w:rPr>
      </w:pPr>
      <w:bookmarkStart w:id="24" w:name="_Toc151578215"/>
      <w:r w:rsidRPr="00D2405E">
        <w:rPr>
          <w:lang w:val="ru-RU"/>
        </w:rPr>
        <w:t>S-3</w:t>
      </w:r>
      <w:r w:rsidR="00933DAC" w:rsidRPr="00D2405E">
        <w:rPr>
          <w:lang w:val="ru-RU"/>
        </w:rPr>
        <w:t>.</w:t>
      </w:r>
      <w:r w:rsidR="005003C0" w:rsidRPr="00D2405E">
        <w:rPr>
          <w:lang w:val="ru-RU"/>
        </w:rPr>
        <w:t>1</w:t>
      </w:r>
      <w:r w:rsidRPr="00D2405E">
        <w:rPr>
          <w:lang w:val="ru-RU"/>
        </w:rPr>
        <w:t xml:space="preserve">. Получить </w:t>
      </w:r>
      <w:r w:rsidR="005003C0" w:rsidRPr="00D2405E">
        <w:t>push</w:t>
      </w:r>
      <w:r w:rsidR="005003C0" w:rsidRPr="00D2405E">
        <w:rPr>
          <w:lang w:val="ru-RU"/>
        </w:rPr>
        <w:t>-</w:t>
      </w:r>
      <w:r w:rsidRPr="00D2405E">
        <w:rPr>
          <w:lang w:val="ru-RU"/>
        </w:rPr>
        <w:t>уведомление</w:t>
      </w:r>
      <w:bookmarkEnd w:id="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5353C8" w:rsidRPr="000E1D7A" w14:paraId="160AD85B" w14:textId="77777777" w:rsidTr="005353C8">
        <w:tc>
          <w:tcPr>
            <w:tcW w:w="704" w:type="dxa"/>
            <w:shd w:val="clear" w:color="auto" w:fill="auto"/>
          </w:tcPr>
          <w:p w14:paraId="2140D159" w14:textId="78E9718C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S-3.1</w:t>
            </w:r>
          </w:p>
        </w:tc>
        <w:tc>
          <w:tcPr>
            <w:tcW w:w="1730" w:type="dxa"/>
            <w:shd w:val="clear" w:color="auto" w:fill="auto"/>
          </w:tcPr>
          <w:p w14:paraId="4EAC0F75" w14:textId="1879FE53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39D9EA53" w14:textId="78E6B5BC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Получить </w:t>
            </w:r>
            <w:r w:rsidRPr="00D2405E">
              <w:t>push-</w:t>
            </w:r>
            <w:r w:rsidRPr="00D2405E">
              <w:rPr>
                <w:lang w:val="ru-RU"/>
              </w:rPr>
              <w:t>уведомление</w:t>
            </w:r>
          </w:p>
        </w:tc>
        <w:tc>
          <w:tcPr>
            <w:tcW w:w="5308" w:type="dxa"/>
            <w:shd w:val="clear" w:color="auto" w:fill="auto"/>
          </w:tcPr>
          <w:p w14:paraId="77FF3E6D" w14:textId="604585F9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в обязательном порядке получает </w:t>
            </w:r>
            <w:r w:rsidRPr="00D2405E">
              <w:t>push</w:t>
            </w:r>
            <w:r w:rsidRPr="00D2405E">
              <w:rPr>
                <w:lang w:val="ru-RU"/>
              </w:rPr>
              <w:t>-уведомление о публикации нового объявления</w:t>
            </w:r>
          </w:p>
        </w:tc>
      </w:tr>
    </w:tbl>
    <w:p w14:paraId="391ADF2B" w14:textId="77777777" w:rsidR="005353C8" w:rsidRPr="00D2405E" w:rsidRDefault="005353C8" w:rsidP="005353C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56F052BB" w14:textId="77777777" w:rsidR="005353C8" w:rsidRPr="00D2405E" w:rsidRDefault="005353C8" w:rsidP="005353C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546729F" w14:textId="3E123706" w:rsidR="005353C8" w:rsidRPr="00D2405E" w:rsidRDefault="005353C8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публикации объявления на доске студент в обязательном порядке получает </w:t>
      </w:r>
      <w:r w:rsidRPr="00D2405E">
        <w:t>push</w:t>
      </w:r>
      <w:r w:rsidRPr="00D2405E">
        <w:rPr>
          <w:lang w:val="ru-RU"/>
        </w:rPr>
        <w:t>-уведомление на мобильное устройство.</w:t>
      </w:r>
    </w:p>
    <w:p w14:paraId="3DCDE77C" w14:textId="6D7D7BCA" w:rsidR="005353C8" w:rsidRPr="00D2405E" w:rsidRDefault="005353C8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t>Push</w:t>
      </w:r>
      <w:r w:rsidRPr="00D2405E">
        <w:rPr>
          <w:lang w:val="ru-RU"/>
        </w:rPr>
        <w:t xml:space="preserve">-уведомление на мобильно устройство доставляется только в том случае, если пользователь был авторизован </w:t>
      </w:r>
      <w:r w:rsidR="00966D78" w:rsidRPr="00D2405E">
        <w:rPr>
          <w:lang w:val="ru-RU"/>
        </w:rPr>
        <w:t>с мобильного устройства.</w:t>
      </w:r>
    </w:p>
    <w:p w14:paraId="356ACF77" w14:textId="18E94739" w:rsidR="005353C8" w:rsidRPr="00D2405E" w:rsidRDefault="005353C8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во время публикации объявлений пользователь находится вне сети, после входа в сеть он получает все пропущенные уведомления.</w:t>
      </w:r>
    </w:p>
    <w:p w14:paraId="485E1BEA" w14:textId="5FCF6D09" w:rsidR="00101A04" w:rsidRPr="00D2405E" w:rsidRDefault="00933DAC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t>Push</w:t>
      </w:r>
      <w:r w:rsidRPr="00D2405E">
        <w:rPr>
          <w:lang w:val="ru-RU"/>
        </w:rPr>
        <w:t>-у</w:t>
      </w:r>
      <w:r w:rsidR="00101A04" w:rsidRPr="00D2405E">
        <w:rPr>
          <w:lang w:val="ru-RU"/>
        </w:rPr>
        <w:t>ведомления на мобильное устройство перестают приходить по окончании срока действия сессии аутентификации пользователя.</w:t>
      </w:r>
    </w:p>
    <w:p w14:paraId="4E51EB1F" w14:textId="7FD96534" w:rsidR="00933DAC" w:rsidRPr="00D2405E" w:rsidRDefault="00933DAC" w:rsidP="00933DAC">
      <w:pPr>
        <w:pStyle w:val="2"/>
        <w:spacing w:before="240"/>
        <w:rPr>
          <w:lang w:val="ru-RU"/>
        </w:rPr>
      </w:pPr>
      <w:bookmarkStart w:id="25" w:name="_Toc151578216"/>
      <w:r w:rsidRPr="00D2405E">
        <w:rPr>
          <w:lang w:val="ru-RU"/>
        </w:rPr>
        <w:t>S-3.2. Получить уведомление по электронной почте</w:t>
      </w:r>
      <w:bookmarkEnd w:id="2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933DAC" w:rsidRPr="000E1D7A" w14:paraId="4AB3819D" w14:textId="77777777" w:rsidTr="004C067C">
        <w:tc>
          <w:tcPr>
            <w:tcW w:w="704" w:type="dxa"/>
            <w:shd w:val="clear" w:color="auto" w:fill="auto"/>
          </w:tcPr>
          <w:p w14:paraId="37B5DEDA" w14:textId="7AB73F08" w:rsidR="00933DAC" w:rsidRPr="00D2405E" w:rsidRDefault="00933DAC" w:rsidP="00933DA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S-3.2</w:t>
            </w:r>
          </w:p>
        </w:tc>
        <w:tc>
          <w:tcPr>
            <w:tcW w:w="1730" w:type="dxa"/>
            <w:shd w:val="clear" w:color="auto" w:fill="auto"/>
          </w:tcPr>
          <w:p w14:paraId="57331BD3" w14:textId="2E68AAEB" w:rsidR="00933DAC" w:rsidRPr="00D2405E" w:rsidRDefault="00933DAC" w:rsidP="00933D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5EBF4431" w14:textId="2864BFF0" w:rsidR="00933DAC" w:rsidRPr="00D2405E" w:rsidRDefault="00933DAC" w:rsidP="00933D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по электронной почте</w:t>
            </w:r>
          </w:p>
        </w:tc>
        <w:tc>
          <w:tcPr>
            <w:tcW w:w="5308" w:type="dxa"/>
            <w:shd w:val="clear" w:color="auto" w:fill="auto"/>
          </w:tcPr>
          <w:p w14:paraId="6AA80422" w14:textId="53D8AE9F" w:rsidR="00933DAC" w:rsidRPr="00D2405E" w:rsidRDefault="00933DAC" w:rsidP="00933D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настроить получение уведомлений по электронной почте по выбранным категориям объявлений</w:t>
            </w:r>
          </w:p>
        </w:tc>
      </w:tr>
    </w:tbl>
    <w:p w14:paraId="63804823" w14:textId="77777777" w:rsidR="00933DAC" w:rsidRPr="00D2405E" w:rsidRDefault="00933DAC" w:rsidP="00933DA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4B5C5A54" w14:textId="77777777" w:rsidR="00933DAC" w:rsidRPr="00D2405E" w:rsidRDefault="00933DAC" w:rsidP="00933DA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03D321A1" w14:textId="299670DE" w:rsidR="00627E68" w:rsidRPr="00D2405E" w:rsidRDefault="00627E68" w:rsidP="00933DA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Студент получает уведомления по электронной почте о публикации объявлений, относящихся к выбранным пользователем категориям. Для получения уведомления по электронной почте требуется указать валидный адрес электронной почты.</w:t>
      </w:r>
    </w:p>
    <w:p w14:paraId="0B74CDF7" w14:textId="696A90C6" w:rsidR="00627E68" w:rsidRPr="00D2405E" w:rsidRDefault="00627E68" w:rsidP="00933DA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Пользователь не получает никаких уведомлений по электронной почте в случаях отсутствия валидного адреса электронной почты и в случае отсутствия выбранных категорий.</w:t>
      </w:r>
    </w:p>
    <w:p w14:paraId="125578F4" w14:textId="10D8030C" w:rsidR="008126F8" w:rsidRPr="00D2405E" w:rsidRDefault="008126F8" w:rsidP="00CB6530">
      <w:pPr>
        <w:pStyle w:val="2"/>
        <w:spacing w:before="240"/>
        <w:rPr>
          <w:lang w:val="ru-RU"/>
        </w:rPr>
      </w:pPr>
      <w:bookmarkStart w:id="26" w:name="_Toc151578217"/>
      <w:r w:rsidRPr="00D2405E">
        <w:rPr>
          <w:lang w:val="ru-RU"/>
        </w:rPr>
        <w:t>E</w:t>
      </w:r>
      <w:r w:rsidR="00AB1743" w:rsidRPr="00D2405E">
        <w:t>-</w:t>
      </w:r>
      <w:r w:rsidRPr="00D2405E">
        <w:rPr>
          <w:lang w:val="ru-RU"/>
        </w:rPr>
        <w:t>1. Управление объявлениями</w:t>
      </w:r>
      <w:bookmarkEnd w:id="23"/>
      <w:bookmarkEnd w:id="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2"/>
        <w:gridCol w:w="1882"/>
        <w:gridCol w:w="1621"/>
        <w:gridCol w:w="5295"/>
      </w:tblGrid>
      <w:tr w:rsidR="008126F8" w:rsidRPr="000E1D7A" w14:paraId="74D55BD2" w14:textId="77777777" w:rsidTr="00F85C92">
        <w:tc>
          <w:tcPr>
            <w:tcW w:w="552" w:type="dxa"/>
            <w:shd w:val="clear" w:color="auto" w:fill="auto"/>
          </w:tcPr>
          <w:p w14:paraId="740DF25E" w14:textId="7F361915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E1</w:t>
            </w:r>
          </w:p>
        </w:tc>
        <w:tc>
          <w:tcPr>
            <w:tcW w:w="1882" w:type="dxa"/>
            <w:shd w:val="clear" w:color="auto" w:fill="auto"/>
          </w:tcPr>
          <w:p w14:paraId="5617F629" w14:textId="4BCD8DDA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21" w:type="dxa"/>
            <w:shd w:val="clear" w:color="auto" w:fill="auto"/>
          </w:tcPr>
          <w:p w14:paraId="704B6007" w14:textId="33BB5D7D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объявлениями</w:t>
            </w:r>
          </w:p>
        </w:tc>
        <w:tc>
          <w:tcPr>
            <w:tcW w:w="5295" w:type="dxa"/>
            <w:shd w:val="clear" w:color="auto" w:fill="auto"/>
          </w:tcPr>
          <w:p w14:paraId="16AFE448" w14:textId="770B961B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объявлениями на доске</w:t>
            </w:r>
          </w:p>
        </w:tc>
      </w:tr>
    </w:tbl>
    <w:p w14:paraId="383073F0" w14:textId="77777777" w:rsidR="008126F8" w:rsidRPr="00D2405E" w:rsidRDefault="008126F8" w:rsidP="008126F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5DC805A" w14:textId="77777777" w:rsidR="008126F8" w:rsidRPr="00D2405E" w:rsidRDefault="008126F8" w:rsidP="008126F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DB1684F" w14:textId="51571302" w:rsidR="008126F8" w:rsidRPr="00D2405E" w:rsidRDefault="008126F8" w:rsidP="008126F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имеет возможность управлять объявлениями на доске объявлений. Управление предполагает следующие сценарии:</w:t>
      </w:r>
    </w:p>
    <w:p w14:paraId="14810F4B" w14:textId="2313CEE5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создать объявление;</w:t>
      </w:r>
    </w:p>
    <w:p w14:paraId="052FBE6E" w14:textId="77A25F2C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редактировать объявление;</w:t>
      </w:r>
    </w:p>
    <w:p w14:paraId="2B29FFEA" w14:textId="6D82612F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скрыть объявление;</w:t>
      </w:r>
    </w:p>
    <w:p w14:paraId="3DD745A8" w14:textId="15C335FF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собрать статистику просмотра объявлений.</w:t>
      </w:r>
    </w:p>
    <w:p w14:paraId="2314760F" w14:textId="6A29096F" w:rsidR="002C0A98" w:rsidRPr="00D2405E" w:rsidRDefault="00D066FF" w:rsidP="00CB6530">
      <w:pPr>
        <w:pStyle w:val="2"/>
        <w:spacing w:before="240"/>
        <w:rPr>
          <w:lang w:val="ru-RU"/>
        </w:rPr>
      </w:pPr>
      <w:bookmarkStart w:id="27" w:name="_Toc146820766"/>
      <w:bookmarkStart w:id="28" w:name="_Toc151578218"/>
      <w:r w:rsidRPr="00D2405E">
        <w:rPr>
          <w:lang w:val="ru-RU"/>
        </w:rPr>
        <w:lastRenderedPageBreak/>
        <w:t>E</w:t>
      </w:r>
      <w:r w:rsidR="00AB1743" w:rsidRPr="00D2405E">
        <w:rPr>
          <w:lang w:val="ru-RU"/>
        </w:rPr>
        <w:t>-1</w:t>
      </w:r>
      <w:r w:rsidR="00AB1743" w:rsidRPr="00D2405E">
        <w:t>.1</w:t>
      </w:r>
      <w:r w:rsidR="009063B2" w:rsidRPr="00D2405E">
        <w:rPr>
          <w:lang w:val="ru-RU"/>
        </w:rPr>
        <w:t xml:space="preserve">. </w:t>
      </w:r>
      <w:r w:rsidRPr="00D2405E">
        <w:rPr>
          <w:lang w:val="ru-RU"/>
        </w:rPr>
        <w:t>Создать объявление</w:t>
      </w:r>
      <w:bookmarkEnd w:id="27"/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21"/>
        <w:gridCol w:w="5295"/>
      </w:tblGrid>
      <w:tr w:rsidR="00D066FF" w:rsidRPr="000E1D7A" w14:paraId="604D7086" w14:textId="77777777" w:rsidTr="00AB1743">
        <w:tc>
          <w:tcPr>
            <w:tcW w:w="704" w:type="dxa"/>
            <w:shd w:val="clear" w:color="auto" w:fill="auto"/>
          </w:tcPr>
          <w:p w14:paraId="6301DABD" w14:textId="5D1547A2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="00AB1743" w:rsidRPr="00D2405E">
              <w:t>-1.1</w:t>
            </w:r>
          </w:p>
        </w:tc>
        <w:tc>
          <w:tcPr>
            <w:tcW w:w="1730" w:type="dxa"/>
            <w:shd w:val="clear" w:color="auto" w:fill="auto"/>
          </w:tcPr>
          <w:p w14:paraId="593174D4" w14:textId="49862FB2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Сотрудник </w:t>
            </w:r>
          </w:p>
        </w:tc>
        <w:tc>
          <w:tcPr>
            <w:tcW w:w="1621" w:type="dxa"/>
            <w:shd w:val="clear" w:color="auto" w:fill="auto"/>
          </w:tcPr>
          <w:p w14:paraId="595BBFA2" w14:textId="3170C6EB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объявление</w:t>
            </w:r>
          </w:p>
        </w:tc>
        <w:tc>
          <w:tcPr>
            <w:tcW w:w="5295" w:type="dxa"/>
            <w:shd w:val="clear" w:color="auto" w:fill="auto"/>
          </w:tcPr>
          <w:p w14:paraId="2FD382CB" w14:textId="68947146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университета может создать и опубликовать объявление на доске</w:t>
            </w:r>
          </w:p>
        </w:tc>
      </w:tr>
    </w:tbl>
    <w:p w14:paraId="15E2A929" w14:textId="3F41E48F" w:rsidR="000D4A2B" w:rsidRPr="00D2405E" w:rsidRDefault="000D4A2B" w:rsidP="000D4A2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836CD9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338053A0" w14:textId="3230C89B" w:rsidR="000D4A2B" w:rsidRPr="00D2405E" w:rsidRDefault="000D4A2B" w:rsidP="000D4A2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836CD9" w:rsidRPr="00D2405E">
        <w:rPr>
          <w:lang w:val="ru-RU"/>
        </w:rPr>
        <w:t>Администратор группы, Администратор.</w:t>
      </w:r>
    </w:p>
    <w:p w14:paraId="4830E032" w14:textId="4D896801" w:rsidR="00174846" w:rsidRPr="00D2405E" w:rsidRDefault="00715697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имеет возможность создать объявление на доске объявлений. При создании объявления в обязательном порядке указыва</w:t>
      </w:r>
      <w:r w:rsidR="00A64C1B" w:rsidRPr="00D2405E">
        <w:rPr>
          <w:lang w:val="ru-RU"/>
        </w:rPr>
        <w:t>е</w:t>
      </w:r>
      <w:r w:rsidRPr="00D2405E">
        <w:rPr>
          <w:lang w:val="ru-RU"/>
        </w:rPr>
        <w:t xml:space="preserve">тся </w:t>
      </w:r>
      <w:r w:rsidR="00A64C1B" w:rsidRPr="00D2405E">
        <w:rPr>
          <w:lang w:val="ru-RU"/>
        </w:rPr>
        <w:t>его текстовое содержимое</w:t>
      </w:r>
      <w:r w:rsidR="00174846" w:rsidRPr="00D2405E">
        <w:rPr>
          <w:lang w:val="ru-RU"/>
        </w:rPr>
        <w:t>, а также задается аудитория объявления.</w:t>
      </w:r>
    </w:p>
    <w:p w14:paraId="5693C234" w14:textId="70D374F9" w:rsidR="00174846" w:rsidRPr="00D2405E" w:rsidRDefault="00174846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Опционально прикрепляются файлы и медиафайлы, один опрос. Прикрепляемые файлы и медиафайлы требуется предварительно загрузить, прикрепляемый опрос – создать.</w:t>
      </w:r>
    </w:p>
    <w:p w14:paraId="220E5B00" w14:textId="5A868786" w:rsidR="00715697" w:rsidRPr="00D2405E" w:rsidRDefault="00174846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Присутствует необязательная возможность установить срок автоматического сокрытия объявления с доски, по истечении которого объявление перестанет быть видимым на доске объявлений. Если срок не был указан, объявление не скрывается.</w:t>
      </w:r>
    </w:p>
    <w:p w14:paraId="20471F21" w14:textId="39DC1788" w:rsidR="002C0A98" w:rsidRPr="00D2405E" w:rsidRDefault="00DC4724" w:rsidP="00CB6530">
      <w:pPr>
        <w:pStyle w:val="2"/>
        <w:spacing w:before="240"/>
        <w:rPr>
          <w:lang w:val="ru-RU"/>
        </w:rPr>
      </w:pPr>
      <w:bookmarkStart w:id="29" w:name="_Toc146820767"/>
      <w:bookmarkStart w:id="30" w:name="_Toc151578219"/>
      <w:r w:rsidRPr="00D2405E">
        <w:rPr>
          <w:lang w:val="ru-RU"/>
        </w:rPr>
        <w:t>E</w:t>
      </w:r>
      <w:r w:rsidR="00AB1743" w:rsidRPr="00D2405E">
        <w:t>-1.1.1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Указать</w:t>
      </w:r>
      <w:r w:rsidR="00A64C1B" w:rsidRPr="00D2405E">
        <w:rPr>
          <w:lang w:val="ru-RU"/>
        </w:rPr>
        <w:t xml:space="preserve"> текст объявления</w:t>
      </w:r>
      <w:bookmarkEnd w:id="29"/>
      <w:bookmarkEnd w:id="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5"/>
        <w:gridCol w:w="1604"/>
        <w:gridCol w:w="5255"/>
      </w:tblGrid>
      <w:tr w:rsidR="004710BF" w:rsidRPr="000E1D7A" w14:paraId="3C80D077" w14:textId="77777777" w:rsidTr="00AB1743">
        <w:tc>
          <w:tcPr>
            <w:tcW w:w="846" w:type="dxa"/>
            <w:shd w:val="clear" w:color="auto" w:fill="auto"/>
          </w:tcPr>
          <w:p w14:paraId="6381ED42" w14:textId="66174593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="00AB1743" w:rsidRPr="00D2405E">
              <w:t>-1.1.1</w:t>
            </w:r>
          </w:p>
        </w:tc>
        <w:tc>
          <w:tcPr>
            <w:tcW w:w="1645" w:type="dxa"/>
            <w:shd w:val="clear" w:color="auto" w:fill="auto"/>
          </w:tcPr>
          <w:p w14:paraId="0A77E6A1" w14:textId="1C112729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34D76650" w14:textId="6EC10A7C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текст объявлени</w:t>
            </w:r>
            <w:r w:rsidR="00AB1743" w:rsidRPr="00D2405E">
              <w:rPr>
                <w:lang w:val="ru-RU"/>
              </w:rPr>
              <w:t>я</w:t>
            </w:r>
          </w:p>
        </w:tc>
        <w:tc>
          <w:tcPr>
            <w:tcW w:w="5255" w:type="dxa"/>
            <w:shd w:val="clear" w:color="auto" w:fill="auto"/>
          </w:tcPr>
          <w:p w14:paraId="467CCAE7" w14:textId="38D1D590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указывает тестовое содержимое объявления</w:t>
            </w:r>
          </w:p>
        </w:tc>
      </w:tr>
    </w:tbl>
    <w:p w14:paraId="34CA4930" w14:textId="61534B2C" w:rsidR="0096027E" w:rsidRPr="00D2405E" w:rsidRDefault="0096027E" w:rsidP="0096027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DC4724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4F6675C0" w14:textId="27F6A37E" w:rsidR="0096027E" w:rsidRPr="00D2405E" w:rsidRDefault="0096027E" w:rsidP="0096027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C4724" w:rsidRPr="00D2405E">
        <w:rPr>
          <w:lang w:val="ru-RU"/>
        </w:rPr>
        <w:t>Администратор группы, Администратор</w:t>
      </w:r>
    </w:p>
    <w:p w14:paraId="046B6289" w14:textId="74E9036F" w:rsidR="004710BF" w:rsidRPr="00D2405E" w:rsidRDefault="004710BF" w:rsidP="009D00C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объявления </w:t>
      </w:r>
      <w:r w:rsidR="00AB1743" w:rsidRPr="00D2405E">
        <w:rPr>
          <w:lang w:val="ru-RU"/>
        </w:rPr>
        <w:t xml:space="preserve">опционально </w:t>
      </w:r>
      <w:r w:rsidRPr="00D2405E">
        <w:rPr>
          <w:lang w:val="ru-RU"/>
        </w:rPr>
        <w:t>указ</w:t>
      </w:r>
      <w:r w:rsidR="00AB1743" w:rsidRPr="00D2405E">
        <w:rPr>
          <w:lang w:val="ru-RU"/>
        </w:rPr>
        <w:t>ывается</w:t>
      </w:r>
      <w:r w:rsidRPr="00D2405E">
        <w:rPr>
          <w:lang w:val="ru-RU"/>
        </w:rPr>
        <w:t xml:space="preserve"> текстовое содержимое объявления.</w:t>
      </w:r>
    </w:p>
    <w:p w14:paraId="6112D930" w14:textId="43FC9D77" w:rsidR="00225FFD" w:rsidRPr="00D2405E" w:rsidRDefault="00F655AC" w:rsidP="00CB6530">
      <w:pPr>
        <w:pStyle w:val="2"/>
        <w:spacing w:before="240"/>
        <w:rPr>
          <w:lang w:val="ru-RU"/>
        </w:rPr>
      </w:pPr>
      <w:bookmarkStart w:id="31" w:name="_Toc146820768"/>
      <w:bookmarkStart w:id="32" w:name="_Toc151578220"/>
      <w:r w:rsidRPr="00D2405E">
        <w:rPr>
          <w:lang w:val="ru-RU"/>
        </w:rPr>
        <w:t>E</w:t>
      </w:r>
      <w:r w:rsidR="005E4B2D" w:rsidRPr="00D2405E">
        <w:rPr>
          <w:lang w:val="ru-RU"/>
        </w:rPr>
        <w:t>-1.1.2</w:t>
      </w:r>
      <w:r w:rsidR="00225FFD" w:rsidRPr="00D2405E">
        <w:rPr>
          <w:lang w:val="ru-RU"/>
        </w:rPr>
        <w:t xml:space="preserve">. </w:t>
      </w:r>
      <w:r w:rsidR="00C87F4B" w:rsidRPr="00D2405E">
        <w:rPr>
          <w:lang w:val="ru-RU"/>
        </w:rPr>
        <w:t>Выбор получателей</w:t>
      </w:r>
      <w:bookmarkEnd w:id="31"/>
      <w:bookmarkEnd w:id="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3"/>
        <w:gridCol w:w="1617"/>
        <w:gridCol w:w="5244"/>
      </w:tblGrid>
      <w:tr w:rsidR="00C87F4B" w:rsidRPr="000E1D7A" w14:paraId="0B05B4DD" w14:textId="77777777" w:rsidTr="005E4B2D">
        <w:tc>
          <w:tcPr>
            <w:tcW w:w="846" w:type="dxa"/>
            <w:shd w:val="clear" w:color="auto" w:fill="auto"/>
          </w:tcPr>
          <w:p w14:paraId="2B22E599" w14:textId="68DAF78C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-1.1.2</w:t>
            </w:r>
          </w:p>
        </w:tc>
        <w:tc>
          <w:tcPr>
            <w:tcW w:w="1643" w:type="dxa"/>
            <w:shd w:val="clear" w:color="auto" w:fill="auto"/>
          </w:tcPr>
          <w:p w14:paraId="74CEEC48" w14:textId="27F4464B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7" w:type="dxa"/>
            <w:shd w:val="clear" w:color="auto" w:fill="auto"/>
          </w:tcPr>
          <w:p w14:paraId="414B6DDB" w14:textId="15031220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</w:t>
            </w:r>
            <w:r w:rsidR="007B6E4A" w:rsidRPr="00D2405E">
              <w:rPr>
                <w:lang w:val="ru-RU"/>
              </w:rPr>
              <w:t xml:space="preserve">рать </w:t>
            </w:r>
            <w:r w:rsidRPr="00D2405E">
              <w:rPr>
                <w:lang w:val="ru-RU"/>
              </w:rPr>
              <w:t>получателей</w:t>
            </w:r>
          </w:p>
        </w:tc>
        <w:tc>
          <w:tcPr>
            <w:tcW w:w="5244" w:type="dxa"/>
            <w:shd w:val="clear" w:color="auto" w:fill="auto"/>
          </w:tcPr>
          <w:p w14:paraId="05C25363" w14:textId="202570C6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определяет получателей объявления</w:t>
            </w:r>
          </w:p>
        </w:tc>
      </w:tr>
    </w:tbl>
    <w:p w14:paraId="74F84917" w14:textId="7BDFD4C8" w:rsidR="00262B7D" w:rsidRPr="00D2405E" w:rsidRDefault="00262B7D" w:rsidP="00262B7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C87F4B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7418EA25" w14:textId="5E28C6C6" w:rsidR="00262B7D" w:rsidRPr="00D2405E" w:rsidRDefault="00262B7D" w:rsidP="00262B7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C87F4B" w:rsidRPr="00D2405E">
        <w:rPr>
          <w:lang w:val="ru-RU"/>
        </w:rPr>
        <w:t>Администратор группы, Администратор</w:t>
      </w:r>
      <w:r w:rsidR="00265BE3" w:rsidRPr="00D2405E">
        <w:rPr>
          <w:lang w:val="ru-RU"/>
        </w:rPr>
        <w:t>.</w:t>
      </w:r>
    </w:p>
    <w:p w14:paraId="6183A627" w14:textId="285D78BF" w:rsidR="00262B7D" w:rsidRPr="00D2405E" w:rsidRDefault="00265BE3" w:rsidP="00BF5F8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Опубликованное объявление по умолчанию отображается не у всех пользователей доски объявлений – пользователь может </w:t>
      </w:r>
      <w:r w:rsidR="00EA1E20" w:rsidRPr="00D2405E">
        <w:rPr>
          <w:lang w:val="ru-RU"/>
        </w:rPr>
        <w:t>просмотреть</w:t>
      </w:r>
      <w:r w:rsidRPr="00D2405E">
        <w:rPr>
          <w:lang w:val="ru-RU"/>
        </w:rPr>
        <w:t xml:space="preserve"> объявление только в том случае, если состоит хотя бы в одной из групп, для которых было опубликовано объявление. Для обеспечения данного механизма при создании объявления требуется</w:t>
      </w:r>
      <w:r w:rsidR="00BF642E" w:rsidRPr="00D2405E">
        <w:rPr>
          <w:lang w:val="ru-RU"/>
        </w:rPr>
        <w:t xml:space="preserve"> указать группы получателей.</w:t>
      </w:r>
      <w:r w:rsidRPr="00D2405E">
        <w:rPr>
          <w:lang w:val="ru-RU"/>
        </w:rPr>
        <w:t xml:space="preserve"> </w:t>
      </w:r>
    </w:p>
    <w:p w14:paraId="128A1A3C" w14:textId="01A150E4" w:rsidR="00225FFD" w:rsidRPr="00D2405E" w:rsidRDefault="00D06EAD" w:rsidP="00CB6530">
      <w:pPr>
        <w:pStyle w:val="2"/>
        <w:spacing w:before="240"/>
        <w:rPr>
          <w:lang w:val="ru-RU"/>
        </w:rPr>
      </w:pPr>
      <w:bookmarkStart w:id="33" w:name="_Toc146820769"/>
      <w:bookmarkStart w:id="34" w:name="_Toc151578221"/>
      <w:r w:rsidRPr="00D2405E">
        <w:rPr>
          <w:lang w:val="ru-RU"/>
        </w:rPr>
        <w:t>E</w:t>
      </w:r>
      <w:r w:rsidR="005E4B2D" w:rsidRPr="00D2405E">
        <w:rPr>
          <w:lang w:val="ru-RU"/>
        </w:rPr>
        <w:t>-1.1.3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Установить срок автоматического сокрытия</w:t>
      </w:r>
      <w:bookmarkEnd w:id="33"/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7"/>
        <w:gridCol w:w="1654"/>
        <w:gridCol w:w="5213"/>
      </w:tblGrid>
      <w:tr w:rsidR="00D06EAD" w:rsidRPr="000E1D7A" w14:paraId="5E4AE81C" w14:textId="77777777" w:rsidTr="005E4B2D">
        <w:tc>
          <w:tcPr>
            <w:tcW w:w="846" w:type="dxa"/>
            <w:shd w:val="clear" w:color="auto" w:fill="auto"/>
          </w:tcPr>
          <w:p w14:paraId="571D3122" w14:textId="221B21C5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-1.1.3</w:t>
            </w:r>
          </w:p>
        </w:tc>
        <w:tc>
          <w:tcPr>
            <w:tcW w:w="1637" w:type="dxa"/>
            <w:shd w:val="clear" w:color="auto" w:fill="auto"/>
          </w:tcPr>
          <w:p w14:paraId="15F2CE2E" w14:textId="784CB107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54" w:type="dxa"/>
            <w:shd w:val="clear" w:color="auto" w:fill="auto"/>
          </w:tcPr>
          <w:p w14:paraId="1EDC729C" w14:textId="27B61D23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Установить срок автоматического сокрытия</w:t>
            </w:r>
          </w:p>
        </w:tc>
        <w:tc>
          <w:tcPr>
            <w:tcW w:w="5213" w:type="dxa"/>
            <w:shd w:val="clear" w:color="auto" w:fill="auto"/>
          </w:tcPr>
          <w:p w14:paraId="0A25917C" w14:textId="623AD252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установить срок автоматического сокрытия объявления</w:t>
            </w:r>
          </w:p>
        </w:tc>
      </w:tr>
    </w:tbl>
    <w:p w14:paraId="7AB75E7F" w14:textId="0DC8B3EE" w:rsidR="00536AE6" w:rsidRPr="00D2405E" w:rsidRDefault="00536AE6" w:rsidP="00536AE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D06EAD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67B136A7" w14:textId="1135BCB5" w:rsidR="00536AE6" w:rsidRPr="00D2405E" w:rsidRDefault="00536AE6" w:rsidP="00536AE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06EAD" w:rsidRPr="00D2405E">
        <w:rPr>
          <w:lang w:val="ru-RU"/>
        </w:rPr>
        <w:t>Администратор группы, Администратор</w:t>
      </w:r>
    </w:p>
    <w:p w14:paraId="713C4CE8" w14:textId="2758F021" w:rsidR="004B2405" w:rsidRPr="00D2405E" w:rsidRDefault="00D06EAD" w:rsidP="00536AE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объявления может возникнуть необходимость скрыть его по прошествии определенного времени. Для обеспечения указанного механизма при создании объявления присутствует возможность задать </w:t>
      </w:r>
      <w:r w:rsidR="006B3A68" w:rsidRPr="00D2405E">
        <w:rPr>
          <w:lang w:val="ru-RU"/>
        </w:rPr>
        <w:t>момент времени, по наступлении которого</w:t>
      </w:r>
      <w:r w:rsidRPr="00D2405E">
        <w:rPr>
          <w:lang w:val="ru-RU"/>
        </w:rPr>
        <w:t xml:space="preserve"> объявление будет автоматически скрыто с доски объявлений. Скрытое объявление не может просмотреть ни один пользователь доски объявлени</w:t>
      </w:r>
      <w:r w:rsidR="001A5858" w:rsidRPr="00D2405E">
        <w:rPr>
          <w:lang w:val="ru-RU"/>
        </w:rPr>
        <w:t>й, кроме его автора.</w:t>
      </w:r>
    </w:p>
    <w:p w14:paraId="1A00D6E4" w14:textId="7E617B7F" w:rsidR="001A5858" w:rsidRPr="00D2405E" w:rsidRDefault="001A5858" w:rsidP="00536AE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Автоматически скрытое объявление попадает в список скрытых объявлений.</w:t>
      </w:r>
    </w:p>
    <w:p w14:paraId="6B3BBAC4" w14:textId="646C6AD0" w:rsidR="003B0A43" w:rsidRPr="00D2405E" w:rsidRDefault="003B0A43" w:rsidP="00CB6530">
      <w:pPr>
        <w:pStyle w:val="2"/>
        <w:spacing w:before="240"/>
        <w:rPr>
          <w:lang w:val="ru-RU"/>
        </w:rPr>
      </w:pPr>
      <w:bookmarkStart w:id="35" w:name="_Toc146820770"/>
      <w:bookmarkStart w:id="36" w:name="_Toc151578222"/>
      <w:r w:rsidRPr="00D2405E">
        <w:rPr>
          <w:lang w:val="ru-RU"/>
        </w:rPr>
        <w:lastRenderedPageBreak/>
        <w:t>E</w:t>
      </w:r>
      <w:r w:rsidR="005E4B2D" w:rsidRPr="00D2405E">
        <w:rPr>
          <w:lang w:val="ru-RU"/>
        </w:rPr>
        <w:t>-1.1.4</w:t>
      </w:r>
      <w:r w:rsidRPr="00D2405E">
        <w:rPr>
          <w:lang w:val="ru-RU"/>
        </w:rPr>
        <w:t xml:space="preserve">. </w:t>
      </w:r>
      <w:r w:rsidR="00BB79EE" w:rsidRPr="00D2405E">
        <w:rPr>
          <w:lang w:val="ru-RU"/>
        </w:rPr>
        <w:t>Задать режим отложенной публикации</w:t>
      </w:r>
      <w:bookmarkEnd w:id="35"/>
      <w:bookmarkEnd w:id="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4"/>
        <w:gridCol w:w="1615"/>
        <w:gridCol w:w="5255"/>
      </w:tblGrid>
      <w:tr w:rsidR="003D01EE" w:rsidRPr="000E1D7A" w14:paraId="1226A70A" w14:textId="77777777" w:rsidTr="005E4B2D">
        <w:tc>
          <w:tcPr>
            <w:tcW w:w="846" w:type="dxa"/>
            <w:shd w:val="clear" w:color="auto" w:fill="auto"/>
          </w:tcPr>
          <w:p w14:paraId="6D78D3F5" w14:textId="2F76D596" w:rsidR="003D01EE" w:rsidRPr="00D2405E" w:rsidRDefault="003D01EE" w:rsidP="003D01E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-1.1.4</w:t>
            </w:r>
          </w:p>
        </w:tc>
        <w:tc>
          <w:tcPr>
            <w:tcW w:w="1634" w:type="dxa"/>
            <w:shd w:val="clear" w:color="auto" w:fill="auto"/>
          </w:tcPr>
          <w:p w14:paraId="4F68476D" w14:textId="77777777" w:rsidR="003D01EE" w:rsidRPr="00D2405E" w:rsidRDefault="003D01EE" w:rsidP="003D01E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6E891050" w14:textId="40988BFD" w:rsidR="003D01EE" w:rsidRPr="00D2405E" w:rsidRDefault="003D01EE" w:rsidP="003D01E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режим отложенной публикации</w:t>
            </w:r>
          </w:p>
        </w:tc>
        <w:tc>
          <w:tcPr>
            <w:tcW w:w="5255" w:type="dxa"/>
            <w:shd w:val="clear" w:color="auto" w:fill="auto"/>
          </w:tcPr>
          <w:p w14:paraId="1B43C699" w14:textId="1AE91DBB" w:rsidR="003D01EE" w:rsidRPr="00D2405E" w:rsidRDefault="003D01EE" w:rsidP="003D01E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задать режим отложенной публикации объявления</w:t>
            </w:r>
          </w:p>
        </w:tc>
      </w:tr>
    </w:tbl>
    <w:p w14:paraId="6FE2DABC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CEE4FA9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5FEAD02" w14:textId="393575A7" w:rsidR="008E4F4D" w:rsidRPr="00D2405E" w:rsidRDefault="008E4F4D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задавать режим отложенной публикации объявления. Объявление, ожидающее публикации, может быть просмотрено и отредактировано только автором. </w:t>
      </w:r>
    </w:p>
    <w:p w14:paraId="4315191C" w14:textId="386C8387" w:rsidR="008E4F4D" w:rsidRPr="00D2405E" w:rsidRDefault="008E4F4D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Объявление становится видимым для аудитории </w:t>
      </w:r>
    </w:p>
    <w:p w14:paraId="756C55B6" w14:textId="36890F1A" w:rsidR="003B0A43" w:rsidRPr="00D2405E" w:rsidRDefault="003B0A43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прикреплять файлы к создаваемым объявлениям. У аудитории объявления присутствует возможность скачать прикрепленные файлы. </w:t>
      </w:r>
    </w:p>
    <w:p w14:paraId="58211C3B" w14:textId="77777777" w:rsidR="003B0A43" w:rsidRPr="00D2405E" w:rsidRDefault="003B0A43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отсутствует возможность в явном виде прикрепить ранее загруженные файлы.</w:t>
      </w:r>
    </w:p>
    <w:p w14:paraId="0944D9AE" w14:textId="4B6580CF" w:rsidR="003B0A43" w:rsidRPr="00D2405E" w:rsidRDefault="003B0A43" w:rsidP="00CB6530">
      <w:pPr>
        <w:pStyle w:val="2"/>
        <w:spacing w:before="240"/>
        <w:rPr>
          <w:lang w:val="ru-RU"/>
        </w:rPr>
      </w:pPr>
      <w:bookmarkStart w:id="37" w:name="_Toc146820771"/>
      <w:bookmarkStart w:id="38" w:name="_Toc151578223"/>
      <w:r w:rsidRPr="00D2405E">
        <w:rPr>
          <w:lang w:val="ru-RU"/>
        </w:rPr>
        <w:t>E</w:t>
      </w:r>
      <w:r w:rsidR="005E4B2D" w:rsidRPr="00D2405E">
        <w:rPr>
          <w:lang w:val="ru-RU"/>
        </w:rPr>
        <w:t>-1.1.4.1</w:t>
      </w:r>
      <w:r w:rsidRPr="00D2405E">
        <w:rPr>
          <w:lang w:val="ru-RU"/>
        </w:rPr>
        <w:t xml:space="preserve">. </w:t>
      </w:r>
      <w:r w:rsidR="00021636" w:rsidRPr="00D2405E">
        <w:rPr>
          <w:lang w:val="ru-RU"/>
        </w:rPr>
        <w:t>Задать дату и время публикации</w:t>
      </w:r>
      <w:bookmarkEnd w:id="37"/>
      <w:bookmarkEnd w:id="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92"/>
        <w:gridCol w:w="1615"/>
        <w:gridCol w:w="5255"/>
      </w:tblGrid>
      <w:tr w:rsidR="008E4F4D" w:rsidRPr="000E1D7A" w14:paraId="1D03AB4D" w14:textId="77777777" w:rsidTr="005E4B2D">
        <w:tc>
          <w:tcPr>
            <w:tcW w:w="988" w:type="dxa"/>
            <w:shd w:val="clear" w:color="auto" w:fill="auto"/>
          </w:tcPr>
          <w:p w14:paraId="315F9E4F" w14:textId="623BF847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-1.1.4.1</w:t>
            </w:r>
          </w:p>
        </w:tc>
        <w:tc>
          <w:tcPr>
            <w:tcW w:w="1492" w:type="dxa"/>
            <w:shd w:val="clear" w:color="auto" w:fill="auto"/>
          </w:tcPr>
          <w:p w14:paraId="3C491C15" w14:textId="565C838F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5BC7343C" w14:textId="683D3DA0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дату и время публикации</w:t>
            </w:r>
          </w:p>
        </w:tc>
        <w:tc>
          <w:tcPr>
            <w:tcW w:w="5255" w:type="dxa"/>
            <w:shd w:val="clear" w:color="auto" w:fill="auto"/>
          </w:tcPr>
          <w:p w14:paraId="042BBD23" w14:textId="051886D2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 режима отложенной публикации сотрудник должен задать дату и время публикации объявления</w:t>
            </w:r>
          </w:p>
        </w:tc>
      </w:tr>
    </w:tbl>
    <w:p w14:paraId="30CF7CAB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2EE81D7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1CC39FD" w14:textId="6D1C825E" w:rsidR="00B00528" w:rsidRPr="00D2405E" w:rsidRDefault="00B00528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указывать дату и время объявления при задании режима отложенной публикации.</w:t>
      </w:r>
    </w:p>
    <w:p w14:paraId="022670E8" w14:textId="55989FF7" w:rsidR="00225FFD" w:rsidRPr="00D2405E" w:rsidRDefault="00472980" w:rsidP="00CB6530">
      <w:pPr>
        <w:pStyle w:val="2"/>
        <w:spacing w:before="240"/>
        <w:rPr>
          <w:lang w:val="ru-RU"/>
        </w:rPr>
      </w:pPr>
      <w:bookmarkStart w:id="39" w:name="_Toc146820772"/>
      <w:bookmarkStart w:id="40" w:name="_Toc151578224"/>
      <w:r w:rsidRPr="00D2405E">
        <w:rPr>
          <w:lang w:val="ru-RU"/>
        </w:rPr>
        <w:t>E</w:t>
      </w:r>
      <w:r w:rsidR="005E4B2D" w:rsidRPr="00D2405E">
        <w:rPr>
          <w:lang w:val="ru-RU"/>
        </w:rPr>
        <w:t>-1.1.5</w:t>
      </w:r>
      <w:r w:rsidR="00225FFD" w:rsidRPr="00D2405E">
        <w:rPr>
          <w:lang w:val="ru-RU"/>
        </w:rPr>
        <w:t xml:space="preserve">. </w:t>
      </w:r>
      <w:r w:rsidR="00A755AB" w:rsidRPr="00D2405E">
        <w:rPr>
          <w:lang w:val="ru-RU"/>
        </w:rPr>
        <w:t>Прикрепить файлы</w:t>
      </w:r>
      <w:bookmarkEnd w:id="39"/>
      <w:bookmarkEnd w:id="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4"/>
        <w:gridCol w:w="1615"/>
        <w:gridCol w:w="5255"/>
      </w:tblGrid>
      <w:tr w:rsidR="00A7337E" w:rsidRPr="000E1D7A" w14:paraId="4D600EBC" w14:textId="77777777" w:rsidTr="00A7337E">
        <w:tc>
          <w:tcPr>
            <w:tcW w:w="846" w:type="dxa"/>
            <w:shd w:val="clear" w:color="auto" w:fill="auto"/>
          </w:tcPr>
          <w:p w14:paraId="17C615B4" w14:textId="4E324D04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E-1.1.5</w:t>
            </w:r>
          </w:p>
        </w:tc>
        <w:tc>
          <w:tcPr>
            <w:tcW w:w="1634" w:type="dxa"/>
            <w:shd w:val="clear" w:color="auto" w:fill="auto"/>
          </w:tcPr>
          <w:p w14:paraId="253B4E52" w14:textId="68813522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6F38658B" w14:textId="19D610EB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файлы</w:t>
            </w:r>
          </w:p>
        </w:tc>
        <w:tc>
          <w:tcPr>
            <w:tcW w:w="5255" w:type="dxa"/>
            <w:shd w:val="clear" w:color="auto" w:fill="auto"/>
          </w:tcPr>
          <w:p w14:paraId="619C89D1" w14:textId="5FABF508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публикации объявления сотрудник может прикрепить файлы или медиафайлы</w:t>
            </w:r>
          </w:p>
        </w:tc>
      </w:tr>
    </w:tbl>
    <w:p w14:paraId="79222D24" w14:textId="5E3608FC" w:rsidR="00DB60FA" w:rsidRPr="00D2405E" w:rsidRDefault="00DB60FA" w:rsidP="00DB60F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A755AB" w:rsidRPr="00D2405E">
        <w:rPr>
          <w:lang w:val="ru-RU"/>
        </w:rPr>
        <w:t>Сотрудник.</w:t>
      </w:r>
    </w:p>
    <w:p w14:paraId="2F2ABF08" w14:textId="62EE6867" w:rsidR="00DB60FA" w:rsidRPr="00D2405E" w:rsidRDefault="00DB60FA" w:rsidP="00DB60F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A755AB" w:rsidRPr="00D2405E">
        <w:rPr>
          <w:lang w:val="ru-RU"/>
        </w:rPr>
        <w:t>Администратор группы, Администратор.</w:t>
      </w:r>
    </w:p>
    <w:p w14:paraId="4C173EB9" w14:textId="2D88FB7B" w:rsidR="008F2402" w:rsidRPr="00D2405E" w:rsidRDefault="008F2402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прикреплять файлы к создаваемым объявлениям.</w:t>
      </w:r>
      <w:r w:rsidR="008B3ACC" w:rsidRPr="00D2405E">
        <w:rPr>
          <w:lang w:val="ru-RU"/>
        </w:rPr>
        <w:t xml:space="preserve"> У аудитории объявления присутствует возможность </w:t>
      </w:r>
      <w:r w:rsidR="00C66BB5" w:rsidRPr="00D2405E">
        <w:rPr>
          <w:lang w:val="ru-RU"/>
        </w:rPr>
        <w:t>скачать</w:t>
      </w:r>
      <w:r w:rsidR="008B3ACC" w:rsidRPr="00D2405E">
        <w:rPr>
          <w:lang w:val="ru-RU"/>
        </w:rPr>
        <w:t xml:space="preserve"> </w:t>
      </w:r>
      <w:r w:rsidR="00472980" w:rsidRPr="00D2405E">
        <w:rPr>
          <w:lang w:val="ru-RU"/>
        </w:rPr>
        <w:t xml:space="preserve">прикрепленные файлы. </w:t>
      </w:r>
    </w:p>
    <w:p w14:paraId="7B2465E9" w14:textId="32C9857E" w:rsidR="00C66BB5" w:rsidRPr="00D2405E" w:rsidRDefault="00C66BB5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отсутствует возможность в явном виде прикрепить ранее загруженные файлы.</w:t>
      </w:r>
    </w:p>
    <w:p w14:paraId="7E6DD8B3" w14:textId="5F034949" w:rsidR="0088059A" w:rsidRPr="00D2405E" w:rsidRDefault="0088059A" w:rsidP="00CB6530">
      <w:pPr>
        <w:pStyle w:val="2"/>
        <w:spacing w:before="240"/>
        <w:rPr>
          <w:lang w:val="ru-RU"/>
        </w:rPr>
      </w:pPr>
      <w:bookmarkStart w:id="41" w:name="_Toc146820773"/>
      <w:bookmarkStart w:id="42" w:name="_Toc151578225"/>
      <w:r w:rsidRPr="00D2405E">
        <w:rPr>
          <w:lang w:val="ru-RU"/>
        </w:rPr>
        <w:t>E</w:t>
      </w:r>
      <w:r w:rsidR="00A7337E" w:rsidRPr="00D2405E">
        <w:rPr>
          <w:lang w:val="ru-RU"/>
        </w:rPr>
        <w:t>-1.1.5.1</w:t>
      </w:r>
      <w:r w:rsidRPr="00D2405E">
        <w:rPr>
          <w:lang w:val="ru-RU"/>
        </w:rPr>
        <w:t>. Загрузить файлы</w:t>
      </w:r>
      <w:bookmarkEnd w:id="41"/>
      <w:bookmarkEnd w:id="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19"/>
        <w:gridCol w:w="1604"/>
        <w:gridCol w:w="5139"/>
      </w:tblGrid>
      <w:tr w:rsidR="0088059A" w:rsidRPr="000E1D7A" w14:paraId="2096F333" w14:textId="77777777" w:rsidTr="00A7337E">
        <w:tc>
          <w:tcPr>
            <w:tcW w:w="988" w:type="dxa"/>
            <w:shd w:val="clear" w:color="auto" w:fill="auto"/>
          </w:tcPr>
          <w:p w14:paraId="571F404A" w14:textId="44315A5B" w:rsidR="0088059A" w:rsidRPr="00D2405E" w:rsidRDefault="0088059A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A7337E" w:rsidRPr="00D2405E">
              <w:rPr>
                <w:lang w:val="ru-RU"/>
              </w:rPr>
              <w:t>-1.1.5.1</w:t>
            </w:r>
          </w:p>
        </w:tc>
        <w:tc>
          <w:tcPr>
            <w:tcW w:w="1619" w:type="dxa"/>
            <w:shd w:val="clear" w:color="auto" w:fill="auto"/>
          </w:tcPr>
          <w:p w14:paraId="64F23B0F" w14:textId="77777777" w:rsidR="0088059A" w:rsidRPr="00D2405E" w:rsidRDefault="0088059A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3BD0A908" w14:textId="495576AF" w:rsidR="0088059A" w:rsidRPr="00D2405E" w:rsidRDefault="00A7337E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Загрузить</w:t>
            </w:r>
            <w:r w:rsidR="0088059A" w:rsidRPr="00D2405E">
              <w:rPr>
                <w:lang w:val="ru-RU"/>
              </w:rPr>
              <w:t xml:space="preserve"> файлы</w:t>
            </w:r>
          </w:p>
        </w:tc>
        <w:tc>
          <w:tcPr>
            <w:tcW w:w="5139" w:type="dxa"/>
            <w:shd w:val="clear" w:color="auto" w:fill="auto"/>
          </w:tcPr>
          <w:p w14:paraId="4EF1780A" w14:textId="40A5D352" w:rsidR="0088059A" w:rsidRPr="00D2405E" w:rsidRDefault="0088059A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файлов или медиафайлов сотрудник должен загрузить их</w:t>
            </w:r>
          </w:p>
        </w:tc>
      </w:tr>
    </w:tbl>
    <w:p w14:paraId="59FC9DA7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B38FD5D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CDC60DF" w14:textId="3D142445" w:rsidR="0088059A" w:rsidRPr="00D2405E" w:rsidRDefault="0088059A" w:rsidP="0088059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загрузить файлы перед их прикреплением к создаваемому объявлению. </w:t>
      </w:r>
      <w:r w:rsidR="003C2853" w:rsidRPr="00D2405E">
        <w:rPr>
          <w:lang w:val="ru-RU"/>
        </w:rPr>
        <w:t>Загрузка файлов происходит на экране создания объявления</w:t>
      </w:r>
      <w:r w:rsidR="003E25C6" w:rsidRPr="00D2405E">
        <w:rPr>
          <w:lang w:val="ru-RU"/>
        </w:rPr>
        <w:t xml:space="preserve"> и начинается сразу после</w:t>
      </w:r>
      <w:r w:rsidR="00805499" w:rsidRPr="00D2405E">
        <w:rPr>
          <w:lang w:val="ru-RU"/>
        </w:rPr>
        <w:t xml:space="preserve"> нажатия кнопки создания объявления и до перехода на экран доски объявлений.</w:t>
      </w:r>
    </w:p>
    <w:p w14:paraId="15A72AA3" w14:textId="383D7BCA" w:rsidR="00C77FF5" w:rsidRPr="00D2405E" w:rsidRDefault="00C77FF5" w:rsidP="0088059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Загрузить можно файл размером не более </w:t>
      </w:r>
      <w:r w:rsidR="00F00346" w:rsidRPr="00D2405E">
        <w:rPr>
          <w:lang w:val="ru-RU"/>
        </w:rPr>
        <w:t>заданного в конфигурации размера</w:t>
      </w:r>
      <w:r w:rsidRPr="00D2405E">
        <w:rPr>
          <w:lang w:val="ru-RU"/>
        </w:rPr>
        <w:t>.</w:t>
      </w:r>
      <w:r w:rsidR="00F00346" w:rsidRPr="00D2405E">
        <w:rPr>
          <w:lang w:val="ru-RU"/>
        </w:rPr>
        <w:t xml:space="preserve"> </w:t>
      </w:r>
    </w:p>
    <w:p w14:paraId="2BF9B5D1" w14:textId="1F66D565" w:rsidR="0088059A" w:rsidRPr="00D2405E" w:rsidRDefault="00C66BB5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Перед загрузкой файла проверяется, был ли файл ранее выгружен на сервер. В случае положительного результата файл повторно не загружается, а к объявлению прикрепляется ссылка на ранее выгруженный файл.</w:t>
      </w:r>
    </w:p>
    <w:p w14:paraId="07C44A61" w14:textId="6BA9B777" w:rsidR="00A7337E" w:rsidRPr="00D2405E" w:rsidRDefault="00A7337E" w:rsidP="00CB6530">
      <w:pPr>
        <w:pStyle w:val="2"/>
        <w:spacing w:before="240"/>
        <w:rPr>
          <w:lang w:val="ru-RU"/>
        </w:rPr>
      </w:pPr>
      <w:bookmarkStart w:id="43" w:name="_Toc146820774"/>
      <w:bookmarkStart w:id="44" w:name="_Toc151578226"/>
      <w:r w:rsidRPr="00D2405E">
        <w:rPr>
          <w:lang w:val="ru-RU"/>
        </w:rPr>
        <w:lastRenderedPageBreak/>
        <w:t>E-1.1.6. Загрузить файлы</w:t>
      </w:r>
      <w:bookmarkEnd w:id="43"/>
      <w:bookmarkEnd w:id="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19"/>
        <w:gridCol w:w="1604"/>
        <w:gridCol w:w="5139"/>
      </w:tblGrid>
      <w:tr w:rsidR="00A7337E" w:rsidRPr="000E1D7A" w14:paraId="23B67D7D" w14:textId="77777777" w:rsidTr="00A47843">
        <w:tc>
          <w:tcPr>
            <w:tcW w:w="988" w:type="dxa"/>
            <w:shd w:val="clear" w:color="auto" w:fill="auto"/>
          </w:tcPr>
          <w:p w14:paraId="106627EF" w14:textId="21A69FF6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E-1.1.6</w:t>
            </w:r>
          </w:p>
        </w:tc>
        <w:tc>
          <w:tcPr>
            <w:tcW w:w="1619" w:type="dxa"/>
            <w:shd w:val="clear" w:color="auto" w:fill="auto"/>
          </w:tcPr>
          <w:p w14:paraId="3A16B43F" w14:textId="6CC93D54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140DA61D" w14:textId="3E96A975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5139" w:type="dxa"/>
            <w:shd w:val="clear" w:color="auto" w:fill="auto"/>
          </w:tcPr>
          <w:p w14:paraId="6AAA561D" w14:textId="6B74E705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При создании опроса сотрудник может открепить файлы, прикрепленные во время создания </w:t>
            </w:r>
          </w:p>
        </w:tc>
      </w:tr>
    </w:tbl>
    <w:p w14:paraId="2AF8EDEB" w14:textId="77777777" w:rsidR="00A7337E" w:rsidRPr="00D2405E" w:rsidRDefault="00A7337E" w:rsidP="00A7337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ACC0B1E" w14:textId="77777777" w:rsidR="00A7337E" w:rsidRPr="00D2405E" w:rsidRDefault="00A7337E" w:rsidP="00A7337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F7B044E" w14:textId="4902F7AA" w:rsidR="003E25C6" w:rsidRPr="00D2405E" w:rsidRDefault="00A7337E" w:rsidP="00A7337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открепить файлы, которые были прикреплены в процессе создания объявления. </w:t>
      </w:r>
      <w:r w:rsidR="003E25C6" w:rsidRPr="00D2405E">
        <w:rPr>
          <w:lang w:val="ru-RU"/>
        </w:rPr>
        <w:t xml:space="preserve">Отменить действие открепления нельзя – для повторного прикрепления только что открепленного файла потребуется </w:t>
      </w:r>
      <w:r w:rsidR="00805499" w:rsidRPr="00D2405E">
        <w:rPr>
          <w:lang w:val="ru-RU"/>
        </w:rPr>
        <w:t>заново найти и выбрать его в хранилище устройства.</w:t>
      </w:r>
    </w:p>
    <w:p w14:paraId="475D595F" w14:textId="11733ACB" w:rsidR="00225FFD" w:rsidRPr="00D2405E" w:rsidRDefault="0088059A" w:rsidP="00CB6530">
      <w:pPr>
        <w:pStyle w:val="2"/>
        <w:spacing w:before="240"/>
        <w:rPr>
          <w:lang w:val="ru-RU"/>
        </w:rPr>
      </w:pPr>
      <w:bookmarkStart w:id="45" w:name="_Toc146820775"/>
      <w:bookmarkStart w:id="46" w:name="_Toc151578227"/>
      <w:r w:rsidRPr="00D2405E">
        <w:rPr>
          <w:lang w:val="ru-RU"/>
        </w:rPr>
        <w:t>E</w:t>
      </w:r>
      <w:r w:rsidR="00B0727A" w:rsidRPr="00D2405E">
        <w:rPr>
          <w:lang w:val="ru-RU"/>
        </w:rPr>
        <w:t>-1.1.7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Прикрепить опрос</w:t>
      </w:r>
      <w:bookmarkEnd w:id="45"/>
      <w:bookmarkEnd w:id="4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7"/>
        <w:gridCol w:w="1609"/>
        <w:gridCol w:w="5258"/>
      </w:tblGrid>
      <w:tr w:rsidR="00B0727A" w:rsidRPr="000E1D7A" w14:paraId="0E448F20" w14:textId="77777777" w:rsidTr="00B0727A">
        <w:tc>
          <w:tcPr>
            <w:tcW w:w="846" w:type="dxa"/>
            <w:shd w:val="clear" w:color="auto" w:fill="auto"/>
          </w:tcPr>
          <w:p w14:paraId="633A723E" w14:textId="202CA409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</w:t>
            </w:r>
          </w:p>
        </w:tc>
        <w:tc>
          <w:tcPr>
            <w:tcW w:w="1637" w:type="dxa"/>
            <w:shd w:val="clear" w:color="auto" w:fill="auto"/>
          </w:tcPr>
          <w:p w14:paraId="543DA178" w14:textId="1DAA5D55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9" w:type="dxa"/>
            <w:shd w:val="clear" w:color="auto" w:fill="auto"/>
          </w:tcPr>
          <w:p w14:paraId="5B68567A" w14:textId="2E86A82E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5258" w:type="dxa"/>
            <w:shd w:val="clear" w:color="auto" w:fill="auto"/>
          </w:tcPr>
          <w:p w14:paraId="4CCA7703" w14:textId="278934D0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прикрепить опрос</w:t>
            </w:r>
          </w:p>
        </w:tc>
      </w:tr>
    </w:tbl>
    <w:p w14:paraId="1BD63CBE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4E50876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A0BAD4D" w14:textId="140FA83F" w:rsidR="002C0A98" w:rsidRPr="00D2405E" w:rsidRDefault="00A61A9B" w:rsidP="00A61A9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в целях сбора обратной связи сотрудник может прикрепить опрос.</w:t>
      </w:r>
    </w:p>
    <w:p w14:paraId="6DDBF019" w14:textId="4EDEFAB2" w:rsidR="00A61A9B" w:rsidRPr="00D2405E" w:rsidRDefault="00A61A9B" w:rsidP="00CB6530">
      <w:pPr>
        <w:pStyle w:val="2"/>
        <w:spacing w:before="240"/>
        <w:rPr>
          <w:lang w:val="ru-RU"/>
        </w:rPr>
      </w:pPr>
      <w:bookmarkStart w:id="47" w:name="_Toc146820776"/>
      <w:bookmarkStart w:id="48" w:name="_Toc151578228"/>
      <w:r w:rsidRPr="00D2405E">
        <w:rPr>
          <w:lang w:val="ru-RU"/>
        </w:rPr>
        <w:t>E</w:t>
      </w:r>
      <w:r w:rsidR="00BA7E7C" w:rsidRPr="00D2405E">
        <w:rPr>
          <w:lang w:val="ru-RU"/>
        </w:rPr>
        <w:t>-1.1.7.1</w:t>
      </w:r>
      <w:r w:rsidRPr="00D2405E">
        <w:rPr>
          <w:lang w:val="ru-RU"/>
        </w:rPr>
        <w:t>. Создать опрос</w:t>
      </w:r>
      <w:bookmarkEnd w:id="47"/>
      <w:bookmarkEnd w:id="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23"/>
        <w:gridCol w:w="1585"/>
        <w:gridCol w:w="5154"/>
      </w:tblGrid>
      <w:tr w:rsidR="00BA7E7C" w:rsidRPr="000E1D7A" w14:paraId="032A68F4" w14:textId="77777777" w:rsidTr="00BA7E7C">
        <w:tc>
          <w:tcPr>
            <w:tcW w:w="988" w:type="dxa"/>
            <w:shd w:val="clear" w:color="auto" w:fill="auto"/>
          </w:tcPr>
          <w:p w14:paraId="2996F308" w14:textId="55CE40A7" w:rsidR="00BA7E7C" w:rsidRPr="00D2405E" w:rsidRDefault="00BA7E7C" w:rsidP="00BA7E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E-1.1.7.1</w:t>
            </w:r>
          </w:p>
        </w:tc>
        <w:tc>
          <w:tcPr>
            <w:tcW w:w="1623" w:type="dxa"/>
            <w:shd w:val="clear" w:color="auto" w:fill="auto"/>
          </w:tcPr>
          <w:p w14:paraId="1EF64ECD" w14:textId="7D02197F" w:rsidR="00BA7E7C" w:rsidRPr="00D2405E" w:rsidRDefault="00BA7E7C" w:rsidP="00BA7E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85" w:type="dxa"/>
            <w:shd w:val="clear" w:color="auto" w:fill="auto"/>
          </w:tcPr>
          <w:p w14:paraId="6A39E098" w14:textId="104F6CA2" w:rsidR="00BA7E7C" w:rsidRPr="00D2405E" w:rsidRDefault="00BA7E7C" w:rsidP="00BA7E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опрос</w:t>
            </w:r>
          </w:p>
        </w:tc>
        <w:tc>
          <w:tcPr>
            <w:tcW w:w="5154" w:type="dxa"/>
            <w:shd w:val="clear" w:color="auto" w:fill="auto"/>
          </w:tcPr>
          <w:p w14:paraId="496A040E" w14:textId="79FE2336" w:rsidR="00BA7E7C" w:rsidRPr="00D2405E" w:rsidRDefault="00BA7E7C" w:rsidP="00BA7E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опроса сотрудник должен создать опрос</w:t>
            </w:r>
          </w:p>
        </w:tc>
      </w:tr>
    </w:tbl>
    <w:p w14:paraId="0D090048" w14:textId="77777777" w:rsidR="00A61A9B" w:rsidRPr="00D2405E" w:rsidRDefault="00A61A9B" w:rsidP="00A61A9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D5C8102" w14:textId="77777777" w:rsidR="00A61A9B" w:rsidRPr="00D2405E" w:rsidRDefault="00A61A9B" w:rsidP="00A61A9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D2D25AF" w14:textId="44F305EF" w:rsidR="00774DE1" w:rsidRPr="00D2405E" w:rsidRDefault="00A61A9B" w:rsidP="00CC6AA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в целях сбора обратной связи сотрудник может прикрепить опрос.</w:t>
      </w:r>
    </w:p>
    <w:p w14:paraId="4E1F7D05" w14:textId="0C81C0E9" w:rsidR="00CC6AAB" w:rsidRPr="00D2405E" w:rsidRDefault="00CC6AAB" w:rsidP="00CB6530">
      <w:pPr>
        <w:pStyle w:val="2"/>
        <w:spacing w:before="240"/>
        <w:rPr>
          <w:lang w:val="ru-RU"/>
        </w:rPr>
      </w:pPr>
      <w:bookmarkStart w:id="49" w:name="_Toc146820777"/>
      <w:bookmarkStart w:id="50" w:name="_Toc151578229"/>
      <w:r w:rsidRPr="00D2405E">
        <w:rPr>
          <w:lang w:val="ru-RU"/>
        </w:rPr>
        <w:t>E</w:t>
      </w:r>
      <w:r w:rsidR="00DB4321" w:rsidRPr="00D2405E">
        <w:rPr>
          <w:lang w:val="ru-RU"/>
        </w:rPr>
        <w:t>-1.1.7.1.1</w:t>
      </w:r>
      <w:r w:rsidRPr="00D2405E">
        <w:rPr>
          <w:lang w:val="ru-RU"/>
        </w:rPr>
        <w:t>. Указать вопрос</w:t>
      </w:r>
      <w:r w:rsidR="001E2F1D" w:rsidRPr="00D2405E">
        <w:rPr>
          <w:lang w:val="ru-RU"/>
        </w:rPr>
        <w:t>ы</w:t>
      </w:r>
      <w:bookmarkEnd w:id="49"/>
      <w:bookmarkEnd w:id="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15"/>
        <w:gridCol w:w="1570"/>
        <w:gridCol w:w="5036"/>
      </w:tblGrid>
      <w:tr w:rsidR="00DB4321" w:rsidRPr="000E1D7A" w14:paraId="480316BC" w14:textId="77777777" w:rsidTr="00DB4321">
        <w:tc>
          <w:tcPr>
            <w:tcW w:w="1129" w:type="dxa"/>
            <w:shd w:val="clear" w:color="auto" w:fill="auto"/>
          </w:tcPr>
          <w:p w14:paraId="290C0F65" w14:textId="65C2CF74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</w:t>
            </w:r>
            <w:r w:rsidRPr="00D2405E">
              <w:t>.1.</w:t>
            </w:r>
            <w:r w:rsidRPr="00D2405E">
              <w:rPr>
                <w:lang w:val="ru-RU"/>
              </w:rPr>
              <w:t>7</w:t>
            </w:r>
            <w:r w:rsidRPr="00D2405E">
              <w:t>.1.1</w:t>
            </w:r>
          </w:p>
        </w:tc>
        <w:tc>
          <w:tcPr>
            <w:tcW w:w="1615" w:type="dxa"/>
            <w:shd w:val="clear" w:color="auto" w:fill="auto"/>
          </w:tcPr>
          <w:p w14:paraId="4EB762B8" w14:textId="1E32A847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70" w:type="dxa"/>
            <w:shd w:val="clear" w:color="auto" w:fill="auto"/>
          </w:tcPr>
          <w:p w14:paraId="6C52FC31" w14:textId="5EB99B2F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вопросы</w:t>
            </w:r>
          </w:p>
        </w:tc>
        <w:tc>
          <w:tcPr>
            <w:tcW w:w="5036" w:type="dxa"/>
            <w:shd w:val="clear" w:color="auto" w:fill="auto"/>
          </w:tcPr>
          <w:p w14:paraId="46A1CB5A" w14:textId="72CA19E6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указать вопросы</w:t>
            </w:r>
          </w:p>
        </w:tc>
      </w:tr>
    </w:tbl>
    <w:p w14:paraId="398BF85F" w14:textId="77777777" w:rsidR="00CC6AAB" w:rsidRPr="00D2405E" w:rsidRDefault="00CC6AAB" w:rsidP="00CC6AA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9C438B1" w14:textId="77777777" w:rsidR="00CC6AAB" w:rsidRPr="00D2405E" w:rsidRDefault="00CC6AAB" w:rsidP="00CC6AA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D041540" w14:textId="3A14C01C" w:rsidR="008C44FB" w:rsidRPr="00D2405E" w:rsidRDefault="00FB421C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опроса пользователь должен указать вопрос</w:t>
      </w:r>
      <w:r w:rsidR="00574E1A" w:rsidRPr="00D2405E">
        <w:rPr>
          <w:lang w:val="ru-RU"/>
        </w:rPr>
        <w:t>ы</w:t>
      </w:r>
      <w:r w:rsidRPr="00D2405E">
        <w:rPr>
          <w:lang w:val="ru-RU"/>
        </w:rPr>
        <w:t>.</w:t>
      </w:r>
      <w:r w:rsidR="00574E1A" w:rsidRPr="00D2405E">
        <w:rPr>
          <w:lang w:val="ru-RU"/>
        </w:rPr>
        <w:t xml:space="preserve"> Количество вопросов в одном опросе не ограничено.</w:t>
      </w:r>
    </w:p>
    <w:p w14:paraId="506D18C1" w14:textId="2EF571D4" w:rsidR="003E5199" w:rsidRPr="00D2405E" w:rsidRDefault="003E5199" w:rsidP="00CB6530">
      <w:pPr>
        <w:pStyle w:val="2"/>
        <w:spacing w:before="240"/>
        <w:rPr>
          <w:lang w:val="ru-RU"/>
        </w:rPr>
      </w:pPr>
      <w:bookmarkStart w:id="51" w:name="_Toc146820778"/>
      <w:bookmarkStart w:id="52" w:name="_Toc151578230"/>
      <w:r w:rsidRPr="00D2405E">
        <w:rPr>
          <w:lang w:val="ru-RU"/>
        </w:rPr>
        <w:t>E</w:t>
      </w:r>
      <w:r w:rsidR="00DB4321" w:rsidRPr="00D2405E">
        <w:rPr>
          <w:lang w:val="ru-RU"/>
        </w:rPr>
        <w:t>-1.1.7.1.2.</w:t>
      </w:r>
      <w:r w:rsidRPr="00D2405E">
        <w:rPr>
          <w:lang w:val="ru-RU"/>
        </w:rPr>
        <w:t xml:space="preserve"> Задать варианты ответов</w:t>
      </w:r>
      <w:bookmarkEnd w:id="51"/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14"/>
        <w:gridCol w:w="1575"/>
        <w:gridCol w:w="5032"/>
      </w:tblGrid>
      <w:tr w:rsidR="00DB4321" w:rsidRPr="000E1D7A" w14:paraId="2FCA9D69" w14:textId="77777777" w:rsidTr="00DB4321">
        <w:tc>
          <w:tcPr>
            <w:tcW w:w="1129" w:type="dxa"/>
            <w:shd w:val="clear" w:color="auto" w:fill="auto"/>
          </w:tcPr>
          <w:p w14:paraId="045B96D5" w14:textId="1009C021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.1.2</w:t>
            </w:r>
          </w:p>
        </w:tc>
        <w:tc>
          <w:tcPr>
            <w:tcW w:w="1614" w:type="dxa"/>
            <w:shd w:val="clear" w:color="auto" w:fill="auto"/>
          </w:tcPr>
          <w:p w14:paraId="48B62060" w14:textId="1BA39E6D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75" w:type="dxa"/>
            <w:shd w:val="clear" w:color="auto" w:fill="auto"/>
          </w:tcPr>
          <w:p w14:paraId="0E04E928" w14:textId="29CEE6DF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варианты ответов</w:t>
            </w:r>
          </w:p>
        </w:tc>
        <w:tc>
          <w:tcPr>
            <w:tcW w:w="5032" w:type="dxa"/>
            <w:shd w:val="clear" w:color="auto" w:fill="auto"/>
          </w:tcPr>
          <w:p w14:paraId="6D7154AF" w14:textId="03BFA49E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задать минимум два варианта ответов</w:t>
            </w:r>
          </w:p>
        </w:tc>
      </w:tr>
    </w:tbl>
    <w:p w14:paraId="0B0584E9" w14:textId="77777777" w:rsidR="003E5199" w:rsidRPr="00D2405E" w:rsidRDefault="003E5199" w:rsidP="003E519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DC8A839" w14:textId="77777777" w:rsidR="003E5199" w:rsidRPr="00D2405E" w:rsidRDefault="003E5199" w:rsidP="003E519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F753009" w14:textId="45319353" w:rsidR="003E5199" w:rsidRPr="00D2405E" w:rsidRDefault="003E5199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опроса пользователь должен </w:t>
      </w:r>
      <w:r w:rsidR="004E23F0" w:rsidRPr="00D2405E">
        <w:rPr>
          <w:lang w:val="ru-RU"/>
        </w:rPr>
        <w:t>задать варианты ответов</w:t>
      </w:r>
      <w:r w:rsidRPr="00D2405E">
        <w:rPr>
          <w:lang w:val="ru-RU"/>
        </w:rPr>
        <w:t>.</w:t>
      </w:r>
      <w:r w:rsidR="007E2AF4" w:rsidRPr="00D2405E">
        <w:rPr>
          <w:lang w:val="ru-RU"/>
        </w:rPr>
        <w:t xml:space="preserve"> Количество вариантов ответов не может быть меньше 2</w:t>
      </w:r>
      <w:r w:rsidR="00774DE1" w:rsidRPr="00D2405E">
        <w:rPr>
          <w:lang w:val="ru-RU"/>
        </w:rPr>
        <w:t xml:space="preserve">. Максимальное количества вариантов ответов – </w:t>
      </w:r>
      <w:r w:rsidR="007E2AF4" w:rsidRPr="00D2405E">
        <w:rPr>
          <w:lang w:val="ru-RU"/>
        </w:rPr>
        <w:t>10.</w:t>
      </w:r>
    </w:p>
    <w:p w14:paraId="33BF11EF" w14:textId="3F1E9B88" w:rsidR="00774DE1" w:rsidRPr="00D2405E" w:rsidRDefault="00774DE1" w:rsidP="00CB6530">
      <w:pPr>
        <w:pStyle w:val="2"/>
        <w:spacing w:before="240"/>
        <w:rPr>
          <w:lang w:val="ru-RU"/>
        </w:rPr>
      </w:pPr>
      <w:bookmarkStart w:id="53" w:name="_Toc146820779"/>
      <w:bookmarkStart w:id="54" w:name="_Toc151578231"/>
      <w:r w:rsidRPr="00D2405E">
        <w:rPr>
          <w:lang w:val="ru-RU"/>
        </w:rPr>
        <w:t>E</w:t>
      </w:r>
      <w:r w:rsidR="00722369" w:rsidRPr="00D2405E">
        <w:rPr>
          <w:lang w:val="ru-RU"/>
        </w:rPr>
        <w:t>-1.1.7.1.3</w:t>
      </w:r>
      <w:r w:rsidRPr="00D2405E">
        <w:rPr>
          <w:lang w:val="ru-RU"/>
        </w:rPr>
        <w:t>. Задать анонимность голосования</w:t>
      </w:r>
      <w:bookmarkEnd w:id="53"/>
      <w:bookmarkEnd w:id="5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09"/>
        <w:gridCol w:w="1593"/>
        <w:gridCol w:w="5019"/>
      </w:tblGrid>
      <w:tr w:rsidR="00722369" w:rsidRPr="000E1D7A" w14:paraId="0D6ED5F4" w14:textId="77777777" w:rsidTr="00722369">
        <w:tc>
          <w:tcPr>
            <w:tcW w:w="1129" w:type="dxa"/>
            <w:shd w:val="clear" w:color="auto" w:fill="auto"/>
          </w:tcPr>
          <w:p w14:paraId="441FC887" w14:textId="1384222D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.1.3</w:t>
            </w:r>
          </w:p>
        </w:tc>
        <w:tc>
          <w:tcPr>
            <w:tcW w:w="1609" w:type="dxa"/>
            <w:shd w:val="clear" w:color="auto" w:fill="auto"/>
          </w:tcPr>
          <w:p w14:paraId="125CC08E" w14:textId="119072B1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93" w:type="dxa"/>
            <w:shd w:val="clear" w:color="auto" w:fill="auto"/>
          </w:tcPr>
          <w:p w14:paraId="0B53D571" w14:textId="4631E973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Задать анонимность </w:t>
            </w:r>
            <w:r w:rsidRPr="00D2405E">
              <w:rPr>
                <w:lang w:val="ru-RU"/>
              </w:rPr>
              <w:lastRenderedPageBreak/>
              <w:t>голосования</w:t>
            </w:r>
          </w:p>
        </w:tc>
        <w:tc>
          <w:tcPr>
            <w:tcW w:w="5019" w:type="dxa"/>
            <w:shd w:val="clear" w:color="auto" w:fill="auto"/>
          </w:tcPr>
          <w:p w14:paraId="2A2FF8F7" w14:textId="39878F85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>При создании опроса сотрудник может задать анонимность голосования</w:t>
            </w:r>
          </w:p>
        </w:tc>
      </w:tr>
    </w:tbl>
    <w:p w14:paraId="7012AA49" w14:textId="77777777" w:rsidR="00774DE1" w:rsidRPr="00D2405E" w:rsidRDefault="00774DE1" w:rsidP="00774DE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71B98A6" w14:textId="77777777" w:rsidR="00774DE1" w:rsidRPr="00D2405E" w:rsidRDefault="00774DE1" w:rsidP="00774DE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AD8630B" w14:textId="0B909943" w:rsidR="00774DE1" w:rsidRPr="00D2405E" w:rsidRDefault="00590374" w:rsidP="00774DE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опроса пользователь может </w:t>
      </w:r>
      <w:r w:rsidR="00C5769C" w:rsidRPr="00D2405E">
        <w:rPr>
          <w:lang w:val="ru-RU"/>
        </w:rPr>
        <w:t xml:space="preserve">задать анонимность голосования. В открытом опросе – опросе, в котором не задан режим голосования, </w:t>
      </w:r>
      <w:r w:rsidR="00A50EE3" w:rsidRPr="00D2405E">
        <w:rPr>
          <w:lang w:val="ru-RU"/>
        </w:rPr>
        <w:t xml:space="preserve">– </w:t>
      </w:r>
      <w:r w:rsidR="00C5769C" w:rsidRPr="00D2405E">
        <w:rPr>
          <w:lang w:val="ru-RU"/>
        </w:rPr>
        <w:t xml:space="preserve">присутствует возможность не только просмотреть количество пользователей, проголосовавших за каждый вариант ответа, но и их список. В анонимном опросе </w:t>
      </w:r>
      <w:r w:rsidR="00574E1A" w:rsidRPr="00D2405E">
        <w:rPr>
          <w:lang w:val="ru-RU"/>
        </w:rPr>
        <w:t xml:space="preserve">присутствует возможность просмотреть общий список проголосовавших, </w:t>
      </w:r>
      <w:r w:rsidR="00A22D3C" w:rsidRPr="00D2405E">
        <w:rPr>
          <w:lang w:val="ru-RU"/>
        </w:rPr>
        <w:t xml:space="preserve">но </w:t>
      </w:r>
      <w:r w:rsidR="00574E1A" w:rsidRPr="00D2405E">
        <w:rPr>
          <w:lang w:val="ru-RU"/>
        </w:rPr>
        <w:t xml:space="preserve">отсутствует </w:t>
      </w:r>
      <w:r w:rsidR="00C5769C" w:rsidRPr="00D2405E">
        <w:rPr>
          <w:lang w:val="ru-RU"/>
        </w:rPr>
        <w:t xml:space="preserve">возможность просмотра списка </w:t>
      </w:r>
      <w:r w:rsidR="00A22D3C" w:rsidRPr="00D2405E">
        <w:rPr>
          <w:lang w:val="ru-RU"/>
        </w:rPr>
        <w:t xml:space="preserve">пользователей, </w:t>
      </w:r>
      <w:r w:rsidR="00C5769C" w:rsidRPr="00D2405E">
        <w:rPr>
          <w:lang w:val="ru-RU"/>
        </w:rPr>
        <w:t xml:space="preserve">проголосовавших </w:t>
      </w:r>
      <w:r w:rsidR="00574E1A" w:rsidRPr="00D2405E">
        <w:rPr>
          <w:lang w:val="ru-RU"/>
        </w:rPr>
        <w:t>за каждый вариант</w:t>
      </w:r>
      <w:r w:rsidR="00C5769C" w:rsidRPr="00D2405E">
        <w:rPr>
          <w:lang w:val="ru-RU"/>
        </w:rPr>
        <w:t xml:space="preserve">. </w:t>
      </w:r>
    </w:p>
    <w:p w14:paraId="69E3549C" w14:textId="30501EE8" w:rsidR="00701397" w:rsidRPr="00D2405E" w:rsidRDefault="00701397" w:rsidP="00774DE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анонимном опросе отсутствует возможность отменить голос.</w:t>
      </w:r>
    </w:p>
    <w:p w14:paraId="1C1A647B" w14:textId="7F3D3735" w:rsidR="00940C2C" w:rsidRPr="00D2405E" w:rsidRDefault="00940C2C" w:rsidP="00CB6530">
      <w:pPr>
        <w:pStyle w:val="2"/>
        <w:spacing w:before="240"/>
        <w:rPr>
          <w:lang w:val="ru-RU"/>
        </w:rPr>
      </w:pPr>
      <w:bookmarkStart w:id="55" w:name="_Toc146820780"/>
      <w:bookmarkStart w:id="56" w:name="_Toc151578232"/>
      <w:r w:rsidRPr="00D2405E">
        <w:rPr>
          <w:lang w:val="ru-RU"/>
        </w:rPr>
        <w:t>E</w:t>
      </w:r>
      <w:r w:rsidR="00722369" w:rsidRPr="00D2405E">
        <w:rPr>
          <w:lang w:val="ru-RU"/>
        </w:rPr>
        <w:t>-1.1.7.1.4</w:t>
      </w:r>
      <w:r w:rsidRPr="00D2405E">
        <w:rPr>
          <w:lang w:val="ru-RU"/>
        </w:rPr>
        <w:t>. Задать возможность выбора нескольких вариантов ответа</w:t>
      </w:r>
      <w:bookmarkEnd w:id="55"/>
      <w:bookmarkEnd w:id="5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09"/>
        <w:gridCol w:w="1593"/>
        <w:gridCol w:w="5019"/>
      </w:tblGrid>
      <w:tr w:rsidR="00722369" w:rsidRPr="000E1D7A" w14:paraId="7B62D83A" w14:textId="77777777" w:rsidTr="00722369">
        <w:tc>
          <w:tcPr>
            <w:tcW w:w="1129" w:type="dxa"/>
            <w:shd w:val="clear" w:color="auto" w:fill="auto"/>
          </w:tcPr>
          <w:p w14:paraId="3B8D84FF" w14:textId="7497D197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.1.4</w:t>
            </w:r>
          </w:p>
        </w:tc>
        <w:tc>
          <w:tcPr>
            <w:tcW w:w="1609" w:type="dxa"/>
            <w:shd w:val="clear" w:color="auto" w:fill="auto"/>
          </w:tcPr>
          <w:p w14:paraId="3F33FAF6" w14:textId="4F27957A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93" w:type="dxa"/>
            <w:shd w:val="clear" w:color="auto" w:fill="auto"/>
          </w:tcPr>
          <w:p w14:paraId="482F7E6B" w14:textId="1E04D342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возможность выбора нескольких вариантов ответов</w:t>
            </w:r>
          </w:p>
        </w:tc>
        <w:tc>
          <w:tcPr>
            <w:tcW w:w="5019" w:type="dxa"/>
            <w:shd w:val="clear" w:color="auto" w:fill="auto"/>
          </w:tcPr>
          <w:p w14:paraId="61119A8C" w14:textId="5F69CA7A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возможность выбора нескольких вариантов ответов</w:t>
            </w:r>
          </w:p>
        </w:tc>
      </w:tr>
    </w:tbl>
    <w:p w14:paraId="1A0E3471" w14:textId="77777777" w:rsidR="00940C2C" w:rsidRPr="00D2405E" w:rsidRDefault="00940C2C" w:rsidP="00940C2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DFE80D5" w14:textId="77777777" w:rsidR="00940C2C" w:rsidRPr="00D2405E" w:rsidRDefault="00940C2C" w:rsidP="00940C2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EDBC62" w14:textId="41EA0FA1" w:rsidR="00774DE1" w:rsidRPr="00D2405E" w:rsidRDefault="00A50EE3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опроса пользователь может задать возможность выбора нескольких вариантов ответов.</w:t>
      </w:r>
      <w:r w:rsidR="00EE202E" w:rsidRPr="00D2405E">
        <w:rPr>
          <w:lang w:val="ru-RU"/>
        </w:rPr>
        <w:t xml:space="preserve"> В таких опросах пользователь может отдать голос за неограниченное количество вариантов ответов.</w:t>
      </w:r>
    </w:p>
    <w:p w14:paraId="4B665EA4" w14:textId="57683312" w:rsidR="005C7A6C" w:rsidRPr="00D2405E" w:rsidRDefault="005C7A6C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снятии голоса в таких опросах голос снимается со всех выбранных ранее пользователем вариантов ответов.</w:t>
      </w:r>
    </w:p>
    <w:p w14:paraId="01BA6CB2" w14:textId="7B786BBF" w:rsidR="00BF52BF" w:rsidRPr="00D2405E" w:rsidRDefault="00BF52BF" w:rsidP="00CB6530">
      <w:pPr>
        <w:pStyle w:val="2"/>
        <w:spacing w:before="240"/>
        <w:rPr>
          <w:lang w:val="ru-RU"/>
        </w:rPr>
      </w:pPr>
      <w:bookmarkStart w:id="57" w:name="_Toc146820781"/>
      <w:bookmarkStart w:id="58" w:name="_Toc151578233"/>
      <w:r w:rsidRPr="00D2405E">
        <w:rPr>
          <w:lang w:val="ru-RU"/>
        </w:rPr>
        <w:t>E</w:t>
      </w:r>
      <w:r w:rsidR="00722369" w:rsidRPr="00D2405E">
        <w:rPr>
          <w:lang w:val="ru-RU"/>
        </w:rPr>
        <w:t>-1.1.7.1.5</w:t>
      </w:r>
      <w:r w:rsidRPr="00D2405E">
        <w:rPr>
          <w:lang w:val="ru-RU"/>
        </w:rPr>
        <w:t xml:space="preserve">. Задать ограничение </w:t>
      </w:r>
      <w:r w:rsidR="005775CA" w:rsidRPr="00D2405E">
        <w:rPr>
          <w:lang w:val="ru-RU"/>
        </w:rPr>
        <w:t>продолжительности</w:t>
      </w:r>
      <w:r w:rsidRPr="00D2405E">
        <w:rPr>
          <w:lang w:val="ru-RU"/>
        </w:rPr>
        <w:t xml:space="preserve"> голосования</w:t>
      </w:r>
      <w:bookmarkEnd w:id="57"/>
      <w:bookmarkEnd w:id="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558"/>
        <w:gridCol w:w="1928"/>
        <w:gridCol w:w="4735"/>
      </w:tblGrid>
      <w:tr w:rsidR="00722369" w:rsidRPr="000E1D7A" w14:paraId="72C78A4C" w14:textId="77777777" w:rsidTr="00722369">
        <w:tc>
          <w:tcPr>
            <w:tcW w:w="1129" w:type="dxa"/>
            <w:shd w:val="clear" w:color="auto" w:fill="auto"/>
          </w:tcPr>
          <w:p w14:paraId="67E8A847" w14:textId="4CDAC750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.1.5</w:t>
            </w:r>
          </w:p>
        </w:tc>
        <w:tc>
          <w:tcPr>
            <w:tcW w:w="1558" w:type="dxa"/>
            <w:shd w:val="clear" w:color="auto" w:fill="auto"/>
          </w:tcPr>
          <w:p w14:paraId="638C8DCD" w14:textId="7B454E95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28" w:type="dxa"/>
            <w:shd w:val="clear" w:color="auto" w:fill="auto"/>
          </w:tcPr>
          <w:p w14:paraId="2228D26F" w14:textId="5BC91A9D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ограничение продолжительности голосования</w:t>
            </w:r>
          </w:p>
        </w:tc>
        <w:tc>
          <w:tcPr>
            <w:tcW w:w="4735" w:type="dxa"/>
            <w:shd w:val="clear" w:color="auto" w:fill="auto"/>
          </w:tcPr>
          <w:p w14:paraId="131DA174" w14:textId="4EFE730D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ограничение времени голосования</w:t>
            </w:r>
          </w:p>
        </w:tc>
      </w:tr>
    </w:tbl>
    <w:p w14:paraId="6C11776C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51F6723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169EAF8" w14:textId="228CD54E" w:rsidR="00BF52BF" w:rsidRPr="00D2405E" w:rsidRDefault="00BF52BF" w:rsidP="00BF52B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опроса пользователь имеет возможность задать ограничение времени голосования. В данном режиме по истечении времени голосования у пользователей отключается возможность проголосовать в опросе, а также отменить свой голос. </w:t>
      </w:r>
    </w:p>
    <w:p w14:paraId="733FBE04" w14:textId="50BCB405" w:rsidR="00BF52BF" w:rsidRPr="00D2405E" w:rsidRDefault="00BF52BF" w:rsidP="00CB6530">
      <w:pPr>
        <w:pStyle w:val="2"/>
        <w:spacing w:before="240"/>
        <w:rPr>
          <w:lang w:val="ru-RU"/>
        </w:rPr>
      </w:pPr>
      <w:bookmarkStart w:id="59" w:name="_Toc146820782"/>
      <w:bookmarkStart w:id="60" w:name="_Toc151578234"/>
      <w:r w:rsidRPr="00D2405E">
        <w:rPr>
          <w:lang w:val="ru-RU"/>
        </w:rPr>
        <w:t>E</w:t>
      </w:r>
      <w:r w:rsidR="00BD65BB" w:rsidRPr="00D2405E">
        <w:rPr>
          <w:lang w:val="ru-RU"/>
        </w:rPr>
        <w:t>-1.1.7.1.5.1</w:t>
      </w:r>
      <w:r w:rsidRPr="00D2405E">
        <w:rPr>
          <w:lang w:val="ru-RU"/>
        </w:rPr>
        <w:t xml:space="preserve">. </w:t>
      </w:r>
      <w:r w:rsidR="00BD65BB" w:rsidRPr="00D2405E">
        <w:rPr>
          <w:lang w:val="ru-RU"/>
        </w:rPr>
        <w:t>Задать</w:t>
      </w:r>
      <w:r w:rsidRPr="00D2405E">
        <w:rPr>
          <w:lang w:val="ru-RU"/>
        </w:rPr>
        <w:t xml:space="preserve"> </w:t>
      </w:r>
      <w:bookmarkEnd w:id="59"/>
      <w:r w:rsidR="006F53FE">
        <w:rPr>
          <w:lang w:val="ru-RU"/>
        </w:rPr>
        <w:t>срок окончания голосования</w:t>
      </w:r>
      <w:bookmarkEnd w:id="6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1"/>
        <w:gridCol w:w="1527"/>
        <w:gridCol w:w="1912"/>
        <w:gridCol w:w="4640"/>
      </w:tblGrid>
      <w:tr w:rsidR="00BD65BB" w:rsidRPr="000E1D7A" w14:paraId="2B5D99FE" w14:textId="77777777" w:rsidTr="00BD65BB">
        <w:tc>
          <w:tcPr>
            <w:tcW w:w="1271" w:type="dxa"/>
            <w:shd w:val="clear" w:color="auto" w:fill="auto"/>
          </w:tcPr>
          <w:p w14:paraId="6F698308" w14:textId="2A824FE4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.1.5.1</w:t>
            </w:r>
          </w:p>
        </w:tc>
        <w:tc>
          <w:tcPr>
            <w:tcW w:w="1527" w:type="dxa"/>
            <w:shd w:val="clear" w:color="auto" w:fill="auto"/>
          </w:tcPr>
          <w:p w14:paraId="3DD4B32E" w14:textId="763D48ED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3EACD7F" w14:textId="19947A40" w:rsidR="00BD65BB" w:rsidRPr="00D2405E" w:rsidRDefault="00A6741D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>
              <w:rPr>
                <w:lang w:val="ru-RU"/>
              </w:rPr>
              <w:t>Задать срок окончания голосования</w:t>
            </w:r>
          </w:p>
        </w:tc>
        <w:tc>
          <w:tcPr>
            <w:tcW w:w="4640" w:type="dxa"/>
            <w:shd w:val="clear" w:color="auto" w:fill="auto"/>
          </w:tcPr>
          <w:p w14:paraId="01DA3631" w14:textId="4AEC39A6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</w:t>
            </w:r>
            <w:r w:rsidR="00A6741D">
              <w:rPr>
                <w:lang w:val="ru-RU"/>
              </w:rPr>
              <w:t xml:space="preserve"> ограничения продолжительность голосования сотрудник указывает срок, до которого опрос является открытым</w:t>
            </w:r>
          </w:p>
        </w:tc>
      </w:tr>
    </w:tbl>
    <w:p w14:paraId="40E974DA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73495ED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2D9A84" w14:textId="630955FE" w:rsidR="00B45819" w:rsidRPr="00D2405E" w:rsidRDefault="00B45819" w:rsidP="00BF52B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задании режима ограничения времени голосования сотрудник должен указать </w:t>
      </w:r>
      <w:r w:rsidR="00831BB3">
        <w:rPr>
          <w:lang w:val="ru-RU"/>
        </w:rPr>
        <w:t>срок, по наступлении которого опрос в автоматическом режиме закрывается</w:t>
      </w:r>
      <w:r w:rsidRPr="00D2405E">
        <w:rPr>
          <w:lang w:val="ru-RU"/>
        </w:rPr>
        <w:t>.</w:t>
      </w:r>
    </w:p>
    <w:p w14:paraId="6FE707CA" w14:textId="51A6ABFD" w:rsidR="006607D5" w:rsidRPr="00D2405E" w:rsidRDefault="006607D5" w:rsidP="006607D5">
      <w:pPr>
        <w:pStyle w:val="2"/>
        <w:spacing w:before="240"/>
        <w:rPr>
          <w:lang w:val="ru-RU"/>
        </w:rPr>
      </w:pPr>
      <w:bookmarkStart w:id="61" w:name="_Toc151578235"/>
      <w:bookmarkStart w:id="62" w:name="_Toc146820783"/>
      <w:r w:rsidRPr="00D2405E">
        <w:rPr>
          <w:lang w:val="ru-RU"/>
        </w:rPr>
        <w:lastRenderedPageBreak/>
        <w:t>E-1.1.7.1.</w:t>
      </w:r>
      <w:r w:rsidR="00A238DF" w:rsidRPr="00D2405E">
        <w:rPr>
          <w:lang w:val="ru-RU"/>
        </w:rPr>
        <w:t>6</w:t>
      </w:r>
      <w:r w:rsidRPr="00D2405E">
        <w:rPr>
          <w:lang w:val="ru-RU"/>
        </w:rPr>
        <w:t xml:space="preserve">. </w:t>
      </w:r>
      <w:r w:rsidR="00DC375F" w:rsidRPr="00D2405E">
        <w:rPr>
          <w:lang w:val="ru-RU"/>
        </w:rPr>
        <w:t>Подтвердить создание</w:t>
      </w:r>
      <w:bookmarkEnd w:id="6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69"/>
        <w:gridCol w:w="1912"/>
        <w:gridCol w:w="4640"/>
      </w:tblGrid>
      <w:tr w:rsidR="00A238DF" w:rsidRPr="000E1D7A" w14:paraId="6007090C" w14:textId="77777777" w:rsidTr="00A238DF">
        <w:tc>
          <w:tcPr>
            <w:tcW w:w="1129" w:type="dxa"/>
            <w:shd w:val="clear" w:color="auto" w:fill="auto"/>
          </w:tcPr>
          <w:p w14:paraId="0D22B551" w14:textId="3F2D88EF" w:rsidR="00A238DF" w:rsidRPr="00D2405E" w:rsidRDefault="00A238DF" w:rsidP="00A238DF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E-1.1.7.1.6</w:t>
            </w:r>
          </w:p>
        </w:tc>
        <w:tc>
          <w:tcPr>
            <w:tcW w:w="1669" w:type="dxa"/>
            <w:shd w:val="clear" w:color="auto" w:fill="auto"/>
          </w:tcPr>
          <w:p w14:paraId="07928B51" w14:textId="644C2008" w:rsidR="00A238DF" w:rsidRPr="00D2405E" w:rsidRDefault="00A238DF" w:rsidP="00A238D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BF76052" w14:textId="5D05B84B" w:rsidR="00A238DF" w:rsidRPr="00D2405E" w:rsidRDefault="00A238DF" w:rsidP="00A238D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Подтвердить создание</w:t>
            </w:r>
          </w:p>
        </w:tc>
        <w:tc>
          <w:tcPr>
            <w:tcW w:w="4640" w:type="dxa"/>
            <w:shd w:val="clear" w:color="auto" w:fill="auto"/>
          </w:tcPr>
          <w:p w14:paraId="7C36DE9C" w14:textId="117BA610" w:rsidR="00A238DF" w:rsidRPr="00D2405E" w:rsidRDefault="00A238DF" w:rsidP="00A238D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опроса на сервере пользователь должен подтвердить его создание</w:t>
            </w:r>
          </w:p>
        </w:tc>
      </w:tr>
    </w:tbl>
    <w:p w14:paraId="08F2ED4D" w14:textId="77777777" w:rsidR="006607D5" w:rsidRPr="00D2405E" w:rsidRDefault="006607D5" w:rsidP="006607D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865193" w14:textId="77777777" w:rsidR="006607D5" w:rsidRPr="00D2405E" w:rsidRDefault="006607D5" w:rsidP="006607D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AB70B4B" w14:textId="0B6FA448" w:rsidR="00A238DF" w:rsidRPr="00D2405E" w:rsidRDefault="00A238DF" w:rsidP="006607D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сохранения опроса на сервере во время создания требуется в явном виде подтвердить создание опроса.</w:t>
      </w:r>
    </w:p>
    <w:p w14:paraId="6155F253" w14:textId="6F1F1904" w:rsidR="004E5866" w:rsidRPr="00D2405E" w:rsidRDefault="004E5866" w:rsidP="004E5866">
      <w:pPr>
        <w:pStyle w:val="2"/>
        <w:spacing w:before="240"/>
        <w:rPr>
          <w:lang w:val="ru-RU"/>
        </w:rPr>
      </w:pPr>
      <w:bookmarkStart w:id="63" w:name="_Toc151578236"/>
      <w:r w:rsidRPr="00D2405E">
        <w:rPr>
          <w:lang w:val="ru-RU"/>
        </w:rPr>
        <w:t xml:space="preserve">E-1.1.7.1.7. </w:t>
      </w:r>
      <w:r w:rsidR="00DC375F" w:rsidRPr="00D2405E">
        <w:rPr>
          <w:lang w:val="ru-RU"/>
        </w:rPr>
        <w:t>Отменить создание</w:t>
      </w:r>
      <w:bookmarkEnd w:id="6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69"/>
        <w:gridCol w:w="1912"/>
        <w:gridCol w:w="4640"/>
      </w:tblGrid>
      <w:tr w:rsidR="004E5866" w:rsidRPr="000E1D7A" w14:paraId="15A55D01" w14:textId="77777777" w:rsidTr="004C067C">
        <w:tc>
          <w:tcPr>
            <w:tcW w:w="1129" w:type="dxa"/>
            <w:shd w:val="clear" w:color="auto" w:fill="auto"/>
          </w:tcPr>
          <w:p w14:paraId="393E3976" w14:textId="0AC9AD36" w:rsidR="004E5866" w:rsidRPr="00D2405E" w:rsidRDefault="004E5866" w:rsidP="004E586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E-1.1.7.1.</w:t>
            </w:r>
            <w:r w:rsidRPr="00D2405E">
              <w:rPr>
                <w:lang w:val="ru-RU"/>
              </w:rPr>
              <w:t>7</w:t>
            </w:r>
          </w:p>
        </w:tc>
        <w:tc>
          <w:tcPr>
            <w:tcW w:w="1669" w:type="dxa"/>
            <w:shd w:val="clear" w:color="auto" w:fill="auto"/>
          </w:tcPr>
          <w:p w14:paraId="232F3F82" w14:textId="7989CA9A" w:rsidR="004E5866" w:rsidRPr="00D2405E" w:rsidRDefault="004E5866" w:rsidP="004E58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6A41752" w14:textId="2CE7FF0A" w:rsidR="004E5866" w:rsidRPr="00D2405E" w:rsidRDefault="004E5866" w:rsidP="004E58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создание</w:t>
            </w:r>
          </w:p>
        </w:tc>
        <w:tc>
          <w:tcPr>
            <w:tcW w:w="4640" w:type="dxa"/>
            <w:shd w:val="clear" w:color="auto" w:fill="auto"/>
          </w:tcPr>
          <w:p w14:paraId="401F8E5D" w14:textId="59043600" w:rsidR="004E5866" w:rsidRPr="00D2405E" w:rsidRDefault="004E5866" w:rsidP="004E58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создания опроса пользователь должен отменить создание</w:t>
            </w:r>
          </w:p>
        </w:tc>
      </w:tr>
    </w:tbl>
    <w:p w14:paraId="03EDB354" w14:textId="77777777" w:rsidR="004E5866" w:rsidRPr="00D2405E" w:rsidRDefault="004E5866" w:rsidP="004E586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1054753" w14:textId="77777777" w:rsidR="004E5866" w:rsidRPr="00D2405E" w:rsidRDefault="004E5866" w:rsidP="004E586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F6F9869" w14:textId="556F9FBE" w:rsidR="00DC375F" w:rsidRPr="00D2405E" w:rsidRDefault="00DC375F" w:rsidP="00DC375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 процессе создания опроса потребность создания отпала, пользователь может отменить создание, не отправляя создаваемый опрос на сервер. После отмены данные ни в каком виде не будут сохранены.</w:t>
      </w:r>
    </w:p>
    <w:p w14:paraId="0EEFD389" w14:textId="5E2EFB1A" w:rsidR="00E66980" w:rsidRPr="00D2405E" w:rsidRDefault="00E66980" w:rsidP="00E66980">
      <w:pPr>
        <w:pStyle w:val="2"/>
        <w:spacing w:before="240"/>
        <w:rPr>
          <w:lang w:val="ru-RU"/>
        </w:rPr>
      </w:pPr>
      <w:bookmarkStart w:id="64" w:name="_Toc151578237"/>
      <w:r w:rsidRPr="00D2405E">
        <w:rPr>
          <w:lang w:val="ru-RU"/>
        </w:rPr>
        <w:t>E-1.1.8. Выбрать категории</w:t>
      </w:r>
      <w:bookmarkEnd w:id="6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E66980" w:rsidRPr="000E1D7A" w14:paraId="0BDCE43B" w14:textId="77777777" w:rsidTr="00E66980">
        <w:tc>
          <w:tcPr>
            <w:tcW w:w="846" w:type="dxa"/>
            <w:shd w:val="clear" w:color="auto" w:fill="auto"/>
          </w:tcPr>
          <w:p w14:paraId="2192F55B" w14:textId="629DC35D" w:rsidR="00E66980" w:rsidRPr="00D2405E" w:rsidRDefault="00E66980" w:rsidP="00E6698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E-1.1.8</w:t>
            </w:r>
          </w:p>
        </w:tc>
        <w:tc>
          <w:tcPr>
            <w:tcW w:w="1528" w:type="dxa"/>
            <w:shd w:val="clear" w:color="auto" w:fill="auto"/>
          </w:tcPr>
          <w:p w14:paraId="1DDB5B95" w14:textId="55BDFB6E" w:rsidR="00E66980" w:rsidRPr="00D2405E" w:rsidRDefault="00E66980" w:rsidP="00E6698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03552D76" w14:textId="27D68A90" w:rsidR="00E66980" w:rsidRPr="00D2405E" w:rsidRDefault="00E66980" w:rsidP="00E6698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Выбрать категории</w:t>
            </w:r>
          </w:p>
        </w:tc>
        <w:tc>
          <w:tcPr>
            <w:tcW w:w="5064" w:type="dxa"/>
            <w:shd w:val="clear" w:color="auto" w:fill="auto"/>
          </w:tcPr>
          <w:p w14:paraId="75BDC288" w14:textId="303DA7E2" w:rsidR="00E66980" w:rsidRPr="00D2405E" w:rsidRDefault="00E66980" w:rsidP="00E6698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указать набор категорий, к которым объявление будет относиться</w:t>
            </w:r>
          </w:p>
        </w:tc>
      </w:tr>
    </w:tbl>
    <w:p w14:paraId="342C698D" w14:textId="77777777" w:rsidR="00E66980" w:rsidRPr="00D2405E" w:rsidRDefault="00E66980" w:rsidP="00E6698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6DA0FF4" w14:textId="77777777" w:rsidR="00E66980" w:rsidRPr="00D2405E" w:rsidRDefault="00E66980" w:rsidP="00E6698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BCF04E3" w14:textId="0DBB8CCB" w:rsidR="00FC33AF" w:rsidRPr="00D2405E" w:rsidRDefault="00EA7FD0" w:rsidP="00FC33A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сотрудник может указать набор категорий, к которым публикуемое объявление будет относиться.</w:t>
      </w:r>
      <w:r w:rsidR="00FC33AF" w:rsidRPr="00D2405E">
        <w:rPr>
          <w:lang w:val="ru-RU"/>
        </w:rPr>
        <w:t xml:space="preserve"> При публикации объявления пользователи системы, подписанные заданные при создании объявления категории, получат уведомления по электронной почте.</w:t>
      </w:r>
    </w:p>
    <w:p w14:paraId="6F14F59A" w14:textId="6816F1B1" w:rsidR="00FC33AF" w:rsidRPr="00D2405E" w:rsidRDefault="00FC33AF" w:rsidP="00FC33AF">
      <w:pPr>
        <w:pStyle w:val="2"/>
        <w:spacing w:before="240"/>
        <w:rPr>
          <w:lang w:val="ru-RU"/>
        </w:rPr>
      </w:pPr>
      <w:bookmarkStart w:id="65" w:name="_Toc151578238"/>
      <w:r w:rsidRPr="00D2405E">
        <w:rPr>
          <w:lang w:val="ru-RU"/>
        </w:rPr>
        <w:t>E-1.1.9. Подтвердить создание</w:t>
      </w:r>
      <w:bookmarkEnd w:id="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952"/>
        <w:gridCol w:w="1912"/>
        <w:gridCol w:w="4640"/>
      </w:tblGrid>
      <w:tr w:rsidR="00FC33AF" w:rsidRPr="000E1D7A" w14:paraId="235B1AFF" w14:textId="77777777" w:rsidTr="00FC33AF">
        <w:tc>
          <w:tcPr>
            <w:tcW w:w="846" w:type="dxa"/>
            <w:shd w:val="clear" w:color="auto" w:fill="auto"/>
          </w:tcPr>
          <w:p w14:paraId="121EF515" w14:textId="325AABD6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E-1.1.9</w:t>
            </w:r>
          </w:p>
        </w:tc>
        <w:tc>
          <w:tcPr>
            <w:tcW w:w="1952" w:type="dxa"/>
            <w:shd w:val="clear" w:color="auto" w:fill="auto"/>
          </w:tcPr>
          <w:p w14:paraId="48ACDBE7" w14:textId="346F602C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A7D0C61" w14:textId="57525479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Подтвердить создание</w:t>
            </w:r>
          </w:p>
        </w:tc>
        <w:tc>
          <w:tcPr>
            <w:tcW w:w="4640" w:type="dxa"/>
            <w:shd w:val="clear" w:color="auto" w:fill="auto"/>
          </w:tcPr>
          <w:p w14:paraId="1A50A874" w14:textId="1395986E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объявления сотрудник должен подтвердить создание</w:t>
            </w:r>
          </w:p>
        </w:tc>
      </w:tr>
    </w:tbl>
    <w:p w14:paraId="79276C98" w14:textId="77777777" w:rsidR="00FC33AF" w:rsidRPr="00D2405E" w:rsidRDefault="00FC33AF" w:rsidP="00FC33A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87DF9C1" w14:textId="77777777" w:rsidR="00FC33AF" w:rsidRPr="00D2405E" w:rsidRDefault="00FC33AF" w:rsidP="00FC33A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3E348BE" w14:textId="74280B31" w:rsidR="00FC33AF" w:rsidRPr="00D2405E" w:rsidRDefault="00FC33AF" w:rsidP="00FC33A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сохранения объявления на сервере во время создания требуется в явном виде подтвердить создание объявления.</w:t>
      </w:r>
    </w:p>
    <w:p w14:paraId="116A5C98" w14:textId="17B860B3" w:rsidR="00FC33AF" w:rsidRPr="00D2405E" w:rsidRDefault="00FC33AF" w:rsidP="00FC33AF">
      <w:pPr>
        <w:pStyle w:val="2"/>
        <w:spacing w:before="240"/>
        <w:rPr>
          <w:lang w:val="ru-RU"/>
        </w:rPr>
      </w:pPr>
      <w:bookmarkStart w:id="66" w:name="_Toc151578239"/>
      <w:r w:rsidRPr="00D2405E">
        <w:rPr>
          <w:lang w:val="ru-RU"/>
        </w:rPr>
        <w:t>E-1.1.10. Отменить создание</w:t>
      </w:r>
      <w:bookmarkEnd w:id="6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810"/>
        <w:gridCol w:w="1912"/>
        <w:gridCol w:w="4640"/>
      </w:tblGrid>
      <w:tr w:rsidR="00FC33AF" w:rsidRPr="000E1D7A" w14:paraId="0CFE6967" w14:textId="77777777" w:rsidTr="00FC33AF">
        <w:tc>
          <w:tcPr>
            <w:tcW w:w="988" w:type="dxa"/>
            <w:shd w:val="clear" w:color="auto" w:fill="auto"/>
          </w:tcPr>
          <w:p w14:paraId="386EF635" w14:textId="61A4A989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E-1.1.10</w:t>
            </w:r>
          </w:p>
        </w:tc>
        <w:tc>
          <w:tcPr>
            <w:tcW w:w="1810" w:type="dxa"/>
            <w:shd w:val="clear" w:color="auto" w:fill="auto"/>
          </w:tcPr>
          <w:p w14:paraId="13E81192" w14:textId="3F41C31E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8F6B800" w14:textId="3675CA79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создание</w:t>
            </w:r>
          </w:p>
        </w:tc>
        <w:tc>
          <w:tcPr>
            <w:tcW w:w="4640" w:type="dxa"/>
            <w:shd w:val="clear" w:color="auto" w:fill="auto"/>
          </w:tcPr>
          <w:p w14:paraId="3BFDA70D" w14:textId="7CA57447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создания объявления сотрудник должен отменить создание</w:t>
            </w:r>
          </w:p>
        </w:tc>
      </w:tr>
    </w:tbl>
    <w:p w14:paraId="171E596E" w14:textId="77777777" w:rsidR="00FC33AF" w:rsidRPr="00D2405E" w:rsidRDefault="00FC33AF" w:rsidP="00FC33A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2598F9B" w14:textId="77777777" w:rsidR="00FC33AF" w:rsidRPr="00D2405E" w:rsidRDefault="00FC33AF" w:rsidP="00FC33A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0E6DB17" w14:textId="29AC5997" w:rsidR="00FC33AF" w:rsidRPr="00D2405E" w:rsidRDefault="00FC33AF" w:rsidP="00FC33A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 процессе создания объявления потребность создания отпала, пользователь может отменить создание, не отправляя создаваемое объявление на сервер. После отмены данные ни в каком виде не будут сохранены.</w:t>
      </w:r>
    </w:p>
    <w:p w14:paraId="44DFEFAB" w14:textId="7F76CE23" w:rsidR="00F72D9B" w:rsidRPr="00D2405E" w:rsidRDefault="00F72D9B" w:rsidP="00CB6530">
      <w:pPr>
        <w:pStyle w:val="2"/>
        <w:spacing w:before="240"/>
        <w:rPr>
          <w:lang w:val="ru-RU"/>
        </w:rPr>
      </w:pPr>
      <w:bookmarkStart w:id="67" w:name="_Toc151578240"/>
      <w:r w:rsidRPr="00D2405E">
        <w:rPr>
          <w:lang w:val="ru-RU"/>
        </w:rPr>
        <w:t>E</w:t>
      </w:r>
      <w:r w:rsidR="001657C3" w:rsidRPr="00D2405E">
        <w:rPr>
          <w:lang w:val="ru-RU"/>
        </w:rPr>
        <w:t>-1.2</w:t>
      </w:r>
      <w:r w:rsidRPr="00D2405E">
        <w:rPr>
          <w:lang w:val="ru-RU"/>
        </w:rPr>
        <w:t xml:space="preserve">. </w:t>
      </w:r>
      <w:r w:rsidR="00FA35DB" w:rsidRPr="00D2405E">
        <w:rPr>
          <w:lang w:val="ru-RU"/>
        </w:rPr>
        <w:t>Редактировать объявление</w:t>
      </w:r>
      <w:bookmarkEnd w:id="62"/>
      <w:bookmarkEnd w:id="6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F72D9B" w:rsidRPr="000E1D7A" w14:paraId="019A34FB" w14:textId="77777777" w:rsidTr="001657C3">
        <w:tc>
          <w:tcPr>
            <w:tcW w:w="704" w:type="dxa"/>
            <w:shd w:val="clear" w:color="auto" w:fill="auto"/>
          </w:tcPr>
          <w:p w14:paraId="5DFA3AFA" w14:textId="3695E28F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1657C3" w:rsidRPr="00D2405E">
              <w:rPr>
                <w:lang w:val="ru-RU"/>
              </w:rPr>
              <w:t>-1.2</w:t>
            </w:r>
          </w:p>
        </w:tc>
        <w:tc>
          <w:tcPr>
            <w:tcW w:w="1670" w:type="dxa"/>
            <w:shd w:val="clear" w:color="auto" w:fill="auto"/>
          </w:tcPr>
          <w:p w14:paraId="63B56A13" w14:textId="276AE5EF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1B35243" w14:textId="694091C7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Редактировать </w:t>
            </w:r>
            <w:r w:rsidRPr="00D2405E">
              <w:rPr>
                <w:lang w:val="ru-RU"/>
              </w:rPr>
              <w:lastRenderedPageBreak/>
              <w:t>объявление</w:t>
            </w:r>
          </w:p>
        </w:tc>
        <w:tc>
          <w:tcPr>
            <w:tcW w:w="5064" w:type="dxa"/>
            <w:shd w:val="clear" w:color="auto" w:fill="auto"/>
          </w:tcPr>
          <w:p w14:paraId="1767BBBE" w14:textId="52653F23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>Сотрудник может редактировать свои объявления</w:t>
            </w:r>
          </w:p>
        </w:tc>
      </w:tr>
    </w:tbl>
    <w:p w14:paraId="13EF2334" w14:textId="77777777" w:rsidR="00F72D9B" w:rsidRPr="00D2405E" w:rsidRDefault="00F72D9B" w:rsidP="00F72D9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8264733" w14:textId="77777777" w:rsidR="00F72D9B" w:rsidRPr="00D2405E" w:rsidRDefault="00F72D9B" w:rsidP="00F72D9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6D5C9E3" w14:textId="77777777" w:rsidR="00091487" w:rsidRPr="00D2405E" w:rsidRDefault="0028431E" w:rsidP="00F72D9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сотруднику редактировать свои объявления на доске объявлений. Во время редактирования можно изменить</w:t>
      </w:r>
      <w:r w:rsidR="00091487" w:rsidRPr="00D2405E">
        <w:rPr>
          <w:lang w:val="ru-RU"/>
        </w:rPr>
        <w:t>:</w:t>
      </w:r>
      <w:r w:rsidRPr="00D2405E">
        <w:rPr>
          <w:lang w:val="ru-RU"/>
        </w:rPr>
        <w:t xml:space="preserve"> </w:t>
      </w:r>
    </w:p>
    <w:p w14:paraId="0016FC51" w14:textId="0BB9AFC6" w:rsidR="00091487" w:rsidRPr="00D2405E" w:rsidRDefault="005F2872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текст</w:t>
      </w:r>
      <w:r w:rsidR="00091487" w:rsidRPr="00D2405E">
        <w:rPr>
          <w:lang w:val="ru-RU"/>
        </w:rPr>
        <w:t xml:space="preserve"> объявления;</w:t>
      </w:r>
    </w:p>
    <w:p w14:paraId="519F8E74" w14:textId="486FD8B4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 xml:space="preserve">группы получателей; </w:t>
      </w:r>
    </w:p>
    <w:p w14:paraId="05D950DA" w14:textId="1CBA3DA2" w:rsidR="00EA7FD0" w:rsidRPr="00D2405E" w:rsidRDefault="00EA7FD0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категории;</w:t>
      </w:r>
    </w:p>
    <w:p w14:paraId="2A785570" w14:textId="5C5FFDDD" w:rsidR="0028431E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задать или изменить срок автоматического сокрытия, если он был задан ранее;</w:t>
      </w:r>
    </w:p>
    <w:p w14:paraId="699B017E" w14:textId="3019FCF9" w:rsidR="00186E7C" w:rsidRPr="00D2405E" w:rsidRDefault="00186E7C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отменить автоматическое сокрытие, если оно было задано ранее</w:t>
      </w:r>
      <w:r w:rsidR="002F6148" w:rsidRPr="00D2405E">
        <w:rPr>
          <w:lang w:val="ru-RU"/>
        </w:rPr>
        <w:t>;</w:t>
      </w:r>
    </w:p>
    <w:p w14:paraId="700AB5FE" w14:textId="6E2034BD" w:rsidR="00A706EA" w:rsidRPr="00D2405E" w:rsidRDefault="00A706EA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изменить дату и время отложенной публикации;</w:t>
      </w:r>
    </w:p>
    <w:p w14:paraId="64942208" w14:textId="1B6FBBAC" w:rsidR="00A706EA" w:rsidRPr="00D2405E" w:rsidRDefault="002B382B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отмени</w:t>
      </w:r>
      <w:r w:rsidR="00D0629B" w:rsidRPr="00D2405E">
        <w:rPr>
          <w:lang w:val="ru-RU"/>
        </w:rPr>
        <w:t>ть</w:t>
      </w:r>
      <w:r w:rsidRPr="00D2405E">
        <w:rPr>
          <w:lang w:val="ru-RU"/>
        </w:rPr>
        <w:t xml:space="preserve"> режим отложенной публикации</w:t>
      </w:r>
      <w:r w:rsidR="00A706EA" w:rsidRPr="00D2405E">
        <w:rPr>
          <w:lang w:val="ru-RU"/>
        </w:rPr>
        <w:t>;</w:t>
      </w:r>
    </w:p>
    <w:p w14:paraId="30443CB3" w14:textId="3E9D35FD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прикрепить новые файлы;</w:t>
      </w:r>
    </w:p>
    <w:p w14:paraId="302CEF8C" w14:textId="14C593A3" w:rsidR="00091487" w:rsidRPr="00D2405E" w:rsidRDefault="00EA7FD0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у</w:t>
      </w:r>
      <w:r w:rsidR="00E567F1" w:rsidRPr="00D2405E">
        <w:rPr>
          <w:lang w:val="ru-RU"/>
        </w:rPr>
        <w:t xml:space="preserve">далить </w:t>
      </w:r>
      <w:r w:rsidR="00091487" w:rsidRPr="00D2405E">
        <w:rPr>
          <w:lang w:val="ru-RU"/>
        </w:rPr>
        <w:t>прикрепленные файлы</w:t>
      </w:r>
      <w:r w:rsidRPr="00D2405E">
        <w:rPr>
          <w:lang w:val="ru-RU"/>
        </w:rPr>
        <w:t>;</w:t>
      </w:r>
    </w:p>
    <w:p w14:paraId="767B3D12" w14:textId="4DE79FA1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 xml:space="preserve">прикрепить </w:t>
      </w:r>
      <w:r w:rsidR="007C68E3" w:rsidRPr="00D2405E">
        <w:rPr>
          <w:lang w:val="ru-RU"/>
        </w:rPr>
        <w:t>опрос в случае, если он не был прикреплен ранее.</w:t>
      </w:r>
    </w:p>
    <w:p w14:paraId="61D66EE9" w14:textId="1587C8C4" w:rsidR="00D0629B" w:rsidRPr="00D2405E" w:rsidRDefault="00D0629B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отмене режима отложенной публикации объявление публикуется немедленно.</w:t>
      </w:r>
    </w:p>
    <w:p w14:paraId="01F2502B" w14:textId="0E40B55A" w:rsidR="009F2356" w:rsidRPr="00D2405E" w:rsidRDefault="009F2356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списка групп получателей пользователи, находящиеся в удаленных из списка группах, перестают видеть опубликованное объявление, а пользователи из добавленных групп получают такое же уведомление, как при публикации объявления.</w:t>
      </w:r>
    </w:p>
    <w:p w14:paraId="6379FC2F" w14:textId="246ADC88" w:rsidR="00284252" w:rsidRPr="00D2405E" w:rsidRDefault="00284252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Прикрепление новых файлов происходит аналогично прикреплению файлов при создании объявления.</w:t>
      </w:r>
    </w:p>
    <w:p w14:paraId="0E6D93E5" w14:textId="0E72DB50" w:rsidR="00F132CF" w:rsidRPr="00D2405E" w:rsidRDefault="00091487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можно редактировать неограниченное количество раз.</w:t>
      </w:r>
      <w:r w:rsidR="007C68E3" w:rsidRPr="00D2405E">
        <w:rPr>
          <w:lang w:val="ru-RU"/>
        </w:rPr>
        <w:t xml:space="preserve"> Скрытое объявление редактировать нельзя.</w:t>
      </w:r>
      <w:r w:rsidR="00D0629B" w:rsidRPr="00D2405E">
        <w:rPr>
          <w:lang w:val="ru-RU"/>
        </w:rPr>
        <w:t xml:space="preserve"> </w:t>
      </w:r>
      <w:r w:rsidRPr="00D2405E">
        <w:rPr>
          <w:lang w:val="ru-RU"/>
        </w:rPr>
        <w:t>Измененные объявления помечаются специальной меткой.</w:t>
      </w:r>
    </w:p>
    <w:p w14:paraId="0147F666" w14:textId="0FF82D3B" w:rsidR="00F542E8" w:rsidRPr="00D2405E" w:rsidRDefault="00F542E8" w:rsidP="00F542E8">
      <w:pPr>
        <w:pStyle w:val="2"/>
        <w:spacing w:before="240"/>
        <w:rPr>
          <w:lang w:val="ru-RU"/>
        </w:rPr>
      </w:pPr>
      <w:bookmarkStart w:id="68" w:name="_Toc146820784"/>
      <w:bookmarkStart w:id="69" w:name="_Toc151578241"/>
      <w:r w:rsidRPr="00D2405E">
        <w:rPr>
          <w:lang w:val="ru-RU"/>
        </w:rPr>
        <w:t>E-1.2.1. Изменить текст объявления</w:t>
      </w:r>
      <w:bookmarkEnd w:id="68"/>
      <w:bookmarkEnd w:id="6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F542E8" w:rsidRPr="000E1D7A" w14:paraId="37F42D09" w14:textId="77777777" w:rsidTr="00F542E8">
        <w:tc>
          <w:tcPr>
            <w:tcW w:w="846" w:type="dxa"/>
            <w:shd w:val="clear" w:color="auto" w:fill="auto"/>
          </w:tcPr>
          <w:p w14:paraId="40C45ECD" w14:textId="19412AF1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</w:t>
            </w:r>
          </w:p>
        </w:tc>
        <w:tc>
          <w:tcPr>
            <w:tcW w:w="1585" w:type="dxa"/>
            <w:shd w:val="clear" w:color="auto" w:fill="auto"/>
          </w:tcPr>
          <w:p w14:paraId="4875BDB5" w14:textId="02015973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67FBA8E3" w14:textId="6070750F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текст объявления</w:t>
            </w:r>
          </w:p>
        </w:tc>
        <w:tc>
          <w:tcPr>
            <w:tcW w:w="5016" w:type="dxa"/>
            <w:shd w:val="clear" w:color="auto" w:fill="auto"/>
          </w:tcPr>
          <w:p w14:paraId="3C8AE807" w14:textId="3B65EB76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текст своего объявления</w:t>
            </w:r>
          </w:p>
        </w:tc>
      </w:tr>
    </w:tbl>
    <w:p w14:paraId="2D70799A" w14:textId="77777777" w:rsidR="00F542E8" w:rsidRPr="00D2405E" w:rsidRDefault="00F542E8" w:rsidP="00F542E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EF5DFC9" w14:textId="77777777" w:rsidR="00F542E8" w:rsidRPr="00D2405E" w:rsidRDefault="00F542E8" w:rsidP="00F542E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3E6DB2" w14:textId="16934FFC" w:rsidR="00AC7236" w:rsidRPr="00D2405E" w:rsidRDefault="00DB7619" w:rsidP="00F542E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изменить текст </w:t>
      </w:r>
      <w:r w:rsidR="00AC7236" w:rsidRPr="00D2405E">
        <w:rPr>
          <w:lang w:val="ru-RU"/>
        </w:rPr>
        <w:t xml:space="preserve">редактируемого </w:t>
      </w:r>
      <w:r w:rsidRPr="00D2405E">
        <w:rPr>
          <w:lang w:val="ru-RU"/>
        </w:rPr>
        <w:t>объявления.</w:t>
      </w:r>
      <w:r w:rsidR="00AC7236" w:rsidRPr="00D2405E">
        <w:rPr>
          <w:lang w:val="ru-RU"/>
        </w:rPr>
        <w:t xml:space="preserve"> Отредактированный текст объявления не может быть пустым.</w:t>
      </w:r>
    </w:p>
    <w:p w14:paraId="5E0259C9" w14:textId="2D14D309" w:rsidR="00AC7236" w:rsidRPr="00D2405E" w:rsidRDefault="00AC7236" w:rsidP="00AC7236">
      <w:pPr>
        <w:pStyle w:val="2"/>
        <w:spacing w:before="240"/>
        <w:rPr>
          <w:lang w:val="ru-RU"/>
        </w:rPr>
      </w:pPr>
      <w:bookmarkStart w:id="70" w:name="_Toc146820785"/>
      <w:bookmarkStart w:id="71" w:name="_Toc151578242"/>
      <w:r w:rsidRPr="00D2405E">
        <w:rPr>
          <w:lang w:val="ru-RU"/>
        </w:rPr>
        <w:t>E-1.2.</w:t>
      </w:r>
      <w:r w:rsidRPr="00D2405E">
        <w:t>2</w:t>
      </w:r>
      <w:r w:rsidRPr="00D2405E">
        <w:rPr>
          <w:lang w:val="ru-RU"/>
        </w:rPr>
        <w:t>. Изменить</w:t>
      </w:r>
      <w:r w:rsidR="00CD2396" w:rsidRPr="00D2405E">
        <w:rPr>
          <w:lang w:val="ru-RU"/>
        </w:rPr>
        <w:t xml:space="preserve"> группы</w:t>
      </w:r>
      <w:r w:rsidRPr="00D2405E">
        <w:rPr>
          <w:lang w:val="ru-RU"/>
        </w:rPr>
        <w:t xml:space="preserve"> </w:t>
      </w:r>
      <w:r w:rsidR="00CD2396" w:rsidRPr="00D2405E">
        <w:rPr>
          <w:lang w:val="ru-RU"/>
        </w:rPr>
        <w:t>получателей</w:t>
      </w:r>
      <w:bookmarkEnd w:id="70"/>
      <w:bookmarkEnd w:id="7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AC7236" w:rsidRPr="000E1D7A" w14:paraId="0694023E" w14:textId="77777777" w:rsidTr="00595B7C">
        <w:tc>
          <w:tcPr>
            <w:tcW w:w="846" w:type="dxa"/>
            <w:shd w:val="clear" w:color="auto" w:fill="auto"/>
          </w:tcPr>
          <w:p w14:paraId="1B3B53B5" w14:textId="68BD868E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85" w:type="dxa"/>
            <w:shd w:val="clear" w:color="auto" w:fill="auto"/>
          </w:tcPr>
          <w:p w14:paraId="4E06F881" w14:textId="2B72CB45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C785E14" w14:textId="3304C840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группы получателей</w:t>
            </w:r>
          </w:p>
        </w:tc>
        <w:tc>
          <w:tcPr>
            <w:tcW w:w="5016" w:type="dxa"/>
            <w:shd w:val="clear" w:color="auto" w:fill="auto"/>
          </w:tcPr>
          <w:p w14:paraId="30BE10B7" w14:textId="154F5A11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группы получателей своего объявления</w:t>
            </w:r>
          </w:p>
        </w:tc>
      </w:tr>
    </w:tbl>
    <w:p w14:paraId="7726BC1E" w14:textId="77777777" w:rsidR="00AC7236" w:rsidRPr="00D2405E" w:rsidRDefault="00AC7236" w:rsidP="00AC723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40BC290" w14:textId="77777777" w:rsidR="00AC7236" w:rsidRPr="00D2405E" w:rsidRDefault="00AC7236" w:rsidP="00AC723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233C4EF" w14:textId="0E131144" w:rsidR="00AC7236" w:rsidRPr="00D2405E" w:rsidRDefault="00AC7236" w:rsidP="00AC723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</w:t>
      </w:r>
      <w:r w:rsidR="00CD2396" w:rsidRPr="00D2405E">
        <w:rPr>
          <w:lang w:val="ru-RU"/>
        </w:rPr>
        <w:t>изменить группы получателей объявления. Если при изменении были добавлены новые группы, их участники получат уведомление о выходе нового объявления.</w:t>
      </w:r>
    </w:p>
    <w:p w14:paraId="1071B3BF" w14:textId="666BB3E4" w:rsidR="00CD2396" w:rsidRPr="00D2405E" w:rsidRDefault="00CD2396" w:rsidP="00CD2396">
      <w:pPr>
        <w:pStyle w:val="2"/>
        <w:spacing w:before="240"/>
        <w:rPr>
          <w:lang w:val="ru-RU"/>
        </w:rPr>
      </w:pPr>
      <w:bookmarkStart w:id="72" w:name="_Toc146820786"/>
      <w:bookmarkStart w:id="73" w:name="_Toc151578243"/>
      <w:r w:rsidRPr="00D2405E">
        <w:rPr>
          <w:lang w:val="ru-RU"/>
        </w:rPr>
        <w:t>E-1.2.3. Задать срок автоматического сокрытия</w:t>
      </w:r>
      <w:bookmarkEnd w:id="72"/>
      <w:bookmarkEnd w:id="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CD2396" w:rsidRPr="000E1D7A" w14:paraId="1E8A3E61" w14:textId="77777777" w:rsidTr="00595B7C">
        <w:tc>
          <w:tcPr>
            <w:tcW w:w="846" w:type="dxa"/>
            <w:shd w:val="clear" w:color="auto" w:fill="auto"/>
          </w:tcPr>
          <w:p w14:paraId="7509664C" w14:textId="1DA25C1C" w:rsidR="00CD2396" w:rsidRPr="00D2405E" w:rsidRDefault="00CD2396" w:rsidP="00CD239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85" w:type="dxa"/>
            <w:shd w:val="clear" w:color="auto" w:fill="auto"/>
          </w:tcPr>
          <w:p w14:paraId="04A66F7E" w14:textId="3D41EA36" w:rsidR="00CD2396" w:rsidRPr="00D2405E" w:rsidRDefault="00CD2396" w:rsidP="00CD239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000FEE3F" w14:textId="66F4164F" w:rsidR="00CD2396" w:rsidRPr="00D2405E" w:rsidRDefault="00CD2396" w:rsidP="00CD239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срок автоматического сокрытия</w:t>
            </w:r>
          </w:p>
        </w:tc>
        <w:tc>
          <w:tcPr>
            <w:tcW w:w="5016" w:type="dxa"/>
            <w:shd w:val="clear" w:color="auto" w:fill="auto"/>
          </w:tcPr>
          <w:p w14:paraId="7E33A693" w14:textId="6363C471" w:rsidR="00CD2396" w:rsidRPr="00D2405E" w:rsidRDefault="00CD2396" w:rsidP="00CD239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задать срок автоматического сокрытия объявления</w:t>
            </w:r>
          </w:p>
        </w:tc>
      </w:tr>
    </w:tbl>
    <w:p w14:paraId="3887E2C9" w14:textId="77777777" w:rsidR="00CD2396" w:rsidRPr="00D2405E" w:rsidRDefault="00CD2396" w:rsidP="00CD23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01400CD" w14:textId="77777777" w:rsidR="00CD2396" w:rsidRPr="00D2405E" w:rsidRDefault="00CD2396" w:rsidP="00CD2396">
      <w:pPr>
        <w:rPr>
          <w:lang w:val="ru-RU"/>
        </w:rPr>
      </w:pPr>
      <w:r w:rsidRPr="00D2405E">
        <w:rPr>
          <w:i/>
          <w:lang w:val="ru-RU"/>
        </w:rPr>
        <w:lastRenderedPageBreak/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A6F92C3" w14:textId="4E47474D" w:rsidR="00CD2396" w:rsidRPr="00D2405E" w:rsidRDefault="00CD2396" w:rsidP="00CD23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</w:t>
      </w:r>
      <w:r w:rsidR="005F6C25" w:rsidRPr="00D2405E">
        <w:rPr>
          <w:lang w:val="ru-RU"/>
        </w:rPr>
        <w:t xml:space="preserve">нескрытого </w:t>
      </w:r>
      <w:r w:rsidRPr="00D2405E">
        <w:rPr>
          <w:lang w:val="ru-RU"/>
        </w:rPr>
        <w:t>объявления сотрудник может</w:t>
      </w:r>
      <w:r w:rsidR="005F6C25" w:rsidRPr="00D2405E">
        <w:rPr>
          <w:lang w:val="ru-RU"/>
        </w:rPr>
        <w:t xml:space="preserve"> задать срок автоматического сокрытия объявления, если таковой не был задан ранее.</w:t>
      </w:r>
      <w:r w:rsidR="002A2768" w:rsidRPr="00D2405E">
        <w:rPr>
          <w:lang w:val="ru-RU"/>
        </w:rPr>
        <w:t xml:space="preserve"> Установленный момент сокрытия объявления не может настать ранее момента сохранения изменений.</w:t>
      </w:r>
    </w:p>
    <w:p w14:paraId="76DED816" w14:textId="72EF414D" w:rsidR="005F6C25" w:rsidRPr="00D2405E" w:rsidRDefault="005F6C25" w:rsidP="005F6C25">
      <w:pPr>
        <w:pStyle w:val="2"/>
        <w:spacing w:before="240"/>
        <w:rPr>
          <w:lang w:val="ru-RU"/>
        </w:rPr>
      </w:pPr>
      <w:bookmarkStart w:id="74" w:name="_Toc146820787"/>
      <w:bookmarkStart w:id="75" w:name="_Toc151578244"/>
      <w:r w:rsidRPr="00D2405E">
        <w:rPr>
          <w:lang w:val="ru-RU"/>
        </w:rPr>
        <w:t>E-1.2.4. Изменить срок автоматического сокрытия</w:t>
      </w:r>
      <w:bookmarkEnd w:id="74"/>
      <w:bookmarkEnd w:id="7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5F6C25" w:rsidRPr="000E1D7A" w14:paraId="33990AB2" w14:textId="77777777" w:rsidTr="00595B7C">
        <w:tc>
          <w:tcPr>
            <w:tcW w:w="846" w:type="dxa"/>
            <w:shd w:val="clear" w:color="auto" w:fill="auto"/>
          </w:tcPr>
          <w:p w14:paraId="5E14CBB0" w14:textId="75FBC20C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585" w:type="dxa"/>
            <w:shd w:val="clear" w:color="auto" w:fill="auto"/>
          </w:tcPr>
          <w:p w14:paraId="5ED6F6FA" w14:textId="5ECFC995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7CDBF11" w14:textId="7EC6CA8C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срок автоматического сокрытия</w:t>
            </w:r>
          </w:p>
        </w:tc>
        <w:tc>
          <w:tcPr>
            <w:tcW w:w="5016" w:type="dxa"/>
            <w:shd w:val="clear" w:color="auto" w:fill="auto"/>
          </w:tcPr>
          <w:p w14:paraId="2B27DEBF" w14:textId="3556FF1F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срок автоматического объявления</w:t>
            </w:r>
          </w:p>
        </w:tc>
      </w:tr>
    </w:tbl>
    <w:p w14:paraId="113C292E" w14:textId="77777777" w:rsidR="005F6C25" w:rsidRPr="00D2405E" w:rsidRDefault="005F6C25" w:rsidP="005F6C2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C048D5F" w14:textId="77777777" w:rsidR="005F6C25" w:rsidRPr="00D2405E" w:rsidRDefault="005F6C25" w:rsidP="005F6C2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5B0502C" w14:textId="41D43FE2" w:rsidR="005F6C25" w:rsidRPr="00D2405E" w:rsidRDefault="005F6C25" w:rsidP="005F6C2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нескрытого объявления сотрудник может изменить срок автоматического сокрытия объявления, если таковой был задан ранее.</w:t>
      </w:r>
      <w:r w:rsidR="00BB3196" w:rsidRPr="00D2405E">
        <w:rPr>
          <w:lang w:val="ru-RU"/>
        </w:rPr>
        <w:t xml:space="preserve"> Установленный момент сокрытия объявления не может настать ранее момента </w:t>
      </w:r>
      <w:r w:rsidR="002A2768" w:rsidRPr="00D2405E">
        <w:rPr>
          <w:lang w:val="ru-RU"/>
        </w:rPr>
        <w:t xml:space="preserve">сохранения </w:t>
      </w:r>
      <w:r w:rsidR="00BB3196" w:rsidRPr="00D2405E">
        <w:rPr>
          <w:lang w:val="ru-RU"/>
        </w:rPr>
        <w:t>изменений.</w:t>
      </w:r>
    </w:p>
    <w:p w14:paraId="2FEDE24E" w14:textId="48F1F69C" w:rsidR="005F6C25" w:rsidRPr="00D2405E" w:rsidRDefault="005F6C25" w:rsidP="005F6C25">
      <w:pPr>
        <w:pStyle w:val="2"/>
        <w:spacing w:before="240"/>
        <w:rPr>
          <w:lang w:val="ru-RU"/>
        </w:rPr>
      </w:pPr>
      <w:bookmarkStart w:id="76" w:name="_Toc146820788"/>
      <w:bookmarkStart w:id="77" w:name="_Toc151578245"/>
      <w:r w:rsidRPr="00D2405E">
        <w:rPr>
          <w:lang w:val="ru-RU"/>
        </w:rPr>
        <w:t>E-1.2.5. Отменить автоматическое сокрытие</w:t>
      </w:r>
      <w:bookmarkEnd w:id="76"/>
      <w:bookmarkEnd w:id="7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5F6C25" w:rsidRPr="000E1D7A" w14:paraId="5205F79E" w14:textId="77777777" w:rsidTr="00595B7C">
        <w:tc>
          <w:tcPr>
            <w:tcW w:w="846" w:type="dxa"/>
            <w:shd w:val="clear" w:color="auto" w:fill="auto"/>
          </w:tcPr>
          <w:p w14:paraId="540F842E" w14:textId="03C58FFF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5</w:t>
            </w:r>
          </w:p>
        </w:tc>
        <w:tc>
          <w:tcPr>
            <w:tcW w:w="1585" w:type="dxa"/>
            <w:shd w:val="clear" w:color="auto" w:fill="auto"/>
          </w:tcPr>
          <w:p w14:paraId="724EBB3D" w14:textId="0FB413EA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1720DE4" w14:textId="05F0063D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автоматическое сокрытие</w:t>
            </w:r>
          </w:p>
        </w:tc>
        <w:tc>
          <w:tcPr>
            <w:tcW w:w="5016" w:type="dxa"/>
            <w:shd w:val="clear" w:color="auto" w:fill="auto"/>
          </w:tcPr>
          <w:p w14:paraId="1F8BD20D" w14:textId="20EE7027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отменить автоматическое сокрытие объявления</w:t>
            </w:r>
          </w:p>
        </w:tc>
      </w:tr>
    </w:tbl>
    <w:p w14:paraId="49F93965" w14:textId="77777777" w:rsidR="005F6C25" w:rsidRPr="00D2405E" w:rsidRDefault="005F6C25" w:rsidP="005F6C2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91BBF17" w14:textId="77777777" w:rsidR="005F6C25" w:rsidRPr="00D2405E" w:rsidRDefault="005F6C25" w:rsidP="005F6C2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87EC8AC" w14:textId="3AA5419D" w:rsidR="005F6C25" w:rsidRPr="00D2405E" w:rsidRDefault="005F6C25" w:rsidP="005F6C2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нескрытого объявления сотрудник может отменить автоматическое сокрытие объявления, если таковое было активировано ранее.</w:t>
      </w:r>
    </w:p>
    <w:p w14:paraId="160A7005" w14:textId="4589231A" w:rsidR="00774D50" w:rsidRPr="00D2405E" w:rsidRDefault="00774D50" w:rsidP="00774D50">
      <w:pPr>
        <w:pStyle w:val="2"/>
        <w:spacing w:before="240"/>
        <w:rPr>
          <w:lang w:val="ru-RU"/>
        </w:rPr>
      </w:pPr>
      <w:bookmarkStart w:id="78" w:name="_Toc146820789"/>
      <w:bookmarkStart w:id="79" w:name="_Toc151578246"/>
      <w:r w:rsidRPr="00D2405E">
        <w:rPr>
          <w:lang w:val="ru-RU"/>
        </w:rPr>
        <w:t>E-1.2.6. Изменить дату и время отложенной публикации</w:t>
      </w:r>
      <w:bookmarkEnd w:id="78"/>
      <w:bookmarkEnd w:id="7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774D50" w:rsidRPr="000E1D7A" w14:paraId="769FA878" w14:textId="77777777" w:rsidTr="00595B7C">
        <w:tc>
          <w:tcPr>
            <w:tcW w:w="846" w:type="dxa"/>
            <w:shd w:val="clear" w:color="auto" w:fill="auto"/>
          </w:tcPr>
          <w:p w14:paraId="29782C23" w14:textId="662E89E3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6</w:t>
            </w:r>
          </w:p>
        </w:tc>
        <w:tc>
          <w:tcPr>
            <w:tcW w:w="1585" w:type="dxa"/>
            <w:shd w:val="clear" w:color="auto" w:fill="auto"/>
          </w:tcPr>
          <w:p w14:paraId="0241F6A9" w14:textId="3E514708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37A070DC" w14:textId="6D9AE84E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дату и время отложенной публикации</w:t>
            </w:r>
          </w:p>
        </w:tc>
        <w:tc>
          <w:tcPr>
            <w:tcW w:w="5016" w:type="dxa"/>
            <w:shd w:val="clear" w:color="auto" w:fill="auto"/>
          </w:tcPr>
          <w:p w14:paraId="21167BFF" w14:textId="4F20220C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дату и время отложенной публикации объявления</w:t>
            </w:r>
          </w:p>
        </w:tc>
      </w:tr>
    </w:tbl>
    <w:p w14:paraId="660F04B1" w14:textId="77777777" w:rsidR="00774D50" w:rsidRPr="00D2405E" w:rsidRDefault="00774D50" w:rsidP="00774D5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933F94D" w14:textId="77777777" w:rsidR="00774D50" w:rsidRPr="00D2405E" w:rsidRDefault="00774D50" w:rsidP="00774D5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9EFFA9C" w14:textId="5C5FC93C" w:rsidR="00774D50" w:rsidRPr="00D2405E" w:rsidRDefault="00774D50" w:rsidP="00774D5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 отложенной публикацией сотрудник может изменить дату и время отложенной публикации</w:t>
      </w:r>
      <w:r w:rsidR="00BB3196" w:rsidRPr="00D2405E">
        <w:rPr>
          <w:lang w:val="ru-RU"/>
        </w:rPr>
        <w:t>.</w:t>
      </w:r>
      <w:r w:rsidRPr="00D2405E">
        <w:rPr>
          <w:lang w:val="ru-RU"/>
        </w:rPr>
        <w:t xml:space="preserve"> </w:t>
      </w:r>
      <w:r w:rsidR="00BB3196" w:rsidRPr="00D2405E">
        <w:rPr>
          <w:lang w:val="ru-RU"/>
        </w:rPr>
        <w:t xml:space="preserve">Установленный момент публикации не может настать ранее момента </w:t>
      </w:r>
      <w:r w:rsidR="00362F74" w:rsidRPr="00D2405E">
        <w:rPr>
          <w:lang w:val="ru-RU"/>
        </w:rPr>
        <w:t xml:space="preserve">сохранения </w:t>
      </w:r>
      <w:r w:rsidR="00BB3196" w:rsidRPr="00D2405E">
        <w:rPr>
          <w:lang w:val="ru-RU"/>
        </w:rPr>
        <w:t>изменений.</w:t>
      </w:r>
    </w:p>
    <w:p w14:paraId="3CC6744C" w14:textId="1CC989C8" w:rsidR="00362F74" w:rsidRPr="00D2405E" w:rsidRDefault="00362F74" w:rsidP="00362F74">
      <w:pPr>
        <w:pStyle w:val="2"/>
        <w:spacing w:before="240"/>
        <w:rPr>
          <w:lang w:val="ru-RU"/>
        </w:rPr>
      </w:pPr>
      <w:bookmarkStart w:id="80" w:name="_Toc146820790"/>
      <w:bookmarkStart w:id="81" w:name="_Toc151578247"/>
      <w:r w:rsidRPr="00D2405E">
        <w:rPr>
          <w:lang w:val="ru-RU"/>
        </w:rPr>
        <w:t>E-1.2.</w:t>
      </w:r>
      <w:r w:rsidR="00823057" w:rsidRPr="00D2405E">
        <w:rPr>
          <w:lang w:val="ru-RU"/>
        </w:rPr>
        <w:t>7</w:t>
      </w:r>
      <w:r w:rsidRPr="00D2405E">
        <w:rPr>
          <w:lang w:val="ru-RU"/>
        </w:rPr>
        <w:t>. Прикрепить файлы</w:t>
      </w:r>
      <w:bookmarkEnd w:id="80"/>
      <w:bookmarkEnd w:id="8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362F74" w:rsidRPr="000E1D7A" w14:paraId="4F7A5FA7" w14:textId="77777777" w:rsidTr="00595B7C">
        <w:tc>
          <w:tcPr>
            <w:tcW w:w="846" w:type="dxa"/>
            <w:shd w:val="clear" w:color="auto" w:fill="auto"/>
          </w:tcPr>
          <w:p w14:paraId="246863B3" w14:textId="2236231D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7</w:t>
            </w:r>
          </w:p>
        </w:tc>
        <w:tc>
          <w:tcPr>
            <w:tcW w:w="1585" w:type="dxa"/>
            <w:shd w:val="clear" w:color="auto" w:fill="auto"/>
          </w:tcPr>
          <w:p w14:paraId="53C58692" w14:textId="6A986DAA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BC85FE3" w14:textId="372388C3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новые файлы</w:t>
            </w:r>
          </w:p>
        </w:tc>
        <w:tc>
          <w:tcPr>
            <w:tcW w:w="5016" w:type="dxa"/>
            <w:shd w:val="clear" w:color="auto" w:fill="auto"/>
          </w:tcPr>
          <w:p w14:paraId="311360EE" w14:textId="34470F75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прикрепить новые файлы</w:t>
            </w:r>
          </w:p>
        </w:tc>
      </w:tr>
    </w:tbl>
    <w:p w14:paraId="24B477AA" w14:textId="77777777" w:rsidR="00362F74" w:rsidRPr="00D2405E" w:rsidRDefault="00362F74" w:rsidP="00362F7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A5F811C" w14:textId="77777777" w:rsidR="00362F74" w:rsidRPr="00D2405E" w:rsidRDefault="00362F74" w:rsidP="00362F7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E8EC87" w14:textId="531BC0DF" w:rsidR="00362F74" w:rsidRPr="00D2405E" w:rsidRDefault="00362F74" w:rsidP="00362F7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сотрудник может прикрепить новые файлы. Прикрепляемые файлы сначала требуется загрузить с устройства.</w:t>
      </w:r>
    </w:p>
    <w:p w14:paraId="7B6E2F99" w14:textId="0F957B32" w:rsidR="00823057" w:rsidRPr="00D2405E" w:rsidRDefault="00823057" w:rsidP="00823057">
      <w:pPr>
        <w:pStyle w:val="2"/>
        <w:spacing w:before="240"/>
        <w:rPr>
          <w:lang w:val="ru-RU"/>
        </w:rPr>
      </w:pPr>
      <w:bookmarkStart w:id="82" w:name="_Toc146820791"/>
      <w:bookmarkStart w:id="83" w:name="_Toc151578248"/>
      <w:r w:rsidRPr="00D2405E">
        <w:rPr>
          <w:lang w:val="ru-RU"/>
        </w:rPr>
        <w:t xml:space="preserve">E-1.2.8. </w:t>
      </w:r>
      <w:r w:rsidR="00265C79" w:rsidRPr="00D2405E">
        <w:rPr>
          <w:lang w:val="ru-RU"/>
        </w:rPr>
        <w:t>От</w:t>
      </w:r>
      <w:r w:rsidRPr="00D2405E">
        <w:rPr>
          <w:lang w:val="ru-RU"/>
        </w:rPr>
        <w:t>крепить файлы</w:t>
      </w:r>
      <w:bookmarkEnd w:id="82"/>
      <w:bookmarkEnd w:id="8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823057" w:rsidRPr="000E1D7A" w14:paraId="65D4518C" w14:textId="77777777" w:rsidTr="00595B7C">
        <w:tc>
          <w:tcPr>
            <w:tcW w:w="846" w:type="dxa"/>
            <w:shd w:val="clear" w:color="auto" w:fill="auto"/>
          </w:tcPr>
          <w:p w14:paraId="4D24FE03" w14:textId="558B7108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8</w:t>
            </w:r>
          </w:p>
        </w:tc>
        <w:tc>
          <w:tcPr>
            <w:tcW w:w="1585" w:type="dxa"/>
            <w:shd w:val="clear" w:color="auto" w:fill="auto"/>
          </w:tcPr>
          <w:p w14:paraId="1F3195A1" w14:textId="73EE43C9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4C46017A" w14:textId="4822FA37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5016" w:type="dxa"/>
            <w:shd w:val="clear" w:color="auto" w:fill="auto"/>
          </w:tcPr>
          <w:p w14:paraId="34B383CE" w14:textId="0D6224D2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При редактировании объявления сотрудник может открепить прикрепленные ранее или при текущем </w:t>
            </w:r>
            <w:r w:rsidRPr="00D2405E">
              <w:rPr>
                <w:lang w:val="ru-RU"/>
              </w:rPr>
              <w:lastRenderedPageBreak/>
              <w:t>редактировании файлы</w:t>
            </w:r>
          </w:p>
        </w:tc>
      </w:tr>
    </w:tbl>
    <w:p w14:paraId="1D494E4A" w14:textId="77777777" w:rsidR="00823057" w:rsidRPr="00D2405E" w:rsidRDefault="00823057" w:rsidP="00823057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04D2BFA" w14:textId="77777777" w:rsidR="00823057" w:rsidRPr="00D2405E" w:rsidRDefault="00823057" w:rsidP="00823057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70909EE" w14:textId="6E9902E7" w:rsidR="00823057" w:rsidRPr="00D2405E" w:rsidRDefault="00823057" w:rsidP="0082305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открепить файлы, которые были прикреплены ранее или во время текущего редактировании объявления. </w:t>
      </w:r>
    </w:p>
    <w:p w14:paraId="4B9CC70C" w14:textId="4CE41064" w:rsidR="00823057" w:rsidRPr="00D2405E" w:rsidRDefault="00823057" w:rsidP="0082305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откреплении ранее загруженных файлов происходит проверка наличия ссылок на открепляемые файлы в других частях системы. В случае отсутствия ссылок, файл безвозвратно удаляется из хранилища.</w:t>
      </w:r>
    </w:p>
    <w:p w14:paraId="57377AD6" w14:textId="1A546770" w:rsidR="00265C79" w:rsidRPr="00D2405E" w:rsidRDefault="00265C79" w:rsidP="00265C79">
      <w:pPr>
        <w:pStyle w:val="2"/>
        <w:spacing w:before="240"/>
        <w:rPr>
          <w:lang w:val="ru-RU"/>
        </w:rPr>
      </w:pPr>
      <w:bookmarkStart w:id="84" w:name="_Toc146820792"/>
      <w:bookmarkStart w:id="85" w:name="_Toc151578249"/>
      <w:r w:rsidRPr="00D2405E">
        <w:rPr>
          <w:lang w:val="ru-RU"/>
        </w:rPr>
        <w:t>E-1.2.9. Прикрепить опрос</w:t>
      </w:r>
      <w:bookmarkEnd w:id="84"/>
      <w:bookmarkEnd w:id="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265C79" w:rsidRPr="000E1D7A" w14:paraId="088E63B4" w14:textId="77777777" w:rsidTr="00595B7C">
        <w:tc>
          <w:tcPr>
            <w:tcW w:w="846" w:type="dxa"/>
            <w:shd w:val="clear" w:color="auto" w:fill="auto"/>
          </w:tcPr>
          <w:p w14:paraId="06703C3D" w14:textId="1CC7F53C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9</w:t>
            </w:r>
          </w:p>
        </w:tc>
        <w:tc>
          <w:tcPr>
            <w:tcW w:w="1585" w:type="dxa"/>
            <w:shd w:val="clear" w:color="auto" w:fill="auto"/>
          </w:tcPr>
          <w:p w14:paraId="1AC39122" w14:textId="3074DE34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BA375D4" w14:textId="759D9124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5016" w:type="dxa"/>
            <w:shd w:val="clear" w:color="auto" w:fill="auto"/>
          </w:tcPr>
          <w:p w14:paraId="28EC33DD" w14:textId="04E1C46E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пользователь может прикрепить опрос</w:t>
            </w:r>
          </w:p>
        </w:tc>
      </w:tr>
    </w:tbl>
    <w:p w14:paraId="5993AFA1" w14:textId="77777777" w:rsidR="00265C79" w:rsidRPr="00D2405E" w:rsidRDefault="00265C79" w:rsidP="00265C7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1C59905" w14:textId="77777777" w:rsidR="00265C79" w:rsidRPr="00D2405E" w:rsidRDefault="00265C79" w:rsidP="00265C7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48C0D03" w14:textId="41E19F18" w:rsidR="00265C79" w:rsidRPr="00D2405E" w:rsidRDefault="00265C79" w:rsidP="00265C7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сотрудник может</w:t>
      </w:r>
      <w:r w:rsidR="00CA4564" w:rsidRPr="00D2405E">
        <w:rPr>
          <w:lang w:val="ru-RU"/>
        </w:rPr>
        <w:t xml:space="preserve"> прикрепить опрос, если таковой не был создан и прикреплен ранее. </w:t>
      </w:r>
      <w:r w:rsidR="00E46991" w:rsidRPr="00D2405E">
        <w:rPr>
          <w:lang w:val="ru-RU"/>
        </w:rPr>
        <w:t>Перед прикреплением опроса его необходимо создать.</w:t>
      </w:r>
      <w:r w:rsidRPr="00D2405E">
        <w:rPr>
          <w:lang w:val="ru-RU"/>
        </w:rPr>
        <w:t xml:space="preserve"> </w:t>
      </w:r>
    </w:p>
    <w:p w14:paraId="73197A39" w14:textId="6745F71B" w:rsidR="00C536B1" w:rsidRPr="00D2405E" w:rsidRDefault="00C536B1" w:rsidP="00C536B1">
      <w:pPr>
        <w:pStyle w:val="2"/>
        <w:spacing w:before="240"/>
        <w:rPr>
          <w:lang w:val="ru-RU"/>
        </w:rPr>
      </w:pPr>
      <w:bookmarkStart w:id="86" w:name="_Toc151578250"/>
      <w:bookmarkStart w:id="87" w:name="_Toc146820793"/>
      <w:r w:rsidRPr="00D2405E">
        <w:rPr>
          <w:lang w:val="ru-RU"/>
        </w:rPr>
        <w:t>E-1.2.10. Изменить категории</w:t>
      </w:r>
      <w:bookmarkEnd w:id="8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43"/>
        <w:gridCol w:w="1903"/>
        <w:gridCol w:w="5016"/>
      </w:tblGrid>
      <w:tr w:rsidR="00C536B1" w:rsidRPr="000E1D7A" w14:paraId="0011A018" w14:textId="77777777" w:rsidTr="00C536B1">
        <w:tc>
          <w:tcPr>
            <w:tcW w:w="988" w:type="dxa"/>
            <w:shd w:val="clear" w:color="auto" w:fill="auto"/>
          </w:tcPr>
          <w:p w14:paraId="3372CDB3" w14:textId="0740A5CD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E-1.2.10</w:t>
            </w:r>
          </w:p>
        </w:tc>
        <w:tc>
          <w:tcPr>
            <w:tcW w:w="1443" w:type="dxa"/>
            <w:shd w:val="clear" w:color="auto" w:fill="auto"/>
          </w:tcPr>
          <w:p w14:paraId="564A2292" w14:textId="74E12BA0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51D0D02" w14:textId="081780C1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категории</w:t>
            </w:r>
          </w:p>
        </w:tc>
        <w:tc>
          <w:tcPr>
            <w:tcW w:w="5016" w:type="dxa"/>
            <w:shd w:val="clear" w:color="auto" w:fill="auto"/>
          </w:tcPr>
          <w:p w14:paraId="7688FAFD" w14:textId="27F63590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список категорий объявления</w:t>
            </w:r>
          </w:p>
        </w:tc>
      </w:tr>
    </w:tbl>
    <w:p w14:paraId="3F3766A6" w14:textId="77777777" w:rsidR="00C536B1" w:rsidRPr="00D2405E" w:rsidRDefault="00C536B1" w:rsidP="00C536B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B69D568" w14:textId="77777777" w:rsidR="00C536B1" w:rsidRPr="00D2405E" w:rsidRDefault="00C536B1" w:rsidP="00C536B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9BA36A" w14:textId="17FA05CB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изменить список категорий, к которым относится объявление. </w:t>
      </w:r>
    </w:p>
    <w:p w14:paraId="6DBD00C7" w14:textId="6E771086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сохранении измененного набора категорий отложенного объявления пользователи, подписанные на исключенные категории уведомления не получат.</w:t>
      </w:r>
    </w:p>
    <w:p w14:paraId="68C1CC9A" w14:textId="1E7EEEAA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сохранении измененного набора категорий уже опубликованного объявления пользователи, подписанные на добавленные категории, получат уведомление.</w:t>
      </w:r>
    </w:p>
    <w:p w14:paraId="46C97C69" w14:textId="3FCA6500" w:rsidR="00502BCD" w:rsidRPr="00D2405E" w:rsidRDefault="003530B9" w:rsidP="00502BCD">
      <w:pPr>
        <w:pStyle w:val="2"/>
        <w:spacing w:before="240"/>
        <w:rPr>
          <w:lang w:val="ru-RU"/>
        </w:rPr>
      </w:pPr>
      <w:bookmarkStart w:id="88" w:name="_Toc151578251"/>
      <w:r w:rsidRPr="00D2405E">
        <w:t>E</w:t>
      </w:r>
      <w:r w:rsidRPr="00D2405E">
        <w:rPr>
          <w:lang w:val="ru-RU"/>
        </w:rPr>
        <w:t>-1.2.11</w:t>
      </w:r>
      <w:r w:rsidR="00502BCD" w:rsidRPr="00D2405E">
        <w:rPr>
          <w:lang w:val="ru-RU"/>
        </w:rPr>
        <w:t>. Сохранить изменения</w:t>
      </w:r>
      <w:bookmarkEnd w:id="8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57"/>
        <w:gridCol w:w="1607"/>
        <w:gridCol w:w="5298"/>
      </w:tblGrid>
      <w:tr w:rsidR="00502BCD" w:rsidRPr="000E1D7A" w14:paraId="6BCA2E02" w14:textId="77777777" w:rsidTr="00502BCD">
        <w:tc>
          <w:tcPr>
            <w:tcW w:w="988" w:type="dxa"/>
            <w:shd w:val="clear" w:color="auto" w:fill="auto"/>
          </w:tcPr>
          <w:p w14:paraId="3AB69ACB" w14:textId="29606D9D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E-1.2.11</w:t>
            </w:r>
          </w:p>
        </w:tc>
        <w:tc>
          <w:tcPr>
            <w:tcW w:w="1457" w:type="dxa"/>
            <w:shd w:val="clear" w:color="auto" w:fill="auto"/>
          </w:tcPr>
          <w:p w14:paraId="0A5D1EA3" w14:textId="5CDCA32B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7" w:type="dxa"/>
            <w:shd w:val="clear" w:color="auto" w:fill="auto"/>
          </w:tcPr>
          <w:p w14:paraId="316D123B" w14:textId="3A232B8A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5298" w:type="dxa"/>
            <w:shd w:val="clear" w:color="auto" w:fill="auto"/>
          </w:tcPr>
          <w:p w14:paraId="4061320F" w14:textId="1F0E4F6E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внесенных изменений сотрудник должен сохранить внесенные изменения</w:t>
            </w:r>
          </w:p>
        </w:tc>
      </w:tr>
    </w:tbl>
    <w:p w14:paraId="4653E448" w14:textId="77777777" w:rsidR="00502BCD" w:rsidRPr="00D2405E" w:rsidRDefault="00502BCD" w:rsidP="00502BC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1B698B2E" w14:textId="77777777" w:rsidR="00502BCD" w:rsidRPr="00D2405E" w:rsidRDefault="00502BCD" w:rsidP="00502BC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01E5EB1A" w14:textId="7DC8ADDE" w:rsidR="00502BCD" w:rsidRPr="00D2405E" w:rsidRDefault="00502BCD" w:rsidP="00502BCD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</w:t>
      </w:r>
      <w:r w:rsidR="003530B9" w:rsidRPr="00D2405E">
        <w:rPr>
          <w:lang w:val="ru-RU"/>
        </w:rPr>
        <w:t xml:space="preserve"> сохранения внесенных в объявление изменений сотрудник должен в явном виде сохранить внесенные изменения.</w:t>
      </w:r>
    </w:p>
    <w:p w14:paraId="6C78FF7D" w14:textId="18EDA1DE" w:rsidR="00502BCD" w:rsidRPr="00D2405E" w:rsidRDefault="003530B9" w:rsidP="00502BCD">
      <w:pPr>
        <w:pStyle w:val="2"/>
        <w:spacing w:before="240"/>
        <w:rPr>
          <w:lang w:val="ru-RU"/>
        </w:rPr>
      </w:pPr>
      <w:bookmarkStart w:id="89" w:name="_Toc151578252"/>
      <w:r w:rsidRPr="00D2405E">
        <w:t>E</w:t>
      </w:r>
      <w:r w:rsidR="00502BCD" w:rsidRPr="00D2405E">
        <w:rPr>
          <w:lang w:val="ru-RU"/>
        </w:rPr>
        <w:t>-</w:t>
      </w:r>
      <w:r w:rsidRPr="00D2405E">
        <w:t>1.</w:t>
      </w:r>
      <w:r w:rsidR="00502BCD" w:rsidRPr="00D2405E">
        <w:rPr>
          <w:lang w:val="ru-RU"/>
        </w:rPr>
        <w:t>2.</w:t>
      </w:r>
      <w:r w:rsidRPr="00D2405E">
        <w:t>12</w:t>
      </w:r>
      <w:r w:rsidR="00502BCD" w:rsidRPr="00D2405E">
        <w:rPr>
          <w:lang w:val="ru-RU"/>
        </w:rPr>
        <w:t>. Отменить изменения</w:t>
      </w:r>
      <w:bookmarkEnd w:id="8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56"/>
        <w:gridCol w:w="1607"/>
        <w:gridCol w:w="5299"/>
      </w:tblGrid>
      <w:tr w:rsidR="00502BCD" w:rsidRPr="000E1D7A" w14:paraId="00F5C82F" w14:textId="77777777" w:rsidTr="00502BCD">
        <w:tc>
          <w:tcPr>
            <w:tcW w:w="988" w:type="dxa"/>
            <w:shd w:val="clear" w:color="auto" w:fill="auto"/>
          </w:tcPr>
          <w:p w14:paraId="78EE3D58" w14:textId="7DC1419D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E-1.2.12</w:t>
            </w:r>
          </w:p>
        </w:tc>
        <w:tc>
          <w:tcPr>
            <w:tcW w:w="1456" w:type="dxa"/>
            <w:shd w:val="clear" w:color="auto" w:fill="auto"/>
          </w:tcPr>
          <w:p w14:paraId="66B44F21" w14:textId="4A777CD8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7" w:type="dxa"/>
            <w:shd w:val="clear" w:color="auto" w:fill="auto"/>
          </w:tcPr>
          <w:p w14:paraId="2E4C9010" w14:textId="61F06ADB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5299" w:type="dxa"/>
            <w:shd w:val="clear" w:color="auto" w:fill="auto"/>
          </w:tcPr>
          <w:p w14:paraId="4A3F7EF1" w14:textId="3C37326F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внесенных при редактировании объявления изменений сотрудник может отменить изменения</w:t>
            </w:r>
          </w:p>
        </w:tc>
      </w:tr>
    </w:tbl>
    <w:p w14:paraId="700D6460" w14:textId="77777777" w:rsidR="00502BCD" w:rsidRPr="00D2405E" w:rsidRDefault="00502BCD" w:rsidP="00502BC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4CD0A4A5" w14:textId="77777777" w:rsidR="00502BCD" w:rsidRPr="00D2405E" w:rsidRDefault="00502BCD" w:rsidP="00502BC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42DDDA6E" w14:textId="61D97417" w:rsidR="00502BCD" w:rsidRPr="00D2405E" w:rsidRDefault="00502BCD" w:rsidP="00502BCD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Если во время редактирования </w:t>
      </w:r>
      <w:r w:rsidR="003530B9" w:rsidRPr="00D2405E">
        <w:rPr>
          <w:lang w:val="ru-RU"/>
        </w:rPr>
        <w:t>объявления</w:t>
      </w:r>
      <w:r w:rsidRPr="00D2405E">
        <w:rPr>
          <w:lang w:val="ru-RU"/>
        </w:rPr>
        <w:t xml:space="preserve"> потребность изменения отпала, пользователь может отменить изменения, не отправляя их на сервер. После отмены внесенные изменения ни в каком виде не будут </w:t>
      </w:r>
      <w:r w:rsidRPr="00D2405E">
        <w:rPr>
          <w:lang w:val="ru-RU"/>
        </w:rPr>
        <w:lastRenderedPageBreak/>
        <w:t>сохранены.</w:t>
      </w:r>
    </w:p>
    <w:p w14:paraId="58BF170B" w14:textId="2F7A976F" w:rsidR="00245920" w:rsidRPr="00D2405E" w:rsidRDefault="00245920" w:rsidP="00CB6530">
      <w:pPr>
        <w:pStyle w:val="2"/>
        <w:spacing w:before="240"/>
        <w:rPr>
          <w:lang w:val="ru-RU"/>
        </w:rPr>
      </w:pPr>
      <w:bookmarkStart w:id="90" w:name="_Toc146820797"/>
      <w:bookmarkStart w:id="91" w:name="_Toc151578253"/>
      <w:bookmarkEnd w:id="87"/>
      <w:r w:rsidRPr="00D2405E">
        <w:rPr>
          <w:lang w:val="ru-RU"/>
        </w:rPr>
        <w:t>E</w:t>
      </w:r>
      <w:r w:rsidR="0004109E" w:rsidRPr="00D2405E">
        <w:rPr>
          <w:lang w:val="ru-RU"/>
        </w:rPr>
        <w:t>-1.3</w:t>
      </w:r>
      <w:r w:rsidRPr="00D2405E">
        <w:rPr>
          <w:lang w:val="ru-RU"/>
        </w:rPr>
        <w:t>. Собрать статистику просмотра объявлений</w:t>
      </w:r>
      <w:bookmarkEnd w:id="90"/>
      <w:bookmarkEnd w:id="9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04109E" w:rsidRPr="000E1D7A" w14:paraId="545F2696" w14:textId="77777777" w:rsidTr="0004109E">
        <w:tc>
          <w:tcPr>
            <w:tcW w:w="704" w:type="dxa"/>
            <w:shd w:val="clear" w:color="auto" w:fill="auto"/>
          </w:tcPr>
          <w:p w14:paraId="35E3EB52" w14:textId="2D8EA27A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E-1.3</w:t>
            </w:r>
          </w:p>
        </w:tc>
        <w:tc>
          <w:tcPr>
            <w:tcW w:w="1670" w:type="dxa"/>
            <w:shd w:val="clear" w:color="auto" w:fill="auto"/>
          </w:tcPr>
          <w:p w14:paraId="03C778F7" w14:textId="03AF71F6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6785CD9" w14:textId="106AE846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статистику просмотра объявлений</w:t>
            </w:r>
          </w:p>
        </w:tc>
        <w:tc>
          <w:tcPr>
            <w:tcW w:w="5064" w:type="dxa"/>
            <w:shd w:val="clear" w:color="auto" w:fill="auto"/>
          </w:tcPr>
          <w:p w14:paraId="228E9E64" w14:textId="502A48F7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собирать статистку просмотра любого своего объявления</w:t>
            </w:r>
          </w:p>
        </w:tc>
      </w:tr>
    </w:tbl>
    <w:p w14:paraId="61583489" w14:textId="77777777" w:rsidR="00245920" w:rsidRPr="00D2405E" w:rsidRDefault="00245920" w:rsidP="0024592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FE46921" w14:textId="77777777" w:rsidR="00245920" w:rsidRPr="00D2405E" w:rsidRDefault="00245920" w:rsidP="0024592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1377089" w14:textId="61ED1FC9" w:rsidR="00245920" w:rsidRPr="00D2405E" w:rsidRDefault="00245920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собрать статистику </w:t>
      </w:r>
      <w:r w:rsidR="00D86A4B" w:rsidRPr="00D2405E">
        <w:rPr>
          <w:lang w:val="ru-RU"/>
        </w:rPr>
        <w:t>просмотра опубликованных им объявлений</w:t>
      </w:r>
      <w:r w:rsidRPr="00D2405E">
        <w:rPr>
          <w:lang w:val="ru-RU"/>
        </w:rPr>
        <w:t>.</w:t>
      </w:r>
    </w:p>
    <w:p w14:paraId="60E957BB" w14:textId="50A80914" w:rsidR="00D86A4B" w:rsidRPr="00D2405E" w:rsidRDefault="00D86A4B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статистику просмотра входит процент и количество просмотревших пользователей, а также общее количество пользователей, которым объявление было предназначено.</w:t>
      </w:r>
    </w:p>
    <w:p w14:paraId="597130FC" w14:textId="1D83B6BE" w:rsidR="0002270D" w:rsidRPr="00D2405E" w:rsidRDefault="0002270D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списка групп-получателей объявления статистика просмотра пересчитывается.</w:t>
      </w:r>
    </w:p>
    <w:p w14:paraId="690C6E1F" w14:textId="11FAB248" w:rsidR="006B4FCA" w:rsidRPr="00D2405E" w:rsidRDefault="006B4FCA" w:rsidP="006B4FCA">
      <w:pPr>
        <w:pStyle w:val="2"/>
        <w:spacing w:before="240"/>
        <w:rPr>
          <w:lang w:val="ru-RU"/>
        </w:rPr>
      </w:pPr>
      <w:bookmarkStart w:id="92" w:name="_Toc146820798"/>
      <w:bookmarkStart w:id="93" w:name="_Toc151578254"/>
      <w:r w:rsidRPr="00D2405E">
        <w:rPr>
          <w:lang w:val="ru-RU"/>
        </w:rPr>
        <w:t>E-1.4. Удалить объявление</w:t>
      </w:r>
      <w:bookmarkEnd w:id="92"/>
      <w:bookmarkEnd w:id="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6B4FCA" w:rsidRPr="000E1D7A" w14:paraId="1C13DBD9" w14:textId="77777777" w:rsidTr="00595B7C">
        <w:tc>
          <w:tcPr>
            <w:tcW w:w="704" w:type="dxa"/>
            <w:shd w:val="clear" w:color="auto" w:fill="auto"/>
          </w:tcPr>
          <w:p w14:paraId="1CE981B1" w14:textId="4E08D826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E-1.4</w:t>
            </w:r>
          </w:p>
        </w:tc>
        <w:tc>
          <w:tcPr>
            <w:tcW w:w="1670" w:type="dxa"/>
            <w:shd w:val="clear" w:color="auto" w:fill="auto"/>
          </w:tcPr>
          <w:p w14:paraId="452130C7" w14:textId="26CDD887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5591517" w14:textId="7502A5A3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объявление</w:t>
            </w:r>
          </w:p>
        </w:tc>
        <w:tc>
          <w:tcPr>
            <w:tcW w:w="5064" w:type="dxa"/>
            <w:shd w:val="clear" w:color="auto" w:fill="auto"/>
          </w:tcPr>
          <w:p w14:paraId="658AE22E" w14:textId="5397224C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любое свое объявление.</w:t>
            </w:r>
          </w:p>
        </w:tc>
      </w:tr>
    </w:tbl>
    <w:p w14:paraId="40E5E534" w14:textId="77777777" w:rsidR="006B4FCA" w:rsidRPr="00D2405E" w:rsidRDefault="006B4FCA" w:rsidP="006B4FC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E96DFC5" w14:textId="77777777" w:rsidR="006B4FCA" w:rsidRPr="00D2405E" w:rsidRDefault="006B4FCA" w:rsidP="006B4FC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06EB82" w14:textId="77777777" w:rsidR="006B4FCA" w:rsidRPr="00D2405E" w:rsidRDefault="006B4FCA" w:rsidP="006B4FC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удалить любое свое объявление: отложенное, опубликованное и скрытое. </w:t>
      </w:r>
    </w:p>
    <w:p w14:paraId="6EE03604" w14:textId="65FE17B3" w:rsidR="006B4FCA" w:rsidRPr="00D2405E" w:rsidRDefault="006B4FCA" w:rsidP="006B4FC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удаляется без возможности восстановления. В базе данных удаленное объявление помещается в отдельную таблицу, которую может просмотреть системный администратор.</w:t>
      </w:r>
    </w:p>
    <w:p w14:paraId="5C3904DE" w14:textId="7C3CED42" w:rsidR="00EB25A1" w:rsidRPr="00D2405E" w:rsidRDefault="00EB25A1" w:rsidP="00EB25A1">
      <w:pPr>
        <w:pStyle w:val="2"/>
        <w:spacing w:before="240"/>
        <w:rPr>
          <w:lang w:val="ru-RU"/>
        </w:rPr>
      </w:pPr>
      <w:bookmarkStart w:id="94" w:name="_Toc146820799"/>
      <w:bookmarkStart w:id="95" w:name="_Toc151578255"/>
      <w:r w:rsidRPr="00D2405E">
        <w:rPr>
          <w:lang w:val="ru-RU"/>
        </w:rPr>
        <w:t>E-1.5. Скрыть объявление</w:t>
      </w:r>
      <w:bookmarkEnd w:id="94"/>
      <w:bookmarkEnd w:id="9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EB25A1" w:rsidRPr="000E1D7A" w14:paraId="5CDFCC0C" w14:textId="77777777" w:rsidTr="00595B7C">
        <w:tc>
          <w:tcPr>
            <w:tcW w:w="704" w:type="dxa"/>
            <w:shd w:val="clear" w:color="auto" w:fill="auto"/>
          </w:tcPr>
          <w:p w14:paraId="127C9051" w14:textId="2723EDC9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E-1.5</w:t>
            </w:r>
          </w:p>
        </w:tc>
        <w:tc>
          <w:tcPr>
            <w:tcW w:w="1670" w:type="dxa"/>
            <w:shd w:val="clear" w:color="auto" w:fill="auto"/>
          </w:tcPr>
          <w:p w14:paraId="4FB93AD5" w14:textId="6E4C5C27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012DB31" w14:textId="58A1FC54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Скрыть объявление</w:t>
            </w:r>
          </w:p>
        </w:tc>
        <w:tc>
          <w:tcPr>
            <w:tcW w:w="5064" w:type="dxa"/>
            <w:shd w:val="clear" w:color="auto" w:fill="auto"/>
          </w:tcPr>
          <w:p w14:paraId="3E6FAA29" w14:textId="6BDFBB7B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скрыть любое свое опубликованное объявление</w:t>
            </w:r>
          </w:p>
        </w:tc>
      </w:tr>
    </w:tbl>
    <w:p w14:paraId="10A3CA72" w14:textId="77777777" w:rsidR="00EB25A1" w:rsidRPr="00D2405E" w:rsidRDefault="00EB25A1" w:rsidP="00EB25A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69A21F8" w14:textId="77777777" w:rsidR="00EB25A1" w:rsidRPr="00D2405E" w:rsidRDefault="00EB25A1" w:rsidP="00EB25A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F8506F6" w14:textId="77777777" w:rsidR="006B3A68" w:rsidRPr="00D2405E" w:rsidRDefault="00EB25A1" w:rsidP="00EB25A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скрыть любое опубликованное объявление, автором которого является. </w:t>
      </w:r>
    </w:p>
    <w:p w14:paraId="12162DE5" w14:textId="6A025522" w:rsidR="00EB25A1" w:rsidRPr="00D2405E" w:rsidRDefault="006B3A68" w:rsidP="00EB25A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Скрытое пользователем объявление попадает в с</w:t>
      </w:r>
      <w:r w:rsidR="00EB25A1" w:rsidRPr="00D2405E">
        <w:rPr>
          <w:lang w:val="ru-RU"/>
        </w:rPr>
        <w:t>писок скрытых объявлений</w:t>
      </w:r>
      <w:r w:rsidRPr="00D2405E">
        <w:rPr>
          <w:lang w:val="ru-RU"/>
        </w:rPr>
        <w:t>, который</w:t>
      </w:r>
      <w:r w:rsidR="00EB25A1" w:rsidRPr="00D2405E">
        <w:rPr>
          <w:lang w:val="ru-RU"/>
        </w:rPr>
        <w:t xml:space="preserve"> можно просмотреть на отдельном</w:t>
      </w:r>
      <w:r w:rsidR="00EC0AB0" w:rsidRPr="00D2405E">
        <w:rPr>
          <w:lang w:val="ru-RU"/>
        </w:rPr>
        <w:t xml:space="preserve"> интерфейсе</w:t>
      </w:r>
      <w:r w:rsidR="00EB25A1" w:rsidRPr="00D2405E">
        <w:rPr>
          <w:lang w:val="ru-RU"/>
        </w:rPr>
        <w:t xml:space="preserve">. </w:t>
      </w:r>
    </w:p>
    <w:p w14:paraId="0BBC79CC" w14:textId="3D3AD1E1" w:rsidR="00A548B4" w:rsidRPr="00D2405E" w:rsidRDefault="00A548B4" w:rsidP="00A548B4">
      <w:pPr>
        <w:pStyle w:val="2"/>
        <w:spacing w:before="240"/>
        <w:rPr>
          <w:lang w:val="ru-RU"/>
        </w:rPr>
      </w:pPr>
      <w:bookmarkStart w:id="96" w:name="_Toc146820800"/>
      <w:bookmarkStart w:id="97" w:name="_Toc151578256"/>
      <w:r w:rsidRPr="00D2405E">
        <w:rPr>
          <w:lang w:val="ru-RU"/>
        </w:rPr>
        <w:t>E-1.6. Управление скрытыми объявлениями</w:t>
      </w:r>
      <w:bookmarkEnd w:id="96"/>
      <w:bookmarkEnd w:id="9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A548B4" w:rsidRPr="000E1D7A" w14:paraId="060A8195" w14:textId="77777777" w:rsidTr="00595B7C">
        <w:tc>
          <w:tcPr>
            <w:tcW w:w="704" w:type="dxa"/>
            <w:shd w:val="clear" w:color="auto" w:fill="auto"/>
          </w:tcPr>
          <w:p w14:paraId="589949CC" w14:textId="0DDD4527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</w:t>
            </w:r>
          </w:p>
        </w:tc>
        <w:tc>
          <w:tcPr>
            <w:tcW w:w="1670" w:type="dxa"/>
            <w:shd w:val="clear" w:color="auto" w:fill="auto"/>
          </w:tcPr>
          <w:p w14:paraId="0BB0FAE8" w14:textId="6BC5B0E3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F965EBD" w14:textId="53903D2F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скрытыми объявлениями</w:t>
            </w:r>
          </w:p>
        </w:tc>
        <w:tc>
          <w:tcPr>
            <w:tcW w:w="5064" w:type="dxa"/>
            <w:shd w:val="clear" w:color="auto" w:fill="auto"/>
          </w:tcPr>
          <w:p w14:paraId="66BD44EF" w14:textId="008AC732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совершать различные действия над своими скрытыми объявлениями</w:t>
            </w:r>
          </w:p>
        </w:tc>
      </w:tr>
    </w:tbl>
    <w:p w14:paraId="5C19F52A" w14:textId="77777777" w:rsidR="00A548B4" w:rsidRPr="00D2405E" w:rsidRDefault="00A548B4" w:rsidP="00A548B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DF2366" w14:textId="77777777" w:rsidR="00A548B4" w:rsidRPr="00D2405E" w:rsidRDefault="00A548B4" w:rsidP="00A548B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C854ED7" w14:textId="77777777" w:rsidR="00654904" w:rsidRPr="00D2405E" w:rsidRDefault="00654904" w:rsidP="00A548B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совершать различные действия над скрытыми объявлениями, автором которых является.</w:t>
      </w:r>
    </w:p>
    <w:p w14:paraId="1134CC03" w14:textId="77777777" w:rsidR="00654904" w:rsidRPr="00D2405E" w:rsidRDefault="00654904" w:rsidP="00654904">
      <w:pPr>
        <w:autoSpaceDE w:val="0"/>
        <w:autoSpaceDN w:val="0"/>
        <w:adjustRightInd w:val="0"/>
        <w:spacing w:before="120" w:line="240" w:lineRule="auto"/>
        <w:jc w:val="both"/>
        <w:rPr>
          <w:lang w:val="ru-RU"/>
        </w:rPr>
      </w:pPr>
      <w:r w:rsidRPr="00D2405E">
        <w:rPr>
          <w:lang w:val="ru-RU"/>
        </w:rPr>
        <w:t>Список доступных действий:</w:t>
      </w:r>
    </w:p>
    <w:p w14:paraId="1E6A5B86" w14:textId="0F77B9FD" w:rsidR="00654904" w:rsidRPr="00D2405E" w:rsidRDefault="00654904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просмотреть список скрытых объявлений;</w:t>
      </w:r>
    </w:p>
    <w:p w14:paraId="7F26CD23" w14:textId="42BD7BA9" w:rsidR="00654904" w:rsidRPr="00D2405E" w:rsidRDefault="00654904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восстановить скрытое объявление</w:t>
      </w:r>
      <w:r w:rsidR="0056365F" w:rsidRPr="00D2405E">
        <w:rPr>
          <w:lang w:val="ru-RU"/>
        </w:rPr>
        <w:t>;</w:t>
      </w:r>
    </w:p>
    <w:p w14:paraId="7A3DDD48" w14:textId="4E34CF6A" w:rsidR="0056365F" w:rsidRPr="00D2405E" w:rsidRDefault="0056365F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удалить скрытое объявление.</w:t>
      </w:r>
    </w:p>
    <w:p w14:paraId="5F34DDCE" w14:textId="0EBCDB9F" w:rsidR="009941E0" w:rsidRPr="00D2405E" w:rsidRDefault="009941E0" w:rsidP="009941E0">
      <w:pPr>
        <w:pStyle w:val="2"/>
        <w:spacing w:before="240"/>
        <w:rPr>
          <w:lang w:val="ru-RU"/>
        </w:rPr>
      </w:pPr>
      <w:bookmarkStart w:id="98" w:name="_Toc146820801"/>
      <w:bookmarkStart w:id="99" w:name="_Toc151578257"/>
      <w:r w:rsidRPr="00D2405E">
        <w:rPr>
          <w:lang w:val="ru-RU"/>
        </w:rPr>
        <w:lastRenderedPageBreak/>
        <w:t xml:space="preserve">E-1.6.1. </w:t>
      </w:r>
      <w:r w:rsidR="000D6B6A" w:rsidRPr="00D2405E">
        <w:rPr>
          <w:lang w:val="ru-RU"/>
        </w:rPr>
        <w:t>Просмотреть список скрытых объявлений</w:t>
      </w:r>
      <w:bookmarkEnd w:id="98"/>
      <w:bookmarkEnd w:id="9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9941E0" w:rsidRPr="000E1D7A" w14:paraId="5E287DC4" w14:textId="77777777" w:rsidTr="009941E0">
        <w:tc>
          <w:tcPr>
            <w:tcW w:w="846" w:type="dxa"/>
            <w:shd w:val="clear" w:color="auto" w:fill="auto"/>
          </w:tcPr>
          <w:p w14:paraId="0A2E14EF" w14:textId="19ACD358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E-1.6.1</w:t>
            </w:r>
          </w:p>
        </w:tc>
        <w:tc>
          <w:tcPr>
            <w:tcW w:w="1528" w:type="dxa"/>
            <w:shd w:val="clear" w:color="auto" w:fill="auto"/>
          </w:tcPr>
          <w:p w14:paraId="24E5DA49" w14:textId="7B0BADED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0F3E49C" w14:textId="79ECCA7B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скрытых объявлений</w:t>
            </w:r>
          </w:p>
        </w:tc>
        <w:tc>
          <w:tcPr>
            <w:tcW w:w="5064" w:type="dxa"/>
            <w:shd w:val="clear" w:color="auto" w:fill="auto"/>
          </w:tcPr>
          <w:p w14:paraId="4795F017" w14:textId="5F5124EF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скрытых объявлений</w:t>
            </w:r>
          </w:p>
        </w:tc>
      </w:tr>
    </w:tbl>
    <w:p w14:paraId="526DB91F" w14:textId="77777777" w:rsidR="009941E0" w:rsidRPr="00D2405E" w:rsidRDefault="009941E0" w:rsidP="009941E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663A9D6" w14:textId="77777777" w:rsidR="009941E0" w:rsidRPr="00D2405E" w:rsidRDefault="009941E0" w:rsidP="009941E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7AC9BB9" w14:textId="50D5A70C" w:rsidR="000D6B6A" w:rsidRPr="00D2405E" w:rsidRDefault="000D6B6A" w:rsidP="009941E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просмотреть список скрытых объявлений, автором которых он является. </w:t>
      </w:r>
    </w:p>
    <w:p w14:paraId="2F7658C4" w14:textId="6947BD70" w:rsidR="000D6B6A" w:rsidRPr="00D2405E" w:rsidRDefault="000D6B6A" w:rsidP="009941E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список скрытых объявлений объявления попадают независимо от способа, которым они были скрыты: вручную или автоматически.</w:t>
      </w:r>
    </w:p>
    <w:p w14:paraId="003B62FC" w14:textId="79BFE99C" w:rsidR="00D45072" w:rsidRPr="00D2405E" w:rsidRDefault="00D45072" w:rsidP="009941E0">
      <w:pPr>
        <w:autoSpaceDE w:val="0"/>
        <w:autoSpaceDN w:val="0"/>
        <w:adjustRightInd w:val="0"/>
        <w:spacing w:before="120" w:after="60"/>
        <w:jc w:val="both"/>
      </w:pPr>
      <w:r w:rsidRPr="00D2405E">
        <w:rPr>
          <w:lang w:val="ru-RU"/>
        </w:rPr>
        <w:t>При удалении скрытого объявления</w:t>
      </w:r>
    </w:p>
    <w:p w14:paraId="59909570" w14:textId="2F877DEB" w:rsidR="001A5858" w:rsidRPr="00D2405E" w:rsidRDefault="001A5858" w:rsidP="001A5858">
      <w:pPr>
        <w:pStyle w:val="2"/>
        <w:spacing w:before="240"/>
        <w:rPr>
          <w:lang w:val="ru-RU"/>
        </w:rPr>
      </w:pPr>
      <w:bookmarkStart w:id="100" w:name="_Toc146820802"/>
      <w:bookmarkStart w:id="101" w:name="_Toc151578258"/>
      <w:r w:rsidRPr="00D2405E">
        <w:rPr>
          <w:lang w:val="ru-RU"/>
        </w:rPr>
        <w:t>E-1.6.2. Восстановить скрытое объявление</w:t>
      </w:r>
      <w:bookmarkEnd w:id="100"/>
      <w:bookmarkEnd w:id="10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1A5858" w:rsidRPr="00D2405E" w14:paraId="0DBA4169" w14:textId="77777777" w:rsidTr="00595B7C">
        <w:tc>
          <w:tcPr>
            <w:tcW w:w="846" w:type="dxa"/>
            <w:shd w:val="clear" w:color="auto" w:fill="auto"/>
          </w:tcPr>
          <w:p w14:paraId="1AC1CCF8" w14:textId="1563841C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28" w:type="dxa"/>
            <w:shd w:val="clear" w:color="auto" w:fill="auto"/>
          </w:tcPr>
          <w:p w14:paraId="17E1136C" w14:textId="313F8518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30B2DB18" w14:textId="2A23ED20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Восстановить скрытое объявление</w:t>
            </w:r>
          </w:p>
        </w:tc>
        <w:tc>
          <w:tcPr>
            <w:tcW w:w="5064" w:type="dxa"/>
            <w:shd w:val="clear" w:color="auto" w:fill="auto"/>
          </w:tcPr>
          <w:p w14:paraId="588BFEC9" w14:textId="37379AA9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восстановить любое свое скрытое объявление, если оно еще не было удалено. Аудитория объявления при восстановлении объявления не получает уведомлений</w:t>
            </w:r>
          </w:p>
        </w:tc>
      </w:tr>
    </w:tbl>
    <w:p w14:paraId="3D6C0B32" w14:textId="77777777" w:rsidR="001A5858" w:rsidRPr="00D2405E" w:rsidRDefault="001A5858" w:rsidP="001A585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4F663E3" w14:textId="77777777" w:rsidR="001A5858" w:rsidRPr="00D2405E" w:rsidRDefault="001A5858" w:rsidP="001A585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EFDD810" w14:textId="5C56107A" w:rsidR="00094EB4" w:rsidRPr="00D2405E" w:rsidRDefault="00094EB4" w:rsidP="001A585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восстановить любое объявление, находящееся в списке скрытых объявлений. Аудитория объявления при восстановлении скрытого объявления уведомление не получает.</w:t>
      </w:r>
    </w:p>
    <w:p w14:paraId="229F3EEB" w14:textId="18DFB5D1" w:rsidR="006D72D1" w:rsidRPr="00D2405E" w:rsidRDefault="006D72D1" w:rsidP="006D72D1">
      <w:pPr>
        <w:pStyle w:val="2"/>
        <w:spacing w:before="240"/>
        <w:rPr>
          <w:lang w:val="ru-RU"/>
        </w:rPr>
      </w:pPr>
      <w:bookmarkStart w:id="102" w:name="_Toc146820803"/>
      <w:bookmarkStart w:id="103" w:name="_Toc151578259"/>
      <w:r w:rsidRPr="00D2405E">
        <w:rPr>
          <w:lang w:val="ru-RU"/>
        </w:rPr>
        <w:t xml:space="preserve">E-1.6.3. </w:t>
      </w:r>
      <w:r w:rsidR="00E02B00" w:rsidRPr="00D2405E">
        <w:rPr>
          <w:lang w:val="ru-RU"/>
        </w:rPr>
        <w:t>Удалить</w:t>
      </w:r>
      <w:r w:rsidRPr="00D2405E">
        <w:rPr>
          <w:lang w:val="ru-RU"/>
        </w:rPr>
        <w:t xml:space="preserve"> скрытое объявление</w:t>
      </w:r>
      <w:bookmarkEnd w:id="102"/>
      <w:bookmarkEnd w:id="10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6D72D1" w:rsidRPr="000E1D7A" w14:paraId="004DB81E" w14:textId="77777777" w:rsidTr="00595B7C">
        <w:tc>
          <w:tcPr>
            <w:tcW w:w="846" w:type="dxa"/>
            <w:shd w:val="clear" w:color="auto" w:fill="auto"/>
          </w:tcPr>
          <w:p w14:paraId="523D8B4C" w14:textId="1B0AF32D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28" w:type="dxa"/>
            <w:shd w:val="clear" w:color="auto" w:fill="auto"/>
          </w:tcPr>
          <w:p w14:paraId="1E15B8DB" w14:textId="71D72A43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2615FA8" w14:textId="6DA0FCD4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скрытое объявление</w:t>
            </w:r>
          </w:p>
        </w:tc>
        <w:tc>
          <w:tcPr>
            <w:tcW w:w="5064" w:type="dxa"/>
            <w:shd w:val="clear" w:color="auto" w:fill="auto"/>
          </w:tcPr>
          <w:p w14:paraId="2C9F8F6B" w14:textId="0D6DECAF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свое скрытое объявление</w:t>
            </w:r>
          </w:p>
        </w:tc>
      </w:tr>
    </w:tbl>
    <w:p w14:paraId="409D0BDF" w14:textId="77777777" w:rsidR="006D72D1" w:rsidRPr="00D2405E" w:rsidRDefault="006D72D1" w:rsidP="006D72D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3DD53F6" w14:textId="77777777" w:rsidR="006D72D1" w:rsidRPr="00D2405E" w:rsidRDefault="006D72D1" w:rsidP="006D72D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CEAE673" w14:textId="11CF2AC8" w:rsidR="006D72D1" w:rsidRPr="00D2405E" w:rsidRDefault="006D72D1" w:rsidP="006D72D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удалить любое объявление из списка скрытых объявлений. Удаленное таким образом объявление пропадает из списка скрытых объявлений.</w:t>
      </w:r>
    </w:p>
    <w:p w14:paraId="0AA3E9C7" w14:textId="7C0E9D14" w:rsidR="00477A24" w:rsidRPr="00D2405E" w:rsidRDefault="00477A24" w:rsidP="00477A24">
      <w:pPr>
        <w:pStyle w:val="2"/>
        <w:spacing w:before="240"/>
        <w:rPr>
          <w:lang w:val="ru-RU"/>
        </w:rPr>
      </w:pPr>
      <w:bookmarkStart w:id="104" w:name="_Toc146820804"/>
      <w:bookmarkStart w:id="105" w:name="_Toc151578260"/>
      <w:r w:rsidRPr="00D2405E">
        <w:rPr>
          <w:lang w:val="ru-RU"/>
        </w:rPr>
        <w:t>E-1.</w:t>
      </w:r>
      <w:r w:rsidR="00416EED" w:rsidRPr="00D2405E">
        <w:rPr>
          <w:lang w:val="ru-RU"/>
        </w:rPr>
        <w:t>7</w:t>
      </w:r>
      <w:r w:rsidRPr="00D2405E">
        <w:rPr>
          <w:lang w:val="ru-RU"/>
        </w:rPr>
        <w:t>. Управление отложенными объявлениями</w:t>
      </w:r>
      <w:bookmarkEnd w:id="104"/>
      <w:bookmarkEnd w:id="10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477A24" w:rsidRPr="000E1D7A" w14:paraId="30719DBD" w14:textId="77777777" w:rsidTr="00595B7C">
        <w:tc>
          <w:tcPr>
            <w:tcW w:w="846" w:type="dxa"/>
            <w:shd w:val="clear" w:color="auto" w:fill="auto"/>
          </w:tcPr>
          <w:p w14:paraId="4D4C29A5" w14:textId="565A5F28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</w:t>
            </w:r>
          </w:p>
        </w:tc>
        <w:tc>
          <w:tcPr>
            <w:tcW w:w="1528" w:type="dxa"/>
            <w:shd w:val="clear" w:color="auto" w:fill="auto"/>
          </w:tcPr>
          <w:p w14:paraId="7DE67B2D" w14:textId="238E1803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0E105E31" w14:textId="20CFC492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отложенными объявлениями</w:t>
            </w:r>
          </w:p>
        </w:tc>
        <w:tc>
          <w:tcPr>
            <w:tcW w:w="5064" w:type="dxa"/>
            <w:shd w:val="clear" w:color="auto" w:fill="auto"/>
          </w:tcPr>
          <w:p w14:paraId="24FA468F" w14:textId="7B43C435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своими отложенными объявлениями</w:t>
            </w:r>
          </w:p>
        </w:tc>
      </w:tr>
    </w:tbl>
    <w:p w14:paraId="11BD2192" w14:textId="77777777" w:rsidR="00477A24" w:rsidRPr="00D2405E" w:rsidRDefault="00477A24" w:rsidP="00477A2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FBDA393" w14:textId="77777777" w:rsidR="00477A24" w:rsidRPr="00D2405E" w:rsidRDefault="00477A24" w:rsidP="00477A2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9390775" w14:textId="3C54B6B7" w:rsidR="00477A24" w:rsidRPr="00D2405E" w:rsidRDefault="00477A24" w:rsidP="00477A2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управлять своими объявлениями с активным режимом отложенной публикации. </w:t>
      </w:r>
    </w:p>
    <w:p w14:paraId="18F26106" w14:textId="505D9F67" w:rsidR="00477A24" w:rsidRPr="00D2405E" w:rsidRDefault="00477A24" w:rsidP="00477A2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Список доступных действий:</w:t>
      </w:r>
    </w:p>
    <w:p w14:paraId="32B90EBB" w14:textId="28EC864D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просмотреть список отложенных объявлений;</w:t>
      </w:r>
    </w:p>
    <w:p w14:paraId="14E90BD2" w14:textId="5CB43754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сразу опубликовать отложенное объявление;</w:t>
      </w:r>
    </w:p>
    <w:p w14:paraId="39767498" w14:textId="09FC31A4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редактировать отложенное объявление</w:t>
      </w:r>
      <w:r w:rsidR="0056365F" w:rsidRPr="00D2405E">
        <w:rPr>
          <w:lang w:val="ru-RU"/>
        </w:rPr>
        <w:t>;</w:t>
      </w:r>
    </w:p>
    <w:p w14:paraId="2B091C86" w14:textId="6643BAA7" w:rsidR="0056365F" w:rsidRPr="00D2405E" w:rsidRDefault="0056365F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удалить отложенное объявление.</w:t>
      </w:r>
    </w:p>
    <w:p w14:paraId="340D2A79" w14:textId="7707C5E4" w:rsidR="00E92D3C" w:rsidRPr="00D2405E" w:rsidRDefault="00E92D3C" w:rsidP="00E92D3C">
      <w:pPr>
        <w:pStyle w:val="2"/>
        <w:spacing w:before="240"/>
        <w:rPr>
          <w:lang w:val="ru-RU"/>
        </w:rPr>
      </w:pPr>
      <w:bookmarkStart w:id="106" w:name="_Toc146820805"/>
      <w:bookmarkStart w:id="107" w:name="_Toc151578261"/>
      <w:r w:rsidRPr="00D2405E">
        <w:rPr>
          <w:lang w:val="ru-RU"/>
        </w:rPr>
        <w:lastRenderedPageBreak/>
        <w:t>E-1.7.1. Просмотреть список отложенных объявлений</w:t>
      </w:r>
      <w:bookmarkEnd w:id="106"/>
      <w:bookmarkEnd w:id="10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E92D3C" w:rsidRPr="000E1D7A" w14:paraId="08CCE66F" w14:textId="77777777" w:rsidTr="00595B7C">
        <w:tc>
          <w:tcPr>
            <w:tcW w:w="846" w:type="dxa"/>
            <w:shd w:val="clear" w:color="auto" w:fill="auto"/>
          </w:tcPr>
          <w:p w14:paraId="782330AE" w14:textId="6265BE6C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E-1.7.1</w:t>
            </w:r>
          </w:p>
        </w:tc>
        <w:tc>
          <w:tcPr>
            <w:tcW w:w="1528" w:type="dxa"/>
            <w:shd w:val="clear" w:color="auto" w:fill="auto"/>
          </w:tcPr>
          <w:p w14:paraId="790F8369" w14:textId="67648331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3314B41" w14:textId="10D60815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отложенных объявлений</w:t>
            </w:r>
          </w:p>
        </w:tc>
        <w:tc>
          <w:tcPr>
            <w:tcW w:w="5064" w:type="dxa"/>
            <w:shd w:val="clear" w:color="auto" w:fill="auto"/>
          </w:tcPr>
          <w:p w14:paraId="7520DD0B" w14:textId="7C36CEE9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отложенных объявлений</w:t>
            </w:r>
          </w:p>
        </w:tc>
      </w:tr>
    </w:tbl>
    <w:p w14:paraId="37B0F87B" w14:textId="77777777" w:rsidR="00E92D3C" w:rsidRPr="00D2405E" w:rsidRDefault="00E92D3C" w:rsidP="00E92D3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B395D74" w14:textId="77777777" w:rsidR="00E92D3C" w:rsidRPr="00D2405E" w:rsidRDefault="00E92D3C" w:rsidP="00E92D3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5F84948" w14:textId="5CBD6B0E" w:rsidR="00E92D3C" w:rsidRPr="00D2405E" w:rsidRDefault="00E92D3C" w:rsidP="00E92D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просмотреть список отложенных объявлений, автором которых является.</w:t>
      </w:r>
    </w:p>
    <w:p w14:paraId="326CC805" w14:textId="13ADAB47" w:rsidR="00794935" w:rsidRPr="00D2405E" w:rsidRDefault="00794935" w:rsidP="00E92D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исключается из списка в следующих случаях:</w:t>
      </w:r>
    </w:p>
    <w:p w14:paraId="08906BC8" w14:textId="5DC945FA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публикация объявления по наступлении срока публикации;</w:t>
      </w:r>
    </w:p>
    <w:p w14:paraId="0D8E73CC" w14:textId="5F61C961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публикация объявления по требованию автора;</w:t>
      </w:r>
    </w:p>
    <w:p w14:paraId="45777DCE" w14:textId="2620E1DF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удаление отложенного объявления.</w:t>
      </w:r>
    </w:p>
    <w:p w14:paraId="715413E6" w14:textId="5AE8A8FB" w:rsidR="009C1F6A" w:rsidRPr="00D2405E" w:rsidRDefault="009C1F6A" w:rsidP="009C1F6A">
      <w:pPr>
        <w:pStyle w:val="2"/>
        <w:spacing w:before="240"/>
        <w:rPr>
          <w:lang w:val="ru-RU"/>
        </w:rPr>
      </w:pPr>
      <w:bookmarkStart w:id="108" w:name="_Toc146820806"/>
      <w:bookmarkStart w:id="109" w:name="_Toc151578262"/>
      <w:r w:rsidRPr="00D2405E">
        <w:rPr>
          <w:lang w:val="ru-RU"/>
        </w:rPr>
        <w:t>E-1.7.2. Сразу опубликовать отложенное объявление</w:t>
      </w:r>
      <w:bookmarkEnd w:id="108"/>
      <w:bookmarkEnd w:id="10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9C1F6A" w:rsidRPr="000E1D7A" w14:paraId="2AEA866E" w14:textId="77777777" w:rsidTr="00595B7C">
        <w:tc>
          <w:tcPr>
            <w:tcW w:w="846" w:type="dxa"/>
            <w:shd w:val="clear" w:color="auto" w:fill="auto"/>
          </w:tcPr>
          <w:p w14:paraId="418C61FB" w14:textId="35D406A0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E-1.7.2</w:t>
            </w:r>
          </w:p>
        </w:tc>
        <w:tc>
          <w:tcPr>
            <w:tcW w:w="1528" w:type="dxa"/>
            <w:shd w:val="clear" w:color="auto" w:fill="auto"/>
          </w:tcPr>
          <w:p w14:paraId="4197A4BD" w14:textId="309542E7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7197B63B" w14:textId="17CCC164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Сразу опубликовать отложенное объявление</w:t>
            </w:r>
          </w:p>
        </w:tc>
        <w:tc>
          <w:tcPr>
            <w:tcW w:w="5064" w:type="dxa"/>
            <w:shd w:val="clear" w:color="auto" w:fill="auto"/>
          </w:tcPr>
          <w:p w14:paraId="6436F1E3" w14:textId="69C828C1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имеет возможность сразу опубликовать отложенное объявление, автором которого является</w:t>
            </w:r>
          </w:p>
        </w:tc>
      </w:tr>
    </w:tbl>
    <w:p w14:paraId="0233F232" w14:textId="77777777" w:rsidR="009C1F6A" w:rsidRPr="00D2405E" w:rsidRDefault="009C1F6A" w:rsidP="009C1F6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DDF1F8A" w14:textId="77777777" w:rsidR="009C1F6A" w:rsidRPr="00D2405E" w:rsidRDefault="009C1F6A" w:rsidP="009C1F6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4903235" w14:textId="77777777" w:rsidR="0014673C" w:rsidRPr="00D2405E" w:rsidRDefault="009C1F6A" w:rsidP="009C1F6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сразу опубликовать любое объявление из списка отложенных объявлений, не дожидаясь указанного в объявлении момента публикации и не изменяя срок его публикации. </w:t>
      </w:r>
    </w:p>
    <w:p w14:paraId="3B12EDF5" w14:textId="42B21303" w:rsidR="009C1F6A" w:rsidRPr="00D2405E" w:rsidRDefault="009C1F6A" w:rsidP="009C1F6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Опубликованное таким образом объявление сразу исключается из списка отложенных публикаций.</w:t>
      </w:r>
    </w:p>
    <w:p w14:paraId="235A45F7" w14:textId="3A43E7FA" w:rsidR="00CA4B94" w:rsidRPr="00D2405E" w:rsidRDefault="00CA4B94" w:rsidP="00CA4B94">
      <w:pPr>
        <w:pStyle w:val="2"/>
        <w:spacing w:before="240"/>
        <w:rPr>
          <w:lang w:val="ru-RU"/>
        </w:rPr>
      </w:pPr>
      <w:bookmarkStart w:id="110" w:name="_Toc146820807"/>
      <w:bookmarkStart w:id="111" w:name="_Toc151578263"/>
      <w:r w:rsidRPr="00D2405E">
        <w:rPr>
          <w:lang w:val="ru-RU"/>
        </w:rPr>
        <w:t>E-1.7.</w:t>
      </w:r>
      <w:r w:rsidR="00893859" w:rsidRPr="00D2405E">
        <w:rPr>
          <w:lang w:val="ru-RU"/>
        </w:rPr>
        <w:t>3</w:t>
      </w:r>
      <w:r w:rsidRPr="00D2405E">
        <w:rPr>
          <w:lang w:val="ru-RU"/>
        </w:rPr>
        <w:t>. Редактировать отложенное объявление</w:t>
      </w:r>
      <w:bookmarkEnd w:id="110"/>
      <w:bookmarkEnd w:id="1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CA4B94" w:rsidRPr="000E1D7A" w14:paraId="7E5D0E77" w14:textId="77777777" w:rsidTr="00595B7C">
        <w:tc>
          <w:tcPr>
            <w:tcW w:w="846" w:type="dxa"/>
            <w:shd w:val="clear" w:color="auto" w:fill="auto"/>
          </w:tcPr>
          <w:p w14:paraId="593AE760" w14:textId="0ED139B4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28" w:type="dxa"/>
            <w:shd w:val="clear" w:color="auto" w:fill="auto"/>
          </w:tcPr>
          <w:p w14:paraId="43CB3520" w14:textId="7CF03984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5C1F200" w14:textId="27E64129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Редактировать </w:t>
            </w:r>
            <w:r w:rsidR="00DF36AA" w:rsidRPr="00D2405E">
              <w:rPr>
                <w:lang w:val="ru-RU"/>
              </w:rPr>
              <w:t xml:space="preserve">отложенное </w:t>
            </w:r>
            <w:r w:rsidRPr="00D2405E">
              <w:rPr>
                <w:lang w:val="ru-RU"/>
              </w:rPr>
              <w:t>объявление</w:t>
            </w:r>
          </w:p>
        </w:tc>
        <w:tc>
          <w:tcPr>
            <w:tcW w:w="5064" w:type="dxa"/>
            <w:shd w:val="clear" w:color="auto" w:fill="auto"/>
          </w:tcPr>
          <w:p w14:paraId="5C6DE0FC" w14:textId="32F4867B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Сотрудник может редактировать </w:t>
            </w:r>
            <w:r w:rsidR="00DF36AA" w:rsidRPr="00D2405E">
              <w:rPr>
                <w:lang w:val="ru-RU"/>
              </w:rPr>
              <w:t>отложенное</w:t>
            </w:r>
            <w:r w:rsidRPr="00D2405E">
              <w:rPr>
                <w:lang w:val="ru-RU"/>
              </w:rPr>
              <w:t xml:space="preserve"> объявление, автором которого является</w:t>
            </w:r>
          </w:p>
        </w:tc>
      </w:tr>
    </w:tbl>
    <w:p w14:paraId="5300F326" w14:textId="77777777" w:rsidR="00CA4B94" w:rsidRPr="00D2405E" w:rsidRDefault="00CA4B94" w:rsidP="00CA4B9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67CE5D3" w14:textId="77777777" w:rsidR="00CA4B94" w:rsidRPr="00D2405E" w:rsidRDefault="00CA4B94" w:rsidP="00CA4B9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B6FD589" w14:textId="594392B9" w:rsidR="00794935" w:rsidRPr="00D2405E" w:rsidRDefault="00794935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редактировать любое объявление из списка отложенных.</w:t>
      </w:r>
      <w:r w:rsidR="00484FC6" w:rsidRPr="00D2405E">
        <w:rPr>
          <w:lang w:val="ru-RU"/>
        </w:rPr>
        <w:t xml:space="preserve"> Редактирование отложенного объявления сводится к редактированию любого объявления.</w:t>
      </w:r>
    </w:p>
    <w:p w14:paraId="65C62368" w14:textId="1CF42EFF" w:rsidR="001E45A3" w:rsidRPr="00D2405E" w:rsidRDefault="001E45A3" w:rsidP="001E45A3">
      <w:pPr>
        <w:pStyle w:val="2"/>
        <w:spacing w:before="240"/>
        <w:rPr>
          <w:lang w:val="ru-RU"/>
        </w:rPr>
      </w:pPr>
      <w:bookmarkStart w:id="112" w:name="_Toc146820808"/>
      <w:bookmarkStart w:id="113" w:name="_Toc151578264"/>
      <w:r w:rsidRPr="00D2405E">
        <w:rPr>
          <w:lang w:val="ru-RU"/>
        </w:rPr>
        <w:t>E-1.7.4. Редактировать отложенное объявление</w:t>
      </w:r>
      <w:bookmarkEnd w:id="112"/>
      <w:bookmarkEnd w:id="1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1E45A3" w:rsidRPr="000E1D7A" w14:paraId="6260029C" w14:textId="77777777" w:rsidTr="00595B7C">
        <w:tc>
          <w:tcPr>
            <w:tcW w:w="846" w:type="dxa"/>
            <w:shd w:val="clear" w:color="auto" w:fill="auto"/>
          </w:tcPr>
          <w:p w14:paraId="7D494C3B" w14:textId="61337099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528" w:type="dxa"/>
            <w:shd w:val="clear" w:color="auto" w:fill="auto"/>
          </w:tcPr>
          <w:p w14:paraId="7FFE7282" w14:textId="77777777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5F7BE7D3" w14:textId="6E8254F2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отложенное объявление</w:t>
            </w:r>
          </w:p>
        </w:tc>
        <w:tc>
          <w:tcPr>
            <w:tcW w:w="5064" w:type="dxa"/>
            <w:shd w:val="clear" w:color="auto" w:fill="auto"/>
          </w:tcPr>
          <w:p w14:paraId="2F797A92" w14:textId="48D3C4C4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отложенное объявление, автором которого является</w:t>
            </w:r>
          </w:p>
        </w:tc>
      </w:tr>
    </w:tbl>
    <w:p w14:paraId="18511721" w14:textId="77777777" w:rsidR="001E45A3" w:rsidRPr="00D2405E" w:rsidRDefault="001E45A3" w:rsidP="001E45A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9F11B83" w14:textId="77777777" w:rsidR="001E45A3" w:rsidRPr="00D2405E" w:rsidRDefault="001E45A3" w:rsidP="001E45A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0609F26" w14:textId="6A3CE372" w:rsidR="001E45A3" w:rsidRPr="00D2405E" w:rsidRDefault="001E45A3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удалить любое объявление из списка отложенных. Удаление отложенного объявления сводится к </w:t>
      </w:r>
      <w:r w:rsidR="00452EDE" w:rsidRPr="00D2405E">
        <w:rPr>
          <w:lang w:val="ru-RU"/>
        </w:rPr>
        <w:t>удалению</w:t>
      </w:r>
      <w:r w:rsidRPr="00D2405E">
        <w:rPr>
          <w:lang w:val="ru-RU"/>
        </w:rPr>
        <w:t xml:space="preserve"> любого объявления.</w:t>
      </w:r>
    </w:p>
    <w:p w14:paraId="3CEE6FFF" w14:textId="4AB825F2" w:rsidR="009B667A" w:rsidRPr="00D2405E" w:rsidRDefault="009B667A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Удаленное таким образом объявление исключается из списка отложенных объявлений.</w:t>
      </w:r>
    </w:p>
    <w:p w14:paraId="48CE6C82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14" w:name="_Toc151578265"/>
      <w:bookmarkStart w:id="115" w:name="_Toc146820809"/>
      <w:r w:rsidRPr="00D2405E">
        <w:rPr>
          <w:lang w:val="ru-RU"/>
        </w:rPr>
        <w:lastRenderedPageBreak/>
        <w:t>E-2. Управление опросами</w:t>
      </w:r>
      <w:bookmarkEnd w:id="1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D14696" w:rsidRPr="00D2405E" w14:paraId="6FCF2763" w14:textId="77777777" w:rsidTr="0056764A">
        <w:tc>
          <w:tcPr>
            <w:tcW w:w="551" w:type="dxa"/>
            <w:shd w:val="clear" w:color="auto" w:fill="auto"/>
          </w:tcPr>
          <w:p w14:paraId="32259B2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</w:t>
            </w:r>
          </w:p>
        </w:tc>
        <w:tc>
          <w:tcPr>
            <w:tcW w:w="1823" w:type="dxa"/>
            <w:shd w:val="clear" w:color="auto" w:fill="auto"/>
          </w:tcPr>
          <w:p w14:paraId="67BF1963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93DD776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опросами</w:t>
            </w:r>
          </w:p>
        </w:tc>
        <w:tc>
          <w:tcPr>
            <w:tcW w:w="5064" w:type="dxa"/>
            <w:shd w:val="clear" w:color="auto" w:fill="auto"/>
          </w:tcPr>
          <w:p w14:paraId="447FA44E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опросами</w:t>
            </w:r>
          </w:p>
        </w:tc>
      </w:tr>
    </w:tbl>
    <w:p w14:paraId="7927061C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92257D5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590635D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управлять опросами на доске объявлений.</w:t>
      </w:r>
    </w:p>
    <w:p w14:paraId="6F40D095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Управление предполагает следующий набор активностей:</w:t>
      </w:r>
    </w:p>
    <w:p w14:paraId="248ED041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закрыть свой опрос;</w:t>
      </w:r>
    </w:p>
    <w:p w14:paraId="15D8054A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выгрузить результаты опроса.</w:t>
      </w:r>
    </w:p>
    <w:p w14:paraId="1B4F99CA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16" w:name="_Toc146820794"/>
      <w:bookmarkStart w:id="117" w:name="_Toc151578266"/>
      <w:r w:rsidRPr="00D2405E">
        <w:rPr>
          <w:lang w:val="ru-RU"/>
        </w:rPr>
        <w:t>E-2.1. Собрать результаты опроса</w:t>
      </w:r>
      <w:bookmarkEnd w:id="116"/>
      <w:bookmarkEnd w:id="1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14696" w:rsidRPr="000E1D7A" w14:paraId="204ADC25" w14:textId="77777777" w:rsidTr="0056764A">
        <w:tc>
          <w:tcPr>
            <w:tcW w:w="704" w:type="dxa"/>
            <w:shd w:val="clear" w:color="auto" w:fill="auto"/>
          </w:tcPr>
          <w:p w14:paraId="57CB8CC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</w:t>
            </w:r>
            <w:r w:rsidRPr="00D2405E">
              <w:t>.1</w:t>
            </w:r>
          </w:p>
        </w:tc>
        <w:tc>
          <w:tcPr>
            <w:tcW w:w="1670" w:type="dxa"/>
            <w:shd w:val="clear" w:color="auto" w:fill="auto"/>
          </w:tcPr>
          <w:p w14:paraId="36E5C468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7AC9024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результаты опроса</w:t>
            </w:r>
          </w:p>
        </w:tc>
        <w:tc>
          <w:tcPr>
            <w:tcW w:w="5064" w:type="dxa"/>
            <w:shd w:val="clear" w:color="auto" w:fill="auto"/>
          </w:tcPr>
          <w:p w14:paraId="22227E0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собрать результаты любого опроса, автором которого является</w:t>
            </w:r>
          </w:p>
        </w:tc>
      </w:tr>
    </w:tbl>
    <w:p w14:paraId="72EC30FC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202091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D8E3F9A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собрать статистику каждого из созданных им опросов.</w:t>
      </w:r>
    </w:p>
    <w:p w14:paraId="052AEA7D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статистику открытых опросов входят: </w:t>
      </w:r>
    </w:p>
    <w:p w14:paraId="5A72747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общее количество проголосовавших пользователей;</w:t>
      </w:r>
    </w:p>
    <w:p w14:paraId="73EB7FED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процент и количество проголосовавших за каждый вариант ответа пользователей;</w:t>
      </w:r>
    </w:p>
    <w:p w14:paraId="2C97A0DC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список и количество проголосовавших за каждый вариант ответа пользователей.</w:t>
      </w:r>
    </w:p>
    <w:p w14:paraId="5002D1D7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статистику анонимных опросов входят: </w:t>
      </w:r>
    </w:p>
    <w:p w14:paraId="17390E9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общее количество проголосовавших пользователей;</w:t>
      </w:r>
    </w:p>
    <w:p w14:paraId="02F22090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процент и количество проголосовавших за каждый вариант ответа пользователей.</w:t>
      </w:r>
    </w:p>
    <w:p w14:paraId="1DD7D608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Процент проголосовавших за каждый вариант ответа открытого опроса вычисляется из общего количества проголосовавших в опросе.</w:t>
      </w:r>
    </w:p>
    <w:p w14:paraId="7C3AC0B4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18" w:name="_Toc146820795"/>
      <w:bookmarkStart w:id="119" w:name="_Toc151578267"/>
      <w:r w:rsidRPr="00D2405E">
        <w:rPr>
          <w:lang w:val="ru-RU"/>
        </w:rPr>
        <w:t>E-2.1.1. Выгрузить результаты опроса</w:t>
      </w:r>
      <w:bookmarkEnd w:id="118"/>
      <w:bookmarkEnd w:id="1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D14696" w:rsidRPr="000E1D7A" w14:paraId="586DE6BD" w14:textId="77777777" w:rsidTr="0056764A">
        <w:tc>
          <w:tcPr>
            <w:tcW w:w="846" w:type="dxa"/>
            <w:shd w:val="clear" w:color="auto" w:fill="auto"/>
          </w:tcPr>
          <w:p w14:paraId="74FFBB63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E-2.1.1</w:t>
            </w:r>
          </w:p>
        </w:tc>
        <w:tc>
          <w:tcPr>
            <w:tcW w:w="1585" w:type="dxa"/>
            <w:shd w:val="clear" w:color="auto" w:fill="auto"/>
          </w:tcPr>
          <w:p w14:paraId="11C4CADD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45A74A8A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Выгрузить результаты опроса</w:t>
            </w:r>
          </w:p>
        </w:tc>
        <w:tc>
          <w:tcPr>
            <w:tcW w:w="5016" w:type="dxa"/>
            <w:shd w:val="clear" w:color="auto" w:fill="auto"/>
          </w:tcPr>
          <w:p w14:paraId="3DE36A32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выгрузить результаты опроса в различных форматах</w:t>
            </w:r>
          </w:p>
        </w:tc>
      </w:tr>
    </w:tbl>
    <w:p w14:paraId="0B39D40E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488C612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E238817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color w:val="000000" w:themeColor="text1"/>
          <w:lang w:val="ru-RU"/>
        </w:rPr>
      </w:pPr>
      <w:r w:rsidRPr="00D2405E">
        <w:rPr>
          <w:color w:val="000000" w:themeColor="text1"/>
          <w:lang w:val="ru-RU"/>
        </w:rPr>
        <w:t>Сотрудник может выгрузить результаты завершенного или закрытого опроса для последующего анализа в следующих форматах:</w:t>
      </w:r>
    </w:p>
    <w:p w14:paraId="4428B53E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color w:val="000000" w:themeColor="text1"/>
          <w:lang w:val="ru-RU"/>
        </w:rPr>
      </w:pPr>
      <w:proofErr w:type="spellStart"/>
      <w:r w:rsidRPr="00D2405E">
        <w:rPr>
          <w:color w:val="000000" w:themeColor="text1"/>
          <w:lang w:val="ru-RU"/>
        </w:rPr>
        <w:t>excel</w:t>
      </w:r>
      <w:proofErr w:type="spellEnd"/>
      <w:r w:rsidRPr="00D2405E">
        <w:rPr>
          <w:color w:val="000000" w:themeColor="text1"/>
          <w:lang w:val="ru-RU"/>
        </w:rPr>
        <w:t>;</w:t>
      </w:r>
    </w:p>
    <w:p w14:paraId="68BDF206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color w:val="000000" w:themeColor="text1"/>
          <w:lang w:val="ru-RU"/>
        </w:rPr>
      </w:pPr>
      <w:proofErr w:type="spellStart"/>
      <w:r w:rsidRPr="00D2405E">
        <w:rPr>
          <w:color w:val="000000" w:themeColor="text1"/>
          <w:lang w:val="ru-RU"/>
        </w:rPr>
        <w:t>json</w:t>
      </w:r>
      <w:proofErr w:type="spellEnd"/>
      <w:r w:rsidRPr="00D2405E">
        <w:rPr>
          <w:color w:val="000000" w:themeColor="text1"/>
          <w:lang w:val="ru-RU"/>
        </w:rPr>
        <w:t>;</w:t>
      </w:r>
    </w:p>
    <w:p w14:paraId="59FABC9A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color w:val="000000" w:themeColor="text1"/>
          <w:lang w:val="ru-RU"/>
        </w:rPr>
      </w:pPr>
      <w:proofErr w:type="spellStart"/>
      <w:r w:rsidRPr="00D2405E">
        <w:rPr>
          <w:color w:val="000000" w:themeColor="text1"/>
          <w:lang w:val="ru-RU"/>
        </w:rPr>
        <w:t>xml</w:t>
      </w:r>
      <w:proofErr w:type="spellEnd"/>
      <w:r w:rsidRPr="00D2405E">
        <w:rPr>
          <w:color w:val="000000" w:themeColor="text1"/>
          <w:lang w:val="ru-RU"/>
        </w:rPr>
        <w:t>;</w:t>
      </w:r>
    </w:p>
    <w:p w14:paraId="0322336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color w:val="000000" w:themeColor="text1"/>
          <w:lang w:val="ru-RU"/>
        </w:rPr>
      </w:pPr>
      <w:proofErr w:type="spellStart"/>
      <w:r w:rsidRPr="00D2405E">
        <w:rPr>
          <w:color w:val="000000" w:themeColor="text1"/>
          <w:lang w:val="ru-RU"/>
        </w:rPr>
        <w:t>pdf</w:t>
      </w:r>
      <w:proofErr w:type="spellEnd"/>
      <w:r w:rsidRPr="00D2405E">
        <w:rPr>
          <w:color w:val="000000" w:themeColor="text1"/>
          <w:lang w:val="ru-RU"/>
        </w:rPr>
        <w:t>.</w:t>
      </w:r>
    </w:p>
    <w:p w14:paraId="521B50AF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20" w:name="_Toc146820796"/>
      <w:bookmarkStart w:id="121" w:name="_Toc151578268"/>
      <w:r w:rsidRPr="00D2405E">
        <w:rPr>
          <w:lang w:val="ru-RU"/>
        </w:rPr>
        <w:t>E-2.2. Закрыть опрос</w:t>
      </w:r>
      <w:bookmarkEnd w:id="120"/>
      <w:bookmarkEnd w:id="1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14696" w:rsidRPr="00D2405E" w14:paraId="6DB831C6" w14:textId="77777777" w:rsidTr="0056764A">
        <w:tc>
          <w:tcPr>
            <w:tcW w:w="704" w:type="dxa"/>
            <w:shd w:val="clear" w:color="auto" w:fill="auto"/>
          </w:tcPr>
          <w:p w14:paraId="7CF327FC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E-2.2</w:t>
            </w:r>
          </w:p>
        </w:tc>
        <w:tc>
          <w:tcPr>
            <w:tcW w:w="1670" w:type="dxa"/>
            <w:shd w:val="clear" w:color="auto" w:fill="auto"/>
          </w:tcPr>
          <w:p w14:paraId="1751DA4C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3A3050E1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Закрыть опрос</w:t>
            </w:r>
          </w:p>
        </w:tc>
        <w:tc>
          <w:tcPr>
            <w:tcW w:w="5064" w:type="dxa"/>
            <w:shd w:val="clear" w:color="auto" w:fill="auto"/>
          </w:tcPr>
          <w:p w14:paraId="6A9B9536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закрыть опрос</w:t>
            </w:r>
          </w:p>
        </w:tc>
      </w:tr>
    </w:tbl>
    <w:p w14:paraId="4E5A6E1E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E3F5208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E3AF4A4" w14:textId="65A27D1D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>Сотрудник может закрыть свой опрос для голосования. Поведение опроса при закрытии соответствует поведению в прецеденте</w:t>
      </w:r>
      <w:r w:rsidR="002B0EDB">
        <w:rPr>
          <w:lang w:val="ru-RU"/>
        </w:rPr>
        <w:t>, описывающем задание ограничения времени голосования.</w:t>
      </w:r>
    </w:p>
    <w:p w14:paraId="4EFC909A" w14:textId="0D401904" w:rsidR="00797F9E" w:rsidRPr="00D2405E" w:rsidRDefault="00797F9E" w:rsidP="00CB6530">
      <w:pPr>
        <w:pStyle w:val="2"/>
        <w:spacing w:before="240"/>
        <w:rPr>
          <w:lang w:val="ru-RU"/>
        </w:rPr>
      </w:pPr>
      <w:bookmarkStart w:id="122" w:name="_Toc151578269"/>
      <w:r w:rsidRPr="00D2405E">
        <w:rPr>
          <w:lang w:val="ru-RU"/>
        </w:rPr>
        <w:t>G-1. Управление своими группами</w:t>
      </w:r>
      <w:bookmarkEnd w:id="115"/>
      <w:bookmarkEnd w:id="1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797F9E" w:rsidRPr="000E1D7A" w14:paraId="5BCE192E" w14:textId="77777777" w:rsidTr="00A47843">
        <w:tc>
          <w:tcPr>
            <w:tcW w:w="551" w:type="dxa"/>
            <w:shd w:val="clear" w:color="auto" w:fill="auto"/>
          </w:tcPr>
          <w:p w14:paraId="4A444700" w14:textId="232C7E52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G-1</w:t>
            </w:r>
          </w:p>
        </w:tc>
        <w:tc>
          <w:tcPr>
            <w:tcW w:w="1823" w:type="dxa"/>
            <w:shd w:val="clear" w:color="auto" w:fill="auto"/>
          </w:tcPr>
          <w:p w14:paraId="3864A9C9" w14:textId="262BA5A6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08D2553F" w14:textId="57DB3CC6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своими группами</w:t>
            </w:r>
          </w:p>
        </w:tc>
        <w:tc>
          <w:tcPr>
            <w:tcW w:w="5064" w:type="dxa"/>
            <w:shd w:val="clear" w:color="auto" w:fill="auto"/>
          </w:tcPr>
          <w:p w14:paraId="081D0178" w14:textId="135B5BA3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Администратор группы может управлять только сотрудниками, входящими во вверенные этому администратору группы, и только в пределах вверенных ему групп </w:t>
            </w:r>
          </w:p>
        </w:tc>
      </w:tr>
    </w:tbl>
    <w:p w14:paraId="0CA8E995" w14:textId="77777777" w:rsidR="00797F9E" w:rsidRPr="00D2405E" w:rsidRDefault="00797F9E" w:rsidP="00797F9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4715B3DF" w14:textId="06E803F3" w:rsidR="00797F9E" w:rsidRPr="00D2405E" w:rsidRDefault="00797F9E" w:rsidP="00797F9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6A25B70" w14:textId="66C0EF96" w:rsidR="00797F9E" w:rsidRPr="00D2405E" w:rsidRDefault="00797F9E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На доске объявлений присутствуют группы, для которых публикуются объявлений, и к которым прикрепляются пользователи в зависимости от роли в образовательном процессе или управлении университетом.</w:t>
      </w:r>
    </w:p>
    <w:p w14:paraId="12B42BAE" w14:textId="18C59406" w:rsidR="00C56E41" w:rsidRPr="00D2405E" w:rsidRDefault="00C56E41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Хоть пользователи в группы добавляются автоматически, может возникнуть потребность добавить пользователя в группу независимо от его реальной роли в университете. Для реализации такой потребности вводятся администраторы групп. </w:t>
      </w:r>
    </w:p>
    <w:p w14:paraId="5F0C601B" w14:textId="10F8A191" w:rsidR="00797F9E" w:rsidRPr="00D2405E" w:rsidRDefault="00797F9E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может управлять только теми сотрудниками, которые входят в управляемые этим администратором группы.</w:t>
      </w:r>
      <w:r w:rsidR="00C56E41" w:rsidRPr="00D2405E">
        <w:rPr>
          <w:lang w:val="ru-RU"/>
        </w:rPr>
        <w:t xml:space="preserve"> Администратор группы может управлять такими сотрудниками только в предела</w:t>
      </w:r>
      <w:r w:rsidR="001E7DEE">
        <w:rPr>
          <w:lang w:val="ru-RU"/>
        </w:rPr>
        <w:t>х</w:t>
      </w:r>
      <w:r w:rsidR="00C56E41" w:rsidRPr="00D2405E">
        <w:rPr>
          <w:lang w:val="ru-RU"/>
        </w:rPr>
        <w:t xml:space="preserve"> подконтрольных ему групп.</w:t>
      </w:r>
    </w:p>
    <w:p w14:paraId="70EA83E4" w14:textId="57A6FD14" w:rsidR="00BB5830" w:rsidRPr="00D2405E" w:rsidRDefault="00517ED8" w:rsidP="00CB6530">
      <w:pPr>
        <w:pStyle w:val="2"/>
        <w:spacing w:before="240"/>
        <w:rPr>
          <w:lang w:val="ru-RU"/>
        </w:rPr>
      </w:pPr>
      <w:bookmarkStart w:id="123" w:name="_Toc146820810"/>
      <w:bookmarkStart w:id="124" w:name="_Toc151578270"/>
      <w:r w:rsidRPr="00D2405E">
        <w:rPr>
          <w:lang w:val="ru-RU"/>
        </w:rPr>
        <w:t>G</w:t>
      </w:r>
      <w:r w:rsidR="00C56E41" w:rsidRPr="00D2405E">
        <w:rPr>
          <w:lang w:val="ru-RU"/>
        </w:rPr>
        <w:t>-</w:t>
      </w:r>
      <w:r w:rsidRPr="00D2405E">
        <w:rPr>
          <w:lang w:val="ru-RU"/>
        </w:rPr>
        <w:t>1</w:t>
      </w:r>
      <w:r w:rsidR="00C56E41" w:rsidRPr="00D2405E">
        <w:rPr>
          <w:lang w:val="ru-RU"/>
        </w:rPr>
        <w:t>.1</w:t>
      </w:r>
      <w:r w:rsidR="00BB5830" w:rsidRPr="00D2405E">
        <w:rPr>
          <w:lang w:val="ru-RU"/>
        </w:rPr>
        <w:t xml:space="preserve">. </w:t>
      </w:r>
      <w:r w:rsidR="005A1889" w:rsidRPr="00D2405E">
        <w:rPr>
          <w:lang w:val="ru-RU"/>
        </w:rPr>
        <w:t xml:space="preserve">Добавить </w:t>
      </w:r>
      <w:r w:rsidR="00C56E41" w:rsidRPr="00D2405E">
        <w:rPr>
          <w:lang w:val="ru-RU"/>
        </w:rPr>
        <w:t>сотрудника</w:t>
      </w:r>
      <w:r w:rsidR="005A1889" w:rsidRPr="00D2405E">
        <w:rPr>
          <w:lang w:val="ru-RU"/>
        </w:rPr>
        <w:t xml:space="preserve"> в свою группу</w:t>
      </w:r>
      <w:bookmarkEnd w:id="123"/>
      <w:bookmarkEnd w:id="1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56E41" w:rsidRPr="000E1D7A" w14:paraId="1D59953C" w14:textId="77777777" w:rsidTr="00C56E41">
        <w:tc>
          <w:tcPr>
            <w:tcW w:w="704" w:type="dxa"/>
            <w:shd w:val="clear" w:color="auto" w:fill="auto"/>
          </w:tcPr>
          <w:p w14:paraId="6FD2AABA" w14:textId="5DCC5EAE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</w:t>
            </w:r>
            <w:r w:rsidRPr="00D2405E">
              <w:rPr>
                <w:lang w:val="ru-RU"/>
              </w:rPr>
              <w:t>1</w:t>
            </w:r>
            <w:r w:rsidRPr="00D2405E">
              <w:t>.1</w:t>
            </w:r>
          </w:p>
        </w:tc>
        <w:tc>
          <w:tcPr>
            <w:tcW w:w="1670" w:type="dxa"/>
            <w:shd w:val="clear" w:color="auto" w:fill="auto"/>
          </w:tcPr>
          <w:p w14:paraId="7FEC86CB" w14:textId="6ADA6D42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2FFC293C" w14:textId="52F8C23F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сотрудника в свою группу</w:t>
            </w:r>
          </w:p>
        </w:tc>
        <w:tc>
          <w:tcPr>
            <w:tcW w:w="5064" w:type="dxa"/>
            <w:shd w:val="clear" w:color="auto" w:fill="auto"/>
          </w:tcPr>
          <w:p w14:paraId="77C6B6A3" w14:textId="4F45DD05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добавляет сотрудника в свою группу</w:t>
            </w:r>
          </w:p>
        </w:tc>
      </w:tr>
    </w:tbl>
    <w:p w14:paraId="10BEE8C1" w14:textId="6C2E88FE" w:rsidR="00BB5830" w:rsidRPr="00D2405E" w:rsidRDefault="00BB5830" w:rsidP="00BB583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517ED8" w:rsidRPr="00D2405E">
        <w:rPr>
          <w:lang w:val="ru-RU"/>
        </w:rPr>
        <w:t>Администратор группы</w:t>
      </w:r>
      <w:r w:rsidRPr="00D2405E">
        <w:rPr>
          <w:lang w:val="ru-RU"/>
        </w:rPr>
        <w:t>.</w:t>
      </w:r>
    </w:p>
    <w:p w14:paraId="06F3F24F" w14:textId="4B595B84" w:rsidR="00BB5830" w:rsidRPr="00D2405E" w:rsidRDefault="00BB5830" w:rsidP="00BB583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C56E41" w:rsidRPr="00D2405E">
        <w:rPr>
          <w:lang w:val="ru-RU"/>
        </w:rPr>
        <w:t>отсутствуют</w:t>
      </w:r>
      <w:r w:rsidRPr="00D2405E">
        <w:rPr>
          <w:lang w:val="ru-RU"/>
        </w:rPr>
        <w:t>.</w:t>
      </w:r>
    </w:p>
    <w:p w14:paraId="54FB2524" w14:textId="3FADC49F" w:rsidR="00C56E41" w:rsidRPr="00D2405E" w:rsidRDefault="00C56E41" w:rsidP="00BB583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доски имеет возможность добавить сотрудника в свою группу.</w:t>
      </w:r>
    </w:p>
    <w:p w14:paraId="485F9C26" w14:textId="34B28977" w:rsidR="00D1637A" w:rsidRPr="00D2405E" w:rsidRDefault="00D1637A" w:rsidP="00CB6530">
      <w:pPr>
        <w:pStyle w:val="2"/>
        <w:spacing w:before="240"/>
        <w:rPr>
          <w:lang w:val="ru-RU"/>
        </w:rPr>
      </w:pPr>
      <w:bookmarkStart w:id="125" w:name="_Toc146820811"/>
      <w:bookmarkStart w:id="126" w:name="_Toc151578271"/>
      <w:r w:rsidRPr="00D2405E">
        <w:rPr>
          <w:lang w:val="ru-RU"/>
        </w:rPr>
        <w:t>G</w:t>
      </w:r>
      <w:r w:rsidR="00C56E41" w:rsidRPr="00D2405E">
        <w:rPr>
          <w:lang w:val="ru-RU"/>
        </w:rPr>
        <w:t>-1.</w:t>
      </w:r>
      <w:r w:rsidRPr="00D2405E">
        <w:rPr>
          <w:lang w:val="ru-RU"/>
        </w:rPr>
        <w:t xml:space="preserve">2. </w:t>
      </w:r>
      <w:r w:rsidR="00E567F1" w:rsidRPr="00D2405E">
        <w:rPr>
          <w:lang w:val="ru-RU"/>
        </w:rPr>
        <w:t xml:space="preserve">Удалить </w:t>
      </w:r>
      <w:r w:rsidR="00C56E41" w:rsidRPr="00D2405E">
        <w:rPr>
          <w:lang w:val="ru-RU"/>
        </w:rPr>
        <w:t>сотрудника</w:t>
      </w:r>
      <w:r w:rsidRPr="00D2405E">
        <w:rPr>
          <w:lang w:val="ru-RU"/>
        </w:rPr>
        <w:t xml:space="preserve"> из своей группы</w:t>
      </w:r>
      <w:bookmarkEnd w:id="125"/>
      <w:bookmarkEnd w:id="1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56E41" w:rsidRPr="000E1D7A" w14:paraId="3FCEEA97" w14:textId="77777777" w:rsidTr="00C56E41">
        <w:tc>
          <w:tcPr>
            <w:tcW w:w="704" w:type="dxa"/>
            <w:shd w:val="clear" w:color="auto" w:fill="auto"/>
          </w:tcPr>
          <w:p w14:paraId="16F6309A" w14:textId="48B23ED3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670" w:type="dxa"/>
            <w:shd w:val="clear" w:color="auto" w:fill="auto"/>
          </w:tcPr>
          <w:p w14:paraId="7DB352C4" w14:textId="03626758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637B2CB3" w14:textId="72404030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сотрудника из своей группы</w:t>
            </w:r>
          </w:p>
        </w:tc>
        <w:tc>
          <w:tcPr>
            <w:tcW w:w="5064" w:type="dxa"/>
            <w:shd w:val="clear" w:color="auto" w:fill="auto"/>
          </w:tcPr>
          <w:p w14:paraId="076EC6D7" w14:textId="51FB0EC7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удаляет сотрудников из своей группы</w:t>
            </w:r>
          </w:p>
        </w:tc>
      </w:tr>
    </w:tbl>
    <w:p w14:paraId="000A7D73" w14:textId="77777777" w:rsidR="00D1637A" w:rsidRPr="00D2405E" w:rsidRDefault="00D1637A" w:rsidP="00D163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2D7B490B" w14:textId="246A10E6" w:rsidR="00D1637A" w:rsidRPr="00D2405E" w:rsidRDefault="00D1637A" w:rsidP="00D163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F209B2" w:rsidRPr="00D2405E">
        <w:rPr>
          <w:lang w:val="ru-RU"/>
        </w:rPr>
        <w:t>отсутствует</w:t>
      </w:r>
      <w:r w:rsidRPr="00D2405E">
        <w:rPr>
          <w:lang w:val="ru-RU"/>
        </w:rPr>
        <w:t>.</w:t>
      </w:r>
    </w:p>
    <w:p w14:paraId="0AE4FF41" w14:textId="482FE3B7" w:rsidR="00CB27D9" w:rsidRPr="00D2405E" w:rsidRDefault="005F257C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Администратор группы имеет возможность </w:t>
      </w:r>
      <w:r w:rsidR="00C56E41" w:rsidRPr="00D2405E">
        <w:rPr>
          <w:lang w:val="ru-RU"/>
        </w:rPr>
        <w:t>у</w:t>
      </w:r>
      <w:r w:rsidR="00E567F1" w:rsidRPr="00D2405E">
        <w:rPr>
          <w:lang w:val="ru-RU"/>
        </w:rPr>
        <w:t xml:space="preserve">далить </w:t>
      </w:r>
      <w:r w:rsidR="00C56E41" w:rsidRPr="00D2405E">
        <w:rPr>
          <w:lang w:val="ru-RU"/>
        </w:rPr>
        <w:t xml:space="preserve">сотрудника </w:t>
      </w:r>
      <w:r w:rsidRPr="00D2405E">
        <w:rPr>
          <w:lang w:val="ru-RU"/>
        </w:rPr>
        <w:t>из своей группы.</w:t>
      </w:r>
    </w:p>
    <w:p w14:paraId="7B4AA788" w14:textId="7CDF1BE9" w:rsidR="007D1996" w:rsidRPr="00D2405E" w:rsidRDefault="007D1996" w:rsidP="00CB6530">
      <w:pPr>
        <w:pStyle w:val="2"/>
        <w:spacing w:before="240"/>
        <w:rPr>
          <w:lang w:val="ru-RU"/>
        </w:rPr>
      </w:pPr>
      <w:bookmarkStart w:id="127" w:name="_Toc146820812"/>
      <w:bookmarkStart w:id="128" w:name="_Toc151578272"/>
      <w:r w:rsidRPr="00D2405E">
        <w:rPr>
          <w:lang w:val="ru-RU"/>
        </w:rPr>
        <w:t>G</w:t>
      </w:r>
      <w:r w:rsidR="00C56E41" w:rsidRPr="00D2405E">
        <w:rPr>
          <w:lang w:val="ru-RU"/>
        </w:rPr>
        <w:t>-1.</w:t>
      </w:r>
      <w:r w:rsidRPr="00D2405E">
        <w:rPr>
          <w:lang w:val="ru-RU"/>
        </w:rPr>
        <w:t>3. Редактировать права сотрудника в своей группе</w:t>
      </w:r>
      <w:bookmarkEnd w:id="127"/>
      <w:bookmarkEnd w:id="1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56E41" w:rsidRPr="000E1D7A" w14:paraId="2B192356" w14:textId="77777777" w:rsidTr="00C56E41">
        <w:tc>
          <w:tcPr>
            <w:tcW w:w="704" w:type="dxa"/>
            <w:shd w:val="clear" w:color="auto" w:fill="auto"/>
          </w:tcPr>
          <w:p w14:paraId="7A0A0689" w14:textId="4D6CF444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670" w:type="dxa"/>
            <w:shd w:val="clear" w:color="auto" w:fill="auto"/>
          </w:tcPr>
          <w:p w14:paraId="6DA9B8F7" w14:textId="24FC588C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2329DE08" w14:textId="7AE601FD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права сотрудника в своей группе</w:t>
            </w:r>
          </w:p>
        </w:tc>
        <w:tc>
          <w:tcPr>
            <w:tcW w:w="5064" w:type="dxa"/>
            <w:shd w:val="clear" w:color="auto" w:fill="auto"/>
          </w:tcPr>
          <w:p w14:paraId="1837ADF4" w14:textId="17FBF125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редактирует права сотрудников, находящихся в его группе</w:t>
            </w:r>
          </w:p>
        </w:tc>
      </w:tr>
    </w:tbl>
    <w:p w14:paraId="7E6D6ED5" w14:textId="77777777" w:rsidR="007D1996" w:rsidRPr="00D2405E" w:rsidRDefault="007D1996" w:rsidP="007D19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4741E45A" w14:textId="1F08137C" w:rsidR="007D1996" w:rsidRPr="00D2405E" w:rsidRDefault="007D1996" w:rsidP="007D19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F209B2" w:rsidRPr="00D2405E">
        <w:rPr>
          <w:lang w:val="ru-RU"/>
        </w:rPr>
        <w:t>отсутствует</w:t>
      </w:r>
      <w:r w:rsidRPr="00D2405E">
        <w:rPr>
          <w:lang w:val="ru-RU"/>
        </w:rPr>
        <w:t>.</w:t>
      </w:r>
    </w:p>
    <w:p w14:paraId="1371F9D2" w14:textId="0441C8D2" w:rsidR="007D1996" w:rsidRPr="00D2405E" w:rsidRDefault="007D1996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имеет возможность редактировать права пользователя в своей группе.</w:t>
      </w:r>
      <w:r w:rsidR="00AA6102" w:rsidRPr="00D2405E">
        <w:rPr>
          <w:lang w:val="ru-RU"/>
        </w:rPr>
        <w:t xml:space="preserve"> </w:t>
      </w:r>
    </w:p>
    <w:p w14:paraId="6AC1C2D4" w14:textId="1B2A9AFD" w:rsidR="00AA6102" w:rsidRPr="00D2405E" w:rsidRDefault="00AA6102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может редактировать следующие права:</w:t>
      </w:r>
    </w:p>
    <w:p w14:paraId="4C889754" w14:textId="260548BD" w:rsidR="00AA6102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lastRenderedPageBreak/>
        <w:t>публикация объявлений;</w:t>
      </w:r>
    </w:p>
    <w:p w14:paraId="259F6B24" w14:textId="034F5F52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прикрепление к объявлению опросов;</w:t>
      </w:r>
    </w:p>
    <w:p w14:paraId="644FABD8" w14:textId="48483BED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прикрепление к объявлению файлов;</w:t>
      </w:r>
    </w:p>
    <w:p w14:paraId="162FD555" w14:textId="1DBE9DC3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редактирование объявлений;</w:t>
      </w:r>
    </w:p>
    <w:p w14:paraId="34B7141D" w14:textId="33E39E01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сокрытие объявлений;</w:t>
      </w:r>
    </w:p>
    <w:p w14:paraId="3E3149CE" w14:textId="33B41FF6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сбор статистики опросов;</w:t>
      </w:r>
    </w:p>
    <w:p w14:paraId="203AE7C7" w14:textId="272C186D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сбор статистики просмотра объявлений.</w:t>
      </w:r>
    </w:p>
    <w:p w14:paraId="0E8275D9" w14:textId="58266C2F" w:rsidR="00AA6102" w:rsidRPr="00D2405E" w:rsidRDefault="00AA6102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Отредактированные права имеют силу только в </w:t>
      </w:r>
      <w:r w:rsidR="00C56E41" w:rsidRPr="00D2405E">
        <w:rPr>
          <w:lang w:val="ru-RU"/>
        </w:rPr>
        <w:t>подконтрольной администратору группе.</w:t>
      </w:r>
    </w:p>
    <w:p w14:paraId="134175F2" w14:textId="6FAAAD9B" w:rsidR="000F186A" w:rsidRPr="00D2405E" w:rsidRDefault="000F186A" w:rsidP="00CB6530">
      <w:pPr>
        <w:pStyle w:val="2"/>
        <w:spacing w:before="240"/>
        <w:rPr>
          <w:lang w:val="ru-RU"/>
        </w:rPr>
      </w:pPr>
      <w:bookmarkStart w:id="129" w:name="_Toc146820813"/>
      <w:bookmarkStart w:id="130" w:name="_Toc151578273"/>
      <w:r w:rsidRPr="00D2405E">
        <w:rPr>
          <w:lang w:val="ru-RU"/>
        </w:rPr>
        <w:t>A</w:t>
      </w:r>
      <w:r w:rsidR="00E258A7" w:rsidRPr="00D2405E">
        <w:t>-</w:t>
      </w:r>
      <w:r w:rsidRPr="00D2405E">
        <w:rPr>
          <w:lang w:val="ru-RU"/>
        </w:rPr>
        <w:t xml:space="preserve">1. </w:t>
      </w:r>
      <w:r w:rsidR="00974D8D" w:rsidRPr="00D2405E">
        <w:rPr>
          <w:lang w:val="ru-RU"/>
        </w:rPr>
        <w:t xml:space="preserve">Управление </w:t>
      </w:r>
      <w:bookmarkEnd w:id="129"/>
      <w:r w:rsidR="00690931">
        <w:rPr>
          <w:lang w:val="ru-RU"/>
        </w:rPr>
        <w:t>группами пользователей</w:t>
      </w:r>
      <w:bookmarkEnd w:id="1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690931" w:rsidRPr="000E1D7A" w14:paraId="1E87F616" w14:textId="77777777" w:rsidTr="003412F4">
        <w:tc>
          <w:tcPr>
            <w:tcW w:w="551" w:type="dxa"/>
            <w:shd w:val="clear" w:color="auto" w:fill="auto"/>
          </w:tcPr>
          <w:p w14:paraId="51568760" w14:textId="346B78AE" w:rsidR="00690931" w:rsidRPr="00382A9B" w:rsidRDefault="00690931" w:rsidP="0069093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</w:p>
        </w:tc>
        <w:tc>
          <w:tcPr>
            <w:tcW w:w="1823" w:type="dxa"/>
            <w:shd w:val="clear" w:color="auto" w:fill="auto"/>
          </w:tcPr>
          <w:p w14:paraId="7F944C22" w14:textId="46D2FB79" w:rsidR="00690931" w:rsidRPr="00382A9B" w:rsidRDefault="00690931" w:rsidP="0069093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7739A185" w14:textId="6C10194F" w:rsidR="00690931" w:rsidRPr="00382A9B" w:rsidRDefault="00690931" w:rsidP="0069093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 xml:space="preserve">Управление всеми группами </w:t>
            </w:r>
          </w:p>
        </w:tc>
        <w:tc>
          <w:tcPr>
            <w:tcW w:w="5064" w:type="dxa"/>
            <w:shd w:val="clear" w:color="auto" w:fill="auto"/>
          </w:tcPr>
          <w:p w14:paraId="78F65E2E" w14:textId="7F89656F" w:rsidR="00690931" w:rsidRPr="00382A9B" w:rsidRDefault="00690931" w:rsidP="0069093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имеет возможность управлять группами пользователей на доске объявлений.</w:t>
            </w:r>
          </w:p>
        </w:tc>
      </w:tr>
    </w:tbl>
    <w:p w14:paraId="60F868B5" w14:textId="3289B0E2" w:rsidR="000F186A" w:rsidRPr="00D2405E" w:rsidRDefault="000F186A" w:rsidP="000F186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34D5C2DE" w14:textId="03353EE5" w:rsidR="000F186A" w:rsidRPr="00D2405E" w:rsidRDefault="000F186A" w:rsidP="000F186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</w:t>
      </w:r>
      <w:r w:rsidR="00FE42D6" w:rsidRPr="00D2405E">
        <w:rPr>
          <w:lang w:val="ru-RU"/>
        </w:rPr>
        <w:t xml:space="preserve"> отсутствуют</w:t>
      </w:r>
      <w:r w:rsidRPr="00D2405E">
        <w:rPr>
          <w:lang w:val="ru-RU"/>
        </w:rPr>
        <w:t>.</w:t>
      </w:r>
    </w:p>
    <w:p w14:paraId="791A941E" w14:textId="72836238" w:rsidR="00690931" w:rsidRDefault="00690931" w:rsidP="002836E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имеет возможность управлять всеми группами пользователей на доске объявлений. Под управление понимается:</w:t>
      </w:r>
    </w:p>
    <w:p w14:paraId="355BEAB1" w14:textId="64E3F6D5" w:rsid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просмотр списка групп;</w:t>
      </w:r>
    </w:p>
    <w:p w14:paraId="18812518" w14:textId="0CB8795E" w:rsid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редактирование прав пользователя в группе;</w:t>
      </w:r>
    </w:p>
    <w:p w14:paraId="1C14C2D3" w14:textId="46A8AD41" w:rsid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создание группы;</w:t>
      </w:r>
    </w:p>
    <w:p w14:paraId="500B704D" w14:textId="59DEA23B" w:rsid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редактирование группы;</w:t>
      </w:r>
    </w:p>
    <w:p w14:paraId="4D028654" w14:textId="2495563C" w:rsidR="00690931" w:rsidRP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удаление группы.</w:t>
      </w:r>
    </w:p>
    <w:p w14:paraId="1CA49B7B" w14:textId="09ACDBFF" w:rsidR="00974D8D" w:rsidRPr="00D2405E" w:rsidRDefault="00690931" w:rsidP="00974D8D">
      <w:pPr>
        <w:autoSpaceDE w:val="0"/>
        <w:autoSpaceDN w:val="0"/>
        <w:adjustRightInd w:val="0"/>
        <w:spacing w:before="120" w:after="60"/>
        <w:ind w:left="-11"/>
        <w:jc w:val="both"/>
        <w:rPr>
          <w:lang w:val="ru-RU"/>
        </w:rPr>
      </w:pPr>
      <w:r>
        <w:rPr>
          <w:lang w:val="ru-RU"/>
        </w:rPr>
        <w:t xml:space="preserve">Редактирование прав пользователя в группе </w:t>
      </w:r>
      <w:r w:rsidR="002B0E4F" w:rsidRPr="00D2405E">
        <w:rPr>
          <w:lang w:val="ru-RU"/>
        </w:rPr>
        <w:t>осуществляется в рамках</w:t>
      </w:r>
      <w:r w:rsidR="00974D8D" w:rsidRPr="00D2405E">
        <w:rPr>
          <w:lang w:val="ru-RU"/>
        </w:rPr>
        <w:t xml:space="preserve"> одной</w:t>
      </w:r>
      <w:r w:rsidR="00EA3EAC" w:rsidRPr="00D2405E">
        <w:rPr>
          <w:lang w:val="ru-RU"/>
        </w:rPr>
        <w:t xml:space="preserve"> конкретной</w:t>
      </w:r>
      <w:r w:rsidR="00974D8D" w:rsidRPr="00D2405E">
        <w:rPr>
          <w:lang w:val="ru-RU"/>
        </w:rPr>
        <w:t xml:space="preserve"> групп</w:t>
      </w:r>
      <w:r w:rsidR="002B0E4F" w:rsidRPr="00D2405E">
        <w:rPr>
          <w:lang w:val="ru-RU"/>
        </w:rPr>
        <w:t>ы и</w:t>
      </w:r>
      <w:r w:rsidR="00974D8D" w:rsidRPr="00D2405E">
        <w:rPr>
          <w:lang w:val="ru-RU"/>
        </w:rPr>
        <w:t xml:space="preserve"> не затрагивает его права </w:t>
      </w:r>
      <w:r>
        <w:rPr>
          <w:lang w:val="ru-RU"/>
        </w:rPr>
        <w:t xml:space="preserve">в </w:t>
      </w:r>
      <w:r w:rsidR="00974D8D" w:rsidRPr="00D2405E">
        <w:rPr>
          <w:lang w:val="ru-RU"/>
        </w:rPr>
        <w:t>любой другой группе.</w:t>
      </w:r>
    </w:p>
    <w:p w14:paraId="37A8AF0B" w14:textId="3F9494A3" w:rsidR="00974D8D" w:rsidRPr="00D2405E" w:rsidRDefault="00974D8D" w:rsidP="00CB6530">
      <w:pPr>
        <w:pStyle w:val="2"/>
        <w:spacing w:before="240"/>
        <w:rPr>
          <w:lang w:val="ru-RU"/>
        </w:rPr>
      </w:pPr>
      <w:bookmarkStart w:id="131" w:name="_Toc146820814"/>
      <w:bookmarkStart w:id="132" w:name="_Toc151578274"/>
      <w:r w:rsidRPr="00D2405E">
        <w:rPr>
          <w:lang w:val="ru-RU"/>
        </w:rPr>
        <w:t>A</w:t>
      </w:r>
      <w:r w:rsidR="00E258A7" w:rsidRPr="00D2405E">
        <w:rPr>
          <w:lang w:val="ru-RU"/>
        </w:rPr>
        <w:t>-</w:t>
      </w:r>
      <w:r w:rsidR="00C9290E" w:rsidRPr="00D2405E">
        <w:rPr>
          <w:lang w:val="ru-RU"/>
        </w:rPr>
        <w:t>1.1</w:t>
      </w:r>
      <w:r w:rsidRPr="00D2405E">
        <w:rPr>
          <w:lang w:val="ru-RU"/>
        </w:rPr>
        <w:t xml:space="preserve">. </w:t>
      </w:r>
      <w:bookmarkEnd w:id="131"/>
      <w:r w:rsidR="00DF2E1D">
        <w:rPr>
          <w:lang w:val="ru-RU"/>
        </w:rPr>
        <w:t>Просмотреть список групп пользователей</w:t>
      </w:r>
      <w:bookmarkEnd w:id="1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F2E1D" w:rsidRPr="000E1D7A" w14:paraId="2B6DECD2" w14:textId="77777777" w:rsidTr="00C9290E">
        <w:tc>
          <w:tcPr>
            <w:tcW w:w="704" w:type="dxa"/>
            <w:shd w:val="clear" w:color="auto" w:fill="auto"/>
          </w:tcPr>
          <w:p w14:paraId="5D4FFC94" w14:textId="12FE355A" w:rsidR="00DF2E1D" w:rsidRPr="00382A9B" w:rsidRDefault="00DF2E1D" w:rsidP="00DF2E1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.1</w:t>
            </w:r>
          </w:p>
        </w:tc>
        <w:tc>
          <w:tcPr>
            <w:tcW w:w="1670" w:type="dxa"/>
            <w:shd w:val="clear" w:color="auto" w:fill="auto"/>
          </w:tcPr>
          <w:p w14:paraId="6099B3D2" w14:textId="788F153B" w:rsidR="00DF2E1D" w:rsidRPr="00382A9B" w:rsidRDefault="00DF2E1D" w:rsidP="00DF2E1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03947B60" w14:textId="24BA43B1" w:rsidR="00DF2E1D" w:rsidRPr="00382A9B" w:rsidRDefault="00DF2E1D" w:rsidP="00DF2E1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Просмотреть список групп пользователей</w:t>
            </w:r>
          </w:p>
        </w:tc>
        <w:tc>
          <w:tcPr>
            <w:tcW w:w="5064" w:type="dxa"/>
            <w:shd w:val="clear" w:color="auto" w:fill="auto"/>
          </w:tcPr>
          <w:p w14:paraId="724DBD8E" w14:textId="252AEAB6" w:rsidR="00DF2E1D" w:rsidRPr="00382A9B" w:rsidRDefault="00DF2E1D" w:rsidP="00DF2E1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доски объявлений может просмотреть список всех групп пользователей</w:t>
            </w:r>
          </w:p>
        </w:tc>
      </w:tr>
    </w:tbl>
    <w:p w14:paraId="3322EE0F" w14:textId="77777777" w:rsidR="00974D8D" w:rsidRPr="00D2405E" w:rsidRDefault="00974D8D" w:rsidP="00974D8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E139103" w14:textId="77777777" w:rsidR="00974D8D" w:rsidRPr="00D2405E" w:rsidRDefault="00974D8D" w:rsidP="00974D8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9D9CCF6" w14:textId="6F21BAE1" w:rsidR="00C2303C" w:rsidRDefault="00C2303C" w:rsidP="00974D8D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доски объявлений может просматривать список всех групп пользователей, созданных на доске объявлений.</w:t>
      </w:r>
    </w:p>
    <w:p w14:paraId="2B56C603" w14:textId="33ACE489" w:rsidR="00522DCE" w:rsidRPr="00D2405E" w:rsidRDefault="00522DCE" w:rsidP="00CB6530">
      <w:pPr>
        <w:pStyle w:val="2"/>
        <w:spacing w:before="240"/>
        <w:rPr>
          <w:lang w:val="ru-RU"/>
        </w:rPr>
      </w:pPr>
      <w:bookmarkStart w:id="133" w:name="_Toc146820815"/>
      <w:bookmarkStart w:id="134" w:name="_Toc151578275"/>
      <w:r w:rsidRPr="00D2405E">
        <w:rPr>
          <w:lang w:val="ru-RU"/>
        </w:rPr>
        <w:t>A</w:t>
      </w:r>
      <w:r w:rsidR="00C9290E" w:rsidRPr="00D2405E">
        <w:rPr>
          <w:lang w:val="ru-RU"/>
        </w:rPr>
        <w:t>-1.2</w:t>
      </w:r>
      <w:r w:rsidRPr="00D2405E">
        <w:rPr>
          <w:lang w:val="ru-RU"/>
        </w:rPr>
        <w:t xml:space="preserve">. </w:t>
      </w:r>
      <w:bookmarkEnd w:id="133"/>
      <w:r w:rsidR="009F67BE">
        <w:rPr>
          <w:lang w:val="ru-RU"/>
        </w:rPr>
        <w:t>Редактировать права сотрудника в группе</w:t>
      </w:r>
      <w:bookmarkEnd w:id="1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9F67BE" w:rsidRPr="000E1D7A" w14:paraId="09B30F9A" w14:textId="77777777" w:rsidTr="00C9290E">
        <w:tc>
          <w:tcPr>
            <w:tcW w:w="704" w:type="dxa"/>
            <w:shd w:val="clear" w:color="auto" w:fill="auto"/>
          </w:tcPr>
          <w:p w14:paraId="3AF72892" w14:textId="1749332D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.2</w:t>
            </w:r>
          </w:p>
        </w:tc>
        <w:tc>
          <w:tcPr>
            <w:tcW w:w="1670" w:type="dxa"/>
            <w:shd w:val="clear" w:color="auto" w:fill="auto"/>
          </w:tcPr>
          <w:p w14:paraId="36DC4DD2" w14:textId="35CBF52F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3CA23087" w14:textId="01D00D7A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Редактировать права сотрудника в группе</w:t>
            </w:r>
          </w:p>
        </w:tc>
        <w:tc>
          <w:tcPr>
            <w:tcW w:w="5064" w:type="dxa"/>
            <w:shd w:val="clear" w:color="auto" w:fill="auto"/>
          </w:tcPr>
          <w:p w14:paraId="352C9092" w14:textId="46B052A6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редактировать права выбранного сотрудника в выбранной группе пользователей</w:t>
            </w:r>
          </w:p>
        </w:tc>
      </w:tr>
    </w:tbl>
    <w:p w14:paraId="356A4343" w14:textId="77777777" w:rsidR="00522DCE" w:rsidRPr="00D2405E" w:rsidRDefault="00522DCE" w:rsidP="00522DC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48A343A5" w14:textId="77777777" w:rsidR="00522DCE" w:rsidRPr="00D2405E" w:rsidRDefault="00522DCE" w:rsidP="00522DC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3E8C6A08" w14:textId="56704C22" w:rsidR="009F67BE" w:rsidRDefault="009F67BE" w:rsidP="001A19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Администратор имеет возможность редактировать права выбранного сотрудника в выбранной группе пользователя. </w:t>
      </w:r>
    </w:p>
    <w:p w14:paraId="2D259529" w14:textId="6A7D0AAB" w:rsidR="009F67BE" w:rsidRDefault="009F67BE" w:rsidP="001A19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Права сотрудника редактируются только в рамках выбранной группы и не влияют на права в любой другой группе, в которой он состоит.</w:t>
      </w:r>
    </w:p>
    <w:p w14:paraId="0034F5C8" w14:textId="6BD9421F" w:rsidR="001A1994" w:rsidRPr="00D2405E" w:rsidRDefault="001A1994" w:rsidP="00CB6530">
      <w:pPr>
        <w:pStyle w:val="2"/>
        <w:spacing w:before="240"/>
        <w:rPr>
          <w:lang w:val="ru-RU"/>
        </w:rPr>
      </w:pPr>
      <w:bookmarkStart w:id="135" w:name="_Toc146820816"/>
      <w:bookmarkStart w:id="136" w:name="_Toc151578276"/>
      <w:r w:rsidRPr="00D2405E">
        <w:rPr>
          <w:lang w:val="ru-RU"/>
        </w:rPr>
        <w:lastRenderedPageBreak/>
        <w:t>A</w:t>
      </w:r>
      <w:r w:rsidR="00C9290E" w:rsidRPr="00D2405E">
        <w:rPr>
          <w:lang w:val="ru-RU"/>
        </w:rPr>
        <w:t>-1.3</w:t>
      </w:r>
      <w:r w:rsidRPr="00D2405E">
        <w:rPr>
          <w:lang w:val="ru-RU"/>
        </w:rPr>
        <w:t xml:space="preserve">. </w:t>
      </w:r>
      <w:bookmarkEnd w:id="135"/>
      <w:r w:rsidR="009F67BE">
        <w:rPr>
          <w:lang w:val="ru-RU"/>
        </w:rPr>
        <w:t>Создать группу пользователей</w:t>
      </w:r>
      <w:bookmarkEnd w:id="1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9F67BE" w:rsidRPr="000E1D7A" w14:paraId="299858AD" w14:textId="77777777" w:rsidTr="00C9290E">
        <w:tc>
          <w:tcPr>
            <w:tcW w:w="704" w:type="dxa"/>
            <w:shd w:val="clear" w:color="auto" w:fill="auto"/>
          </w:tcPr>
          <w:p w14:paraId="0AC5A378" w14:textId="1848D05E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</w:t>
            </w:r>
          </w:p>
        </w:tc>
        <w:tc>
          <w:tcPr>
            <w:tcW w:w="1670" w:type="dxa"/>
            <w:shd w:val="clear" w:color="auto" w:fill="auto"/>
          </w:tcPr>
          <w:p w14:paraId="5B1CF3B5" w14:textId="73B59B29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00BE490E" w14:textId="58F926BB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Создать группу пользователей</w:t>
            </w:r>
          </w:p>
        </w:tc>
        <w:tc>
          <w:tcPr>
            <w:tcW w:w="5064" w:type="dxa"/>
            <w:shd w:val="clear" w:color="auto" w:fill="auto"/>
          </w:tcPr>
          <w:p w14:paraId="1F054E44" w14:textId="30547BE8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создать новую группу пользователей</w:t>
            </w:r>
          </w:p>
        </w:tc>
      </w:tr>
    </w:tbl>
    <w:p w14:paraId="548EBF3F" w14:textId="77777777" w:rsidR="001A1994" w:rsidRPr="00D2405E" w:rsidRDefault="001A1994" w:rsidP="001A199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34BC6A5" w14:textId="77777777" w:rsidR="001A1994" w:rsidRPr="00D2405E" w:rsidRDefault="001A1994" w:rsidP="001A199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500F310" w14:textId="462A4C62" w:rsidR="008D2B0F" w:rsidRDefault="008D2B0F" w:rsidP="001A19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может создать новую группу пользователей на доске объявлений.</w:t>
      </w:r>
    </w:p>
    <w:p w14:paraId="0E638E56" w14:textId="4FC27832" w:rsidR="00A32A29" w:rsidRPr="00D2405E" w:rsidRDefault="00A32A29" w:rsidP="00A32A29">
      <w:pPr>
        <w:pStyle w:val="2"/>
        <w:spacing w:before="240"/>
        <w:rPr>
          <w:lang w:val="ru-RU"/>
        </w:rPr>
      </w:pPr>
      <w:bookmarkStart w:id="137" w:name="_Toc151578277"/>
      <w:r w:rsidRPr="00D2405E">
        <w:rPr>
          <w:lang w:val="ru-RU"/>
        </w:rPr>
        <w:t>A-1.3.</w:t>
      </w:r>
      <w:r>
        <w:t>1.</w:t>
      </w:r>
      <w:r w:rsidRPr="00D2405E">
        <w:rPr>
          <w:lang w:val="ru-RU"/>
        </w:rPr>
        <w:t xml:space="preserve"> </w:t>
      </w:r>
      <w:r>
        <w:rPr>
          <w:lang w:val="ru-RU"/>
        </w:rPr>
        <w:t>Указать название</w:t>
      </w:r>
      <w:bookmarkEnd w:id="13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A32A29" w:rsidRPr="000E1D7A" w14:paraId="3C6C1E73" w14:textId="77777777" w:rsidTr="000F4312">
        <w:tc>
          <w:tcPr>
            <w:tcW w:w="846" w:type="dxa"/>
            <w:shd w:val="clear" w:color="auto" w:fill="auto"/>
          </w:tcPr>
          <w:p w14:paraId="1C584346" w14:textId="3C3D2A67" w:rsidR="00A32A29" w:rsidRPr="00382A9B" w:rsidRDefault="00A32A29" w:rsidP="00A32A2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.3.1</w:t>
            </w:r>
          </w:p>
        </w:tc>
        <w:tc>
          <w:tcPr>
            <w:tcW w:w="1528" w:type="dxa"/>
            <w:shd w:val="clear" w:color="auto" w:fill="auto"/>
          </w:tcPr>
          <w:p w14:paraId="01199998" w14:textId="71C24E91" w:rsidR="00A32A29" w:rsidRPr="00382A9B" w:rsidRDefault="00A32A29" w:rsidP="00A32A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4E26026F" w14:textId="15343D6C" w:rsidR="00A32A29" w:rsidRPr="00382A9B" w:rsidRDefault="00A32A29" w:rsidP="00A32A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Указать название</w:t>
            </w:r>
          </w:p>
        </w:tc>
        <w:tc>
          <w:tcPr>
            <w:tcW w:w="5064" w:type="dxa"/>
            <w:shd w:val="clear" w:color="auto" w:fill="auto"/>
          </w:tcPr>
          <w:p w14:paraId="2338283B" w14:textId="7A13A1B5" w:rsidR="00A32A29" w:rsidRPr="00382A9B" w:rsidRDefault="00A32A29" w:rsidP="00A32A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должен указать название</w:t>
            </w:r>
          </w:p>
        </w:tc>
      </w:tr>
    </w:tbl>
    <w:p w14:paraId="1AD8F267" w14:textId="77777777" w:rsidR="00A32A29" w:rsidRPr="00D2405E" w:rsidRDefault="00A32A29" w:rsidP="00A32A2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FD81DFB" w14:textId="77777777" w:rsidR="00A32A29" w:rsidRPr="00D2405E" w:rsidRDefault="00A32A29" w:rsidP="00A32A2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22D66E6" w14:textId="77777777" w:rsidR="00A32A29" w:rsidRPr="00A32A29" w:rsidRDefault="00A32A29" w:rsidP="00A32A2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 xml:space="preserve">При создании группы пользователей администратор должен указать ее название. </w:t>
      </w:r>
    </w:p>
    <w:p w14:paraId="7102E160" w14:textId="02D17161" w:rsidR="00A32A29" w:rsidRDefault="00A32A29" w:rsidP="00A32A2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Группа пользователей с названием, состоящим из нуля символов или содержащим только пробельные символы, не может быть создана.</w:t>
      </w:r>
    </w:p>
    <w:p w14:paraId="423D0B1A" w14:textId="510629E8" w:rsidR="000F4312" w:rsidRPr="00D2405E" w:rsidRDefault="000F4312" w:rsidP="000F4312">
      <w:pPr>
        <w:pStyle w:val="2"/>
        <w:spacing w:before="240"/>
        <w:rPr>
          <w:lang w:val="ru-RU"/>
        </w:rPr>
      </w:pPr>
      <w:bookmarkStart w:id="138" w:name="_Toc151578278"/>
      <w:r w:rsidRPr="00D2405E">
        <w:rPr>
          <w:lang w:val="ru-RU"/>
        </w:rPr>
        <w:t>A-1.3.</w:t>
      </w:r>
      <w:r w:rsidR="00737190">
        <w:rPr>
          <w:lang w:val="ru-RU"/>
        </w:rPr>
        <w:t>2. Задать администратора</w:t>
      </w:r>
      <w:bookmarkEnd w:id="1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0F4312" w:rsidRPr="000E1D7A" w14:paraId="21E30F86" w14:textId="77777777" w:rsidTr="000F4312">
        <w:tc>
          <w:tcPr>
            <w:tcW w:w="844" w:type="dxa"/>
            <w:shd w:val="clear" w:color="auto" w:fill="auto"/>
          </w:tcPr>
          <w:p w14:paraId="3ADFC028" w14:textId="6E5BB247" w:rsidR="000F4312" w:rsidRPr="00382A9B" w:rsidRDefault="000F4312" w:rsidP="000F431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.3.2</w:t>
            </w:r>
          </w:p>
        </w:tc>
        <w:tc>
          <w:tcPr>
            <w:tcW w:w="1563" w:type="dxa"/>
            <w:shd w:val="clear" w:color="auto" w:fill="auto"/>
          </w:tcPr>
          <w:p w14:paraId="34DBA4F6" w14:textId="178FCD90" w:rsidR="000F4312" w:rsidRPr="00382A9B" w:rsidRDefault="000F4312" w:rsidP="000F43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69543074" w14:textId="2A4FF838" w:rsidR="000F4312" w:rsidRPr="00382A9B" w:rsidRDefault="000F4312" w:rsidP="000F43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администратора</w:t>
            </w:r>
          </w:p>
        </w:tc>
        <w:tc>
          <w:tcPr>
            <w:tcW w:w="5038" w:type="dxa"/>
            <w:shd w:val="clear" w:color="auto" w:fill="auto"/>
          </w:tcPr>
          <w:p w14:paraId="5DD3D018" w14:textId="639F14B9" w:rsidR="000F4312" w:rsidRPr="00382A9B" w:rsidRDefault="000F4312" w:rsidP="000F43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ее администратора</w:t>
            </w:r>
          </w:p>
        </w:tc>
      </w:tr>
    </w:tbl>
    <w:p w14:paraId="1ED74340" w14:textId="77777777" w:rsidR="000F4312" w:rsidRPr="00D2405E" w:rsidRDefault="000F4312" w:rsidP="000F431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433BB13C" w14:textId="77777777" w:rsidR="000F4312" w:rsidRPr="00D2405E" w:rsidRDefault="000F4312" w:rsidP="000F431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40B3378" w14:textId="5A937CC8" w:rsidR="000F4312" w:rsidRPr="00A32A29" w:rsidRDefault="000F4312" w:rsidP="000F4312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При создании группы пользователей администратор</w:t>
      </w:r>
      <w:r>
        <w:rPr>
          <w:lang w:val="ru-RU"/>
        </w:rPr>
        <w:t xml:space="preserve"> может задать ее администратора</w:t>
      </w:r>
      <w:r w:rsidR="00D4653B">
        <w:rPr>
          <w:lang w:val="ru-RU"/>
        </w:rPr>
        <w:t xml:space="preserve"> из числа пользователей доски объявлений</w:t>
      </w:r>
      <w:r>
        <w:rPr>
          <w:lang w:val="ru-RU"/>
        </w:rPr>
        <w:t>. Если администратор не будет задан, группа пользователя будет создана без администратора – его может назначить позже при редактировании группы.</w:t>
      </w:r>
      <w:r w:rsidRPr="00A32A29">
        <w:rPr>
          <w:lang w:val="ru-RU"/>
        </w:rPr>
        <w:t xml:space="preserve"> </w:t>
      </w:r>
    </w:p>
    <w:p w14:paraId="7504BE70" w14:textId="21CE888D" w:rsidR="00737190" w:rsidRPr="00D2405E" w:rsidRDefault="00737190" w:rsidP="00737190">
      <w:pPr>
        <w:pStyle w:val="2"/>
        <w:spacing w:before="240"/>
        <w:rPr>
          <w:lang w:val="ru-RU"/>
        </w:rPr>
      </w:pPr>
      <w:bookmarkStart w:id="139" w:name="_Toc151578279"/>
      <w:r w:rsidRPr="00D2405E">
        <w:rPr>
          <w:lang w:val="ru-RU"/>
        </w:rPr>
        <w:t>A-1.3.</w:t>
      </w:r>
      <w:r w:rsidR="00682ABB">
        <w:rPr>
          <w:lang w:val="ru-RU"/>
        </w:rPr>
        <w:t>3</w:t>
      </w:r>
      <w:r>
        <w:rPr>
          <w:lang w:val="ru-RU"/>
        </w:rPr>
        <w:t>. Добавить участников</w:t>
      </w:r>
      <w:bookmarkEnd w:id="13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737190" w:rsidRPr="000E1D7A" w14:paraId="5A567E2F" w14:textId="77777777" w:rsidTr="00EB24F5">
        <w:tc>
          <w:tcPr>
            <w:tcW w:w="844" w:type="dxa"/>
            <w:shd w:val="clear" w:color="auto" w:fill="auto"/>
          </w:tcPr>
          <w:p w14:paraId="520AC6CC" w14:textId="18CD64CE" w:rsidR="00737190" w:rsidRPr="00382A9B" w:rsidRDefault="00737190" w:rsidP="0073719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.3.3</w:t>
            </w:r>
          </w:p>
        </w:tc>
        <w:tc>
          <w:tcPr>
            <w:tcW w:w="1563" w:type="dxa"/>
            <w:shd w:val="clear" w:color="auto" w:fill="auto"/>
          </w:tcPr>
          <w:p w14:paraId="0279608C" w14:textId="2BF222BE" w:rsidR="00737190" w:rsidRPr="00382A9B" w:rsidRDefault="00737190" w:rsidP="0073719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05798593" w14:textId="3A1B33EB" w:rsidR="00737190" w:rsidRPr="00382A9B" w:rsidRDefault="00737190" w:rsidP="0073719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Добавить участников</w:t>
            </w:r>
          </w:p>
        </w:tc>
        <w:tc>
          <w:tcPr>
            <w:tcW w:w="5038" w:type="dxa"/>
            <w:shd w:val="clear" w:color="auto" w:fill="auto"/>
          </w:tcPr>
          <w:p w14:paraId="2205FA0D" w14:textId="601E8C43" w:rsidR="00737190" w:rsidRPr="00382A9B" w:rsidRDefault="00737190" w:rsidP="0073719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добавить участников</w:t>
            </w:r>
          </w:p>
        </w:tc>
      </w:tr>
    </w:tbl>
    <w:p w14:paraId="4333A7E1" w14:textId="77777777" w:rsidR="00737190" w:rsidRPr="00D2405E" w:rsidRDefault="00737190" w:rsidP="0073719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2FBC39F5" w14:textId="77777777" w:rsidR="00737190" w:rsidRPr="00D2405E" w:rsidRDefault="00737190" w:rsidP="0073719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3082FF6" w14:textId="29BD420C" w:rsidR="00737190" w:rsidRPr="00A32A29" w:rsidRDefault="00737190" w:rsidP="0073719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При создании группы пользователей администратор</w:t>
      </w:r>
      <w:r>
        <w:rPr>
          <w:lang w:val="ru-RU"/>
        </w:rPr>
        <w:t xml:space="preserve"> может </w:t>
      </w:r>
      <w:r w:rsidR="00AC4180">
        <w:rPr>
          <w:lang w:val="ru-RU"/>
        </w:rPr>
        <w:t>добавить участников из числа пользователей доски объявлений.</w:t>
      </w:r>
      <w:r w:rsidRPr="00A32A29">
        <w:rPr>
          <w:lang w:val="ru-RU"/>
        </w:rPr>
        <w:t xml:space="preserve"> </w:t>
      </w:r>
      <w:r w:rsidR="00073955">
        <w:rPr>
          <w:lang w:val="ru-RU"/>
        </w:rPr>
        <w:t>Если участники не будут добавлены, группа пользователей будет создана без участников – их можно добавить при редактировании.</w:t>
      </w:r>
    </w:p>
    <w:p w14:paraId="7D8F1A03" w14:textId="4A7E427C" w:rsidR="00682ABB" w:rsidRPr="00D2405E" w:rsidRDefault="00682ABB" w:rsidP="00682ABB">
      <w:pPr>
        <w:pStyle w:val="2"/>
        <w:spacing w:before="240"/>
        <w:rPr>
          <w:lang w:val="ru-RU"/>
        </w:rPr>
      </w:pPr>
      <w:bookmarkStart w:id="140" w:name="_Toc151578280"/>
      <w:r w:rsidRPr="00D2405E">
        <w:rPr>
          <w:lang w:val="ru-RU"/>
        </w:rPr>
        <w:t>A-1.3.</w:t>
      </w:r>
      <w:r>
        <w:rPr>
          <w:lang w:val="ru-RU"/>
        </w:rPr>
        <w:t>4. Задать родительские группы пользователей</w:t>
      </w:r>
      <w:bookmarkEnd w:id="1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682ABB" w:rsidRPr="000E1D7A" w14:paraId="7C789E6B" w14:textId="77777777" w:rsidTr="00EB24F5">
        <w:tc>
          <w:tcPr>
            <w:tcW w:w="844" w:type="dxa"/>
            <w:shd w:val="clear" w:color="auto" w:fill="auto"/>
          </w:tcPr>
          <w:p w14:paraId="75E5EEF4" w14:textId="17151071" w:rsidR="00682ABB" w:rsidRPr="00382A9B" w:rsidRDefault="00682ABB" w:rsidP="00682AB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.3.4</w:t>
            </w:r>
          </w:p>
        </w:tc>
        <w:tc>
          <w:tcPr>
            <w:tcW w:w="1563" w:type="dxa"/>
            <w:shd w:val="clear" w:color="auto" w:fill="auto"/>
          </w:tcPr>
          <w:p w14:paraId="110D0F3D" w14:textId="76D1BC25" w:rsidR="00682ABB" w:rsidRPr="00382A9B" w:rsidRDefault="00682ABB" w:rsidP="00682A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3D0E4FBB" w14:textId="151CC7CC" w:rsidR="00682ABB" w:rsidRPr="00382A9B" w:rsidRDefault="00682ABB" w:rsidP="00682A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родительские группы пользователей</w:t>
            </w:r>
          </w:p>
        </w:tc>
        <w:tc>
          <w:tcPr>
            <w:tcW w:w="5038" w:type="dxa"/>
            <w:shd w:val="clear" w:color="auto" w:fill="auto"/>
          </w:tcPr>
          <w:p w14:paraId="69159817" w14:textId="35768FCE" w:rsidR="00682ABB" w:rsidRPr="00382A9B" w:rsidRDefault="00682ABB" w:rsidP="00682A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родительскими по отношению к создаваемой</w:t>
            </w:r>
          </w:p>
        </w:tc>
      </w:tr>
    </w:tbl>
    <w:p w14:paraId="3A625693" w14:textId="77777777" w:rsidR="00682ABB" w:rsidRPr="00D2405E" w:rsidRDefault="00682ABB" w:rsidP="00682AB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9A007DD" w14:textId="77777777" w:rsidR="00682ABB" w:rsidRPr="00D2405E" w:rsidRDefault="00682ABB" w:rsidP="00682AB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149DFD8D" w14:textId="1EC76286" w:rsidR="00682ABB" w:rsidRDefault="00682ABB" w:rsidP="00682AB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При создании группы пользователей администратор может задать </w:t>
      </w:r>
      <w:r w:rsidR="0038179C">
        <w:rPr>
          <w:lang w:val="ru-RU"/>
        </w:rPr>
        <w:t>группы пользователей, являющиеся родительскими по отношению к создаваемой.</w:t>
      </w:r>
    </w:p>
    <w:p w14:paraId="621B6D05" w14:textId="0E8FD1E1" w:rsidR="0026080E" w:rsidRDefault="0026080E" w:rsidP="00682AB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lastRenderedPageBreak/>
        <w:t>Группа пользователей не может быть создана, если будет обнаружен цикл на графе групп пользователей.</w:t>
      </w:r>
    </w:p>
    <w:p w14:paraId="42BF9793" w14:textId="2C625921" w:rsidR="0026080E" w:rsidRPr="00D2405E" w:rsidRDefault="0026080E" w:rsidP="0026080E">
      <w:pPr>
        <w:pStyle w:val="2"/>
        <w:spacing w:before="240"/>
        <w:rPr>
          <w:lang w:val="ru-RU"/>
        </w:rPr>
      </w:pPr>
      <w:bookmarkStart w:id="141" w:name="_Toc151578281"/>
      <w:r w:rsidRPr="00D2405E">
        <w:rPr>
          <w:lang w:val="ru-RU"/>
        </w:rPr>
        <w:t>A-1.3.</w:t>
      </w:r>
      <w:r>
        <w:rPr>
          <w:lang w:val="ru-RU"/>
        </w:rPr>
        <w:t>4. Задать дочерние группы пользователей</w:t>
      </w:r>
      <w:bookmarkEnd w:id="1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26080E" w:rsidRPr="000E1D7A" w14:paraId="54EB03D4" w14:textId="77777777" w:rsidTr="00EB24F5">
        <w:tc>
          <w:tcPr>
            <w:tcW w:w="844" w:type="dxa"/>
            <w:shd w:val="clear" w:color="auto" w:fill="auto"/>
          </w:tcPr>
          <w:p w14:paraId="4B26BE90" w14:textId="016529B5" w:rsidR="0026080E" w:rsidRPr="00382A9B" w:rsidRDefault="0026080E" w:rsidP="0026080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.3.5</w:t>
            </w:r>
          </w:p>
        </w:tc>
        <w:tc>
          <w:tcPr>
            <w:tcW w:w="1563" w:type="dxa"/>
            <w:shd w:val="clear" w:color="auto" w:fill="auto"/>
          </w:tcPr>
          <w:p w14:paraId="28698430" w14:textId="426BCBC5" w:rsidR="0026080E" w:rsidRPr="00382A9B" w:rsidRDefault="0026080E" w:rsidP="0026080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300F229" w14:textId="7199DA51" w:rsidR="0026080E" w:rsidRPr="00382A9B" w:rsidRDefault="0026080E" w:rsidP="0026080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дочерние группы пользователей</w:t>
            </w:r>
          </w:p>
        </w:tc>
        <w:tc>
          <w:tcPr>
            <w:tcW w:w="5038" w:type="dxa"/>
            <w:shd w:val="clear" w:color="auto" w:fill="auto"/>
          </w:tcPr>
          <w:p w14:paraId="06570F1A" w14:textId="1BACD972" w:rsidR="0026080E" w:rsidRPr="00382A9B" w:rsidRDefault="0026080E" w:rsidP="0026080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дочерними по отношению к создаваемой</w:t>
            </w:r>
          </w:p>
        </w:tc>
      </w:tr>
    </w:tbl>
    <w:p w14:paraId="56FEBC5F" w14:textId="77777777" w:rsidR="0026080E" w:rsidRPr="00D2405E" w:rsidRDefault="0026080E" w:rsidP="0026080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58D78FC" w14:textId="77777777" w:rsidR="0026080E" w:rsidRPr="00D2405E" w:rsidRDefault="0026080E" w:rsidP="0026080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1F670150" w14:textId="3E02B747" w:rsidR="0026080E" w:rsidRDefault="0026080E" w:rsidP="0026080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При создании группы пользователей администратор может задать группы пользователей, являющиеся дочерними по отношению к создаваемой.</w:t>
      </w:r>
    </w:p>
    <w:p w14:paraId="4DAA2285" w14:textId="77777777" w:rsidR="0026080E" w:rsidRDefault="0026080E" w:rsidP="0026080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Группа пользователей не может быть создана, если будет обнаружен цикл на графе групп пользователей.</w:t>
      </w:r>
    </w:p>
    <w:p w14:paraId="61EAE9A8" w14:textId="24A8FDC0" w:rsidR="00F27729" w:rsidRPr="00D2405E" w:rsidRDefault="00F27729" w:rsidP="00F27729">
      <w:pPr>
        <w:pStyle w:val="2"/>
        <w:spacing w:before="240"/>
        <w:rPr>
          <w:lang w:val="ru-RU"/>
        </w:rPr>
      </w:pPr>
      <w:bookmarkStart w:id="142" w:name="_Toc151578282"/>
      <w:r w:rsidRPr="00D2405E">
        <w:rPr>
          <w:lang w:val="ru-RU"/>
        </w:rPr>
        <w:t>A-1.</w:t>
      </w:r>
      <w:r>
        <w:rPr>
          <w:lang w:val="ru-RU"/>
        </w:rPr>
        <w:t>4. Редактировать группу пользователей</w:t>
      </w:r>
      <w:bookmarkEnd w:id="1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3"/>
        <w:gridCol w:w="1905"/>
        <w:gridCol w:w="5038"/>
      </w:tblGrid>
      <w:tr w:rsidR="00F27729" w:rsidRPr="000E1D7A" w14:paraId="1275B37B" w14:textId="77777777" w:rsidTr="00C0572A">
        <w:tc>
          <w:tcPr>
            <w:tcW w:w="704" w:type="dxa"/>
            <w:shd w:val="clear" w:color="auto" w:fill="auto"/>
          </w:tcPr>
          <w:p w14:paraId="0C12C533" w14:textId="2067F2AD" w:rsidR="00F27729" w:rsidRPr="00382A9B" w:rsidRDefault="00F27729" w:rsidP="00F2772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</w:t>
            </w:r>
          </w:p>
        </w:tc>
        <w:tc>
          <w:tcPr>
            <w:tcW w:w="1703" w:type="dxa"/>
            <w:shd w:val="clear" w:color="auto" w:fill="auto"/>
          </w:tcPr>
          <w:p w14:paraId="4723EFF9" w14:textId="7422218D" w:rsidR="00F27729" w:rsidRPr="00382A9B" w:rsidRDefault="00F27729" w:rsidP="00F277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48B9F102" w14:textId="04D1CD1C" w:rsidR="00F27729" w:rsidRPr="00382A9B" w:rsidRDefault="00F27729" w:rsidP="00F277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Редактировать группу пользователей</w:t>
            </w:r>
          </w:p>
        </w:tc>
        <w:tc>
          <w:tcPr>
            <w:tcW w:w="5038" w:type="dxa"/>
            <w:shd w:val="clear" w:color="auto" w:fill="auto"/>
          </w:tcPr>
          <w:p w14:paraId="205FB37E" w14:textId="10740DD6" w:rsidR="00F27729" w:rsidRPr="00382A9B" w:rsidRDefault="00F27729" w:rsidP="00F277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редактировать выбранную группу пользователей</w:t>
            </w:r>
          </w:p>
        </w:tc>
      </w:tr>
    </w:tbl>
    <w:p w14:paraId="48732CD5" w14:textId="77777777" w:rsidR="00F27729" w:rsidRPr="00D2405E" w:rsidRDefault="00F27729" w:rsidP="00F2772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58BB53C" w14:textId="77777777" w:rsidR="00F27729" w:rsidRPr="00D2405E" w:rsidRDefault="00F27729" w:rsidP="00F2772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8996418" w14:textId="6BE36B46" w:rsidR="00690BA1" w:rsidRDefault="00690BA1" w:rsidP="00F2772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может редактировать выбранную группу пользователей.</w:t>
      </w:r>
    </w:p>
    <w:p w14:paraId="1BEE6318" w14:textId="64B9EA3D" w:rsidR="00C0572A" w:rsidRPr="00D2405E" w:rsidRDefault="00C0572A" w:rsidP="00C0572A">
      <w:pPr>
        <w:pStyle w:val="2"/>
        <w:spacing w:before="240"/>
        <w:rPr>
          <w:lang w:val="ru-RU"/>
        </w:rPr>
      </w:pPr>
      <w:bookmarkStart w:id="143" w:name="_Toc151578283"/>
      <w:r w:rsidRPr="00D2405E">
        <w:rPr>
          <w:lang w:val="ru-RU"/>
        </w:rPr>
        <w:t>A-1.</w:t>
      </w:r>
      <w:r>
        <w:rPr>
          <w:lang w:val="ru-RU"/>
        </w:rPr>
        <w:t>4.1. Изменить название</w:t>
      </w:r>
      <w:bookmarkEnd w:id="14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C0572A" w:rsidRPr="000E1D7A" w14:paraId="6C04795F" w14:textId="77777777" w:rsidTr="00C0572A">
        <w:tc>
          <w:tcPr>
            <w:tcW w:w="846" w:type="dxa"/>
            <w:shd w:val="clear" w:color="auto" w:fill="auto"/>
          </w:tcPr>
          <w:p w14:paraId="235C44FF" w14:textId="39CF21A4" w:rsidR="00C0572A" w:rsidRPr="00382A9B" w:rsidRDefault="00C0572A" w:rsidP="00C0572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.4.1</w:t>
            </w:r>
          </w:p>
        </w:tc>
        <w:tc>
          <w:tcPr>
            <w:tcW w:w="1561" w:type="dxa"/>
            <w:shd w:val="clear" w:color="auto" w:fill="auto"/>
          </w:tcPr>
          <w:p w14:paraId="25CFA3BC" w14:textId="700D28A4" w:rsidR="00C0572A" w:rsidRPr="00382A9B" w:rsidRDefault="00C0572A" w:rsidP="00C0572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29C92682" w14:textId="124F128D" w:rsidR="00C0572A" w:rsidRPr="00382A9B" w:rsidRDefault="00C0572A" w:rsidP="00C0572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Изменить название</w:t>
            </w:r>
          </w:p>
        </w:tc>
        <w:tc>
          <w:tcPr>
            <w:tcW w:w="5038" w:type="dxa"/>
            <w:shd w:val="clear" w:color="auto" w:fill="auto"/>
          </w:tcPr>
          <w:p w14:paraId="24D72072" w14:textId="29E9EEF8" w:rsidR="00C0572A" w:rsidRPr="00382A9B" w:rsidRDefault="00C0572A" w:rsidP="00C0572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изменить ее название</w:t>
            </w:r>
          </w:p>
        </w:tc>
      </w:tr>
    </w:tbl>
    <w:p w14:paraId="02B1280D" w14:textId="77777777" w:rsidR="00C0572A" w:rsidRPr="00D2405E" w:rsidRDefault="00C0572A" w:rsidP="00C0572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15A3BFC" w14:textId="77777777" w:rsidR="00C0572A" w:rsidRPr="00D2405E" w:rsidRDefault="00C0572A" w:rsidP="00C0572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311858F" w14:textId="77777777" w:rsidR="00C26F03" w:rsidRPr="00C26F03" w:rsidRDefault="00C26F03" w:rsidP="00C26F0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C26F03">
        <w:rPr>
          <w:lang w:val="ru-RU"/>
        </w:rPr>
        <w:t>При редактировании группы пользователей администратор может изменить ее название</w:t>
      </w:r>
    </w:p>
    <w:p w14:paraId="4F68854A" w14:textId="7DC3E751" w:rsidR="00C26F03" w:rsidRPr="00D2405E" w:rsidRDefault="00C26F03" w:rsidP="00C26F03">
      <w:pPr>
        <w:pStyle w:val="2"/>
        <w:spacing w:before="240"/>
        <w:rPr>
          <w:lang w:val="ru-RU"/>
        </w:rPr>
      </w:pPr>
      <w:bookmarkStart w:id="144" w:name="_Toc151578284"/>
      <w:r w:rsidRPr="00D2405E">
        <w:rPr>
          <w:lang w:val="ru-RU"/>
        </w:rPr>
        <w:t>A-1.</w:t>
      </w:r>
      <w:r>
        <w:rPr>
          <w:lang w:val="ru-RU"/>
        </w:rPr>
        <w:t xml:space="preserve">4.2. </w:t>
      </w:r>
      <w:r w:rsidR="00946862">
        <w:rPr>
          <w:lang w:val="ru-RU"/>
        </w:rPr>
        <w:t xml:space="preserve">Задать </w:t>
      </w:r>
      <w:r>
        <w:rPr>
          <w:lang w:val="ru-RU"/>
        </w:rPr>
        <w:t>администратора</w:t>
      </w:r>
      <w:bookmarkEnd w:id="1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C26F03" w:rsidRPr="000E1D7A" w14:paraId="67A4CFDE" w14:textId="77777777" w:rsidTr="00C26F03">
        <w:tc>
          <w:tcPr>
            <w:tcW w:w="846" w:type="dxa"/>
            <w:shd w:val="clear" w:color="auto" w:fill="auto"/>
          </w:tcPr>
          <w:p w14:paraId="77CE4670" w14:textId="0F4B7040" w:rsidR="00C26F03" w:rsidRPr="00382A9B" w:rsidRDefault="00C26F03" w:rsidP="00C26F0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.4.2</w:t>
            </w:r>
          </w:p>
        </w:tc>
        <w:tc>
          <w:tcPr>
            <w:tcW w:w="1563" w:type="dxa"/>
            <w:shd w:val="clear" w:color="auto" w:fill="auto"/>
          </w:tcPr>
          <w:p w14:paraId="3F713FBB" w14:textId="0595BE55" w:rsidR="00C26F03" w:rsidRPr="00382A9B" w:rsidRDefault="00C26F03" w:rsidP="00C26F0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6A6CB50" w14:textId="199764EC" w:rsidR="00C26F03" w:rsidRPr="00382A9B" w:rsidRDefault="00C85E14" w:rsidP="00C26F0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 xml:space="preserve">Задать </w:t>
            </w:r>
            <w:r w:rsidR="00C26F03" w:rsidRPr="00382A9B">
              <w:rPr>
                <w:lang w:val="ru-RU"/>
              </w:rPr>
              <w:t>администратора</w:t>
            </w:r>
          </w:p>
        </w:tc>
        <w:tc>
          <w:tcPr>
            <w:tcW w:w="5036" w:type="dxa"/>
            <w:shd w:val="clear" w:color="auto" w:fill="auto"/>
          </w:tcPr>
          <w:p w14:paraId="77D2A8DB" w14:textId="406F1262" w:rsidR="00C26F03" w:rsidRPr="00382A9B" w:rsidRDefault="00C26F03" w:rsidP="00C26F0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 xml:space="preserve">При редактировании группы пользователей администратор может </w:t>
            </w:r>
            <w:r w:rsidR="00C85E14" w:rsidRPr="00382A9B">
              <w:rPr>
                <w:lang w:val="ru-RU"/>
              </w:rPr>
              <w:t>задать</w:t>
            </w:r>
            <w:r w:rsidRPr="00382A9B">
              <w:rPr>
                <w:lang w:val="ru-RU"/>
              </w:rPr>
              <w:t xml:space="preserve"> ее администратора</w:t>
            </w:r>
          </w:p>
        </w:tc>
      </w:tr>
    </w:tbl>
    <w:p w14:paraId="38C770A9" w14:textId="77777777" w:rsidR="00C26F03" w:rsidRPr="00D2405E" w:rsidRDefault="00C26F03" w:rsidP="00C26F0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639C448" w14:textId="77777777" w:rsidR="00C26F03" w:rsidRPr="00D2405E" w:rsidRDefault="00C26F03" w:rsidP="00C26F0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12BE38A" w14:textId="065C0201" w:rsidR="00C26F03" w:rsidRPr="00C26F03" w:rsidRDefault="00C26F03" w:rsidP="00C26F0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При редактировании группы пользователей</w:t>
      </w:r>
      <w:r w:rsidR="000D3C51">
        <w:rPr>
          <w:lang w:val="ru-RU"/>
        </w:rPr>
        <w:t xml:space="preserve"> в случае, если администратор еще не задан,</w:t>
      </w:r>
      <w:r>
        <w:rPr>
          <w:lang w:val="ru-RU"/>
        </w:rPr>
        <w:t xml:space="preserve"> администратор может </w:t>
      </w:r>
      <w:r w:rsidR="000D3C51">
        <w:rPr>
          <w:lang w:val="ru-RU"/>
        </w:rPr>
        <w:t>задать ее администратора из числа пользователей доски объявлений.</w:t>
      </w:r>
      <w:r>
        <w:rPr>
          <w:lang w:val="ru-RU"/>
        </w:rPr>
        <w:t xml:space="preserve"> </w:t>
      </w:r>
    </w:p>
    <w:p w14:paraId="06827901" w14:textId="7DD084DA" w:rsidR="00A52A98" w:rsidRPr="00D2405E" w:rsidRDefault="00A52A98" w:rsidP="00A52A98">
      <w:pPr>
        <w:pStyle w:val="2"/>
        <w:spacing w:before="240"/>
        <w:rPr>
          <w:lang w:val="ru-RU"/>
        </w:rPr>
      </w:pPr>
      <w:bookmarkStart w:id="145" w:name="_Toc151578285"/>
      <w:r w:rsidRPr="00D2405E">
        <w:rPr>
          <w:lang w:val="ru-RU"/>
        </w:rPr>
        <w:t>A-1.</w:t>
      </w:r>
      <w:r>
        <w:rPr>
          <w:lang w:val="ru-RU"/>
        </w:rPr>
        <w:t>4.3. Изменить администратора</w:t>
      </w:r>
      <w:bookmarkEnd w:id="1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A52A98" w:rsidRPr="000E1D7A" w14:paraId="524E9090" w14:textId="77777777" w:rsidTr="00EB24F5">
        <w:tc>
          <w:tcPr>
            <w:tcW w:w="846" w:type="dxa"/>
            <w:shd w:val="clear" w:color="auto" w:fill="auto"/>
          </w:tcPr>
          <w:p w14:paraId="5668CAA4" w14:textId="51328F86" w:rsidR="00A52A98" w:rsidRPr="00382A9B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Pr="00382A9B">
              <w:rPr>
                <w:lang w:val="ru-RU"/>
              </w:rPr>
              <w:t>3</w:t>
            </w:r>
          </w:p>
        </w:tc>
        <w:tc>
          <w:tcPr>
            <w:tcW w:w="1563" w:type="dxa"/>
            <w:shd w:val="clear" w:color="auto" w:fill="auto"/>
          </w:tcPr>
          <w:p w14:paraId="0D32E706" w14:textId="773E73C4" w:rsidR="00A52A98" w:rsidRPr="00382A9B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4D584CD" w14:textId="48FDB2CF" w:rsidR="00A52A98" w:rsidRPr="00382A9B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Изменить администратора</w:t>
            </w:r>
          </w:p>
        </w:tc>
        <w:tc>
          <w:tcPr>
            <w:tcW w:w="5036" w:type="dxa"/>
            <w:shd w:val="clear" w:color="auto" w:fill="auto"/>
          </w:tcPr>
          <w:p w14:paraId="3E54B272" w14:textId="68D81D9A" w:rsidR="00A52A98" w:rsidRPr="00382A9B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указать другого пользователя в качестве ее администратора</w:t>
            </w:r>
          </w:p>
        </w:tc>
      </w:tr>
    </w:tbl>
    <w:p w14:paraId="2B0CB34A" w14:textId="77777777" w:rsidR="00A52A98" w:rsidRPr="00D2405E" w:rsidRDefault="00A52A98" w:rsidP="00A52A9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2146E298" w14:textId="77777777" w:rsidR="00A52A98" w:rsidRPr="00D2405E" w:rsidRDefault="00A52A98" w:rsidP="00A52A9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376FAA5A" w14:textId="160346A3" w:rsidR="00A52A98" w:rsidRPr="00C26F03" w:rsidRDefault="00A52A98" w:rsidP="00A52A9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При редактировании группы пользователей в случае, если администратор группы уже задан, администратор может указать другого пользователя доски объявлений в качестве ее администратора. </w:t>
      </w:r>
    </w:p>
    <w:p w14:paraId="0EB7E04D" w14:textId="12B3C9AE" w:rsidR="005B3E13" w:rsidRPr="00D2405E" w:rsidRDefault="005B3E13" w:rsidP="005B3E13">
      <w:pPr>
        <w:pStyle w:val="2"/>
        <w:spacing w:before="240"/>
        <w:rPr>
          <w:lang w:val="ru-RU"/>
        </w:rPr>
      </w:pPr>
      <w:bookmarkStart w:id="146" w:name="_Toc151578286"/>
      <w:r w:rsidRPr="00D2405E">
        <w:rPr>
          <w:lang w:val="ru-RU"/>
        </w:rPr>
        <w:lastRenderedPageBreak/>
        <w:t>A-1.</w:t>
      </w:r>
      <w:r>
        <w:rPr>
          <w:lang w:val="ru-RU"/>
        </w:rPr>
        <w:t>4.4. Удалить администратора</w:t>
      </w:r>
      <w:bookmarkEnd w:id="14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5B3E13" w:rsidRPr="000E1D7A" w14:paraId="468E0BA8" w14:textId="77777777" w:rsidTr="00EB24F5">
        <w:tc>
          <w:tcPr>
            <w:tcW w:w="846" w:type="dxa"/>
            <w:shd w:val="clear" w:color="auto" w:fill="auto"/>
          </w:tcPr>
          <w:p w14:paraId="3F24B0C8" w14:textId="262A0A74" w:rsidR="005B3E13" w:rsidRPr="00382A9B" w:rsidRDefault="005B3E13" w:rsidP="005B3E1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Pr="00382A9B">
              <w:rPr>
                <w:lang w:val="ru-RU"/>
              </w:rPr>
              <w:t>4</w:t>
            </w:r>
          </w:p>
        </w:tc>
        <w:tc>
          <w:tcPr>
            <w:tcW w:w="1563" w:type="dxa"/>
            <w:shd w:val="clear" w:color="auto" w:fill="auto"/>
          </w:tcPr>
          <w:p w14:paraId="7D9EB514" w14:textId="0CF6E1DC" w:rsidR="005B3E13" w:rsidRPr="00382A9B" w:rsidRDefault="005B3E13" w:rsidP="005B3E1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4C95CAF5" w14:textId="14FA2C5B" w:rsidR="005B3E13" w:rsidRPr="00382A9B" w:rsidRDefault="005B3E13" w:rsidP="005B3E1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Удалить администратора</w:t>
            </w:r>
          </w:p>
        </w:tc>
        <w:tc>
          <w:tcPr>
            <w:tcW w:w="5036" w:type="dxa"/>
            <w:shd w:val="clear" w:color="auto" w:fill="auto"/>
          </w:tcPr>
          <w:p w14:paraId="2997FB3D" w14:textId="5DB5088A" w:rsidR="005B3E13" w:rsidRPr="00382A9B" w:rsidRDefault="005B3E13" w:rsidP="005B3E1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удалить ее администратора</w:t>
            </w:r>
          </w:p>
        </w:tc>
      </w:tr>
    </w:tbl>
    <w:p w14:paraId="52620439" w14:textId="77777777" w:rsidR="005B3E13" w:rsidRPr="00D2405E" w:rsidRDefault="005B3E13" w:rsidP="005B3E1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548D088" w14:textId="77777777" w:rsidR="005B3E13" w:rsidRPr="00D2405E" w:rsidRDefault="005B3E13" w:rsidP="005B3E1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574B25F" w14:textId="41274F3F" w:rsidR="005B3E13" w:rsidRPr="00C26F03" w:rsidRDefault="005B3E13" w:rsidP="005B3E1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При редактировании группы пользователей в случае, если администратор группы уже задан, администратор может удалить ее администратора. </w:t>
      </w:r>
    </w:p>
    <w:p w14:paraId="5F6426BE" w14:textId="6545B762" w:rsidR="00FF71D5" w:rsidRPr="00D2405E" w:rsidRDefault="00FF71D5" w:rsidP="00FF71D5">
      <w:pPr>
        <w:pStyle w:val="2"/>
        <w:spacing w:before="240"/>
        <w:rPr>
          <w:lang w:val="ru-RU"/>
        </w:rPr>
      </w:pPr>
      <w:bookmarkStart w:id="147" w:name="_Toc151578287"/>
      <w:r w:rsidRPr="00D2405E">
        <w:rPr>
          <w:lang w:val="ru-RU"/>
        </w:rPr>
        <w:t>A-1.</w:t>
      </w:r>
      <w:r>
        <w:rPr>
          <w:lang w:val="ru-RU"/>
        </w:rPr>
        <w:t>4.5. Изменить состав участников</w:t>
      </w:r>
      <w:bookmarkEnd w:id="14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FF71D5" w:rsidRPr="000E1D7A" w14:paraId="57902F58" w14:textId="77777777" w:rsidTr="00EB24F5">
        <w:tc>
          <w:tcPr>
            <w:tcW w:w="846" w:type="dxa"/>
            <w:shd w:val="clear" w:color="auto" w:fill="auto"/>
          </w:tcPr>
          <w:p w14:paraId="202F2D14" w14:textId="5EDF397A" w:rsidR="00FF71D5" w:rsidRPr="00382A9B" w:rsidRDefault="00FF71D5" w:rsidP="00FF71D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Pr="00382A9B">
              <w:rPr>
                <w:lang w:val="ru-RU"/>
              </w:rPr>
              <w:t>5</w:t>
            </w:r>
          </w:p>
        </w:tc>
        <w:tc>
          <w:tcPr>
            <w:tcW w:w="1563" w:type="dxa"/>
            <w:shd w:val="clear" w:color="auto" w:fill="auto"/>
          </w:tcPr>
          <w:p w14:paraId="4CE11AE0" w14:textId="51386F84" w:rsidR="00FF71D5" w:rsidRPr="00382A9B" w:rsidRDefault="00FF71D5" w:rsidP="00FF71D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2D0EF92" w14:textId="11CB77C7" w:rsidR="00FF71D5" w:rsidRPr="00382A9B" w:rsidRDefault="00FF71D5" w:rsidP="00FF71D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Изменить состав участников</w:t>
            </w:r>
          </w:p>
        </w:tc>
        <w:tc>
          <w:tcPr>
            <w:tcW w:w="5036" w:type="dxa"/>
            <w:shd w:val="clear" w:color="auto" w:fill="auto"/>
          </w:tcPr>
          <w:p w14:paraId="548398F7" w14:textId="44407CDB" w:rsidR="00FF71D5" w:rsidRPr="00382A9B" w:rsidRDefault="00FF71D5" w:rsidP="00FF71D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изменить состав ее участников</w:t>
            </w:r>
          </w:p>
        </w:tc>
      </w:tr>
    </w:tbl>
    <w:p w14:paraId="51752739" w14:textId="77777777" w:rsidR="00FF71D5" w:rsidRPr="00D2405E" w:rsidRDefault="00FF71D5" w:rsidP="00FF71D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66E90E6" w14:textId="77777777" w:rsidR="00FF71D5" w:rsidRPr="00D2405E" w:rsidRDefault="00FF71D5" w:rsidP="00FF71D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AB97D34" w14:textId="1F827683" w:rsidR="00FF71D5" w:rsidRPr="00C26F03" w:rsidRDefault="00FF71D5" w:rsidP="00FF71D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При редактировании группы пользователей администратор может как добавить новых участников в группу, так и удалить их из группы.</w:t>
      </w:r>
    </w:p>
    <w:p w14:paraId="2B865118" w14:textId="1E596EE2" w:rsidR="00403040" w:rsidRPr="00D2405E" w:rsidRDefault="00403040" w:rsidP="00403040">
      <w:pPr>
        <w:pStyle w:val="2"/>
        <w:spacing w:before="240"/>
        <w:rPr>
          <w:lang w:val="ru-RU"/>
        </w:rPr>
      </w:pPr>
      <w:bookmarkStart w:id="148" w:name="_Toc151578288"/>
      <w:r w:rsidRPr="00D2405E">
        <w:rPr>
          <w:lang w:val="ru-RU"/>
        </w:rPr>
        <w:t>A-1.</w:t>
      </w:r>
      <w:r>
        <w:rPr>
          <w:lang w:val="ru-RU"/>
        </w:rPr>
        <w:t>4.6. Сохранить изменения</w:t>
      </w:r>
      <w:bookmarkEnd w:id="1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403040" w:rsidRPr="000E1D7A" w14:paraId="098055FA" w14:textId="77777777" w:rsidTr="00EB24F5">
        <w:tc>
          <w:tcPr>
            <w:tcW w:w="846" w:type="dxa"/>
            <w:shd w:val="clear" w:color="auto" w:fill="auto"/>
          </w:tcPr>
          <w:p w14:paraId="5AE1C4A8" w14:textId="1F2709A2" w:rsidR="00403040" w:rsidRPr="00382A9B" w:rsidRDefault="00403040" w:rsidP="0040304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Pr="00382A9B">
              <w:rPr>
                <w:lang w:val="ru-RU"/>
              </w:rPr>
              <w:t>6</w:t>
            </w:r>
          </w:p>
        </w:tc>
        <w:tc>
          <w:tcPr>
            <w:tcW w:w="1563" w:type="dxa"/>
            <w:shd w:val="clear" w:color="auto" w:fill="auto"/>
          </w:tcPr>
          <w:p w14:paraId="2242510D" w14:textId="2F4D0A0A" w:rsidR="00403040" w:rsidRPr="00382A9B" w:rsidRDefault="00403040" w:rsidP="0040304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652C2867" w14:textId="074DE675" w:rsidR="00403040" w:rsidRPr="00382A9B" w:rsidRDefault="00403040" w:rsidP="0040304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Сохранить изменения</w:t>
            </w:r>
          </w:p>
        </w:tc>
        <w:tc>
          <w:tcPr>
            <w:tcW w:w="5036" w:type="dxa"/>
            <w:shd w:val="clear" w:color="auto" w:fill="auto"/>
          </w:tcPr>
          <w:p w14:paraId="6A16D899" w14:textId="496EE4CC" w:rsidR="00403040" w:rsidRPr="00382A9B" w:rsidRDefault="00403040" w:rsidP="0040304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Для применения внесенных изменений администратор должен сохранить изменения</w:t>
            </w:r>
          </w:p>
        </w:tc>
      </w:tr>
    </w:tbl>
    <w:p w14:paraId="1B6F1CFB" w14:textId="77777777" w:rsidR="00403040" w:rsidRPr="00D2405E" w:rsidRDefault="00403040" w:rsidP="0040304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0B795C3" w14:textId="77777777" w:rsidR="00403040" w:rsidRPr="00D2405E" w:rsidRDefault="00403040" w:rsidP="004030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DF925BD" w14:textId="11F8DD51" w:rsidR="00403040" w:rsidRPr="00C26F03" w:rsidRDefault="00403040" w:rsidP="004030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Для сохранения внесенных в </w:t>
      </w:r>
      <w:r>
        <w:rPr>
          <w:lang w:val="ru-RU"/>
        </w:rPr>
        <w:t>группу пользователей</w:t>
      </w:r>
      <w:r w:rsidRPr="00D2405E">
        <w:rPr>
          <w:lang w:val="ru-RU"/>
        </w:rPr>
        <w:t xml:space="preserve"> изменений сотрудник должен в явном виде сохранить внесенные изменения</w:t>
      </w:r>
      <w:r>
        <w:rPr>
          <w:lang w:val="ru-RU"/>
        </w:rPr>
        <w:t>.</w:t>
      </w:r>
    </w:p>
    <w:p w14:paraId="0112A00F" w14:textId="72853EC3" w:rsidR="00060A64" w:rsidRPr="00D2405E" w:rsidRDefault="00060A64" w:rsidP="00060A64">
      <w:pPr>
        <w:pStyle w:val="2"/>
        <w:spacing w:before="240"/>
        <w:rPr>
          <w:lang w:val="ru-RU"/>
        </w:rPr>
      </w:pPr>
      <w:bookmarkStart w:id="149" w:name="_Toc151578289"/>
      <w:r w:rsidRPr="00D2405E">
        <w:rPr>
          <w:lang w:val="ru-RU"/>
        </w:rPr>
        <w:t>A-1.</w:t>
      </w:r>
      <w:r>
        <w:rPr>
          <w:lang w:val="ru-RU"/>
        </w:rPr>
        <w:t>4.</w:t>
      </w:r>
      <w:r w:rsidR="00382A9B">
        <w:rPr>
          <w:lang w:val="ru-RU"/>
        </w:rPr>
        <w:t>7</w:t>
      </w:r>
      <w:r>
        <w:rPr>
          <w:lang w:val="ru-RU"/>
        </w:rPr>
        <w:t>. Отменить изменения</w:t>
      </w:r>
      <w:bookmarkEnd w:id="1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060A64" w:rsidRPr="000E1D7A" w14:paraId="5A903581" w14:textId="77777777" w:rsidTr="00EB24F5">
        <w:tc>
          <w:tcPr>
            <w:tcW w:w="846" w:type="dxa"/>
            <w:shd w:val="clear" w:color="auto" w:fill="auto"/>
          </w:tcPr>
          <w:p w14:paraId="42930C68" w14:textId="44CC8DF5" w:rsidR="00060A64" w:rsidRPr="00382A9B" w:rsidRDefault="00060A64" w:rsidP="00060A6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="00382A9B">
              <w:rPr>
                <w:lang w:val="ru-RU"/>
              </w:rPr>
              <w:t>7</w:t>
            </w:r>
          </w:p>
        </w:tc>
        <w:tc>
          <w:tcPr>
            <w:tcW w:w="1563" w:type="dxa"/>
            <w:shd w:val="clear" w:color="auto" w:fill="auto"/>
          </w:tcPr>
          <w:p w14:paraId="1E4FCB06" w14:textId="77777777" w:rsidR="00060A64" w:rsidRPr="00382A9B" w:rsidRDefault="00060A64" w:rsidP="00060A6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62C70EE" w14:textId="7CA90F50" w:rsidR="00060A64" w:rsidRPr="00382A9B" w:rsidRDefault="00060A64" w:rsidP="00060A6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Отменить изменения</w:t>
            </w:r>
          </w:p>
        </w:tc>
        <w:tc>
          <w:tcPr>
            <w:tcW w:w="5036" w:type="dxa"/>
            <w:shd w:val="clear" w:color="auto" w:fill="auto"/>
          </w:tcPr>
          <w:p w14:paraId="21F54CCE" w14:textId="0BEA5067" w:rsidR="00060A64" w:rsidRPr="00382A9B" w:rsidRDefault="00060A64" w:rsidP="00060A6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Для отмены внесенных изменений администратор может отменить изменения</w:t>
            </w:r>
          </w:p>
        </w:tc>
      </w:tr>
    </w:tbl>
    <w:p w14:paraId="69617851" w14:textId="77777777" w:rsidR="00060A64" w:rsidRPr="00D2405E" w:rsidRDefault="00060A64" w:rsidP="00060A6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B51AF30" w14:textId="77777777" w:rsidR="00060A64" w:rsidRPr="00D2405E" w:rsidRDefault="00060A64" w:rsidP="00060A6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876B8A2" w14:textId="79944CE7" w:rsidR="00060A64" w:rsidRPr="00D2405E" w:rsidRDefault="00060A64" w:rsidP="00060A64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 xml:space="preserve">Если во время редактирования </w:t>
      </w:r>
      <w:r>
        <w:rPr>
          <w:lang w:val="ru-RU"/>
        </w:rPr>
        <w:t xml:space="preserve">группы пользователей </w:t>
      </w:r>
      <w:r w:rsidRPr="00D2405E">
        <w:rPr>
          <w:lang w:val="ru-RU"/>
        </w:rPr>
        <w:t>потребность в редактировании отпала, администратор может прекратить процесс изменений и отменить все внесенные изменения. После отмены измененные данные ни в каком виде не сохраняются.</w:t>
      </w:r>
    </w:p>
    <w:p w14:paraId="6082F072" w14:textId="34BCBB88" w:rsidR="00726BA2" w:rsidRPr="00D2405E" w:rsidRDefault="00726BA2" w:rsidP="00726BA2">
      <w:pPr>
        <w:pStyle w:val="2"/>
        <w:spacing w:before="240"/>
        <w:rPr>
          <w:lang w:val="ru-RU"/>
        </w:rPr>
      </w:pPr>
      <w:bookmarkStart w:id="150" w:name="_Toc151578290"/>
      <w:r w:rsidRPr="00D2405E">
        <w:rPr>
          <w:lang w:val="ru-RU"/>
        </w:rPr>
        <w:t>A-1.</w:t>
      </w:r>
      <w:r>
        <w:rPr>
          <w:lang w:val="ru-RU"/>
        </w:rPr>
        <w:t>5. Отменить изменения</w:t>
      </w:r>
      <w:bookmarkEnd w:id="1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5"/>
        <w:gridCol w:w="1905"/>
        <w:gridCol w:w="5036"/>
      </w:tblGrid>
      <w:tr w:rsidR="00726BA2" w:rsidRPr="000E1D7A" w14:paraId="451F1C6C" w14:textId="77777777" w:rsidTr="00726BA2">
        <w:tc>
          <w:tcPr>
            <w:tcW w:w="704" w:type="dxa"/>
            <w:shd w:val="clear" w:color="auto" w:fill="auto"/>
          </w:tcPr>
          <w:p w14:paraId="1A4F4120" w14:textId="1F44CAB6" w:rsidR="00726BA2" w:rsidRPr="00382A9B" w:rsidRDefault="00726BA2" w:rsidP="00726BA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.5</w:t>
            </w:r>
          </w:p>
        </w:tc>
        <w:tc>
          <w:tcPr>
            <w:tcW w:w="1705" w:type="dxa"/>
            <w:shd w:val="clear" w:color="auto" w:fill="auto"/>
          </w:tcPr>
          <w:p w14:paraId="6D8217D4" w14:textId="77F3D7A6" w:rsidR="00726BA2" w:rsidRPr="00382A9B" w:rsidRDefault="00726BA2" w:rsidP="00726BA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32D90A7D" w14:textId="33DBA15A" w:rsidR="00726BA2" w:rsidRPr="00382A9B" w:rsidRDefault="00726BA2" w:rsidP="00726BA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Удалить группу</w:t>
            </w:r>
          </w:p>
        </w:tc>
        <w:tc>
          <w:tcPr>
            <w:tcW w:w="5036" w:type="dxa"/>
            <w:shd w:val="clear" w:color="auto" w:fill="auto"/>
          </w:tcPr>
          <w:p w14:paraId="4B743B98" w14:textId="575DB09B" w:rsidR="00726BA2" w:rsidRPr="00382A9B" w:rsidRDefault="00726BA2" w:rsidP="00726BA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удалить группу пользователей</w:t>
            </w:r>
          </w:p>
        </w:tc>
      </w:tr>
    </w:tbl>
    <w:p w14:paraId="55922BC8" w14:textId="77777777" w:rsidR="00726BA2" w:rsidRPr="00D2405E" w:rsidRDefault="00726BA2" w:rsidP="00726BA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3A67B9C" w14:textId="77777777" w:rsidR="00726BA2" w:rsidRPr="00D2405E" w:rsidRDefault="00726BA2" w:rsidP="00726BA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0C70E66" w14:textId="1BD8F1C3" w:rsidR="00C0155A" w:rsidRDefault="00C0155A" w:rsidP="00726BA2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>
        <w:rPr>
          <w:lang w:val="ru-RU"/>
        </w:rPr>
        <w:t>Администратор может удалить группу пользователей с доски объявлений.</w:t>
      </w:r>
    </w:p>
    <w:p w14:paraId="2E1A661C" w14:textId="295E4899" w:rsidR="00AF3CC2" w:rsidRPr="00D2405E" w:rsidRDefault="00AF3CC2" w:rsidP="00AF3CC2">
      <w:pPr>
        <w:pStyle w:val="2"/>
        <w:spacing w:before="240"/>
        <w:rPr>
          <w:lang w:val="ru-RU"/>
        </w:rPr>
      </w:pPr>
      <w:bookmarkStart w:id="151" w:name="_Toc151578291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 xml:space="preserve">. </w:t>
      </w:r>
      <w:r w:rsidR="006D00F5" w:rsidRPr="00D2405E">
        <w:rPr>
          <w:lang w:val="ru-RU"/>
        </w:rPr>
        <w:t>Управление категориями объявлений</w:t>
      </w:r>
      <w:bookmarkEnd w:id="15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2"/>
        <w:gridCol w:w="1843"/>
        <w:gridCol w:w="1843"/>
        <w:gridCol w:w="5102"/>
      </w:tblGrid>
      <w:tr w:rsidR="00AF3CC2" w:rsidRPr="000E1D7A" w14:paraId="0600696C" w14:textId="77777777" w:rsidTr="00AF3CC2">
        <w:tc>
          <w:tcPr>
            <w:tcW w:w="562" w:type="dxa"/>
            <w:shd w:val="clear" w:color="auto" w:fill="auto"/>
          </w:tcPr>
          <w:p w14:paraId="45CBFF43" w14:textId="366E9E1D" w:rsidR="00AF3CC2" w:rsidRPr="00232FF1" w:rsidRDefault="00AF3CC2" w:rsidP="00AF3CC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</w:p>
        </w:tc>
        <w:tc>
          <w:tcPr>
            <w:tcW w:w="1843" w:type="dxa"/>
            <w:shd w:val="clear" w:color="auto" w:fill="auto"/>
          </w:tcPr>
          <w:p w14:paraId="3E0C84EE" w14:textId="57C9EFCA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01548544" w14:textId="376A0313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категориями объявлений</w:t>
            </w:r>
          </w:p>
        </w:tc>
        <w:tc>
          <w:tcPr>
            <w:tcW w:w="5102" w:type="dxa"/>
            <w:shd w:val="clear" w:color="auto" w:fill="auto"/>
          </w:tcPr>
          <w:p w14:paraId="22893D46" w14:textId="45CDE5F0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управлять категориями объявлений</w:t>
            </w:r>
          </w:p>
        </w:tc>
      </w:tr>
    </w:tbl>
    <w:p w14:paraId="58D8FBAF" w14:textId="77777777" w:rsidR="00AF3CC2" w:rsidRPr="00D2405E" w:rsidRDefault="00AF3CC2" w:rsidP="00AF3CC2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Администратор.</w:t>
      </w:r>
    </w:p>
    <w:p w14:paraId="173C478C" w14:textId="77777777" w:rsidR="00AF3CC2" w:rsidRPr="00D2405E" w:rsidRDefault="00AF3CC2" w:rsidP="00AF3CC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5126787" w14:textId="15F76F68" w:rsidR="00AF3CC2" w:rsidRPr="00D2405E" w:rsidRDefault="006D00F5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управлять категориями объявлений, существующими на доске объявлений.</w:t>
      </w:r>
    </w:p>
    <w:p w14:paraId="3E25324F" w14:textId="12956554" w:rsidR="00A31C12" w:rsidRPr="00D2405E" w:rsidRDefault="00A31C12" w:rsidP="00A31C12">
      <w:pPr>
        <w:pStyle w:val="2"/>
        <w:spacing w:before="240"/>
        <w:rPr>
          <w:lang w:val="ru-RU"/>
        </w:rPr>
      </w:pPr>
      <w:bookmarkStart w:id="152" w:name="_Toc151578292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 xml:space="preserve">.1. </w:t>
      </w:r>
      <w:bookmarkEnd w:id="152"/>
      <w:r w:rsidR="008F5668">
        <w:rPr>
          <w:lang w:val="ru-RU"/>
        </w:rPr>
        <w:t>Создать категорию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A31C12" w:rsidRPr="000E1D7A" w14:paraId="21B567C0" w14:textId="77777777" w:rsidTr="00A31C12">
        <w:tc>
          <w:tcPr>
            <w:tcW w:w="704" w:type="dxa"/>
            <w:shd w:val="clear" w:color="auto" w:fill="auto"/>
          </w:tcPr>
          <w:p w14:paraId="3407D5BE" w14:textId="15A29F29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.1</w:t>
            </w:r>
          </w:p>
        </w:tc>
        <w:tc>
          <w:tcPr>
            <w:tcW w:w="1701" w:type="dxa"/>
            <w:shd w:val="clear" w:color="auto" w:fill="auto"/>
          </w:tcPr>
          <w:p w14:paraId="2B9FBA15" w14:textId="7FF82596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29B28C3A" w14:textId="00EE58A1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категорию</w:t>
            </w:r>
          </w:p>
        </w:tc>
        <w:tc>
          <w:tcPr>
            <w:tcW w:w="5102" w:type="dxa"/>
            <w:shd w:val="clear" w:color="auto" w:fill="auto"/>
          </w:tcPr>
          <w:p w14:paraId="41BA4352" w14:textId="4705AB2A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создавать новые категории объявлений</w:t>
            </w:r>
          </w:p>
        </w:tc>
      </w:tr>
    </w:tbl>
    <w:p w14:paraId="4759E4C0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EA975D6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61A75A6" w14:textId="3750B093" w:rsidR="00A31C12" w:rsidRPr="00D2405E" w:rsidRDefault="00A31C12" w:rsidP="00A31C12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создавать новые категории объявлений.</w:t>
      </w:r>
    </w:p>
    <w:p w14:paraId="5BEF986C" w14:textId="65E0B31D" w:rsidR="00A31C12" w:rsidRPr="00D2405E" w:rsidRDefault="00A31C12" w:rsidP="00A31C12">
      <w:pPr>
        <w:pStyle w:val="2"/>
        <w:spacing w:before="240"/>
        <w:rPr>
          <w:lang w:val="ru-RU"/>
        </w:rPr>
      </w:pPr>
      <w:bookmarkStart w:id="153" w:name="_Toc151578293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 xml:space="preserve">.1.1. </w:t>
      </w:r>
      <w:r w:rsidR="000B5F3B" w:rsidRPr="00D2405E">
        <w:rPr>
          <w:lang w:val="ru-RU"/>
        </w:rPr>
        <w:t>Указать название</w:t>
      </w:r>
      <w:bookmarkEnd w:id="15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31C12" w:rsidRPr="000E1D7A" w14:paraId="7B05CF29" w14:textId="77777777" w:rsidTr="00A31C12">
        <w:tc>
          <w:tcPr>
            <w:tcW w:w="834" w:type="dxa"/>
            <w:shd w:val="clear" w:color="auto" w:fill="auto"/>
          </w:tcPr>
          <w:p w14:paraId="11B741AD" w14:textId="6C9EE671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.1.1</w:t>
            </w:r>
          </w:p>
        </w:tc>
        <w:tc>
          <w:tcPr>
            <w:tcW w:w="1571" w:type="dxa"/>
            <w:shd w:val="clear" w:color="auto" w:fill="auto"/>
          </w:tcPr>
          <w:p w14:paraId="3E5F468A" w14:textId="378C411A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6821FAEA" w14:textId="1407F52E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название</w:t>
            </w:r>
          </w:p>
        </w:tc>
        <w:tc>
          <w:tcPr>
            <w:tcW w:w="5102" w:type="dxa"/>
            <w:shd w:val="clear" w:color="auto" w:fill="auto"/>
          </w:tcPr>
          <w:p w14:paraId="7AA3DA97" w14:textId="3DAC2614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название категории</w:t>
            </w:r>
          </w:p>
        </w:tc>
      </w:tr>
    </w:tbl>
    <w:p w14:paraId="28E93EEC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71FB449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3654121D" w14:textId="5CFEAD78" w:rsidR="00A31C12" w:rsidRPr="00D2405E" w:rsidRDefault="00A31C12" w:rsidP="00A31C12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При создании новой категории объявлений требуется указать название создаваемой категории.</w:t>
      </w:r>
    </w:p>
    <w:p w14:paraId="19A4EE1E" w14:textId="23CC3882" w:rsidR="007265D5" w:rsidRPr="00D2405E" w:rsidRDefault="007265D5" w:rsidP="007265D5">
      <w:pPr>
        <w:pStyle w:val="2"/>
        <w:spacing w:before="240"/>
        <w:rPr>
          <w:lang w:val="ru-RU"/>
        </w:rPr>
      </w:pPr>
      <w:bookmarkStart w:id="154" w:name="_Toc151578294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.1.2. Указать цвет</w:t>
      </w:r>
      <w:bookmarkEnd w:id="15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7265D5" w:rsidRPr="000E1D7A" w14:paraId="23CD41B2" w14:textId="77777777" w:rsidTr="004C067C">
        <w:tc>
          <w:tcPr>
            <w:tcW w:w="834" w:type="dxa"/>
            <w:shd w:val="clear" w:color="auto" w:fill="auto"/>
          </w:tcPr>
          <w:p w14:paraId="674FB7F5" w14:textId="67CC9CEE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.1.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71" w:type="dxa"/>
            <w:shd w:val="clear" w:color="auto" w:fill="auto"/>
          </w:tcPr>
          <w:p w14:paraId="785121A5" w14:textId="77777777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5B84A981" w14:textId="5EB40EA9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цвет</w:t>
            </w:r>
          </w:p>
        </w:tc>
        <w:tc>
          <w:tcPr>
            <w:tcW w:w="5102" w:type="dxa"/>
            <w:shd w:val="clear" w:color="auto" w:fill="auto"/>
          </w:tcPr>
          <w:p w14:paraId="0B67AFBB" w14:textId="24E2FC04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цвет категории</w:t>
            </w:r>
          </w:p>
        </w:tc>
      </w:tr>
    </w:tbl>
    <w:p w14:paraId="145E1C50" w14:textId="77777777" w:rsidR="007265D5" w:rsidRPr="00D2405E" w:rsidRDefault="007265D5" w:rsidP="007265D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7970E9F2" w14:textId="77777777" w:rsidR="007265D5" w:rsidRPr="00D2405E" w:rsidRDefault="007265D5" w:rsidP="007265D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7BCBF4A7" w14:textId="3CA0368B" w:rsidR="007265D5" w:rsidRPr="00D2405E" w:rsidRDefault="007265D5" w:rsidP="007265D5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При создании новой категории объявлений требуется указать цвет создаваемой категории. Указанным цветом на пользовательском интерфейсе будет выделена категория.</w:t>
      </w:r>
    </w:p>
    <w:p w14:paraId="1E8536F0" w14:textId="5D85D2A3" w:rsidR="00AE6C2D" w:rsidRPr="00D2405E" w:rsidRDefault="00AE6C2D" w:rsidP="00AE6C2D">
      <w:pPr>
        <w:pStyle w:val="2"/>
        <w:spacing w:before="240"/>
        <w:rPr>
          <w:lang w:val="ru-RU"/>
        </w:rPr>
      </w:pPr>
      <w:bookmarkStart w:id="155" w:name="_Toc151578295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 Редактировать категорию</w:t>
      </w:r>
      <w:bookmarkEnd w:id="15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AE6C2D" w:rsidRPr="000E1D7A" w14:paraId="36F78304" w14:textId="77777777" w:rsidTr="00AE6C2D">
        <w:tc>
          <w:tcPr>
            <w:tcW w:w="704" w:type="dxa"/>
            <w:shd w:val="clear" w:color="auto" w:fill="auto"/>
          </w:tcPr>
          <w:p w14:paraId="77995E8A" w14:textId="2EA04948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</w:t>
            </w:r>
          </w:p>
        </w:tc>
        <w:tc>
          <w:tcPr>
            <w:tcW w:w="1701" w:type="dxa"/>
            <w:shd w:val="clear" w:color="auto" w:fill="auto"/>
          </w:tcPr>
          <w:p w14:paraId="51CCCDAA" w14:textId="717450AA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38FAE493" w14:textId="50FD5A1E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категорию</w:t>
            </w:r>
          </w:p>
        </w:tc>
        <w:tc>
          <w:tcPr>
            <w:tcW w:w="5102" w:type="dxa"/>
            <w:shd w:val="clear" w:color="auto" w:fill="auto"/>
          </w:tcPr>
          <w:p w14:paraId="0C1FB1E0" w14:textId="4C1A63E0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редактировать существующие категории объявлений</w:t>
            </w:r>
          </w:p>
        </w:tc>
      </w:tr>
    </w:tbl>
    <w:p w14:paraId="506A0379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E141CB1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959364E" w14:textId="74CD3D36" w:rsidR="00AE6C2D" w:rsidRPr="00D2405E" w:rsidRDefault="00AE6C2D" w:rsidP="007265D5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редактировать одну из существующих категорий объявлений.</w:t>
      </w:r>
    </w:p>
    <w:p w14:paraId="54532350" w14:textId="396F13F8" w:rsidR="00AE6C2D" w:rsidRPr="00D2405E" w:rsidRDefault="00AE6C2D" w:rsidP="00AE6C2D">
      <w:pPr>
        <w:pStyle w:val="2"/>
        <w:spacing w:before="240"/>
        <w:rPr>
          <w:lang w:val="ru-RU"/>
        </w:rPr>
      </w:pPr>
      <w:bookmarkStart w:id="156" w:name="_Toc151578296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.2.1. Редактировать название</w:t>
      </w:r>
      <w:bookmarkEnd w:id="15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E6C2D" w:rsidRPr="000E1D7A" w14:paraId="46725A1A" w14:textId="77777777" w:rsidTr="00AE6C2D">
        <w:tc>
          <w:tcPr>
            <w:tcW w:w="834" w:type="dxa"/>
            <w:shd w:val="clear" w:color="auto" w:fill="auto"/>
          </w:tcPr>
          <w:p w14:paraId="147E8A02" w14:textId="26E72ED8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.2.1</w:t>
            </w:r>
          </w:p>
        </w:tc>
        <w:tc>
          <w:tcPr>
            <w:tcW w:w="1571" w:type="dxa"/>
            <w:shd w:val="clear" w:color="auto" w:fill="auto"/>
          </w:tcPr>
          <w:p w14:paraId="55812F50" w14:textId="7A4B9391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5800FFEE" w14:textId="1BD56B75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название</w:t>
            </w:r>
          </w:p>
        </w:tc>
        <w:tc>
          <w:tcPr>
            <w:tcW w:w="5102" w:type="dxa"/>
            <w:shd w:val="clear" w:color="auto" w:fill="auto"/>
          </w:tcPr>
          <w:p w14:paraId="39672E92" w14:textId="32857517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название категории</w:t>
            </w:r>
          </w:p>
        </w:tc>
      </w:tr>
    </w:tbl>
    <w:p w14:paraId="2BF760BA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4C468BC6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150F4B1" w14:textId="0AAAC454" w:rsidR="00AE6C2D" w:rsidRPr="00D2405E" w:rsidRDefault="00AE6C2D" w:rsidP="00AE6C2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существующей категории объявлений присутствует возможность изменить ее название. </w:t>
      </w:r>
    </w:p>
    <w:p w14:paraId="75D97357" w14:textId="7E56C900" w:rsidR="00AE6C2D" w:rsidRPr="00D2405E" w:rsidRDefault="00AE6C2D" w:rsidP="00AE6C2D">
      <w:pPr>
        <w:pStyle w:val="2"/>
        <w:spacing w:before="240"/>
        <w:rPr>
          <w:lang w:val="ru-RU"/>
        </w:rPr>
      </w:pPr>
      <w:bookmarkStart w:id="157" w:name="_Toc151578297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.2.2. Редактировать цвет</w:t>
      </w:r>
      <w:bookmarkEnd w:id="15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E6C2D" w:rsidRPr="000E1D7A" w14:paraId="34F49D28" w14:textId="77777777" w:rsidTr="004C067C">
        <w:tc>
          <w:tcPr>
            <w:tcW w:w="834" w:type="dxa"/>
            <w:shd w:val="clear" w:color="auto" w:fill="auto"/>
          </w:tcPr>
          <w:p w14:paraId="322AD7ED" w14:textId="15A48CAE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71" w:type="dxa"/>
            <w:shd w:val="clear" w:color="auto" w:fill="auto"/>
          </w:tcPr>
          <w:p w14:paraId="30AA7ABC" w14:textId="74765B5A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17335DC2" w14:textId="17F9D7D3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Редактировать </w:t>
            </w:r>
            <w:r w:rsidRPr="00D2405E">
              <w:rPr>
                <w:lang w:val="ru-RU"/>
              </w:rPr>
              <w:lastRenderedPageBreak/>
              <w:t>цвет</w:t>
            </w:r>
          </w:p>
        </w:tc>
        <w:tc>
          <w:tcPr>
            <w:tcW w:w="5102" w:type="dxa"/>
            <w:shd w:val="clear" w:color="auto" w:fill="auto"/>
          </w:tcPr>
          <w:p w14:paraId="28A09EB0" w14:textId="3E985886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 xml:space="preserve">При редактировании категории пользовать может </w:t>
            </w:r>
            <w:r w:rsidRPr="00D2405E">
              <w:rPr>
                <w:lang w:val="ru-RU"/>
              </w:rPr>
              <w:lastRenderedPageBreak/>
              <w:t>изменить цвет категории</w:t>
            </w:r>
          </w:p>
        </w:tc>
      </w:tr>
    </w:tbl>
    <w:p w14:paraId="273DCB7E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8B470F3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D5DDB65" w14:textId="40768569" w:rsidR="00AE6C2D" w:rsidRPr="00D2405E" w:rsidRDefault="00AE6C2D" w:rsidP="00AE6C2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существующей категории объявлений присутствует возможность изменить ее цвет. </w:t>
      </w:r>
    </w:p>
    <w:p w14:paraId="1E19F726" w14:textId="5E48DF56" w:rsidR="00EB62AD" w:rsidRPr="00D2405E" w:rsidRDefault="00EB62AD" w:rsidP="00EB62AD">
      <w:pPr>
        <w:pStyle w:val="2"/>
        <w:spacing w:before="240"/>
        <w:rPr>
          <w:lang w:val="ru-RU"/>
        </w:rPr>
      </w:pPr>
      <w:bookmarkStart w:id="158" w:name="_Toc151578298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.2.3. Сохранить изменения</w:t>
      </w:r>
      <w:bookmarkEnd w:id="1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EB62AD" w:rsidRPr="000E1D7A" w14:paraId="7058E3C5" w14:textId="77777777" w:rsidTr="004C067C">
        <w:tc>
          <w:tcPr>
            <w:tcW w:w="834" w:type="dxa"/>
            <w:shd w:val="clear" w:color="auto" w:fill="auto"/>
          </w:tcPr>
          <w:p w14:paraId="652B38B5" w14:textId="347A3BB5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71" w:type="dxa"/>
            <w:shd w:val="clear" w:color="auto" w:fill="auto"/>
          </w:tcPr>
          <w:p w14:paraId="462B51AB" w14:textId="0851E0C7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06E8E5C4" w14:textId="646263F8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5102" w:type="dxa"/>
            <w:shd w:val="clear" w:color="auto" w:fill="auto"/>
          </w:tcPr>
          <w:p w14:paraId="2FC33F1C" w14:textId="3CB0F724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изменения названия категории требуется сохранить изменение</w:t>
            </w:r>
          </w:p>
        </w:tc>
      </w:tr>
    </w:tbl>
    <w:p w14:paraId="1D26EB2A" w14:textId="77777777" w:rsidR="00EB62AD" w:rsidRPr="00D2405E" w:rsidRDefault="00EB62AD" w:rsidP="00EB62A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791861A0" w14:textId="77777777" w:rsidR="00EB62AD" w:rsidRPr="00D2405E" w:rsidRDefault="00EB62AD" w:rsidP="00EB62A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0BAFBE7" w14:textId="3B14688A" w:rsidR="00EB62AD" w:rsidRPr="00D2405E" w:rsidRDefault="00EB62AD" w:rsidP="00EB62A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Для применения изменений категории администратору требуется в явном виде сохранить изменения.</w:t>
      </w:r>
    </w:p>
    <w:p w14:paraId="79F32F40" w14:textId="5E3361D5" w:rsidR="00EB62AD" w:rsidRPr="00D2405E" w:rsidRDefault="00EB62AD" w:rsidP="00EB62AD">
      <w:pPr>
        <w:pStyle w:val="2"/>
        <w:spacing w:before="240"/>
        <w:rPr>
          <w:lang w:val="ru-RU"/>
        </w:rPr>
      </w:pPr>
      <w:bookmarkStart w:id="159" w:name="_Toc151578299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.2.4. Отменить изменения</w:t>
      </w:r>
      <w:bookmarkEnd w:id="15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EB62AD" w:rsidRPr="000E1D7A" w14:paraId="2C5B14C0" w14:textId="77777777" w:rsidTr="004C067C">
        <w:tc>
          <w:tcPr>
            <w:tcW w:w="834" w:type="dxa"/>
            <w:shd w:val="clear" w:color="auto" w:fill="auto"/>
          </w:tcPr>
          <w:p w14:paraId="01689E78" w14:textId="27F779D0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571" w:type="dxa"/>
            <w:shd w:val="clear" w:color="auto" w:fill="auto"/>
          </w:tcPr>
          <w:p w14:paraId="25940A95" w14:textId="3575BFDF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3B66B751" w14:textId="40FA6E55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5102" w:type="dxa"/>
            <w:shd w:val="clear" w:color="auto" w:fill="auto"/>
          </w:tcPr>
          <w:p w14:paraId="6E9384D0" w14:textId="3B9F342F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 время редактирования категории можно отменить изменение</w:t>
            </w:r>
          </w:p>
        </w:tc>
      </w:tr>
    </w:tbl>
    <w:p w14:paraId="3D37E6E3" w14:textId="77777777" w:rsidR="00EB62AD" w:rsidRPr="00D2405E" w:rsidRDefault="00EB62AD" w:rsidP="00EB62A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24A163D7" w14:textId="77777777" w:rsidR="00EB62AD" w:rsidRPr="00D2405E" w:rsidRDefault="00EB62AD" w:rsidP="00EB62A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F412997" w14:textId="224AF324" w:rsidR="00EB62AD" w:rsidRPr="00D2405E" w:rsidRDefault="00EB62AD" w:rsidP="00EB62A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Если во время редактирования категории объявления потребность в редактировании отпала, администратор может прекратить процесс изменений и отменить все внесенные изменения. После отмены измененные данные ни в каком виде не сохраняются.</w:t>
      </w:r>
    </w:p>
    <w:p w14:paraId="1896715C" w14:textId="0D40E560" w:rsidR="00676DE0" w:rsidRPr="00D2405E" w:rsidRDefault="00676DE0" w:rsidP="00676DE0">
      <w:pPr>
        <w:pStyle w:val="2"/>
        <w:spacing w:before="240"/>
        <w:rPr>
          <w:lang w:val="ru-RU"/>
        </w:rPr>
      </w:pPr>
      <w:bookmarkStart w:id="160" w:name="_Toc151578300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</w:t>
      </w:r>
      <w:r w:rsidR="00FD1BAC" w:rsidRPr="00D2405E">
        <w:t>3</w:t>
      </w:r>
      <w:r w:rsidR="007A103A" w:rsidRPr="00D2405E">
        <w:rPr>
          <w:lang w:val="ru-RU"/>
        </w:rPr>
        <w:t>. Удалить категорию</w:t>
      </w:r>
      <w:bookmarkEnd w:id="16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676DE0" w:rsidRPr="000E1D7A" w14:paraId="432C85A7" w14:textId="77777777" w:rsidTr="00676DE0">
        <w:tc>
          <w:tcPr>
            <w:tcW w:w="704" w:type="dxa"/>
            <w:shd w:val="clear" w:color="auto" w:fill="auto"/>
          </w:tcPr>
          <w:p w14:paraId="5E878613" w14:textId="4CDA634F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.3</w:t>
            </w:r>
          </w:p>
        </w:tc>
        <w:tc>
          <w:tcPr>
            <w:tcW w:w="1701" w:type="dxa"/>
            <w:shd w:val="clear" w:color="auto" w:fill="auto"/>
          </w:tcPr>
          <w:p w14:paraId="102F74D3" w14:textId="79F311B0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07A1880A" w14:textId="315C02F7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категорию</w:t>
            </w:r>
          </w:p>
        </w:tc>
        <w:tc>
          <w:tcPr>
            <w:tcW w:w="5102" w:type="dxa"/>
            <w:shd w:val="clear" w:color="auto" w:fill="auto"/>
          </w:tcPr>
          <w:p w14:paraId="5AECA2C0" w14:textId="102D090F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удалять существующие категории объявлений</w:t>
            </w:r>
          </w:p>
        </w:tc>
      </w:tr>
    </w:tbl>
    <w:p w14:paraId="1E1032B5" w14:textId="77777777" w:rsidR="00676DE0" w:rsidRPr="00D2405E" w:rsidRDefault="00676DE0" w:rsidP="00676DE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E7617D4" w14:textId="77777777" w:rsidR="00676DE0" w:rsidRPr="00D2405E" w:rsidRDefault="00676DE0" w:rsidP="00676DE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437D0432" w14:textId="77777777" w:rsidR="00676DE0" w:rsidRDefault="00676DE0" w:rsidP="00676DE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Если во время редактирования категории объявления потребность в редактировании отпала, администратор может прекратить процесс изменений и отменить все внесенные изменения. После отмены измененные данные ни в каком виде не сохраняются.</w:t>
      </w:r>
    </w:p>
    <w:p w14:paraId="18FB40D7" w14:textId="77777777" w:rsidR="00EB62AD" w:rsidRDefault="00EB62AD" w:rsidP="00EB62A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50799B5B" w14:textId="077DC87E" w:rsidR="00A31C12" w:rsidRDefault="00A31C12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7F812CE9" w14:textId="77777777" w:rsidR="007265D5" w:rsidRDefault="007265D5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019E0003" w14:textId="77777777" w:rsidR="00A31C12" w:rsidRPr="005924F1" w:rsidRDefault="00A31C12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 w:eastAsia="en-US"/>
        </w:rPr>
      </w:pPr>
    </w:p>
    <w:sectPr w:rsidR="00A31C12" w:rsidRPr="005924F1">
      <w:headerReference w:type="default" r:id="rId23"/>
      <w:footerReference w:type="default" r:id="rId24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EEC53" w14:textId="77777777" w:rsidR="00C5409B" w:rsidRDefault="00C5409B">
      <w:r>
        <w:separator/>
      </w:r>
    </w:p>
  </w:endnote>
  <w:endnote w:type="continuationSeparator" w:id="0">
    <w:p w14:paraId="0A019E33" w14:textId="77777777" w:rsidR="00C5409B" w:rsidRDefault="00C540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5129"/>
      <w:gridCol w:w="5129"/>
    </w:tblGrid>
    <w:tr w:rsidR="00272328" w14:paraId="346D0305" w14:textId="77777777" w:rsidTr="00272328">
      <w:trPr>
        <w:trHeight w:val="247"/>
      </w:trPr>
      <w:tc>
        <w:tcPr>
          <w:tcW w:w="5129" w:type="dxa"/>
          <w:tcBorders>
            <w:top w:val="nil"/>
            <w:left w:val="nil"/>
            <w:bottom w:val="nil"/>
            <w:right w:val="nil"/>
          </w:tcBorders>
        </w:tcPr>
        <w:p w14:paraId="2E014B93" w14:textId="7102077C" w:rsidR="00272328" w:rsidRDefault="00272328">
          <w:pPr>
            <w:ind w:right="360"/>
            <w:rPr>
              <w:lang w:val="ru-RU"/>
            </w:rPr>
          </w:pPr>
        </w:p>
      </w:tc>
      <w:tc>
        <w:tcPr>
          <w:tcW w:w="5129" w:type="dxa"/>
          <w:tcBorders>
            <w:top w:val="nil"/>
            <w:left w:val="nil"/>
            <w:bottom w:val="nil"/>
            <w:right w:val="nil"/>
          </w:tcBorders>
        </w:tcPr>
        <w:p w14:paraId="2A8B1338" w14:textId="77777777" w:rsidR="00272328" w:rsidRDefault="00272328">
          <w:pPr>
            <w:jc w:val="right"/>
          </w:pPr>
          <w:r>
            <w:rPr>
              <w:lang w:val="ru-RU"/>
            </w:rPr>
            <w:t>Страница</w:t>
          </w:r>
          <w:r>
            <w:t xml:space="preserve">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10</w:t>
          </w:r>
          <w:r>
            <w:fldChar w:fldCharType="end"/>
          </w:r>
        </w:p>
      </w:tc>
    </w:tr>
  </w:tbl>
  <w:p w14:paraId="55199FB8" w14:textId="77777777" w:rsidR="00BD348B" w:rsidRDefault="00BD348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96E2A" w14:textId="77777777" w:rsidR="00C5409B" w:rsidRDefault="00C5409B">
      <w:r>
        <w:separator/>
      </w:r>
    </w:p>
  </w:footnote>
  <w:footnote w:type="continuationSeparator" w:id="0">
    <w:p w14:paraId="6084B4C2" w14:textId="77777777" w:rsidR="00C5409B" w:rsidRDefault="00C540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CD08B" w14:textId="77777777" w:rsidR="00BD348B" w:rsidRDefault="00BD348B">
    <w:pPr>
      <w:rPr>
        <w:sz w:val="24"/>
      </w:rPr>
    </w:pPr>
  </w:p>
  <w:p w14:paraId="1259319A" w14:textId="77777777" w:rsidR="00BD348B" w:rsidRDefault="00BD348B">
    <w:pPr>
      <w:pBdr>
        <w:top w:val="single" w:sz="6" w:space="1" w:color="auto"/>
      </w:pBdr>
      <w:rPr>
        <w:sz w:val="24"/>
      </w:rPr>
    </w:pPr>
  </w:p>
  <w:p w14:paraId="02D090E7" w14:textId="3EDDE2D3" w:rsidR="00BD348B" w:rsidRPr="00E96AFA" w:rsidRDefault="00BD348B">
    <w:pPr>
      <w:pBdr>
        <w:bottom w:val="single" w:sz="6" w:space="1" w:color="auto"/>
      </w:pBdr>
      <w:jc w:val="right"/>
      <w:rPr>
        <w:sz w:val="28"/>
        <w:szCs w:val="28"/>
        <w:lang w:val="ru-RU"/>
      </w:rPr>
    </w:pPr>
    <w:r w:rsidRPr="00C8349F">
      <w:rPr>
        <w:sz w:val="28"/>
        <w:szCs w:val="28"/>
      </w:rPr>
      <w:fldChar w:fldCharType="begin"/>
    </w:r>
    <w:r w:rsidRPr="00E96AFA">
      <w:rPr>
        <w:sz w:val="28"/>
        <w:szCs w:val="28"/>
        <w:lang w:val="ru-RU"/>
      </w:rPr>
      <w:instrText xml:space="preserve"> </w:instrText>
    </w:r>
    <w:r w:rsidRPr="00C8349F">
      <w:rPr>
        <w:sz w:val="28"/>
        <w:szCs w:val="28"/>
      </w:rPr>
      <w:instrText>FILENAME</w:instrText>
    </w:r>
    <w:r w:rsidRPr="00E96AFA">
      <w:rPr>
        <w:sz w:val="28"/>
        <w:szCs w:val="28"/>
        <w:lang w:val="ru-RU"/>
      </w:rPr>
      <w:instrText xml:space="preserve"> </w:instrText>
    </w:r>
    <w:r w:rsidRPr="00C8349F">
      <w:rPr>
        <w:sz w:val="28"/>
        <w:szCs w:val="28"/>
      </w:rPr>
      <w:fldChar w:fldCharType="separate"/>
    </w:r>
    <w:r w:rsidR="00B12992" w:rsidRPr="00B12992">
      <w:rPr>
        <w:noProof/>
        <w:sz w:val="28"/>
        <w:szCs w:val="28"/>
        <w:lang w:val="ru-RU"/>
      </w:rPr>
      <w:t xml:space="preserve">Доска объявлений - </w:t>
    </w:r>
    <w:r w:rsidR="0012552E">
      <w:rPr>
        <w:noProof/>
        <w:sz w:val="28"/>
        <w:szCs w:val="28"/>
        <w:lang w:val="ru-RU"/>
      </w:rPr>
      <w:t>О</w:t>
    </w:r>
    <w:r w:rsidR="00B12992" w:rsidRPr="00B12992">
      <w:rPr>
        <w:noProof/>
        <w:sz w:val="28"/>
        <w:szCs w:val="28"/>
        <w:lang w:val="ru-RU"/>
      </w:rPr>
      <w:t>писание вариантов использования.</w:t>
    </w:r>
    <w:r w:rsidR="00B12992">
      <w:rPr>
        <w:noProof/>
        <w:sz w:val="28"/>
        <w:szCs w:val="28"/>
      </w:rPr>
      <w:t>docx</w:t>
    </w:r>
    <w:r w:rsidRPr="00C8349F">
      <w:rPr>
        <w:sz w:val="28"/>
        <w:szCs w:val="28"/>
      </w:rPr>
      <w:fldChar w:fldCharType="end"/>
    </w:r>
  </w:p>
  <w:p w14:paraId="1653AAFD" w14:textId="77777777" w:rsidR="00BD348B" w:rsidRPr="00E96AFA" w:rsidRDefault="00BD348B">
    <w:pPr>
      <w:pStyle w:val="30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F70FB" w14:textId="77777777" w:rsidR="00BD348B" w:rsidRPr="00272328" w:rsidRDefault="00BD348B" w:rsidP="00272328">
    <w:pPr>
      <w:pStyle w:val="3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44C4986"/>
    <w:multiLevelType w:val="hybridMultilevel"/>
    <w:tmpl w:val="7C3A610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BA29EC"/>
    <w:multiLevelType w:val="singleLevel"/>
    <w:tmpl w:val="397A4902"/>
    <w:lvl w:ilvl="0">
      <w:numFmt w:val="bullet"/>
      <w:pStyle w:val="a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</w:abstractNum>
  <w:abstractNum w:abstractNumId="3" w15:restartNumberingAfterBreak="0">
    <w:nsid w:val="75382989"/>
    <w:multiLevelType w:val="hybridMultilevel"/>
    <w:tmpl w:val="375C306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49F"/>
    <w:rsid w:val="00002AAB"/>
    <w:rsid w:val="000078BC"/>
    <w:rsid w:val="00011952"/>
    <w:rsid w:val="00014FF8"/>
    <w:rsid w:val="000161C7"/>
    <w:rsid w:val="0001732F"/>
    <w:rsid w:val="00021636"/>
    <w:rsid w:val="0002270D"/>
    <w:rsid w:val="00024437"/>
    <w:rsid w:val="0002728B"/>
    <w:rsid w:val="00034BCE"/>
    <w:rsid w:val="0004109E"/>
    <w:rsid w:val="0004783B"/>
    <w:rsid w:val="00056889"/>
    <w:rsid w:val="00060A64"/>
    <w:rsid w:val="000620F4"/>
    <w:rsid w:val="00063B3F"/>
    <w:rsid w:val="00073955"/>
    <w:rsid w:val="000802DC"/>
    <w:rsid w:val="0008161C"/>
    <w:rsid w:val="00084716"/>
    <w:rsid w:val="0009072D"/>
    <w:rsid w:val="000910B1"/>
    <w:rsid w:val="00091487"/>
    <w:rsid w:val="00094AAC"/>
    <w:rsid w:val="00094EB4"/>
    <w:rsid w:val="00095348"/>
    <w:rsid w:val="000B3712"/>
    <w:rsid w:val="000B5F3B"/>
    <w:rsid w:val="000C137C"/>
    <w:rsid w:val="000C4252"/>
    <w:rsid w:val="000C44FF"/>
    <w:rsid w:val="000C6351"/>
    <w:rsid w:val="000D35BE"/>
    <w:rsid w:val="000D3C51"/>
    <w:rsid w:val="000D4A2B"/>
    <w:rsid w:val="000D4B76"/>
    <w:rsid w:val="000D6B6A"/>
    <w:rsid w:val="000E1D7A"/>
    <w:rsid w:val="000E5FDA"/>
    <w:rsid w:val="000E65F4"/>
    <w:rsid w:val="000F075C"/>
    <w:rsid w:val="000F0D97"/>
    <w:rsid w:val="000F186A"/>
    <w:rsid w:val="000F4312"/>
    <w:rsid w:val="00101A04"/>
    <w:rsid w:val="00110A68"/>
    <w:rsid w:val="00113E65"/>
    <w:rsid w:val="001218EC"/>
    <w:rsid w:val="0012552E"/>
    <w:rsid w:val="00135159"/>
    <w:rsid w:val="00142D23"/>
    <w:rsid w:val="001442C9"/>
    <w:rsid w:val="0014673C"/>
    <w:rsid w:val="00153829"/>
    <w:rsid w:val="001657C3"/>
    <w:rsid w:val="0017048C"/>
    <w:rsid w:val="00170794"/>
    <w:rsid w:val="0017192C"/>
    <w:rsid w:val="001729B3"/>
    <w:rsid w:val="00174846"/>
    <w:rsid w:val="00186E7C"/>
    <w:rsid w:val="001872A1"/>
    <w:rsid w:val="00194100"/>
    <w:rsid w:val="001A1994"/>
    <w:rsid w:val="001A5858"/>
    <w:rsid w:val="001B2978"/>
    <w:rsid w:val="001E03E7"/>
    <w:rsid w:val="001E0CE8"/>
    <w:rsid w:val="001E2F1D"/>
    <w:rsid w:val="001E45A3"/>
    <w:rsid w:val="001E7DEE"/>
    <w:rsid w:val="001F0D4D"/>
    <w:rsid w:val="001F22A4"/>
    <w:rsid w:val="001F2B66"/>
    <w:rsid w:val="001F2F9D"/>
    <w:rsid w:val="002015F6"/>
    <w:rsid w:val="00201930"/>
    <w:rsid w:val="00204734"/>
    <w:rsid w:val="00204EA8"/>
    <w:rsid w:val="002140FE"/>
    <w:rsid w:val="00225FFD"/>
    <w:rsid w:val="0023030C"/>
    <w:rsid w:val="0023054A"/>
    <w:rsid w:val="00232FF1"/>
    <w:rsid w:val="0023320D"/>
    <w:rsid w:val="002356A4"/>
    <w:rsid w:val="00245920"/>
    <w:rsid w:val="00245D55"/>
    <w:rsid w:val="0025085C"/>
    <w:rsid w:val="00250B12"/>
    <w:rsid w:val="00257ACE"/>
    <w:rsid w:val="0026080E"/>
    <w:rsid w:val="00262B7D"/>
    <w:rsid w:val="00265BE3"/>
    <w:rsid w:val="00265C79"/>
    <w:rsid w:val="00271D19"/>
    <w:rsid w:val="00272328"/>
    <w:rsid w:val="00281F14"/>
    <w:rsid w:val="002836E7"/>
    <w:rsid w:val="00284252"/>
    <w:rsid w:val="0028431E"/>
    <w:rsid w:val="00286894"/>
    <w:rsid w:val="00286B45"/>
    <w:rsid w:val="002A2768"/>
    <w:rsid w:val="002A3988"/>
    <w:rsid w:val="002B0E4F"/>
    <w:rsid w:val="002B0EDB"/>
    <w:rsid w:val="002B382B"/>
    <w:rsid w:val="002C0A98"/>
    <w:rsid w:val="002C3BE1"/>
    <w:rsid w:val="002C55C7"/>
    <w:rsid w:val="002D0F0C"/>
    <w:rsid w:val="002D1CDD"/>
    <w:rsid w:val="002D45C5"/>
    <w:rsid w:val="002E0CFE"/>
    <w:rsid w:val="002E0E27"/>
    <w:rsid w:val="002E435C"/>
    <w:rsid w:val="002E57C8"/>
    <w:rsid w:val="002F6148"/>
    <w:rsid w:val="002F6ABD"/>
    <w:rsid w:val="00300ECC"/>
    <w:rsid w:val="00301A72"/>
    <w:rsid w:val="00311658"/>
    <w:rsid w:val="00327CA0"/>
    <w:rsid w:val="00330211"/>
    <w:rsid w:val="003318A5"/>
    <w:rsid w:val="003478C6"/>
    <w:rsid w:val="003507A9"/>
    <w:rsid w:val="003530B9"/>
    <w:rsid w:val="00362F74"/>
    <w:rsid w:val="00364655"/>
    <w:rsid w:val="003673EE"/>
    <w:rsid w:val="00367463"/>
    <w:rsid w:val="0038179C"/>
    <w:rsid w:val="00382A9B"/>
    <w:rsid w:val="00387B2F"/>
    <w:rsid w:val="0039639A"/>
    <w:rsid w:val="003B0A43"/>
    <w:rsid w:val="003B0DF1"/>
    <w:rsid w:val="003C06DF"/>
    <w:rsid w:val="003C12D1"/>
    <w:rsid w:val="003C2853"/>
    <w:rsid w:val="003C3F80"/>
    <w:rsid w:val="003D01EE"/>
    <w:rsid w:val="003D1D86"/>
    <w:rsid w:val="003D5975"/>
    <w:rsid w:val="003E25C6"/>
    <w:rsid w:val="003E5199"/>
    <w:rsid w:val="003E5E41"/>
    <w:rsid w:val="003F01B1"/>
    <w:rsid w:val="003F1F08"/>
    <w:rsid w:val="00403040"/>
    <w:rsid w:val="00416D86"/>
    <w:rsid w:val="00416EED"/>
    <w:rsid w:val="00422FC4"/>
    <w:rsid w:val="00434BA6"/>
    <w:rsid w:val="00437116"/>
    <w:rsid w:val="00437C28"/>
    <w:rsid w:val="0044619E"/>
    <w:rsid w:val="00450EFD"/>
    <w:rsid w:val="00451BE2"/>
    <w:rsid w:val="00452EDE"/>
    <w:rsid w:val="00470A2F"/>
    <w:rsid w:val="004710BF"/>
    <w:rsid w:val="00472980"/>
    <w:rsid w:val="00474CC6"/>
    <w:rsid w:val="00477A24"/>
    <w:rsid w:val="00480E4B"/>
    <w:rsid w:val="00484C3B"/>
    <w:rsid w:val="00484FC6"/>
    <w:rsid w:val="0049305C"/>
    <w:rsid w:val="004B0324"/>
    <w:rsid w:val="004B2405"/>
    <w:rsid w:val="004B7B18"/>
    <w:rsid w:val="004C141F"/>
    <w:rsid w:val="004D1125"/>
    <w:rsid w:val="004D38CD"/>
    <w:rsid w:val="004E23F0"/>
    <w:rsid w:val="004E3510"/>
    <w:rsid w:val="004E5866"/>
    <w:rsid w:val="004E6BD8"/>
    <w:rsid w:val="004F0B65"/>
    <w:rsid w:val="005003C0"/>
    <w:rsid w:val="00502BCD"/>
    <w:rsid w:val="005036BB"/>
    <w:rsid w:val="00504134"/>
    <w:rsid w:val="0051078E"/>
    <w:rsid w:val="00517ED8"/>
    <w:rsid w:val="00522DCE"/>
    <w:rsid w:val="00526B86"/>
    <w:rsid w:val="00535057"/>
    <w:rsid w:val="005353C8"/>
    <w:rsid w:val="00536AE6"/>
    <w:rsid w:val="0053713A"/>
    <w:rsid w:val="00537628"/>
    <w:rsid w:val="005419D7"/>
    <w:rsid w:val="005504BB"/>
    <w:rsid w:val="00552AD3"/>
    <w:rsid w:val="00555545"/>
    <w:rsid w:val="005557F0"/>
    <w:rsid w:val="00557DB7"/>
    <w:rsid w:val="0056365F"/>
    <w:rsid w:val="00574E1A"/>
    <w:rsid w:val="00576EBB"/>
    <w:rsid w:val="005775CA"/>
    <w:rsid w:val="00590374"/>
    <w:rsid w:val="005924F1"/>
    <w:rsid w:val="0059480C"/>
    <w:rsid w:val="005A0ACB"/>
    <w:rsid w:val="005A1889"/>
    <w:rsid w:val="005B1D06"/>
    <w:rsid w:val="005B3E13"/>
    <w:rsid w:val="005B5FA1"/>
    <w:rsid w:val="005B7326"/>
    <w:rsid w:val="005C4284"/>
    <w:rsid w:val="005C58A5"/>
    <w:rsid w:val="005C7A6C"/>
    <w:rsid w:val="005D11E2"/>
    <w:rsid w:val="005D7557"/>
    <w:rsid w:val="005E4B2D"/>
    <w:rsid w:val="005E7ACF"/>
    <w:rsid w:val="005F257C"/>
    <w:rsid w:val="005F2872"/>
    <w:rsid w:val="005F6C25"/>
    <w:rsid w:val="00610407"/>
    <w:rsid w:val="00615EC6"/>
    <w:rsid w:val="0062266E"/>
    <w:rsid w:val="00627E68"/>
    <w:rsid w:val="00654904"/>
    <w:rsid w:val="006607D5"/>
    <w:rsid w:val="00662FBD"/>
    <w:rsid w:val="00665BD0"/>
    <w:rsid w:val="006666BC"/>
    <w:rsid w:val="00670B8E"/>
    <w:rsid w:val="00676DE0"/>
    <w:rsid w:val="0068194B"/>
    <w:rsid w:val="00682ABB"/>
    <w:rsid w:val="00683EBB"/>
    <w:rsid w:val="006873BF"/>
    <w:rsid w:val="00690931"/>
    <w:rsid w:val="00690BA1"/>
    <w:rsid w:val="00695971"/>
    <w:rsid w:val="006A1A55"/>
    <w:rsid w:val="006B16B0"/>
    <w:rsid w:val="006B2777"/>
    <w:rsid w:val="006B3A68"/>
    <w:rsid w:val="006B4FCA"/>
    <w:rsid w:val="006C2EFC"/>
    <w:rsid w:val="006C60FE"/>
    <w:rsid w:val="006C6B56"/>
    <w:rsid w:val="006D00F5"/>
    <w:rsid w:val="006D1ADE"/>
    <w:rsid w:val="006D55B8"/>
    <w:rsid w:val="006D72D1"/>
    <w:rsid w:val="006D7909"/>
    <w:rsid w:val="006E15F2"/>
    <w:rsid w:val="006E653E"/>
    <w:rsid w:val="006F10C1"/>
    <w:rsid w:val="006F24F0"/>
    <w:rsid w:val="006F50EE"/>
    <w:rsid w:val="006F53FE"/>
    <w:rsid w:val="00701397"/>
    <w:rsid w:val="0070346C"/>
    <w:rsid w:val="00710E54"/>
    <w:rsid w:val="0071250F"/>
    <w:rsid w:val="00714F16"/>
    <w:rsid w:val="0071551F"/>
    <w:rsid w:val="00715697"/>
    <w:rsid w:val="007222F6"/>
    <w:rsid w:val="00722369"/>
    <w:rsid w:val="00722739"/>
    <w:rsid w:val="007265D5"/>
    <w:rsid w:val="00726BA2"/>
    <w:rsid w:val="00733F33"/>
    <w:rsid w:val="00737190"/>
    <w:rsid w:val="00750861"/>
    <w:rsid w:val="007532C1"/>
    <w:rsid w:val="0075614A"/>
    <w:rsid w:val="0076525D"/>
    <w:rsid w:val="00774D50"/>
    <w:rsid w:val="00774DE1"/>
    <w:rsid w:val="00783767"/>
    <w:rsid w:val="0078724A"/>
    <w:rsid w:val="007906F0"/>
    <w:rsid w:val="00790C37"/>
    <w:rsid w:val="00794935"/>
    <w:rsid w:val="00797F9E"/>
    <w:rsid w:val="007A040C"/>
    <w:rsid w:val="007A103A"/>
    <w:rsid w:val="007A7400"/>
    <w:rsid w:val="007B5955"/>
    <w:rsid w:val="007B6E4A"/>
    <w:rsid w:val="007C0CD7"/>
    <w:rsid w:val="007C68E3"/>
    <w:rsid w:val="007D0815"/>
    <w:rsid w:val="007D1996"/>
    <w:rsid w:val="007D29A6"/>
    <w:rsid w:val="007D37C5"/>
    <w:rsid w:val="007D54B9"/>
    <w:rsid w:val="007E2AF4"/>
    <w:rsid w:val="007E6334"/>
    <w:rsid w:val="007F1D71"/>
    <w:rsid w:val="007F4088"/>
    <w:rsid w:val="00805499"/>
    <w:rsid w:val="0080796C"/>
    <w:rsid w:val="008126F8"/>
    <w:rsid w:val="00823057"/>
    <w:rsid w:val="00831BB3"/>
    <w:rsid w:val="00836CD9"/>
    <w:rsid w:val="008459C6"/>
    <w:rsid w:val="008465FD"/>
    <w:rsid w:val="00847218"/>
    <w:rsid w:val="00852F97"/>
    <w:rsid w:val="00855A4A"/>
    <w:rsid w:val="00856802"/>
    <w:rsid w:val="00857EFF"/>
    <w:rsid w:val="00876373"/>
    <w:rsid w:val="0087641C"/>
    <w:rsid w:val="0088059A"/>
    <w:rsid w:val="00886C70"/>
    <w:rsid w:val="00893859"/>
    <w:rsid w:val="008A0527"/>
    <w:rsid w:val="008B3ACC"/>
    <w:rsid w:val="008B4594"/>
    <w:rsid w:val="008B5018"/>
    <w:rsid w:val="008B6F62"/>
    <w:rsid w:val="008B7C1B"/>
    <w:rsid w:val="008C1271"/>
    <w:rsid w:val="008C44FB"/>
    <w:rsid w:val="008D13C8"/>
    <w:rsid w:val="008D26C6"/>
    <w:rsid w:val="008D2967"/>
    <w:rsid w:val="008D2B0F"/>
    <w:rsid w:val="008D548B"/>
    <w:rsid w:val="008E4F4D"/>
    <w:rsid w:val="008F2402"/>
    <w:rsid w:val="008F3056"/>
    <w:rsid w:val="008F5668"/>
    <w:rsid w:val="0090394D"/>
    <w:rsid w:val="009063B2"/>
    <w:rsid w:val="00925400"/>
    <w:rsid w:val="009339CC"/>
    <w:rsid w:val="00933DAC"/>
    <w:rsid w:val="00934143"/>
    <w:rsid w:val="00940C2C"/>
    <w:rsid w:val="00942CEE"/>
    <w:rsid w:val="00946862"/>
    <w:rsid w:val="0096027E"/>
    <w:rsid w:val="009662C0"/>
    <w:rsid w:val="00966D78"/>
    <w:rsid w:val="0096740F"/>
    <w:rsid w:val="00974D8D"/>
    <w:rsid w:val="00977F31"/>
    <w:rsid w:val="009900F4"/>
    <w:rsid w:val="009904A9"/>
    <w:rsid w:val="0099264D"/>
    <w:rsid w:val="00993609"/>
    <w:rsid w:val="009941E0"/>
    <w:rsid w:val="009A4094"/>
    <w:rsid w:val="009A5B48"/>
    <w:rsid w:val="009A6544"/>
    <w:rsid w:val="009B667A"/>
    <w:rsid w:val="009C1F6A"/>
    <w:rsid w:val="009D00C0"/>
    <w:rsid w:val="009D2338"/>
    <w:rsid w:val="009D429A"/>
    <w:rsid w:val="009E6965"/>
    <w:rsid w:val="009F2356"/>
    <w:rsid w:val="009F484F"/>
    <w:rsid w:val="009F67BE"/>
    <w:rsid w:val="00A22D3C"/>
    <w:rsid w:val="00A238DF"/>
    <w:rsid w:val="00A31C12"/>
    <w:rsid w:val="00A32783"/>
    <w:rsid w:val="00A32A29"/>
    <w:rsid w:val="00A336A7"/>
    <w:rsid w:val="00A336E9"/>
    <w:rsid w:val="00A359FA"/>
    <w:rsid w:val="00A42CFF"/>
    <w:rsid w:val="00A46534"/>
    <w:rsid w:val="00A50EE3"/>
    <w:rsid w:val="00A52A98"/>
    <w:rsid w:val="00A548B4"/>
    <w:rsid w:val="00A60496"/>
    <w:rsid w:val="00A61A9B"/>
    <w:rsid w:val="00A62873"/>
    <w:rsid w:val="00A6327A"/>
    <w:rsid w:val="00A64C1B"/>
    <w:rsid w:val="00A66956"/>
    <w:rsid w:val="00A6741D"/>
    <w:rsid w:val="00A706EA"/>
    <w:rsid w:val="00A73145"/>
    <w:rsid w:val="00A7337E"/>
    <w:rsid w:val="00A755AB"/>
    <w:rsid w:val="00A90EE1"/>
    <w:rsid w:val="00AA6102"/>
    <w:rsid w:val="00AA69FD"/>
    <w:rsid w:val="00AA6F15"/>
    <w:rsid w:val="00AB1743"/>
    <w:rsid w:val="00AB7EB8"/>
    <w:rsid w:val="00AC4180"/>
    <w:rsid w:val="00AC6902"/>
    <w:rsid w:val="00AC7236"/>
    <w:rsid w:val="00AD0CB3"/>
    <w:rsid w:val="00AD28C6"/>
    <w:rsid w:val="00AD2A86"/>
    <w:rsid w:val="00AD5384"/>
    <w:rsid w:val="00AE178A"/>
    <w:rsid w:val="00AE5150"/>
    <w:rsid w:val="00AE6C2D"/>
    <w:rsid w:val="00AE72A0"/>
    <w:rsid w:val="00AF2D00"/>
    <w:rsid w:val="00AF2F33"/>
    <w:rsid w:val="00AF3CC2"/>
    <w:rsid w:val="00B00528"/>
    <w:rsid w:val="00B01B52"/>
    <w:rsid w:val="00B02D80"/>
    <w:rsid w:val="00B0727A"/>
    <w:rsid w:val="00B10A23"/>
    <w:rsid w:val="00B12992"/>
    <w:rsid w:val="00B14019"/>
    <w:rsid w:val="00B34030"/>
    <w:rsid w:val="00B3594D"/>
    <w:rsid w:val="00B4092D"/>
    <w:rsid w:val="00B441FA"/>
    <w:rsid w:val="00B45819"/>
    <w:rsid w:val="00B46C11"/>
    <w:rsid w:val="00B64071"/>
    <w:rsid w:val="00B76933"/>
    <w:rsid w:val="00B86972"/>
    <w:rsid w:val="00B97378"/>
    <w:rsid w:val="00BA1F94"/>
    <w:rsid w:val="00BA41B9"/>
    <w:rsid w:val="00BA69A3"/>
    <w:rsid w:val="00BA7E7C"/>
    <w:rsid w:val="00BB239B"/>
    <w:rsid w:val="00BB3196"/>
    <w:rsid w:val="00BB4009"/>
    <w:rsid w:val="00BB4F82"/>
    <w:rsid w:val="00BB5830"/>
    <w:rsid w:val="00BB5E84"/>
    <w:rsid w:val="00BB6BD4"/>
    <w:rsid w:val="00BB79EE"/>
    <w:rsid w:val="00BD0C93"/>
    <w:rsid w:val="00BD348B"/>
    <w:rsid w:val="00BD65BB"/>
    <w:rsid w:val="00BF52BF"/>
    <w:rsid w:val="00BF5F80"/>
    <w:rsid w:val="00BF642E"/>
    <w:rsid w:val="00C0155A"/>
    <w:rsid w:val="00C01DE8"/>
    <w:rsid w:val="00C02F9D"/>
    <w:rsid w:val="00C03B4E"/>
    <w:rsid w:val="00C0572A"/>
    <w:rsid w:val="00C06D01"/>
    <w:rsid w:val="00C2303C"/>
    <w:rsid w:val="00C26F03"/>
    <w:rsid w:val="00C372D1"/>
    <w:rsid w:val="00C5243D"/>
    <w:rsid w:val="00C536B1"/>
    <w:rsid w:val="00C5409B"/>
    <w:rsid w:val="00C55161"/>
    <w:rsid w:val="00C56E41"/>
    <w:rsid w:val="00C5769C"/>
    <w:rsid w:val="00C60135"/>
    <w:rsid w:val="00C66BB5"/>
    <w:rsid w:val="00C704BE"/>
    <w:rsid w:val="00C7774C"/>
    <w:rsid w:val="00C77FF5"/>
    <w:rsid w:val="00C83319"/>
    <w:rsid w:val="00C8349F"/>
    <w:rsid w:val="00C835E5"/>
    <w:rsid w:val="00C85449"/>
    <w:rsid w:val="00C85E14"/>
    <w:rsid w:val="00C87F4B"/>
    <w:rsid w:val="00C90B0E"/>
    <w:rsid w:val="00C9290E"/>
    <w:rsid w:val="00CA3495"/>
    <w:rsid w:val="00CA4564"/>
    <w:rsid w:val="00CA4B94"/>
    <w:rsid w:val="00CA4E1B"/>
    <w:rsid w:val="00CA605F"/>
    <w:rsid w:val="00CB27D9"/>
    <w:rsid w:val="00CB6530"/>
    <w:rsid w:val="00CC028A"/>
    <w:rsid w:val="00CC57B6"/>
    <w:rsid w:val="00CC57F8"/>
    <w:rsid w:val="00CC6AAB"/>
    <w:rsid w:val="00CD2396"/>
    <w:rsid w:val="00CE0B67"/>
    <w:rsid w:val="00CE5364"/>
    <w:rsid w:val="00CF3C28"/>
    <w:rsid w:val="00D0629B"/>
    <w:rsid w:val="00D066FF"/>
    <w:rsid w:val="00D06EAD"/>
    <w:rsid w:val="00D1396F"/>
    <w:rsid w:val="00D14696"/>
    <w:rsid w:val="00D14B27"/>
    <w:rsid w:val="00D1637A"/>
    <w:rsid w:val="00D2405E"/>
    <w:rsid w:val="00D42EA8"/>
    <w:rsid w:val="00D45072"/>
    <w:rsid w:val="00D4653B"/>
    <w:rsid w:val="00D50844"/>
    <w:rsid w:val="00D51354"/>
    <w:rsid w:val="00D53F44"/>
    <w:rsid w:val="00D54750"/>
    <w:rsid w:val="00D749D5"/>
    <w:rsid w:val="00D836EF"/>
    <w:rsid w:val="00D84AFD"/>
    <w:rsid w:val="00D856B3"/>
    <w:rsid w:val="00D86A4B"/>
    <w:rsid w:val="00DA3E37"/>
    <w:rsid w:val="00DA4A00"/>
    <w:rsid w:val="00DA75A6"/>
    <w:rsid w:val="00DB008E"/>
    <w:rsid w:val="00DB0857"/>
    <w:rsid w:val="00DB4321"/>
    <w:rsid w:val="00DB60FA"/>
    <w:rsid w:val="00DB7619"/>
    <w:rsid w:val="00DC375F"/>
    <w:rsid w:val="00DC4724"/>
    <w:rsid w:val="00DD63DD"/>
    <w:rsid w:val="00DD7144"/>
    <w:rsid w:val="00DE6704"/>
    <w:rsid w:val="00DF0171"/>
    <w:rsid w:val="00DF2E1D"/>
    <w:rsid w:val="00DF36AA"/>
    <w:rsid w:val="00E02B00"/>
    <w:rsid w:val="00E11488"/>
    <w:rsid w:val="00E1791E"/>
    <w:rsid w:val="00E20F7E"/>
    <w:rsid w:val="00E21D04"/>
    <w:rsid w:val="00E258A7"/>
    <w:rsid w:val="00E265C8"/>
    <w:rsid w:val="00E3329E"/>
    <w:rsid w:val="00E35AE4"/>
    <w:rsid w:val="00E412E3"/>
    <w:rsid w:val="00E44643"/>
    <w:rsid w:val="00E46991"/>
    <w:rsid w:val="00E478F2"/>
    <w:rsid w:val="00E543F0"/>
    <w:rsid w:val="00E567F1"/>
    <w:rsid w:val="00E60D8D"/>
    <w:rsid w:val="00E62E1F"/>
    <w:rsid w:val="00E66980"/>
    <w:rsid w:val="00E80056"/>
    <w:rsid w:val="00E902B1"/>
    <w:rsid w:val="00E92D3C"/>
    <w:rsid w:val="00E96AFA"/>
    <w:rsid w:val="00EA1E20"/>
    <w:rsid w:val="00EA3EAC"/>
    <w:rsid w:val="00EA7FD0"/>
    <w:rsid w:val="00EB05D1"/>
    <w:rsid w:val="00EB203C"/>
    <w:rsid w:val="00EB25A1"/>
    <w:rsid w:val="00EB62AD"/>
    <w:rsid w:val="00EC0AB0"/>
    <w:rsid w:val="00EC15EB"/>
    <w:rsid w:val="00EC717F"/>
    <w:rsid w:val="00ED5592"/>
    <w:rsid w:val="00EE202E"/>
    <w:rsid w:val="00EE47B3"/>
    <w:rsid w:val="00EE4E4E"/>
    <w:rsid w:val="00EF06FD"/>
    <w:rsid w:val="00EF5438"/>
    <w:rsid w:val="00F00346"/>
    <w:rsid w:val="00F027D3"/>
    <w:rsid w:val="00F05F0C"/>
    <w:rsid w:val="00F10925"/>
    <w:rsid w:val="00F132CF"/>
    <w:rsid w:val="00F16506"/>
    <w:rsid w:val="00F209B2"/>
    <w:rsid w:val="00F23BFE"/>
    <w:rsid w:val="00F261F0"/>
    <w:rsid w:val="00F27729"/>
    <w:rsid w:val="00F377B5"/>
    <w:rsid w:val="00F46CD4"/>
    <w:rsid w:val="00F542E8"/>
    <w:rsid w:val="00F63AC2"/>
    <w:rsid w:val="00F655AC"/>
    <w:rsid w:val="00F66557"/>
    <w:rsid w:val="00F6692B"/>
    <w:rsid w:val="00F7299E"/>
    <w:rsid w:val="00F72D9B"/>
    <w:rsid w:val="00F81704"/>
    <w:rsid w:val="00F842E0"/>
    <w:rsid w:val="00FA35DB"/>
    <w:rsid w:val="00FA665A"/>
    <w:rsid w:val="00FB113B"/>
    <w:rsid w:val="00FB421C"/>
    <w:rsid w:val="00FC33AF"/>
    <w:rsid w:val="00FC6534"/>
    <w:rsid w:val="00FD1BAC"/>
    <w:rsid w:val="00FD5058"/>
    <w:rsid w:val="00FD54DD"/>
    <w:rsid w:val="00FD575D"/>
    <w:rsid w:val="00FD635D"/>
    <w:rsid w:val="00FE42D6"/>
    <w:rsid w:val="00FF278D"/>
    <w:rsid w:val="00FF3D96"/>
    <w:rsid w:val="00FF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AB8DA91"/>
  <w15:chartTrackingRefBased/>
  <w15:docId w15:val="{93FC49F2-6AF7-4B80-A79B-F391D0E60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7B6E4A"/>
    <w:pPr>
      <w:widowControl w:val="0"/>
      <w:spacing w:line="240" w:lineRule="atLeast"/>
    </w:pPr>
    <w:rPr>
      <w:lang w:val="en-US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0"/>
    <w:link w:val="20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0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0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0"/>
    <w:next w:val="a0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0"/>
    <w:next w:val="a0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0"/>
    <w:next w:val="a0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0"/>
    <w:next w:val="a0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0"/>
    <w:next w:val="a0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88059A"/>
    <w:rPr>
      <w:rFonts w:ascii="Arial" w:hAnsi="Arial"/>
      <w:b/>
      <w:lang w:val="en-US"/>
    </w:rPr>
  </w:style>
  <w:style w:type="paragraph" w:customStyle="1" w:styleId="Paragraph2">
    <w:name w:val="Paragraph2"/>
    <w:basedOn w:val="a0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0"/>
    <w:next w:val="a0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a5">
    <w:name w:val="Subtitle"/>
    <w:basedOn w:val="a0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6">
    <w:name w:val="Normal Indent"/>
    <w:basedOn w:val="a0"/>
    <w:pPr>
      <w:ind w:left="900" w:hanging="900"/>
    </w:pPr>
  </w:style>
  <w:style w:type="paragraph" w:styleId="10">
    <w:name w:val="toc 1"/>
    <w:basedOn w:val="a0"/>
    <w:next w:val="a0"/>
    <w:uiPriority w:val="39"/>
    <w:pPr>
      <w:tabs>
        <w:tab w:val="right" w:pos="9360"/>
      </w:tabs>
      <w:spacing w:before="240" w:after="60"/>
      <w:ind w:right="720"/>
    </w:pPr>
  </w:style>
  <w:style w:type="paragraph" w:styleId="21">
    <w:name w:val="toc 2"/>
    <w:basedOn w:val="a0"/>
    <w:next w:val="a0"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0"/>
    <w:next w:val="a0"/>
    <w:uiPriority w:val="39"/>
    <w:pPr>
      <w:tabs>
        <w:tab w:val="left" w:pos="1440"/>
        <w:tab w:val="right" w:pos="9360"/>
      </w:tabs>
      <w:ind w:left="864"/>
    </w:pPr>
  </w:style>
  <w:style w:type="paragraph" w:styleId="a7">
    <w:name w:val="header"/>
    <w:basedOn w:val="a0"/>
    <w:pPr>
      <w:tabs>
        <w:tab w:val="center" w:pos="4320"/>
        <w:tab w:val="right" w:pos="8640"/>
      </w:tabs>
    </w:pPr>
  </w:style>
  <w:style w:type="paragraph" w:styleId="a8">
    <w:name w:val="footer"/>
    <w:basedOn w:val="a0"/>
    <w:pPr>
      <w:tabs>
        <w:tab w:val="center" w:pos="4320"/>
        <w:tab w:val="right" w:pos="8640"/>
      </w:tabs>
    </w:pPr>
  </w:style>
  <w:style w:type="character" w:styleId="a9">
    <w:name w:val="page number"/>
    <w:basedOn w:val="a1"/>
  </w:style>
  <w:style w:type="paragraph" w:customStyle="1" w:styleId="Bullet2">
    <w:name w:val="Bullet2"/>
    <w:basedOn w:val="a0"/>
    <w:pPr>
      <w:ind w:left="1440" w:hanging="360"/>
    </w:pPr>
    <w:rPr>
      <w:color w:val="000080"/>
    </w:rPr>
  </w:style>
  <w:style w:type="paragraph" w:customStyle="1" w:styleId="Paragraph1">
    <w:name w:val="Paragraph1"/>
    <w:basedOn w:val="a0"/>
    <w:pPr>
      <w:spacing w:before="80" w:line="240" w:lineRule="auto"/>
      <w:jc w:val="both"/>
    </w:pPr>
  </w:style>
  <w:style w:type="paragraph" w:customStyle="1" w:styleId="Tabletext">
    <w:name w:val="Tabletext"/>
    <w:basedOn w:val="a0"/>
    <w:pPr>
      <w:keepLines/>
      <w:spacing w:after="120"/>
    </w:pPr>
  </w:style>
  <w:style w:type="paragraph" w:styleId="aa">
    <w:name w:val="Body Text"/>
    <w:basedOn w:val="a0"/>
    <w:link w:val="ab"/>
    <w:pPr>
      <w:keepLines/>
      <w:spacing w:after="120"/>
      <w:ind w:left="720"/>
    </w:pPr>
  </w:style>
  <w:style w:type="character" w:customStyle="1" w:styleId="ab">
    <w:name w:val="Основной текст Знак"/>
    <w:basedOn w:val="a1"/>
    <w:link w:val="aa"/>
    <w:rsid w:val="0088059A"/>
    <w:rPr>
      <w:lang w:val="en-US"/>
    </w:rPr>
  </w:style>
  <w:style w:type="paragraph" w:customStyle="1" w:styleId="Paragraph3">
    <w:name w:val="Paragraph3"/>
    <w:basedOn w:val="a0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a0"/>
    <w:pPr>
      <w:ind w:left="720" w:hanging="432"/>
    </w:pPr>
  </w:style>
  <w:style w:type="character" w:styleId="ac">
    <w:name w:val="footnote reference"/>
    <w:semiHidden/>
    <w:rPr>
      <w:sz w:val="20"/>
      <w:vertAlign w:val="superscript"/>
    </w:rPr>
  </w:style>
  <w:style w:type="paragraph" w:styleId="ad">
    <w:name w:val="footnote text"/>
    <w:basedOn w:val="a0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11">
    <w:name w:val="Схема документа1"/>
    <w:basedOn w:val="a0"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a0"/>
    <w:pPr>
      <w:spacing w:before="80" w:line="240" w:lineRule="auto"/>
      <w:ind w:left="2250"/>
      <w:jc w:val="both"/>
    </w:pPr>
  </w:style>
  <w:style w:type="paragraph" w:styleId="40">
    <w:name w:val="toc 4"/>
    <w:basedOn w:val="a0"/>
    <w:next w:val="a0"/>
    <w:uiPriority w:val="39"/>
    <w:pPr>
      <w:ind w:left="600"/>
    </w:pPr>
  </w:style>
  <w:style w:type="paragraph" w:styleId="50">
    <w:name w:val="toc 5"/>
    <w:basedOn w:val="a0"/>
    <w:next w:val="a0"/>
    <w:uiPriority w:val="39"/>
    <w:pPr>
      <w:ind w:left="800"/>
    </w:pPr>
  </w:style>
  <w:style w:type="paragraph" w:styleId="60">
    <w:name w:val="toc 6"/>
    <w:basedOn w:val="a0"/>
    <w:next w:val="a0"/>
    <w:uiPriority w:val="39"/>
    <w:pPr>
      <w:ind w:left="1000"/>
    </w:pPr>
  </w:style>
  <w:style w:type="paragraph" w:styleId="70">
    <w:name w:val="toc 7"/>
    <w:basedOn w:val="a0"/>
    <w:next w:val="a0"/>
    <w:uiPriority w:val="39"/>
    <w:pPr>
      <w:ind w:left="1200"/>
    </w:pPr>
  </w:style>
  <w:style w:type="paragraph" w:styleId="80">
    <w:name w:val="toc 8"/>
    <w:basedOn w:val="a0"/>
    <w:next w:val="a0"/>
    <w:uiPriority w:val="39"/>
    <w:pPr>
      <w:ind w:left="1400"/>
    </w:pPr>
  </w:style>
  <w:style w:type="paragraph" w:styleId="90">
    <w:name w:val="toc 9"/>
    <w:basedOn w:val="a0"/>
    <w:next w:val="a0"/>
    <w:uiPriority w:val="39"/>
    <w:pPr>
      <w:ind w:left="1600"/>
    </w:pPr>
  </w:style>
  <w:style w:type="paragraph" w:customStyle="1" w:styleId="MainTitle">
    <w:name w:val="Main Title"/>
    <w:basedOn w:val="a0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210">
    <w:name w:val="Основной текст 21"/>
    <w:basedOn w:val="a0"/>
    <w:rPr>
      <w:i/>
      <w:color w:val="0000FF"/>
    </w:rPr>
  </w:style>
  <w:style w:type="paragraph" w:customStyle="1" w:styleId="22">
    <w:name w:val="Основной текст 22"/>
    <w:basedOn w:val="a0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0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0"/>
    <w:pPr>
      <w:widowControl/>
      <w:tabs>
        <w:tab w:val="left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a0"/>
    <w:next w:val="aa"/>
    <w:pPr>
      <w:spacing w:after="120"/>
      <w:ind w:left="720"/>
    </w:pPr>
    <w:rPr>
      <w:i/>
      <w:color w:val="0000FF"/>
    </w:rPr>
  </w:style>
  <w:style w:type="character" w:customStyle="1" w:styleId="12">
    <w:name w:val="Гиперссылка1"/>
    <w:rPr>
      <w:color w:val="0000FF"/>
      <w:u w:val="single"/>
    </w:rPr>
  </w:style>
  <w:style w:type="paragraph" w:styleId="a">
    <w:name w:val="List"/>
    <w:basedOn w:val="a0"/>
    <w:pPr>
      <w:numPr>
        <w:numId w:val="2"/>
      </w:numPr>
    </w:pPr>
  </w:style>
  <w:style w:type="character" w:styleId="ae">
    <w:name w:val="Hyperlink"/>
    <w:uiPriority w:val="99"/>
    <w:rsid w:val="00F16506"/>
    <w:rPr>
      <w:color w:val="0000FF"/>
      <w:u w:val="single"/>
    </w:rPr>
  </w:style>
  <w:style w:type="character" w:styleId="af">
    <w:name w:val="FollowedHyperlink"/>
    <w:rsid w:val="00F16506"/>
    <w:rPr>
      <w:color w:val="800080"/>
      <w:u w:val="single"/>
    </w:rPr>
  </w:style>
  <w:style w:type="table" w:styleId="af0">
    <w:name w:val="Table Grid"/>
    <w:basedOn w:val="a2"/>
    <w:rsid w:val="009936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0"/>
    <w:uiPriority w:val="34"/>
    <w:qFormat/>
    <w:rsid w:val="00091487"/>
    <w:pPr>
      <w:ind w:left="720"/>
      <w:contextualSpacing/>
    </w:pPr>
  </w:style>
  <w:style w:type="paragraph" w:styleId="af2">
    <w:name w:val="TOC Heading"/>
    <w:basedOn w:val="1"/>
    <w:next w:val="a0"/>
    <w:uiPriority w:val="39"/>
    <w:unhideWhenUsed/>
    <w:qFormat/>
    <w:rsid w:val="00D84AFD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character" w:styleId="af3">
    <w:name w:val="Unresolved Mention"/>
    <w:basedOn w:val="a1"/>
    <w:uiPriority w:val="99"/>
    <w:semiHidden/>
    <w:unhideWhenUsed/>
    <w:rsid w:val="00FD1B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8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Library\&#1040;&#1085;&#1072;&#1083;&#1080;&#1079;%20&#1080;%20&#1087;&#1088;&#1086;&#1077;&#1082;&#1090;&#1080;&#1088;&#1086;&#1074;&#1072;&#1085;&#1080;&#1077;\RUP\RUP_&#1042;&#1080;&#1076;&#1077;&#1085;&#1080;&#1077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98F82-D0EE-4E6C-843A-7F4B7F2DC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RUP_Видение.dot</Template>
  <TotalTime>1926</TotalTime>
  <Pages>41</Pages>
  <Words>10702</Words>
  <Characters>61006</Characters>
  <Application>Microsoft Office Word</Application>
  <DocSecurity>0</DocSecurity>
  <Lines>508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Краткое описание вариантов использования</vt:lpstr>
    </vt:vector>
  </TitlesOfParts>
  <Company>КГТУ</Company>
  <LinksUpToDate>false</LinksUpToDate>
  <CharactersWithSpaces>71565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Краткое описание вариантов использования</dc:title>
  <dc:subject>Система диспетчеризации типографии</dc:subject>
  <dc:creator>Т.В. Подшивалова</dc:creator>
  <cp:keywords/>
  <dc:description/>
  <cp:lastModifiedBy>Иван Ермолаев</cp:lastModifiedBy>
  <cp:revision>349</cp:revision>
  <cp:lastPrinted>2023-09-27T20:44:00Z</cp:lastPrinted>
  <dcterms:created xsi:type="dcterms:W3CDTF">2023-04-07T16:06:00Z</dcterms:created>
  <dcterms:modified xsi:type="dcterms:W3CDTF">2023-12-11T10:14:00Z</dcterms:modified>
</cp:coreProperties>
</file>